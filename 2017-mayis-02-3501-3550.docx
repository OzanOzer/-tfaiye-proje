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87" w:right="493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left="3398" w:right="50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302" w:lineRule="exact"/>
        <w:ind w:left="595"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548901pt;margin-top:-33.900307pt;width:435.559851pt;height:45pt;mso-position-horizontal-relative:page;mso-position-vertical-relative:paragraph;z-index:-16412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tabs>
                      <w:tab w:pos="7760" w:val="left"/>
                    </w:tabs>
                    <w:rPr>
                      <w:rFonts w:ascii="Arial" w:hAnsi="Arial" w:cs="Arial" w:eastAsia="Arial"/>
                      <w:sz w:val="75"/>
                      <w:szCs w:val="75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5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-378"/>
                      <w:w w:val="159"/>
                      <w:b/>
                      <w:bCs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00"/>
                      <w:b/>
                      <w:bCs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363636"/>
                      <w:spacing w:val="0"/>
                      <w:w w:val="100"/>
                      <w:b/>
                      <w:bCs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525252"/>
                      <w:spacing w:val="0"/>
                      <w:w w:val="151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525252"/>
                      <w:spacing w:val="0"/>
                      <w:w w:val="159"/>
                      <w:b/>
                      <w:bCs/>
                      <w:u w:val="thick" w:color="575B60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525252"/>
                      <w:spacing w:val="0"/>
                      <w:w w:val="159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5"/>
                      <w:szCs w:val="7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  <w:t>Bü</w:t>
      </w:r>
      <w:r>
        <w:rPr>
          <w:rFonts w:ascii="Arial" w:hAnsi="Arial" w:cs="Arial" w:eastAsia="Arial"/>
          <w:sz w:val="19"/>
          <w:szCs w:val="19"/>
          <w:color w:val="363636"/>
          <w:spacing w:val="12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  <w:t>D</w:t>
      </w:r>
      <w:r>
        <w:rPr>
          <w:rFonts w:ascii="Arial" w:hAnsi="Arial" w:cs="Arial" w:eastAsia="Arial"/>
          <w:sz w:val="19"/>
          <w:szCs w:val="19"/>
          <w:color w:val="363636"/>
          <w:spacing w:val="9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  <w:t>$</w:t>
      </w:r>
      <w:r>
        <w:rPr>
          <w:rFonts w:ascii="Arial" w:hAnsi="Arial" w:cs="Arial" w:eastAsia="Arial"/>
          <w:sz w:val="19"/>
          <w:szCs w:val="19"/>
          <w:color w:val="363636"/>
          <w:spacing w:val="7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  <w:t>HIR</w:t>
      </w:r>
      <w:r>
        <w:rPr>
          <w:rFonts w:ascii="Arial" w:hAnsi="Arial" w:cs="Arial" w:eastAsia="Arial"/>
          <w:sz w:val="19"/>
          <w:szCs w:val="19"/>
          <w:color w:val="363636"/>
          <w:spacing w:val="-4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2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7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643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9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1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  <w:position w:val="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  <w:position w:val="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7" w:after="0" w:line="238" w:lineRule="auto"/>
        <w:ind w:left="133" w:right="3442" w:firstLine="-14"/>
        <w:jc w:val="left"/>
        <w:tabs>
          <w:tab w:pos="3760" w:val="left"/>
          <w:tab w:pos="4560" w:val="left"/>
          <w:tab w:pos="6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K:llayTarihi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26.0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1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1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7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16:33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1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2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0536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346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80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1"/>
        </w:rPr>
        <w:t>KayıtTarihi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9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9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50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  <w:position w:val="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3550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3"/>
          <w:w w:val="144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Seyha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EKE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77" w:lineRule="auto"/>
        <w:ind w:left="133" w:right="5844" w:firstLine="5"/>
        <w:jc w:val="left"/>
        <w:tabs>
          <w:tab w:pos="1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Foça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8"/>
        </w:rPr>
        <w:t>-MENEMEN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124" w:right="-20"/>
        <w:jc w:val="left"/>
        <w:tabs>
          <w:tab w:pos="1740" w:val="left"/>
          <w:tab w:pos="3960" w:val="left"/>
          <w:tab w:pos="7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0"/>
          <w:position w:val="1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6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5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  <w:position w:val="1"/>
        </w:rPr>
        <w:t>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62" w:lineRule="exact"/>
        <w:ind w:left="124" w:right="-20"/>
        <w:jc w:val="left"/>
        <w:tabs>
          <w:tab w:pos="268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5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3"/>
          <w:position w:val="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3"/>
          <w:position w:val="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4"/>
        </w:rPr>
        <w:t>pıııı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2699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86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-1"/>
        </w:rPr>
        <w:t>oı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9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8"/>
          <w:position w:val="-1"/>
        </w:rPr>
        <w:t>aı: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78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-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2"/>
          <w:position w:val="-1"/>
        </w:rPr>
        <w:t>_Q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5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3503" w:right="-20"/>
        <w:jc w:val="left"/>
        <w:tabs>
          <w:tab w:pos="4100" w:val="left"/>
          <w:tab w:pos="5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9"/>
        </w:rPr>
        <w:t>16:45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28" w:right="-20"/>
        <w:jc w:val="left"/>
        <w:tabs>
          <w:tab w:pos="178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ahi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179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3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9"/>
        </w:rPr>
        <w:t>ÖmerOKTAY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799" w:right="-20"/>
        <w:jc w:val="left"/>
        <w:tabs>
          <w:tab w:pos="372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1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3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8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16:40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119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0"/>
        </w:rPr>
        <w:t>AraçPlakası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0"/>
        </w:rPr>
        <w:t>618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3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2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26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2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  <w:position w:val="0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37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2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2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9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3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2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82" w:lineRule="auto"/>
        <w:ind w:left="1804" w:right="5390" w:firstLine="1942"/>
        <w:jc w:val="left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3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3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1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</w:rPr>
        <w:t>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4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9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24" w:right="-20"/>
        <w:jc w:val="left"/>
        <w:tabs>
          <w:tab w:pos="1780" w:val="left"/>
          <w:tab w:pos="3740" w:val="left"/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YardımcıEkip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9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8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0"/>
          <w:w w:val="13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1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73" w:lineRule="auto"/>
        <w:ind w:left="1794" w:right="7940" w:firstLine="-1675"/>
        <w:jc w:val="left"/>
        <w:tabs>
          <w:tab w:pos="1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YardımaGelerr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1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left="180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66" w:lineRule="auto"/>
        <w:ind w:left="128" w:right="4561" w:firstLine="-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5.870773pt;margin-top:1.176934pt;width:3.31292pt;height:23pt;mso-position-horizontal-relative:page;mso-position-vertical-relative:paragraph;z-index:-16411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AAA8AA"/>
                      <w:spacing w:val="0"/>
                      <w:w w:val="51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OlayınGörüldüğü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1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left="37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öndUr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8" w:lineRule="exact"/>
        <w:ind w:left="119" w:right="-20"/>
        <w:jc w:val="left"/>
        <w:tabs>
          <w:tab w:pos="2100" w:val="left"/>
          <w:tab w:pos="3720" w:val="left"/>
          <w:tab w:pos="5640" w:val="left"/>
          <w:tab w:pos="7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-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jKö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7"/>
          <w:w w:val="100"/>
          <w:position w:val="-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8"/>
          <w:w w:val="38"/>
          <w:position w:val="-2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96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2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-2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09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3736" w:right="-20"/>
        <w:jc w:val="left"/>
        <w:tabs>
          <w:tab w:pos="5640" w:val="left"/>
          <w:tab w:pos="7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60" w:lineRule="auto"/>
        <w:ind w:left="119" w:right="5654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Yangınd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gelmemiştir.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3" w:lineRule="exact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8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araşttrma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66" w:lineRule="auto"/>
        <w:ind w:left="1794" w:right="55" w:firstLine="-167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YangınÇıkı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kontrolde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çıkttğı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7" w:lineRule="auto"/>
        <w:ind w:left="124" w:right="5204" w:firstLine="-5"/>
        <w:jc w:val="left"/>
        <w:tabs>
          <w:tab w:pos="1780" w:val="left"/>
          <w:tab w:pos="5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1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oıialı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8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1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8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240" w:lineRule="auto"/>
        <w:ind w:left="289" w:right="1027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45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4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-16"/>
          <w:w w:val="10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dild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1"/>
          <w:w w:val="129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6" w:lineRule="exact"/>
        <w:ind w:left="128" w:right="-20"/>
        <w:jc w:val="left"/>
        <w:tabs>
          <w:tab w:pos="1780" w:val="left"/>
          <w:tab w:pos="2560" w:val="left"/>
          <w:tab w:pos="5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kibıı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Tarilı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41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7"/>
          <w:position w:val="1"/>
        </w:rPr>
        <w:t>17:26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13" w:lineRule="exact"/>
        <w:ind w:left="214" w:right="-20"/>
        <w:jc w:val="left"/>
        <w:tabs>
          <w:tab w:pos="940" w:val="left"/>
          <w:tab w:pos="3200" w:val="left"/>
          <w:tab w:pos="8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GİDE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11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0"/>
        </w:rPr>
        <w:t>Meneme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216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14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9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00" w:right="10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328" w:lineRule="exact"/>
        <w:ind w:right="-20"/>
        <w:jc w:val="left"/>
        <w:tabs>
          <w:tab w:pos="2520" w:val="left"/>
          <w:tab w:pos="63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1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9"/>
          <w:b/>
          <w:bCs/>
          <w:position w:val="-1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34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0"/>
          <w:position w:val="-1"/>
        </w:rPr>
        <w:t>G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5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34"/>
          <w:w w:val="5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0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0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24"/>
          <w:w w:val="5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  <w:position w:val="-1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746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363636"/>
          <w:spacing w:val="33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6"/>
          <w:position w:val="0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3" w:lineRule="exact"/>
        <w:ind w:right="1812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28888pt;margin-top:1.017958pt;width:5.920114pt;height:11pt;mso-position-horizontal-relative:page;mso-position-vertical-relative:paragraph;z-index:-1641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939393"/>
                      <w:spacing w:val="-28"/>
                      <w:w w:val="150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25252"/>
                      <w:spacing w:val="0"/>
                      <w:w w:val="130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78"/>
          <w:b/>
          <w:bCs/>
          <w:i/>
          <w:position w:val="-1"/>
        </w:rPr>
        <w:t>..ı</w:t>
      </w:r>
      <w:r>
        <w:rPr>
          <w:rFonts w:ascii="Arial" w:hAnsi="Arial" w:cs="Arial" w:eastAsia="Arial"/>
          <w:sz w:val="10"/>
          <w:szCs w:val="10"/>
          <w:color w:val="7E7E7E"/>
          <w:spacing w:val="11"/>
          <w:w w:val="78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AAA8AA"/>
          <w:spacing w:val="0"/>
          <w:w w:val="78"/>
          <w:b/>
          <w:bCs/>
          <w:i/>
          <w:position w:val="-1"/>
        </w:rPr>
        <w:t>'</w:t>
      </w:r>
      <w:r>
        <w:rPr>
          <w:rFonts w:ascii="Arial" w:hAnsi="Arial" w:cs="Arial" w:eastAsia="Arial"/>
          <w:sz w:val="10"/>
          <w:szCs w:val="10"/>
          <w:color w:val="AAA8AA"/>
          <w:spacing w:val="0"/>
          <w:w w:val="78"/>
          <w:b/>
          <w:bCs/>
          <w:i/>
          <w:position w:val="-1"/>
        </w:rPr>
        <w:t>  </w:t>
      </w:r>
      <w:r>
        <w:rPr>
          <w:rFonts w:ascii="Arial" w:hAnsi="Arial" w:cs="Arial" w:eastAsia="Arial"/>
          <w:sz w:val="10"/>
          <w:szCs w:val="10"/>
          <w:color w:val="AAA8AA"/>
          <w:spacing w:val="3"/>
          <w:w w:val="78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8AA"/>
          <w:spacing w:val="0"/>
          <w:w w:val="44"/>
          <w:b/>
          <w:bCs/>
          <w:position w:val="-1"/>
        </w:rPr>
        <w:t>"'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-30"/>
          <w:w w:val="99"/>
          <w:b/>
          <w:bCs/>
          <w:position w:val="-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AA8AA"/>
          <w:spacing w:val="0"/>
          <w:w w:val="45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AA8AA"/>
          <w:spacing w:val="-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0"/>
          <w:w w:val="100"/>
          <w:b/>
          <w:bCs/>
          <w:position w:val="-1"/>
        </w:rPr>
        <w:t>hı."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0"/>
          <w:w w:val="100"/>
          <w:b/>
          <w:bCs/>
          <w:position w:val="-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0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76969"/>
          <w:spacing w:val="7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33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2102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2"/>
        </w:rPr>
        <w:t>'"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8"/>
          <w:szCs w:val="18"/>
          <w:color w:val="525252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AA8AA"/>
          <w:spacing w:val="0"/>
          <w:w w:val="15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AA8AA"/>
          <w:spacing w:val="-10"/>
          <w:w w:val="158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37"/>
          <w:i/>
          <w:position w:val="-2"/>
        </w:rPr>
        <w:t>(</w:t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136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1778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09"/>
          <w:position w:val="-6"/>
        </w:rPr>
        <w:t>itfaiy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9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434"/>
          <w:position w:val="-6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82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0"/>
          <w:w w:val="120"/>
          <w:position w:val="-6"/>
        </w:rPr>
        <w:t>ui</w:t>
      </w:r>
      <w:r>
        <w:rPr>
          <w:rFonts w:ascii="Times New Roman" w:hAnsi="Times New Roman" w:cs="Times New Roman" w:eastAsia="Times New Roman"/>
          <w:sz w:val="18"/>
          <w:szCs w:val="18"/>
          <w:color w:val="676969"/>
          <w:spacing w:val="-17"/>
          <w:w w:val="121"/>
          <w:position w:val="-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AAA8AA"/>
          <w:spacing w:val="0"/>
          <w:w w:val="83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AA8AA"/>
          <w:spacing w:val="-57"/>
          <w:w w:val="84"/>
          <w:position w:val="-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17"/>
          <w:position w:val="-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AAA8AA"/>
          <w:spacing w:val="0"/>
          <w:w w:val="54"/>
          <w:position w:val="-6"/>
        </w:rPr>
        <w:t>.ı</w:t>
      </w:r>
      <w:r>
        <w:rPr>
          <w:rFonts w:ascii="Times New Roman" w:hAnsi="Times New Roman" w:cs="Times New Roman" w:eastAsia="Times New Roman"/>
          <w:sz w:val="18"/>
          <w:szCs w:val="18"/>
          <w:color w:val="AAA8AA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AAA8AA"/>
          <w:spacing w:val="-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66"/>
          <w:position w:val="-6"/>
        </w:rPr>
        <w:t>o-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-12"/>
          <w:w w:val="65"/>
          <w:position w:val="-6"/>
        </w:rPr>
        <w:t>/</w:t>
      </w:r>
      <w:r>
        <w:rPr>
          <w:rFonts w:ascii="Times New Roman" w:hAnsi="Times New Roman" w:cs="Times New Roman" w:eastAsia="Times New Roman"/>
          <w:sz w:val="32"/>
          <w:szCs w:val="32"/>
          <w:color w:val="939393"/>
          <w:spacing w:val="0"/>
          <w:w w:val="61"/>
          <w:position w:val="-6"/>
        </w:rPr>
        <w:t>•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100" w:right="100"/>
          <w:cols w:num="2" w:equalWidth="0">
            <w:col w:w="801" w:space="1141"/>
            <w:col w:w="9778"/>
          </w:cols>
        </w:sectPr>
      </w:pPr>
      <w:rPr/>
    </w:p>
    <w:p>
      <w:pPr>
        <w:spacing w:before="14" w:after="0" w:line="77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48"/>
          <w:szCs w:val="48"/>
          <w:color w:val="AAA8AA"/>
          <w:spacing w:val="-81"/>
          <w:w w:val="138"/>
          <w:position w:val="-39"/>
        </w:rPr>
        <w:t>.</w:t>
      </w:r>
      <w:r>
        <w:rPr>
          <w:rFonts w:ascii="Arial" w:hAnsi="Arial" w:cs="Arial" w:eastAsia="Arial"/>
          <w:sz w:val="48"/>
          <w:szCs w:val="48"/>
          <w:color w:val="A5ACCF"/>
          <w:spacing w:val="0"/>
          <w:w w:val="138"/>
          <w:position w:val="-39"/>
        </w:rPr>
        <w:t>-</w:t>
      </w:r>
      <w:r>
        <w:rPr>
          <w:rFonts w:ascii="Arial" w:hAnsi="Arial" w:cs="Arial" w:eastAsia="Arial"/>
          <w:sz w:val="48"/>
          <w:szCs w:val="48"/>
          <w:color w:val="A5ACCF"/>
          <w:spacing w:val="-76"/>
          <w:w w:val="138"/>
          <w:position w:val="-3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5ACCF"/>
          <w:spacing w:val="0"/>
          <w:w w:val="111"/>
          <w:position w:val="-31"/>
        </w:rPr>
        <w:t>"::;</w:t>
      </w:r>
      <w:r>
        <w:rPr>
          <w:rFonts w:ascii="Times New Roman" w:hAnsi="Times New Roman" w:cs="Times New Roman" w:eastAsia="Times New Roman"/>
          <w:sz w:val="13"/>
          <w:szCs w:val="13"/>
          <w:color w:val="A5ACCF"/>
          <w:spacing w:val="3"/>
          <w:w w:val="111"/>
          <w:position w:val="-3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5ACCF"/>
          <w:spacing w:val="0"/>
          <w:w w:val="112"/>
          <w:position w:val="-3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A5ACCF"/>
          <w:spacing w:val="0"/>
          <w:w w:val="111"/>
          <w:position w:val="-31"/>
        </w:rPr>
        <w:t>c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67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6E749C"/>
          <w:spacing w:val="0"/>
          <w:w w:val="54"/>
          <w:position w:val="-4"/>
        </w:rPr>
        <w:t>-.....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8" w:lineRule="atLeast"/>
        <w:ind w:right="-96"/>
        <w:jc w:val="left"/>
        <w:tabs>
          <w:tab w:pos="8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31"/>
          <w:szCs w:val="31"/>
          <w:color w:val="A5ACCF"/>
          <w:spacing w:val="0"/>
          <w:w w:val="100"/>
          <w:position w:val="-15"/>
        </w:rPr>
        <w:t>-</w:t>
      </w:r>
      <w:r>
        <w:rPr>
          <w:rFonts w:ascii="Arial" w:hAnsi="Arial" w:cs="Arial" w:eastAsia="Arial"/>
          <w:sz w:val="31"/>
          <w:szCs w:val="31"/>
          <w:color w:val="A5ACCF"/>
          <w:spacing w:val="-61"/>
          <w:w w:val="100"/>
          <w:position w:val="-15"/>
        </w:rPr>
        <w:t> </w:t>
      </w:r>
      <w:r>
        <w:rPr>
          <w:rFonts w:ascii="Arial" w:hAnsi="Arial" w:cs="Arial" w:eastAsia="Arial"/>
          <w:sz w:val="31"/>
          <w:szCs w:val="31"/>
          <w:color w:val="A5ACCF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1"/>
          <w:szCs w:val="31"/>
          <w:color w:val="A5ACCF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1"/>
          <w:szCs w:val="21"/>
          <w:color w:val="A5ACCF"/>
          <w:spacing w:val="7"/>
          <w:w w:val="99"/>
          <w:position w:val="0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E89BD"/>
          <w:spacing w:val="0"/>
          <w:w w:val="247"/>
          <w:position w:val="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628" w:right="-20"/>
        <w:jc w:val="left"/>
        <w:tabs>
          <w:tab w:pos="17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74"/>
          <w:position w:val="-1"/>
        </w:rPr>
        <w:t>":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-13"/>
          <w:w w:val="74"/>
          <w:position w:val="-1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AAA8AA"/>
          <w:spacing w:val="0"/>
          <w:w w:val="74"/>
          <w:position w:val="-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AA8AA"/>
          <w:spacing w:val="-23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8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8AA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9"/>
          <w:b/>
          <w:bCs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363636"/>
          <w:spacing w:val="-2"/>
          <w:w w:val="30"/>
          <w:b/>
          <w:bCs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44"/>
          <w:b/>
          <w:bCs/>
          <w:position w:val="-1"/>
        </w:rPr>
        <w:t>""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AAA8AA"/>
          <w:spacing w:val="0"/>
          <w:w w:val="134"/>
          <w:b/>
          <w:bCs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0" w:lineRule="atLeast"/>
        <w:ind w:right="-20"/>
        <w:jc w:val="left"/>
        <w:tabs>
          <w:tab w:pos="12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608337pt;margin-top:-2.664279pt;width:116.570723pt;height:53pt;mso-position-horizontal-relative:page;mso-position-vertical-relative:paragraph;z-index:-16409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tabs>
                      <w:tab w:pos="1820" w:val="left"/>
                    </w:tabs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363636"/>
                      <w:spacing w:val="-12"/>
                      <w:w w:val="30"/>
                    </w:rPr>
                    <w:t>J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525252"/>
                      <w:spacing w:val="0"/>
                      <w:w w:val="87"/>
                    </w:rPr>
                    <w:t>lfaly6if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63636"/>
                      <w:spacing w:val="0"/>
                      <w:w w:val="139"/>
                    </w:rPr>
                    <w:t>,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484F77"/>
                      <w:spacing w:val="0"/>
                      <w:w w:val="59"/>
                    </w:rPr>
                    <w:t>vı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969"/>
          <w:spacing w:val="25"/>
          <w:w w:val="100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676969"/>
          <w:spacing w:val="0"/>
          <w:w w:val="95"/>
          <w:b/>
          <w:bCs/>
        </w:rPr>
        <w:t>leıı</w:t>
      </w:r>
      <w:r>
        <w:rPr>
          <w:rFonts w:ascii="Arial" w:hAnsi="Arial" w:cs="Arial" w:eastAsia="Arial"/>
          <w:sz w:val="29"/>
          <w:szCs w:val="29"/>
          <w:color w:val="676969"/>
          <w:spacing w:val="-2"/>
          <w:w w:val="95"/>
          <w:b/>
          <w:bCs/>
        </w:rPr>
        <w:t>ı</w:t>
      </w:r>
      <w:r>
        <w:rPr>
          <w:rFonts w:ascii="Arial" w:hAnsi="Arial" w:cs="Arial" w:eastAsia="Arial"/>
          <w:sz w:val="29"/>
          <w:szCs w:val="29"/>
          <w:color w:val="939393"/>
          <w:spacing w:val="0"/>
          <w:w w:val="47"/>
          <w:b/>
          <w:bCs/>
        </w:rPr>
        <w:t>.</w:t>
      </w:r>
      <w:r>
        <w:rPr>
          <w:rFonts w:ascii="Arial" w:hAnsi="Arial" w:cs="Arial" w:eastAsia="Arial"/>
          <w:sz w:val="29"/>
          <w:szCs w:val="29"/>
          <w:color w:val="93939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9"/>
          <w:szCs w:val="29"/>
          <w:color w:val="939393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676969"/>
          <w:spacing w:val="-110"/>
          <w:w w:val="141"/>
        </w:rPr>
        <w:t>D</w:t>
      </w:r>
      <w:r>
        <w:rPr>
          <w:rFonts w:ascii="Times New Roman" w:hAnsi="Times New Roman" w:cs="Times New Roman" w:eastAsia="Times New Roman"/>
          <w:sz w:val="35"/>
          <w:szCs w:val="35"/>
          <w:color w:val="939393"/>
          <w:spacing w:val="0"/>
          <w:w w:val="149"/>
          <w:position w:val="10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939393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0"/>
          <w:w w:val="83"/>
          <w:position w:val="10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-44"/>
          <w:w w:val="83"/>
          <w:position w:val="10"/>
        </w:rPr>
        <w:t>-</w:t>
      </w:r>
      <w:r>
        <w:rPr>
          <w:rFonts w:ascii="Arial" w:hAnsi="Arial" w:cs="Arial" w:eastAsia="Arial"/>
          <w:sz w:val="23"/>
          <w:szCs w:val="23"/>
          <w:color w:val="676969"/>
          <w:spacing w:val="-31"/>
          <w:w w:val="140"/>
          <w:position w:val="0"/>
        </w:rPr>
        <w:t>\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-33"/>
          <w:w w:val="83"/>
          <w:position w:val="10"/>
        </w:rPr>
        <w:t>.</w:t>
      </w:r>
      <w:r>
        <w:rPr>
          <w:rFonts w:ascii="Arial" w:hAnsi="Arial" w:cs="Arial" w:eastAsia="Arial"/>
          <w:sz w:val="23"/>
          <w:szCs w:val="23"/>
          <w:color w:val="676969"/>
          <w:spacing w:val="-58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0"/>
          <w:w w:val="83"/>
          <w:position w:val="10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-158"/>
          <w:w w:val="83"/>
          <w:position w:val="10"/>
        </w:rPr>
        <w:t>_</w:t>
      </w:r>
      <w:r>
        <w:rPr>
          <w:rFonts w:ascii="Arial" w:hAnsi="Arial" w:cs="Arial" w:eastAsia="Arial"/>
          <w:sz w:val="23"/>
          <w:szCs w:val="23"/>
          <w:color w:val="676969"/>
          <w:spacing w:val="-9"/>
          <w:w w:val="14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676969"/>
          <w:spacing w:val="-50"/>
          <w:w w:val="140"/>
          <w:position w:val="0"/>
        </w:rPr>
        <w:t>:</w:t>
      </w:r>
      <w:r>
        <w:rPr>
          <w:rFonts w:ascii="Times New Roman" w:hAnsi="Times New Roman" w:cs="Times New Roman" w:eastAsia="Times New Roman"/>
          <w:sz w:val="33"/>
          <w:szCs w:val="33"/>
          <w:color w:val="AAA8AA"/>
          <w:spacing w:val="0"/>
          <w:w w:val="59"/>
          <w:position w:val="10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AAA8AA"/>
          <w:spacing w:val="-21"/>
          <w:w w:val="100"/>
          <w:position w:val="10"/>
        </w:rPr>
        <w:t> 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155"/>
          <w:position w:val="0"/>
        </w:rPr>
        <w:t>;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00" w:right="100"/>
          <w:cols w:num="3" w:equalWidth="0">
            <w:col w:w="4614" w:space="655"/>
            <w:col w:w="1198" w:space="1910"/>
            <w:col w:w="3343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9.281407pt;margin-top:25.81797pt;width:577.232159pt;height:784.304957pt;mso-position-horizontal-relative:page;mso-position-vertical-relative:page;z-index:-16413" coordorigin="186,516" coordsize="11545,15686">
            <v:group style="position:absolute;left:200;top:535;width:11485;height:2" coordorigin="200,535" coordsize="11485,2">
              <v:shape style="position:absolute;left:200;top:535;width:11485;height:2" coordorigin="200,535" coordsize="11485,0" path="m200,535l11685,535e" filled="f" stroked="t" strokeweight=".713954pt" strokecolor="#606060">
                <v:path arrowok="t"/>
              </v:shape>
            </v:group>
            <v:group style="position:absolute;left:214;top:521;width:2;height:445" coordorigin="214,521" coordsize="2,445">
              <v:shape style="position:absolute;left:214;top:521;width:2;height:445" coordorigin="214,521" coordsize="0,445" path="m214,966l214,521e" filled="f" stroked="t" strokeweight=".47597pt" strokecolor="#808080">
                <v:path arrowok="t"/>
              </v:shape>
            </v:group>
            <v:group style="position:absolute;left:852;top:535;width:1456;height:2" coordorigin="852,535" coordsize="1456,2">
              <v:shape style="position:absolute;left:852;top:535;width:1456;height:2" coordorigin="852,535" coordsize="1456,0" path="m852,535l2308,535e" filled="f" stroked="t" strokeweight=".951939pt" strokecolor="#747474">
                <v:path arrowok="t"/>
              </v:shape>
            </v:group>
            <v:group style="position:absolute;left:2589;top:535;width:209;height:2" coordorigin="2589,535" coordsize="209,2">
              <v:shape style="position:absolute;left:2589;top:535;width:209;height:2" coordorigin="2589,535" coordsize="209,0" path="m2589,535l2799,535e" filled="f" stroked="t" strokeweight=".47597pt" strokecolor="#3B3B3B">
                <v:path arrowok="t"/>
              </v:shape>
            </v:group>
            <v:group style="position:absolute;left:7182;top:538;width:881;height:2" coordorigin="7182,538" coordsize="881,2">
              <v:shape style="position:absolute;left:7182;top:538;width:881;height:2" coordorigin="7182,538" coordsize="881,0" path="m7182,538l8063,538e" filled="f" stroked="t" strokeweight=".47597pt" strokecolor="#4F4F4F">
                <v:path arrowok="t"/>
              </v:shape>
            </v:group>
            <v:group style="position:absolute;left:8034;top:535;width:2;height:430" coordorigin="8034,535" coordsize="2,430">
              <v:shape style="position:absolute;left:8034;top:535;width:2;height:430" coordorigin="8034,535" coordsize="0,430" path="m8034,966l8034,535e" filled="f" stroked="t" strokeweight=".951939pt" strokecolor="#575757">
                <v:path arrowok="t"/>
              </v:shape>
            </v:group>
            <v:group style="position:absolute;left:11690;top:526;width:2;height:7731" coordorigin="11690,526" coordsize="2,7731">
              <v:shape style="position:absolute;left:11690;top:526;width:2;height:7731" coordorigin="11690,526" coordsize="0,7731" path="m11690,8257l11690,526e" filled="f" stroked="t" strokeweight=".713954pt" strokecolor="#606060">
                <v:path arrowok="t"/>
              </v:shape>
            </v:group>
            <v:group style="position:absolute;left:8039;top:908;width:2;height:344" coordorigin="8039,908" coordsize="2,344">
              <v:shape style="position:absolute;left:8039;top:908;width:2;height:344" coordorigin="8039,908" coordsize="0,344" path="m8039,1253l8039,908e" filled="f" stroked="t" strokeweight=".47597pt" strokecolor="#343434">
                <v:path arrowok="t"/>
              </v:shape>
            </v:group>
            <v:group style="position:absolute;left:1887;top:526;width:2;height:980" coordorigin="1887,526" coordsize="2,980">
              <v:shape style="position:absolute;left:1887;top:526;width:2;height:980" coordorigin="1887,526" coordsize="0,980" path="m1887,1506l1887,526e" filled="f" stroked="t" strokeweight=".47597pt" strokecolor="#707070">
                <v:path arrowok="t"/>
              </v:shape>
            </v:group>
            <v:group style="position:absolute;left:8039;top:1195;width:2;height:631" coordorigin="8039,1195" coordsize="2,631">
              <v:shape style="position:absolute;left:8039;top:1195;width:2;height:631" coordorigin="8039,1195" coordsize="0,631" path="m8039,1826l8039,1195e" filled="f" stroked="t" strokeweight=".951939pt" strokecolor="#575757">
                <v:path arrowok="t"/>
              </v:shape>
            </v:group>
            <v:group style="position:absolute;left:205;top:1824;width:7887;height:2" coordorigin="205,1824" coordsize="7887,2">
              <v:shape style="position:absolute;left:205;top:1824;width:7887;height:2" coordorigin="205,1824" coordsize="7887,0" path="m205,1824l8091,1824e" filled="f" stroked="t" strokeweight=".713954pt" strokecolor="#5B5B5B">
                <v:path arrowok="t"/>
              </v:shape>
            </v:group>
            <v:group style="position:absolute;left:214;top:526;width:2;height:1320" coordorigin="214,526" coordsize="2,1320">
              <v:shape style="position:absolute;left:214;top:526;width:2;height:1320" coordorigin="214,526" coordsize="0,1320" path="m214,1845l214,526e" filled="f" stroked="t" strokeweight=".47597pt" strokecolor="#777777">
                <v:path arrowok="t"/>
              </v:shape>
            </v:group>
            <v:group style="position:absolute;left:1885;top:1449;width:2;height:382" coordorigin="1885,1449" coordsize="2,382">
              <v:shape style="position:absolute;left:1885;top:1449;width:2;height:382" coordorigin="1885,1449" coordsize="0,382" path="m1885,1831l1885,1449e" filled="f" stroked="t" strokeweight=".47597pt" strokecolor="#545454">
                <v:path arrowok="t"/>
              </v:shape>
            </v:group>
            <v:group style="position:absolute;left:7992;top:1822;width:595;height:2" coordorigin="7992,1822" coordsize="595,2">
              <v:shape style="position:absolute;left:7992;top:1822;width:595;height:2" coordorigin="7992,1822" coordsize="595,0" path="m7992,1822l8586,1822e" filled="f" stroked="t" strokeweight=".47597pt" strokecolor="#444444">
                <v:path arrowok="t"/>
              </v:shape>
            </v:group>
            <v:group style="position:absolute;left:8529;top:1822;width:1271;height:2" coordorigin="8529,1822" coordsize="1271,2">
              <v:shape style="position:absolute;left:8529;top:1822;width:1271;height:2" coordorigin="8529,1822" coordsize="1271,0" path="m8529,1822l9800,1822e" filled="f" stroked="t" strokeweight=".713954pt" strokecolor="#5B5B5B">
                <v:path arrowok="t"/>
              </v:shape>
            </v:group>
            <v:group style="position:absolute;left:9743;top:1822;width:300;height:2" coordorigin="9743,1822" coordsize="300,2">
              <v:shape style="position:absolute;left:9743;top:1822;width:300;height:2" coordorigin="9743,1822" coordsize="300,0" path="m9743,1822l10043,1822e" filled="f" stroked="t" strokeweight=".47597pt" strokecolor="#343434">
                <v:path arrowok="t"/>
              </v:shape>
            </v:group>
            <v:group style="position:absolute;left:9986;top:1822;width:1709;height:2" coordorigin="9986,1822" coordsize="1709,2">
              <v:shape style="position:absolute;left:9986;top:1822;width:1709;height:2" coordorigin="9986,1822" coordsize="1709,0" path="m9986,1822l11695,1822e" filled="f" stroked="t" strokeweight=".713954pt" strokecolor="#5B5B5B">
                <v:path arrowok="t"/>
              </v:shape>
            </v:group>
            <v:group style="position:absolute;left:11680;top:526;width:2;height:1320" coordorigin="11680,526" coordsize="2,1320">
              <v:shape style="position:absolute;left:11680;top:526;width:2;height:1320" coordorigin="11680,526" coordsize="0,1320" path="m11680,1845l11680,526e" filled="f" stroked="t" strokeweight=".47597pt" strokecolor="#545454">
                <v:path arrowok="t"/>
              </v:shape>
            </v:group>
            <v:group style="position:absolute;left:200;top:2061;width:9600;height:2" coordorigin="200,2061" coordsize="9600,2">
              <v:shape style="position:absolute;left:200;top:2061;width:9600;height:2" coordorigin="200,2061" coordsize="9600,0" path="m200,2061l9800,2061e" filled="f" stroked="t" strokeweight=".713954pt" strokecolor="#575757">
                <v:path arrowok="t"/>
              </v:shape>
            </v:group>
            <v:group style="position:absolute;left:9743;top:2061;width:300;height:2" coordorigin="9743,2061" coordsize="300,2">
              <v:shape style="position:absolute;left:9743;top:2061;width:300;height:2" coordorigin="9743,2061" coordsize="300,0" path="m9743,2061l10043,2061e" filled="f" stroked="t" strokeweight=".47597pt" strokecolor="#343434">
                <v:path arrowok="t"/>
              </v:shape>
            </v:group>
            <v:group style="position:absolute;left:9986;top:2058;width:1709;height:2" coordorigin="9986,2058" coordsize="1709,2">
              <v:shape style="position:absolute;left:9986;top:2058;width:1709;height:2" coordorigin="9986,2058" coordsize="1709,0" path="m9986,2058l11695,2058e" filled="f" stroked="t" strokeweight=".713954pt" strokecolor="#646464">
                <v:path arrowok="t"/>
              </v:shape>
            </v:group>
            <v:group style="position:absolute;left:200;top:2300;width:3037;height:2" coordorigin="200,2300" coordsize="3037,2">
              <v:shape style="position:absolute;left:200;top:2300;width:3037;height:2" coordorigin="200,2300" coordsize="3037,0" path="m200,2300l3237,2300e" filled="f" stroked="t" strokeweight=".713954pt" strokecolor="#606060">
                <v:path arrowok="t"/>
              </v:shape>
            </v:group>
            <v:group style="position:absolute;left:3179;top:2300;width:671;height:2" coordorigin="3179,2300" coordsize="671,2">
              <v:shape style="position:absolute;left:3179;top:2300;width:671;height:2" coordorigin="3179,2300" coordsize="671,0" path="m3179,2300l3851,2300e" filled="f" stroked="t" strokeweight=".47597pt" strokecolor="#4B4B4B">
                <v:path arrowok="t"/>
              </v:shape>
            </v:group>
            <v:group style="position:absolute;left:3660;top:2300;width:4131;height:2" coordorigin="3660,2300" coordsize="4131,2">
              <v:shape style="position:absolute;left:3660;top:2300;width:4131;height:2" coordorigin="3660,2300" coordsize="4131,0" path="m3660,2300l7792,2300e" filled="f" stroked="t" strokeweight=".713954pt" strokecolor="#606060">
                <v:path arrowok="t"/>
              </v:shape>
            </v:group>
            <v:group style="position:absolute;left:7735;top:2300;width:852;height:2" coordorigin="7735,2300" coordsize="852,2">
              <v:shape style="position:absolute;left:7735;top:2300;width:852;height:2" coordorigin="7735,2300" coordsize="852,0" path="m7735,2300l8586,2300e" filled="f" stroked="t" strokeweight=".47597pt" strokecolor="#3F3F3F">
                <v:path arrowok="t"/>
              </v:shape>
            </v:group>
            <v:group style="position:absolute;left:8529;top:2297;width:3165;height:2" coordorigin="8529,2297" coordsize="3165,2">
              <v:shape style="position:absolute;left:8529;top:2297;width:3165;height:2" coordorigin="8529,2297" coordsize="3165,0" path="m8529,2297l11695,2297e" filled="f" stroked="t" strokeweight=".713954pt" strokecolor="#5B5B5B">
                <v:path arrowok="t"/>
              </v:shape>
            </v:group>
            <v:group style="position:absolute;left:209;top:2539;width:1823;height:2" coordorigin="209,2539" coordsize="1823,2">
              <v:shape style="position:absolute;left:209;top:2539;width:1823;height:2" coordorigin="209,2539" coordsize="1823,0" path="m209,2539l2032,2539e" filled="f" stroked="t" strokeweight=".713954pt" strokecolor="#606060">
                <v:path arrowok="t"/>
              </v:shape>
            </v:group>
            <v:group style="position:absolute;left:1847;top:2543;width:2784;height:2" coordorigin="1847,2543" coordsize="2784,2">
              <v:shape style="position:absolute;left:1847;top:2543;width:2784;height:2" coordorigin="1847,2543" coordsize="2784,0" path="m1847,2543l4631,2543e" filled="f" stroked="t" strokeweight=".47597pt" strokecolor="#4F4F4F">
                <v:path arrowok="t"/>
              </v:shape>
            </v:group>
            <v:group style="position:absolute;left:4574;top:2543;width:4012;height:2" coordorigin="4574,2543" coordsize="4012,2">
              <v:shape style="position:absolute;left:4574;top:2543;width:4012;height:2" coordorigin="4574,2543" coordsize="4012,0" path="m4574,2543l8586,2543e" filled="f" stroked="t" strokeweight=".713954pt" strokecolor="#5B5B5B">
                <v:path arrowok="t"/>
              </v:shape>
            </v:group>
            <v:group style="position:absolute;left:8529;top:2543;width:286;height:2" coordorigin="8529,2543" coordsize="286,2">
              <v:shape style="position:absolute;left:8529;top:2543;width:286;height:2" coordorigin="8529,2543" coordsize="286,0" path="m8529,2543l8815,2543e" filled="f" stroked="t" strokeweight=".47597pt" strokecolor="#444444">
                <v:path arrowok="t"/>
              </v:shape>
            </v:group>
            <v:group style="position:absolute;left:8758;top:2541;width:1042;height:2" coordorigin="8758,2541" coordsize="1042,2">
              <v:shape style="position:absolute;left:8758;top:2541;width:1042;height:2" coordorigin="8758,2541" coordsize="1042,0" path="m8758,2541l9800,2541e" filled="f" stroked="t" strokeweight=".713954pt" strokecolor="#575757">
                <v:path arrowok="t"/>
              </v:shape>
            </v:group>
            <v:group style="position:absolute;left:9743;top:2539;width:300;height:2" coordorigin="9743,2539" coordsize="300,2">
              <v:shape style="position:absolute;left:9743;top:2539;width:300;height:2" coordorigin="9743,2539" coordsize="300,0" path="m9743,2539l10043,2539e" filled="f" stroked="t" strokeweight=".47597pt" strokecolor="#343434">
                <v:path arrowok="t"/>
              </v:shape>
            </v:group>
            <v:group style="position:absolute;left:9986;top:2539;width:1704;height:2" coordorigin="9986,2539" coordsize="1704,2">
              <v:shape style="position:absolute;left:9986;top:2539;width:1704;height:2" coordorigin="9986,2539" coordsize="1704,0" path="m9986,2539l11690,2539e" filled="f" stroked="t" strokeweight=".713954pt" strokecolor="#575757">
                <v:path arrowok="t"/>
              </v:shape>
            </v:group>
            <v:group style="position:absolute;left:205;top:2780;width:11485;height:2" coordorigin="205,2780" coordsize="11485,2">
              <v:shape style="position:absolute;left:205;top:2780;width:11485;height:2" coordorigin="205,2780" coordsize="11485,0" path="m205,2780l11690,2780e" filled="f" stroked="t" strokeweight=".713954pt" strokecolor="#707070">
                <v:path arrowok="t"/>
              </v:shape>
            </v:group>
            <v:group style="position:absolute;left:212;top:2496;width:2;height:339" coordorigin="212,2496" coordsize="2,339">
              <v:shape style="position:absolute;left:212;top:2496;width:2;height:339" coordorigin="212,2496" coordsize="0,339" path="m212,2835l212,2496e" filled="f" stroked="t" strokeweight=".713954pt" strokecolor="#3B3B3B">
                <v:path arrowok="t"/>
              </v:shape>
            </v:group>
            <v:group style="position:absolute;left:8529;top:2782;width:286;height:2" coordorigin="8529,2782" coordsize="286,2">
              <v:shape style="position:absolute;left:8529;top:2782;width:286;height:2" coordorigin="8529,2782" coordsize="286,0" path="m8529,2782l8815,2782e" filled="f" stroked="t" strokeweight=".47597pt" strokecolor="#5B5B5B">
                <v:path arrowok="t"/>
              </v:shape>
            </v:group>
            <v:group style="position:absolute;left:9743;top:2778;width:300;height:2" coordorigin="9743,2778" coordsize="300,2">
              <v:shape style="position:absolute;left:9743;top:2778;width:300;height:2" coordorigin="9743,2778" coordsize="300,0" path="m9743,2778l10043,2778e" filled="f" stroked="t" strokeweight=".47597pt" strokecolor="#4B4B4B">
                <v:path arrowok="t"/>
              </v:shape>
            </v:group>
            <v:group style="position:absolute;left:11685;top:2496;width:2;height:339" coordorigin="11685,2496" coordsize="2,339">
              <v:shape style="position:absolute;left:11685;top:2496;width:2;height:339" coordorigin="11685,2496" coordsize="0,339" path="m11685,2835l11685,2496e" filled="f" stroked="t" strokeweight=".47597pt" strokecolor="#3B3B3B">
                <v:path arrowok="t"/>
              </v:shape>
            </v:group>
            <v:group style="position:absolute;left:205;top:3022;width:1171;height:2" coordorigin="205,3022" coordsize="1171,2">
              <v:shape style="position:absolute;left:205;top:3022;width:1171;height:2" coordorigin="205,3022" coordsize="1171,0" path="m205,3022l1376,3022e" filled="f" stroked="t" strokeweight=".47597pt" strokecolor="#444444">
                <v:path arrowok="t"/>
              </v:shape>
            </v:group>
            <v:group style="position:absolute;left:1233;top:3022;width:2618;height:2" coordorigin="1233,3022" coordsize="2618,2">
              <v:shape style="position:absolute;left:1233;top:3022;width:2618;height:2" coordorigin="1233,3022" coordsize="2618,0" path="m1233,3022l3851,3022e" filled="f" stroked="t" strokeweight=".713954pt" strokecolor="#5B5B5B">
                <v:path arrowok="t"/>
              </v:shape>
            </v:group>
            <v:group style="position:absolute;left:3793;top:3026;width:1452;height:2" coordorigin="3793,3026" coordsize="1452,2">
              <v:shape style="position:absolute;left:3793;top:3026;width:1452;height:2" coordorigin="3793,3026" coordsize="1452,0" path="m3793,3026l5245,3026e" filled="f" stroked="t" strokeweight=".47597pt" strokecolor="#4F4F4F">
                <v:path arrowok="t"/>
              </v:shape>
            </v:group>
            <v:group style="position:absolute;left:5188;top:3024;width:6507;height:2" coordorigin="5188,3024" coordsize="6507,2">
              <v:shape style="position:absolute;left:5188;top:3024;width:6507;height:2" coordorigin="5188,3024" coordsize="6507,0" path="m5188,3024l11695,3024e" filled="f" stroked="t" strokeweight=".713954pt" strokecolor="#5B5B5B">
                <v:path arrowok="t"/>
              </v:shape>
            </v:group>
            <v:group style="position:absolute;left:5831;top:3002;width:2;height:258" coordorigin="5831,3002" coordsize="2,258">
              <v:shape style="position:absolute;left:5831;top:3002;width:2;height:258" coordorigin="5831,3002" coordsize="0,258" path="m5831,3261l5831,3002e" filled="f" stroked="t" strokeweight=".237985pt" strokecolor="#3F3F3F">
                <v:path arrowok="t"/>
              </v:shape>
            </v:group>
            <v:group style="position:absolute;left:5831;top:3461;width:1380;height:2" coordorigin="5831,3461" coordsize="1380,2">
              <v:shape style="position:absolute;left:5831;top:3461;width:1380;height:2" coordorigin="5831,3461" coordsize="1380,0" path="m5831,3461l7211,3461e" filled="f" stroked="t" strokeweight=".237985pt" strokecolor="#676767">
                <v:path arrowok="t"/>
              </v:shape>
            </v:group>
            <v:group style="position:absolute;left:5831;top:3261;width:2;height:488" coordorigin="5831,3261" coordsize="2,488">
              <v:shape style="position:absolute;left:5831;top:3261;width:2;height:488" coordorigin="5831,3261" coordsize="0,488" path="m5831,3748l5831,3261e" filled="f" stroked="t" strokeweight=".237985pt" strokecolor="#000000">
                <v:path arrowok="t"/>
              </v:shape>
            </v:group>
            <v:group style="position:absolute;left:7211;top:3461;width:2803;height:2" coordorigin="7211,3461" coordsize="2803,2">
              <v:shape style="position:absolute;left:7211;top:3461;width:2803;height:2" coordorigin="7211,3461" coordsize="2803,0" path="m7211,3461l10014,3461e" filled="f" stroked="t" strokeweight=".237985pt" strokecolor="#000000">
                <v:path arrowok="t"/>
              </v:shape>
            </v:group>
            <v:group style="position:absolute;left:10014;top:3461;width:1680;height:2" coordorigin="10014,3461" coordsize="1680,2">
              <v:shape style="position:absolute;left:10014;top:3461;width:1680;height:2" coordorigin="10014,3461" coordsize="1680,0" path="m10014,3461l11695,3461e" filled="f" stroked="t" strokeweight=".237985pt" strokecolor="#343434">
                <v:path arrowok="t"/>
              </v:shape>
            </v:group>
            <v:group style="position:absolute;left:2775;top:3447;width:1951;height:2" coordorigin="2775,3447" coordsize="1951,2">
              <v:shape style="position:absolute;left:2775;top:3447;width:1951;height:2" coordorigin="2775,3447" coordsize="1951,0" path="m2775,3447l4726,3447e" filled="f" stroked="t" strokeweight=".713954pt" strokecolor="#545454">
                <v:path arrowok="t"/>
              </v:shape>
            </v:group>
            <v:group style="position:absolute;left:200;top:3755;width:1875;height:2" coordorigin="200,3755" coordsize="1875,2">
              <v:shape style="position:absolute;left:200;top:3755;width:1875;height:2" coordorigin="200,3755" coordsize="1875,0" path="m200,3755l2075,3755e" filled="f" stroked="t" strokeweight=".713954pt" strokecolor="#606060">
                <v:path arrowok="t"/>
              </v:shape>
            </v:group>
            <v:group style="position:absolute;left:1847;top:3758;width:800;height:2" coordorigin="1847,3758" coordsize="800,2">
              <v:shape style="position:absolute;left:1847;top:3758;width:800;height:2" coordorigin="1847,3758" coordsize="800,0" path="m1847,3758l2646,3758e" filled="f" stroked="t" strokeweight=".47597pt" strokecolor="#484848">
                <v:path arrowok="t"/>
              </v:shape>
            </v:group>
            <v:group style="position:absolute;left:2589;top:3758;width:219;height:2" coordorigin="2589,3758" coordsize="219,2">
              <v:shape style="position:absolute;left:2589;top:3758;width:219;height:2" coordorigin="2589,3758" coordsize="219,0" path="m2589,3758l2808,3758e" filled="f" stroked="t" strokeweight=".47597pt" strokecolor="#343434">
                <v:path arrowok="t"/>
              </v:shape>
            </v:group>
            <v:group style="position:absolute;left:2777;top:3017;width:2;height:746" coordorigin="2777,3017" coordsize="2,746">
              <v:shape style="position:absolute;left:2777;top:3017;width:2;height:746" coordorigin="2777,3017" coordsize="0,746" path="m2777,3763l2777,3017e" filled="f" stroked="t" strokeweight=".47597pt" strokecolor="#2F2F2F">
                <v:path arrowok="t"/>
              </v:shape>
            </v:group>
            <v:group style="position:absolute;left:2770;top:3753;width:7030;height:2" coordorigin="2770,3753" coordsize="7030,2">
              <v:shape style="position:absolute;left:2770;top:3753;width:7030;height:2" coordorigin="2770,3753" coordsize="7030,0" path="m2770,3753l9800,3753e" filled="f" stroked="t" strokeweight=".951939pt" strokecolor="#4F4F4F">
                <v:path arrowok="t"/>
              </v:shape>
            </v:group>
            <v:group style="position:absolute;left:3793;top:3753;width:576;height:2" coordorigin="3793,3753" coordsize="576,2">
              <v:shape style="position:absolute;left:3793;top:3753;width:576;height:2" coordorigin="3793,3753" coordsize="576,0" path="m3793,3753l4369,3753e" filled="f" stroked="t" strokeweight=".951939pt" strokecolor="#282828">
                <v:path arrowok="t"/>
              </v:shape>
            </v:group>
            <v:group style="position:absolute;left:9743;top:3753;width:300;height:2" coordorigin="9743,3753" coordsize="300,2">
              <v:shape style="position:absolute;left:9743;top:3753;width:300;height:2" coordorigin="9743,3753" coordsize="300,0" path="m9743,3753l10043,3753e" filled="f" stroked="t" strokeweight=".47597pt" strokecolor="#2B2B2B">
                <v:path arrowok="t"/>
              </v:shape>
            </v:group>
            <v:group style="position:absolute;left:9986;top:3753;width:1709;height:2" coordorigin="9986,3753" coordsize="1709,2">
              <v:shape style="position:absolute;left:9986;top:3753;width:1709;height:2" coordorigin="9986,3753" coordsize="1709,0" path="m9986,3753l11695,3753e" filled="f" stroked="t" strokeweight=".713954pt" strokecolor="#5B5B5B">
                <v:path arrowok="t"/>
              </v:shape>
            </v:group>
            <v:group style="position:absolute;left:11690;top:3433;width:2;height:344" coordorigin="11690,3433" coordsize="2,344">
              <v:shape style="position:absolute;left:11690;top:3433;width:2;height:344" coordorigin="11690,3433" coordsize="0,344" path="m11690,3777l11690,3433e" filled="f" stroked="t" strokeweight=".47597pt" strokecolor="#484848">
                <v:path arrowok="t"/>
              </v:shape>
            </v:group>
            <v:group style="position:absolute;left:200;top:4033;width:1832;height:2" coordorigin="200,4033" coordsize="1832,2">
              <v:shape style="position:absolute;left:200;top:4033;width:1832;height:2" coordorigin="200,4033" coordsize="1832,0" path="m200,4033l2032,4033e" filled="f" stroked="t" strokeweight=".713954pt" strokecolor="#575757">
                <v:path arrowok="t"/>
              </v:shape>
            </v:group>
            <v:group style="position:absolute;left:1880;top:3748;width:2;height:6478" coordorigin="1880,3748" coordsize="2,6478">
              <v:shape style="position:absolute;left:1880;top:3748;width:2;height:6478" coordorigin="1880,3748" coordsize="0,6478" path="m1880,10226l1880,3748e" filled="f" stroked="t" strokeweight=".713954pt" strokecolor="#4B4B4B">
                <v:path arrowok="t"/>
              </v:shape>
            </v:group>
            <v:group style="position:absolute;left:1842;top:4035;width:957;height:2" coordorigin="1842,4035" coordsize="957,2">
              <v:shape style="position:absolute;left:1842;top:4035;width:957;height:2" coordorigin="1842,4035" coordsize="957,0" path="m1842,4035l2799,4035e" filled="f" stroked="t" strokeweight=".47597pt" strokecolor="#383838">
                <v:path arrowok="t"/>
              </v:shape>
            </v:group>
            <v:group style="position:absolute;left:2742;top:4035;width:1109;height:2" coordorigin="2742,4035" coordsize="1109,2">
              <v:shape style="position:absolute;left:2742;top:4035;width:1109;height:2" coordorigin="2742,4035" coordsize="1109,0" path="m2742,4035l3851,4035e" filled="f" stroked="t" strokeweight=".713954pt" strokecolor="#545454">
                <v:path arrowok="t"/>
              </v:shape>
            </v:group>
            <v:group style="position:absolute;left:3793;top:4035;width:576;height:2" coordorigin="3793,4035" coordsize="576,2">
              <v:shape style="position:absolute;left:3793;top:4035;width:576;height:2" coordorigin="3793,4035" coordsize="576,0" path="m3793,4035l4369,4035e" filled="f" stroked="t" strokeweight=".47597pt" strokecolor="#2F2F2F">
                <v:path arrowok="t"/>
              </v:shape>
            </v:group>
            <v:group style="position:absolute;left:4312;top:4037;width:319;height:2" coordorigin="4312,4037" coordsize="319,2">
              <v:shape style="position:absolute;left:4312;top:4037;width:319;height:2" coordorigin="4312,4037" coordsize="319,0" path="m4312,4037l4631,4037e" filled="f" stroked="t" strokeweight=".47597pt" strokecolor="#484848">
                <v:path arrowok="t"/>
              </v:shape>
            </v:group>
            <v:group style="position:absolute;left:4474;top:4033;width:5326;height:2" coordorigin="4474,4033" coordsize="5326,2">
              <v:shape style="position:absolute;left:4474;top:4033;width:5326;height:2" coordorigin="4474,4033" coordsize="5326,0" path="m4474,4033l9800,4033e" filled="f" stroked="t" strokeweight=".713954pt" strokecolor="#5B5B5B">
                <v:path arrowok="t"/>
              </v:shape>
            </v:group>
            <v:group style="position:absolute;left:9743;top:4030;width:300;height:2" coordorigin="9743,4030" coordsize="300,2">
              <v:shape style="position:absolute;left:9743;top:4030;width:300;height:2" coordorigin="9743,4030" coordsize="300,0" path="m9743,4030l10043,4030e" filled="f" stroked="t" strokeweight=".47597pt" strokecolor="#383838">
                <v:path arrowok="t"/>
              </v:shape>
            </v:group>
            <v:group style="position:absolute;left:9986;top:4030;width:1713;height:2" coordorigin="9986,4030" coordsize="1713,2">
              <v:shape style="position:absolute;left:9986;top:4030;width:1713;height:2" coordorigin="9986,4030" coordsize="1713,0" path="m9986,4030l11699,4030e" filled="f" stroked="t" strokeweight=".713954pt" strokecolor="#575757">
                <v:path arrowok="t"/>
              </v:shape>
            </v:group>
            <v:group style="position:absolute;left:1875;top:4279;width:2594;height:2" coordorigin="1875,4279" coordsize="2594,2">
              <v:shape style="position:absolute;left:1875;top:4279;width:2594;height:2" coordorigin="1875,4279" coordsize="2594,0" path="m1875,4279l4469,4279e" filled="f" stroked="t" strokeweight=".713954pt" strokecolor="#5B5B5B">
                <v:path arrowok="t"/>
              </v:shape>
            </v:group>
            <v:group style="position:absolute;left:4312;top:4277;width:505;height:2" coordorigin="4312,4277" coordsize="505,2">
              <v:shape style="position:absolute;left:4312;top:4277;width:505;height:2" coordorigin="4312,4277" coordsize="505,0" path="m4312,4277l4817,4277e" filled="f" stroked="t" strokeweight=".47597pt" strokecolor="#444444">
                <v:path arrowok="t"/>
              </v:shape>
            </v:group>
            <v:group style="position:absolute;left:4760;top:4279;width:485;height:2" coordorigin="4760,4279" coordsize="485,2">
              <v:shape style="position:absolute;left:4760;top:4279;width:485;height:2" coordorigin="4760,4279" coordsize="485,0" path="m4760,4279l5245,4279e" filled="f" stroked="t" strokeweight=".47597pt" strokecolor="#2F2F2F">
                <v:path arrowok="t"/>
              </v:shape>
            </v:group>
            <v:group style="position:absolute;left:5188;top:4279;width:1104;height:2" coordorigin="5188,4279" coordsize="1104,2">
              <v:shape style="position:absolute;left:5188;top:4279;width:1104;height:2" coordorigin="5188,4279" coordsize="1104,0" path="m5188,4279l6292,4279e" filled="f" stroked="t" strokeweight=".713954pt" strokecolor="#5B5B5B">
                <v:path arrowok="t"/>
              </v:shape>
            </v:group>
            <v:group style="position:absolute;left:6235;top:4279;width:433;height:2" coordorigin="6235,4279" coordsize="433,2">
              <v:shape style="position:absolute;left:6235;top:4279;width:433;height:2" coordorigin="6235,4279" coordsize="433,0" path="m6235,4279l6668,4279e" filled="f" stroked="t" strokeweight=".47597pt" strokecolor="#2F2F2F">
                <v:path arrowok="t"/>
              </v:shape>
            </v:group>
            <v:group style="position:absolute;left:6611;top:4277;width:5088;height:2" coordorigin="6611,4277" coordsize="5088,2">
              <v:shape style="position:absolute;left:6611;top:4277;width:5088;height:2" coordorigin="6611,4277" coordsize="5088,0" path="m6611,4277l11699,4277e" filled="f" stroked="t" strokeweight=".713954pt" strokecolor="#5B5B5B">
                <v:path arrowok="t"/>
              </v:shape>
            </v:group>
            <v:group style="position:absolute;left:3827;top:4269;width:2;height:416" coordorigin="3827,4269" coordsize="2,416">
              <v:shape style="position:absolute;left:3827;top:4269;width:2;height:416" coordorigin="3827,4269" coordsize="0,416" path="m3827,4685l3827,4269e" filled="f" stroked="t" strokeweight="1.189924pt" strokecolor="#5B5B5B">
                <v:path arrowok="t"/>
              </v:shape>
            </v:group>
            <v:group style="position:absolute;left:6640;top:4265;width:2;height:492" coordorigin="6640,4265" coordsize="2,492">
              <v:shape style="position:absolute;left:6640;top:4265;width:2;height:492" coordorigin="6640,4265" coordsize="0,492" path="m6640,4757l6640,4265e" filled="f" stroked="t" strokeweight=".237985pt" strokecolor="#343434">
                <v:path arrowok="t"/>
              </v:shape>
            </v:group>
            <v:group style="position:absolute;left:1885;top:3748;width:2;height:12445" coordorigin="1885,3748" coordsize="2,12445">
              <v:shape style="position:absolute;left:1885;top:3748;width:2;height:12445" coordorigin="1885,3748" coordsize="0,12445" path="m1885,16193l1885,3748e" filled="f" stroked="t" strokeweight=".713954pt" strokecolor="#4F4F4F">
                <v:path arrowok="t"/>
              </v:shape>
            </v:group>
            <v:group style="position:absolute;left:3827;top:4523;width:2;height:253" coordorigin="3827,4523" coordsize="2,253">
              <v:shape style="position:absolute;left:3827;top:4523;width:2;height:253" coordorigin="3827,4523" coordsize="0,253" path="m3827,4776l3827,4523e" filled="f" stroked="t" strokeweight=".713954pt" strokecolor="#484848">
                <v:path arrowok="t"/>
              </v:shape>
            </v:group>
            <v:group style="position:absolute;left:3822;top:4759;width:4231;height:2" coordorigin="3822,4759" coordsize="4231,2">
              <v:shape style="position:absolute;left:3822;top:4759;width:4231;height:2" coordorigin="3822,4759" coordsize="4231,0" path="m3822,4759l8053,4759e" filled="f" stroked="t" strokeweight=".713954pt" strokecolor="#606060">
                <v:path arrowok="t"/>
              </v:shape>
            </v:group>
            <v:group style="position:absolute;left:7996;top:4757;width:590;height:2" coordorigin="7996,4757" coordsize="590,2">
              <v:shape style="position:absolute;left:7996;top:4757;width:590;height:2" coordorigin="7996,4757" coordsize="590,0" path="m7996,4757l8586,4757e" filled="f" stroked="t" strokeweight=".47597pt" strokecolor="#3F3F3F">
                <v:path arrowok="t"/>
              </v:shape>
            </v:group>
            <v:group style="position:absolute;left:8529;top:4757;width:286;height:2" coordorigin="8529,4757" coordsize="286,2">
              <v:shape style="position:absolute;left:8529;top:4757;width:286;height:2" coordorigin="8529,4757" coordsize="286,0" path="m8529,4757l8815,4757e" filled="f" stroked="t" strokeweight=".951939pt" strokecolor="#676767">
                <v:path arrowok="t"/>
              </v:shape>
            </v:group>
            <v:group style="position:absolute;left:8758;top:4757;width:1042;height:2" coordorigin="8758,4757" coordsize="1042,2">
              <v:shape style="position:absolute;left:8758;top:4757;width:1042;height:2" coordorigin="8758,4757" coordsize="1042,0" path="m8758,4757l9800,4757e" filled="f" stroked="t" strokeweight=".713954pt" strokecolor="#545454">
                <v:path arrowok="t"/>
              </v:shape>
            </v:group>
            <v:group style="position:absolute;left:9743;top:4757;width:300;height:2" coordorigin="9743,4757" coordsize="300,2">
              <v:shape style="position:absolute;left:9743;top:4757;width:300;height:2" coordorigin="9743,4757" coordsize="300,0" path="m9743,4757l10043,4757e" filled="f" stroked="t" strokeweight=".47597pt" strokecolor="#383838">
                <v:path arrowok="t"/>
              </v:shape>
            </v:group>
            <v:group style="position:absolute;left:9986;top:4757;width:1713;height:2" coordorigin="9986,4757" coordsize="1713,2">
              <v:shape style="position:absolute;left:9986;top:4757;width:1713;height:2" coordorigin="9986,4757" coordsize="1713,0" path="m9986,4757l11699,4757e" filled="f" stroked="t" strokeweight=".713954pt" strokecolor="#5B5B5B">
                <v:path arrowok="t"/>
              </v:shape>
            </v:group>
            <v:group style="position:absolute;left:209;top:4719;width:2;height:535" coordorigin="209,4719" coordsize="2,535">
              <v:shape style="position:absolute;left:209;top:4719;width:2;height:535" coordorigin="209,4719" coordsize="0,535" path="m209,5254l209,4719e" filled="f" stroked="t" strokeweight=".47597pt" strokecolor="#282828">
                <v:path arrowok="t"/>
              </v:shape>
            </v:group>
            <v:group style="position:absolute;left:3827;top:4719;width:2;height:535" coordorigin="3827,4719" coordsize="2,535">
              <v:shape style="position:absolute;left:3827;top:4719;width:2;height:535" coordorigin="3827,4719" coordsize="0,535" path="m3827,5254l3827,4719e" filled="f" stroked="t" strokeweight=".47597pt" strokecolor="#232323">
                <v:path arrowok="t"/>
              </v:shape>
            </v:group>
            <v:group style="position:absolute;left:3822;top:4998;width:7877;height:2" coordorigin="3822,4998" coordsize="7877,2">
              <v:shape style="position:absolute;left:3822;top:4998;width:7877;height:2" coordorigin="3822,4998" coordsize="7877,0" path="m3822,4998l11699,4998e" filled="f" stroked="t" strokeweight=".713954pt" strokecolor="#707070">
                <v:path arrowok="t"/>
              </v:shape>
            </v:group>
            <v:group style="position:absolute;left:8529;top:5001;width:286;height:2" coordorigin="8529,5001" coordsize="286,2">
              <v:shape style="position:absolute;left:8529;top:5001;width:286;height:2" coordorigin="8529,5001" coordsize="286,0" path="m8529,5001l8815,5001e" filled="f" stroked="t" strokeweight=".47597pt" strokecolor="#575757">
                <v:path arrowok="t"/>
              </v:shape>
            </v:group>
            <v:group style="position:absolute;left:9743;top:4996;width:300;height:2" coordorigin="9743,4996" coordsize="300,2">
              <v:shape style="position:absolute;left:9743;top:4996;width:300;height:2" coordorigin="9743,4996" coordsize="300,0" path="m9743,4996l10043,4996e" filled="f" stroked="t" strokeweight=".47597pt" strokecolor="#4F4F4F">
                <v:path arrowok="t"/>
              </v:shape>
            </v:group>
            <v:group style="position:absolute;left:3822;top:5240;width:3417;height:2" coordorigin="3822,5240" coordsize="3417,2">
              <v:shape style="position:absolute;left:3822;top:5240;width:3417;height:2" coordorigin="3822,5240" coordsize="3417,0" path="m3822,5240l7239,5240e" filled="f" stroked="t" strokeweight=".713954pt" strokecolor="#606060">
                <v:path arrowok="t"/>
              </v:shape>
            </v:group>
            <v:group style="position:absolute;left:7182;top:5240;width:609;height:2" coordorigin="7182,5240" coordsize="609,2">
              <v:shape style="position:absolute;left:7182;top:5240;width:609;height:2" coordorigin="7182,5240" coordsize="609,0" path="m7182,5240l7792,5240e" filled="f" stroked="t" strokeweight=".47597pt" strokecolor="#444444">
                <v:path arrowok="t"/>
              </v:shape>
            </v:group>
            <v:group style="position:absolute;left:7735;top:5240;width:852;height:2" coordorigin="7735,5240" coordsize="852,2">
              <v:shape style="position:absolute;left:7735;top:5240;width:852;height:2" coordorigin="7735,5240" coordsize="852,0" path="m7735,5240l8586,5240e" filled="f" stroked="t" strokeweight=".951939pt" strokecolor="#646464">
                <v:path arrowok="t"/>
              </v:shape>
            </v:group>
            <v:group style="position:absolute;left:8529;top:5240;width:286;height:2" coordorigin="8529,5240" coordsize="286,2">
              <v:shape style="position:absolute;left:8529;top:5240;width:286;height:2" coordorigin="8529,5240" coordsize="286,0" path="m8529,5240l8815,5240e" filled="f" stroked="t" strokeweight=".47597pt" strokecolor="#3B3B3B">
                <v:path arrowok="t"/>
              </v:shape>
            </v:group>
            <v:group style="position:absolute;left:8758;top:5240;width:2946;height:2" coordorigin="8758,5240" coordsize="2946,2">
              <v:shape style="position:absolute;left:8758;top:5240;width:2946;height:2" coordorigin="8758,5240" coordsize="2946,0" path="m8758,5240l11704,5240e" filled="f" stroked="t" strokeweight=".713954pt" strokecolor="#606060">
                <v:path arrowok="t"/>
              </v:shape>
            </v:group>
            <v:group style="position:absolute;left:11695;top:908;width:2;height:4355" coordorigin="11695,908" coordsize="2,4355">
              <v:shape style="position:absolute;left:11695;top:908;width:2;height:4355" coordorigin="11695,908" coordsize="0,4355" path="m11695,5264l11695,908e" filled="f" stroked="t" strokeweight=".713954pt" strokecolor="#575757">
                <v:path arrowok="t"/>
              </v:shape>
            </v:group>
            <v:group style="position:absolute;left:209;top:3232;width:2;height:258" coordorigin="209,3232" coordsize="2,258">
              <v:shape style="position:absolute;left:209;top:3232;width:2;height:258" coordorigin="209,3232" coordsize="0,258" path="m209,3490l209,3232e" filled="f" stroked="t" strokeweight=".47597pt" strokecolor="#2F2F2F">
                <v:path arrowok="t"/>
              </v:shape>
            </v:group>
            <v:group style="position:absolute;left:207;top:526;width:2;height:9710" coordorigin="207,526" coordsize="2,9710">
              <v:shape style="position:absolute;left:207;top:526;width:2;height:9710" coordorigin="207,526" coordsize="0,9710" path="m207,10236l207,526e" filled="f" stroked="t" strokeweight=".713954pt" strokecolor="#575757">
                <v:path arrowok="t"/>
              </v:shape>
            </v:group>
            <v:group style="position:absolute;left:1875;top:5484;width:1361;height:2" coordorigin="1875,5484" coordsize="1361,2">
              <v:shape style="position:absolute;left:1875;top:5484;width:1361;height:2" coordorigin="1875,5484" coordsize="1361,0" path="m1875,5484l3237,5484e" filled="f" stroked="t" strokeweight=".713954pt" strokecolor="#575757">
                <v:path arrowok="t"/>
              </v:shape>
            </v:group>
            <v:group style="position:absolute;left:3179;top:5484;width:681;height:2" coordorigin="3179,5484" coordsize="681,2">
              <v:shape style="position:absolute;left:3179;top:5484;width:681;height:2" coordorigin="3179,5484" coordsize="681,0" path="m3179,5484l3860,5484e" filled="f" stroked="t" strokeweight=".47597pt" strokecolor="#3B3B3B">
                <v:path arrowok="t"/>
              </v:shape>
            </v:group>
            <v:group style="position:absolute;left:3827;top:5197;width:2;height:316" coordorigin="3827,5197" coordsize="2,316">
              <v:shape style="position:absolute;left:3827;top:5197;width:2;height:316" coordorigin="3827,5197" coordsize="0,316" path="m3827,5512l3827,5197e" filled="f" stroked="t" strokeweight=".713954pt" strokecolor="#484848">
                <v:path arrowok="t"/>
              </v:shape>
            </v:group>
            <v:group style="position:absolute;left:3789;top:5484;width:4003;height:2" coordorigin="3789,5484" coordsize="4003,2">
              <v:shape style="position:absolute;left:3789;top:5484;width:4003;height:2" coordorigin="3789,5484" coordsize="4003,0" path="m3789,5484l7792,5484e" filled="f" stroked="t" strokeweight=".713954pt" strokecolor="#5B5B5B">
                <v:path arrowok="t"/>
              </v:shape>
            </v:group>
            <v:group style="position:absolute;left:7735;top:5484;width:319;height:2" coordorigin="7735,5484" coordsize="319,2">
              <v:shape style="position:absolute;left:7735;top:5484;width:319;height:2" coordorigin="7735,5484" coordsize="319,0" path="m7735,5484l8053,5484e" filled="f" stroked="t" strokeweight=".47597pt" strokecolor="#3B3B3B">
                <v:path arrowok="t"/>
              </v:shape>
            </v:group>
            <v:group style="position:absolute;left:7996;top:5481;width:3708;height:2" coordorigin="7996,5481" coordsize="3708,2">
              <v:shape style="position:absolute;left:7996;top:5481;width:3708;height:2" coordorigin="7996,5481" coordsize="3708,0" path="m7996,5481l11704,5481e" filled="f" stroked="t" strokeweight=".713954pt" strokecolor="#5B5B5B">
                <v:path arrowok="t"/>
              </v:shape>
            </v:group>
            <v:group style="position:absolute;left:200;top:5725;width:11499;height:2" coordorigin="200,5725" coordsize="11499,2">
              <v:shape style="position:absolute;left:200;top:5725;width:11499;height:2" coordorigin="200,5725" coordsize="11499,0" path="m200,5725l11699,5725e" filled="f" stroked="t" strokeweight=".713954pt" strokecolor="#5B5B5B">
                <v:path arrowok="t"/>
              </v:shape>
            </v:group>
            <v:group style="position:absolute;left:1880;top:5445;width:2;height:363" coordorigin="1880,5445" coordsize="2,363">
              <v:shape style="position:absolute;left:1880;top:5445;width:2;height:363" coordorigin="1880,5445" coordsize="0,363" path="m1880,5809l1880,5445e" filled="f" stroked="t" strokeweight=".713954pt" strokecolor="#343434">
                <v:path arrowok="t"/>
              </v:shape>
            </v:group>
            <v:group style="position:absolute;left:3827;top:5441;width:2;height:808" coordorigin="3827,5441" coordsize="2,808">
              <v:shape style="position:absolute;left:3827;top:5441;width:2;height:808" coordorigin="3827,5441" coordsize="0,808" path="m3827,6249l3827,5441e" filled="f" stroked="t" strokeweight=".951939pt" strokecolor="#545454">
                <v:path arrowok="t"/>
              </v:shape>
            </v:group>
            <v:group style="position:absolute;left:7996;top:5723;width:590;height:2" coordorigin="7996,5723" coordsize="590,2">
              <v:shape style="position:absolute;left:7996;top:5723;width:590;height:2" coordorigin="7996,5723" coordsize="590,0" path="m7996,5723l8586,5723e" filled="f" stroked="t" strokeweight=".47597pt" strokecolor="#444444">
                <v:path arrowok="t"/>
              </v:shape>
            </v:group>
            <v:group style="position:absolute;left:9743;top:5723;width:300;height:2" coordorigin="9743,5723" coordsize="300,2">
              <v:shape style="position:absolute;left:9743;top:5723;width:300;height:2" coordorigin="9743,5723" coordsize="300,0" path="m9743,5723l10043,5723e" filled="f" stroked="t" strokeweight=".47597pt" strokecolor="#343434">
                <v:path arrowok="t"/>
              </v:shape>
            </v:group>
            <v:group style="position:absolute;left:6640;top:5728;width:2;height:751" coordorigin="6640,5728" coordsize="2,751">
              <v:shape style="position:absolute;left:6640;top:5728;width:2;height:751" coordorigin="6640,5728" coordsize="0,751" path="m6640,6478l6640,5728e" filled="f" stroked="t" strokeweight=".237985pt" strokecolor="#646464">
                <v:path arrowok="t"/>
              </v:shape>
            </v:group>
            <v:group style="position:absolute;left:11695;top:5699;width:2;height:301" coordorigin="11695,5699" coordsize="2,301">
              <v:shape style="position:absolute;left:11695;top:5699;width:2;height:301" coordorigin="11695,5699" coordsize="0,301" path="m11695,6000l11695,5699e" filled="f" stroked="t" strokeweight=".47597pt" strokecolor="#343434">
                <v:path arrowok="t"/>
              </v:shape>
            </v:group>
            <v:group style="position:absolute;left:1871;top:6198;width:5369;height:2" coordorigin="1871,6198" coordsize="5369,2">
              <v:shape style="position:absolute;left:1871;top:6198;width:5369;height:2" coordorigin="1871,6198" coordsize="5369,0" path="m1871,6198l7239,6198e" filled="f" stroked="t" strokeweight=".713954pt" strokecolor="#5B5B5B">
                <v:path arrowok="t"/>
              </v:shape>
            </v:group>
            <v:group style="position:absolute;left:4574;top:6201;width:671;height:2" coordorigin="4574,6201" coordsize="671,2">
              <v:shape style="position:absolute;left:4574;top:6201;width:671;height:2" coordorigin="4574,6201" coordsize="671,0" path="m4574,6201l5245,6201e" filled="f" stroked="t" strokeweight=".47597pt" strokecolor="#3F3F3F">
                <v:path arrowok="t"/>
              </v:shape>
            </v:group>
            <v:group style="position:absolute;left:6235;top:6201;width:438;height:2" coordorigin="6235,6201" coordsize="438,2">
              <v:shape style="position:absolute;left:6235;top:6201;width:438;height:2" coordorigin="6235,6201" coordsize="438,0" path="m6235,6201l6673,6201e" filled="f" stroked="t" strokeweight=".47597pt" strokecolor="#3B3B3B">
                <v:path arrowok="t"/>
              </v:shape>
            </v:group>
            <v:group style="position:absolute;left:7182;top:6196;width:609;height:2" coordorigin="7182,6196" coordsize="609,2">
              <v:shape style="position:absolute;left:7182;top:6196;width:609;height:2" coordorigin="7182,6196" coordsize="609,0" path="m7182,6196l7792,6196e" filled="f" stroked="t" strokeweight=".47597pt" strokecolor="#3B3B3B">
                <v:path arrowok="t"/>
              </v:shape>
            </v:group>
            <v:group style="position:absolute;left:7735;top:6198;width:3970;height:2" coordorigin="7735,6198" coordsize="3970,2">
              <v:shape style="position:absolute;left:7735;top:6198;width:3970;height:2" coordorigin="7735,6198" coordsize="3970,0" path="m7735,6198l11704,6198e" filled="f" stroked="t" strokeweight=".713954pt" strokecolor="#606060">
                <v:path arrowok="t"/>
              </v:shape>
            </v:group>
            <v:group style="position:absolute;left:11695;top:5943;width:2;height:306" coordorigin="11695,5943" coordsize="2,306">
              <v:shape style="position:absolute;left:11695;top:5943;width:2;height:306" coordorigin="11695,5943" coordsize="0,306" path="m11695,6249l11695,5943e" filled="f" stroked="t" strokeweight=".47597pt" strokecolor="#4B4B4B">
                <v:path arrowok="t"/>
              </v:shape>
            </v:group>
            <v:group style="position:absolute;left:209;top:526;width:2;height:15667" coordorigin="209,526" coordsize="2,15667">
              <v:shape style="position:absolute;left:209;top:526;width:2;height:15667" coordorigin="209,526" coordsize="0,15667" path="m209,16193l209,526e" filled="f" stroked="t" strokeweight=".713954pt" strokecolor="#575757">
                <v:path arrowok="t"/>
              </v:shape>
            </v:group>
            <v:group style="position:absolute;left:1871;top:6483;width:2032;height:2" coordorigin="1871,6483" coordsize="2032,2">
              <v:shape style="position:absolute;left:1871;top:6483;width:2032;height:2" coordorigin="1871,6483" coordsize="2032,0" path="m1871,6483l3903,6483e" filled="f" stroked="t" strokeweight=".713954pt" strokecolor="#575757">
                <v:path arrowok="t"/>
              </v:shape>
            </v:group>
            <v:group style="position:absolute;left:3827;top:6177;width:2;height:320" coordorigin="3827,6177" coordsize="2,320">
              <v:shape style="position:absolute;left:3827;top:6177;width:2;height:320" coordorigin="3827,6177" coordsize="0,320" path="m3827,6497l3827,6177e" filled="f" stroked="t" strokeweight=".47597pt" strokecolor="#343434">
                <v:path arrowok="t"/>
              </v:shape>
            </v:group>
            <v:group style="position:absolute;left:3789;top:6483;width:581;height:2" coordorigin="3789,6483" coordsize="581,2">
              <v:shape style="position:absolute;left:3789;top:6483;width:581;height:2" coordorigin="3789,6483" coordsize="581,0" path="m3789,6483l4369,6483e" filled="f" stroked="t" strokeweight=".47597pt" strokecolor="#3B3B3B">
                <v:path arrowok="t"/>
              </v:shape>
            </v:group>
            <v:group style="position:absolute;left:4312;top:6485;width:319;height:2" coordorigin="4312,6485" coordsize="319,2">
              <v:shape style="position:absolute;left:4312;top:6485;width:319;height:2" coordorigin="4312,6485" coordsize="319,0" path="m4312,6485l4631,6485e" filled="f" stroked="t" strokeweight=".47597pt" strokecolor="#545454">
                <v:path arrowok="t"/>
              </v:shape>
            </v:group>
            <v:group style="position:absolute;left:4574;top:6488;width:243;height:2" coordorigin="4574,6488" coordsize="243,2">
              <v:shape style="position:absolute;left:4574;top:6488;width:243;height:2" coordorigin="4574,6488" coordsize="243,0" path="m4574,6488l4817,6488e" filled="f" stroked="t" strokeweight=".47597pt" strokecolor="#3F3F3F">
                <v:path arrowok="t"/>
              </v:shape>
            </v:group>
            <v:group style="position:absolute;left:4760;top:6485;width:2480;height:2" coordorigin="4760,6485" coordsize="2480,2">
              <v:shape style="position:absolute;left:4760;top:6485;width:2480;height:2" coordorigin="4760,6485" coordsize="2480,0" path="m4760,6485l7239,6485e" filled="f" stroked="t" strokeweight=".713954pt" strokecolor="#5B5B5B">
                <v:path arrowok="t"/>
              </v:shape>
            </v:group>
            <v:group style="position:absolute;left:7182;top:6483;width:609;height:2" coordorigin="7182,6483" coordsize="609,2">
              <v:shape style="position:absolute;left:7182;top:6483;width:609;height:2" coordorigin="7182,6483" coordsize="609,0" path="m7182,6483l7792,6483e" filled="f" stroked="t" strokeweight=".47597pt" strokecolor="#484848">
                <v:path arrowok="t"/>
              </v:shape>
            </v:group>
            <v:group style="position:absolute;left:7606;top:6483;width:980;height:2" coordorigin="7606,6483" coordsize="980,2">
              <v:shape style="position:absolute;left:7606;top:6483;width:980;height:2" coordorigin="7606,6483" coordsize="980,0" path="m7606,6483l8586,6483e" filled="f" stroked="t" strokeweight=".951939pt" strokecolor="#646464">
                <v:path arrowok="t"/>
              </v:shape>
            </v:group>
            <v:group style="position:absolute;left:8529;top:6483;width:286;height:2" coordorigin="8529,6483" coordsize="286,2">
              <v:shape style="position:absolute;left:8529;top:6483;width:286;height:2" coordorigin="8529,6483" coordsize="286,0" path="m8529,6483l8815,6483e" filled="f" stroked="t" strokeweight=".47597pt" strokecolor="#444444">
                <v:path arrowok="t"/>
              </v:shape>
            </v:group>
            <v:group style="position:absolute;left:8758;top:6481;width:2946;height:2" coordorigin="8758,6481" coordsize="2946,2">
              <v:shape style="position:absolute;left:8758;top:6481;width:2946;height:2" coordorigin="8758,6481" coordsize="2946,0" path="m8758,6481l11704,6481e" filled="f" stroked="t" strokeweight=".713954pt" strokecolor="#5B5B5B">
                <v:path arrowok="t"/>
              </v:shape>
            </v:group>
            <v:group style="position:absolute;left:11695;top:6177;width:2;height:1042" coordorigin="11695,6177" coordsize="2,1042">
              <v:shape style="position:absolute;left:11695;top:6177;width:2;height:1042" coordorigin="11695,6177" coordsize="0,1042" path="m11695,7219l11695,6177e" filled="f" stroked="t" strokeweight=".951939pt" strokecolor="#646464">
                <v:path arrowok="t"/>
              </v:shape>
            </v:group>
            <v:group style="position:absolute;left:205;top:6724;width:4427;height:2" coordorigin="205,6724" coordsize="4427,2">
              <v:shape style="position:absolute;left:205;top:6724;width:4427;height:2" coordorigin="205,6724" coordsize="4427,0" path="m205,6724l4631,6724e" filled="f" stroked="t" strokeweight=".713954pt" strokecolor="#5B5B5B">
                <v:path arrowok="t"/>
              </v:shape>
            </v:group>
            <v:group style="position:absolute;left:4574;top:6727;width:243;height:2" coordorigin="4574,6727" coordsize="243,2">
              <v:shape style="position:absolute;left:4574;top:6727;width:243;height:2" coordorigin="4574,6727" coordsize="243,0" path="m4574,6727l4817,6727e" filled="f" stroked="t" strokeweight=".47597pt" strokecolor="#3B3B3B">
                <v:path arrowok="t"/>
              </v:shape>
            </v:group>
            <v:group style="position:absolute;left:4760;top:6722;width:485;height:2" coordorigin="4760,6722" coordsize="485,2">
              <v:shape style="position:absolute;left:4760;top:6722;width:485;height:2" coordorigin="4760,6722" coordsize="485,0" path="m4760,6722l5245,6722e" filled="f" stroked="t" strokeweight=".713954pt" strokecolor="#545454">
                <v:path arrowok="t"/>
              </v:shape>
            </v:group>
            <v:group style="position:absolute;left:5188;top:6727;width:671;height:2" coordorigin="5188,6727" coordsize="671,2">
              <v:shape style="position:absolute;left:5188;top:6727;width:671;height:2" coordorigin="5188,6727" coordsize="671,0" path="m5188,6727l5859,6727e" filled="f" stroked="t" strokeweight=".951939pt" strokecolor="#676767">
                <v:path arrowok="t"/>
              </v:shape>
            </v:group>
            <v:group style="position:absolute;left:5802;top:6724;width:866;height:2" coordorigin="5802,6724" coordsize="866,2">
              <v:shape style="position:absolute;left:5802;top:6724;width:866;height:2" coordorigin="5802,6724" coordsize="866,0" path="m5802,6724l6668,6724e" filled="f" stroked="t" strokeweight=".47597pt" strokecolor="#4B4B4B">
                <v:path arrowok="t"/>
              </v:shape>
            </v:group>
            <v:group style="position:absolute;left:6611;top:6724;width:628;height:2" coordorigin="6611,6724" coordsize="628,2">
              <v:shape style="position:absolute;left:6611;top:6724;width:628;height:2" coordorigin="6611,6724" coordsize="628,0" path="m6611,6724l7239,6724e" filled="f" stroked="t" strokeweight=".951939pt" strokecolor="#6B6B6B">
                <v:path arrowok="t"/>
              </v:shape>
            </v:group>
            <v:group style="position:absolute;left:7182;top:6722;width:609;height:2" coordorigin="7182,6722" coordsize="609,2">
              <v:shape style="position:absolute;left:7182;top:6722;width:609;height:2" coordorigin="7182,6722" coordsize="609,0" path="m7182,6722l7792,6722e" filled="f" stroked="t" strokeweight=".47597pt" strokecolor="#3F3F3F">
                <v:path arrowok="t"/>
              </v:shape>
            </v:group>
            <v:group style="position:absolute;left:7735;top:6722;width:852;height:2" coordorigin="7735,6722" coordsize="852,2">
              <v:shape style="position:absolute;left:7735;top:6722;width:852;height:2" coordorigin="7735,6722" coordsize="852,0" path="m7735,6722l8586,6722e" filled="f" stroked="t" strokeweight=".951939pt" strokecolor="#646464">
                <v:path arrowok="t"/>
              </v:shape>
            </v:group>
            <v:group style="position:absolute;left:8529;top:6722;width:286;height:2" coordorigin="8529,6722" coordsize="286,2">
              <v:shape style="position:absolute;left:8529;top:6722;width:286;height:2" coordorigin="8529,6722" coordsize="286,0" path="m8529,6722l8815,6722e" filled="f" stroked="t" strokeweight=".47597pt" strokecolor="#4B4B4B">
                <v:path arrowok="t"/>
              </v:shape>
            </v:group>
            <v:group style="position:absolute;left:8758;top:6722;width:2946;height:2" coordorigin="8758,6722" coordsize="2946,2">
              <v:shape style="position:absolute;left:8758;top:6722;width:2946;height:2" coordorigin="8758,6722" coordsize="2946,0" path="m8758,6722l11704,6722e" filled="f" stroked="t" strokeweight=".713954pt" strokecolor="#606060">
                <v:path arrowok="t"/>
              </v:shape>
            </v:group>
            <v:group style="position:absolute;left:200;top:7200;width:747;height:2" coordorigin="200,7200" coordsize="747,2">
              <v:shape style="position:absolute;left:200;top:7200;width:747;height:2" coordorigin="200,7200" coordsize="747,0" path="m200,7200l947,7200e" filled="f" stroked="t" strokeweight=".47597pt" strokecolor="#484848">
                <v:path arrowok="t"/>
              </v:shape>
            </v:group>
            <v:group style="position:absolute;left:890;top:7198;width:1071;height:2" coordorigin="890,7198" coordsize="1071,2">
              <v:shape style="position:absolute;left:890;top:7198;width:1071;height:2" coordorigin="890,7198" coordsize="1071,0" path="m890,7198l1961,7198e" filled="f" stroked="t" strokeweight=".951939pt" strokecolor="#646464">
                <v:path arrowok="t"/>
              </v:shape>
            </v:group>
            <v:group style="position:absolute;left:1842;top:7200;width:804;height:2" coordorigin="1842,7200" coordsize="804,2">
              <v:shape style="position:absolute;left:1842;top:7200;width:804;height:2" coordorigin="1842,7200" coordsize="804,0" path="m1842,7200l2646,7200e" filled="f" stroked="t" strokeweight=".47597pt" strokecolor="#444444">
                <v:path arrowok="t"/>
              </v:shape>
            </v:group>
            <v:group style="position:absolute;left:2589;top:7200;width:1261;height:2" coordorigin="2589,7200" coordsize="1261,2">
              <v:shape style="position:absolute;left:2589;top:7200;width:1261;height:2" coordorigin="2589,7200" coordsize="1261,0" path="m2589,7200l3851,7200e" filled="f" stroked="t" strokeweight=".713954pt" strokecolor="#606060">
                <v:path arrowok="t"/>
              </v:shape>
            </v:group>
            <v:group style="position:absolute;left:3793;top:7200;width:576;height:2" coordorigin="3793,7200" coordsize="576,2">
              <v:shape style="position:absolute;left:3793;top:7200;width:576;height:2" coordorigin="3793,7200" coordsize="576,0" path="m3793,7200l4369,7200e" filled="f" stroked="t" strokeweight=".47597pt" strokecolor="#484848">
                <v:path arrowok="t"/>
              </v:shape>
            </v:group>
            <v:group style="position:absolute;left:4227;top:7198;width:1052;height:2" coordorigin="4227,7198" coordsize="1052,2">
              <v:shape style="position:absolute;left:4227;top:7198;width:1052;height:2" coordorigin="4227,7198" coordsize="1052,0" path="m4227,7198l5279,7198e" filled="f" stroked="t" strokeweight=".951939pt" strokecolor="#676767">
                <v:path arrowok="t"/>
              </v:shape>
            </v:group>
            <v:group style="position:absolute;left:5188;top:7200;width:671;height:2" coordorigin="5188,7200" coordsize="671,2">
              <v:shape style="position:absolute;left:5188;top:7200;width:671;height:2" coordorigin="5188,7200" coordsize="671,0" path="m5188,7200l5859,7200e" filled="f" stroked="t" strokeweight=".47597pt" strokecolor="#484848">
                <v:path arrowok="t"/>
              </v:shape>
            </v:group>
            <v:group style="position:absolute;left:5774;top:7198;width:614;height:2" coordorigin="5774,7198" coordsize="614,2">
              <v:shape style="position:absolute;left:5774;top:7198;width:614;height:2" coordorigin="5774,7198" coordsize="614,0" path="m5774,7198l6388,7198e" filled="f" stroked="t" strokeweight=".951939pt" strokecolor="#6B6B6B">
                <v:path arrowok="t"/>
              </v:shape>
            </v:group>
            <v:group style="position:absolute;left:6235;top:7200;width:1004;height:2" coordorigin="6235,7200" coordsize="1004,2">
              <v:shape style="position:absolute;left:6235;top:7200;width:1004;height:2" coordorigin="6235,7200" coordsize="1004,0" path="m6235,7200l7239,7200e" filled="f" stroked="t" strokeweight=".713954pt" strokecolor="#545454">
                <v:path arrowok="t"/>
              </v:shape>
            </v:group>
            <v:group style="position:absolute;left:7182;top:7195;width:609;height:2" coordorigin="7182,7195" coordsize="609,2">
              <v:shape style="position:absolute;left:7182;top:7195;width:609;height:2" coordorigin="7182,7195" coordsize="609,0" path="m7182,7195l7792,7195e" filled="f" stroked="t" strokeweight=".951939pt" strokecolor="#676767">
                <v:path arrowok="t"/>
              </v:shape>
            </v:group>
            <v:group style="position:absolute;left:7735;top:7195;width:852;height:2" coordorigin="7735,7195" coordsize="852,2">
              <v:shape style="position:absolute;left:7735;top:7195;width:852;height:2" coordorigin="7735,7195" coordsize="852,0" path="m7735,7195l8586,7195e" filled="f" stroked="t" strokeweight=".47597pt" strokecolor="#3F3F3F">
                <v:path arrowok="t"/>
              </v:shape>
            </v:group>
            <v:group style="position:absolute;left:8510;top:7193;width:3194;height:2" coordorigin="8510,7193" coordsize="3194,2">
              <v:shape style="position:absolute;left:8510;top:7193;width:3194;height:2" coordorigin="8510,7193" coordsize="3194,0" path="m8510,7193l11704,7193e" filled="f" stroked="t" strokeweight=".713954pt" strokecolor="#606060">
                <v:path arrowok="t"/>
              </v:shape>
            </v:group>
            <v:group style="position:absolute;left:3827;top:7195;width:2;height:526" coordorigin="3827,7195" coordsize="2,526">
              <v:shape style="position:absolute;left:3827;top:7195;width:2;height:526" coordorigin="3827,7195" coordsize="0,526" path="m3827,7721l3827,7195e" filled="f" stroked="t" strokeweight=".951939pt" strokecolor="#5B5B5B">
                <v:path arrowok="t"/>
              </v:shape>
            </v:group>
            <v:group style="position:absolute;left:3817;top:7437;width:4236;height:2" coordorigin="3817,7437" coordsize="4236,2">
              <v:shape style="position:absolute;left:3817;top:7437;width:4236;height:2" coordorigin="3817,7437" coordsize="4236,0" path="m3817,7437l8053,7437e" filled="f" stroked="t" strokeweight=".713954pt" strokecolor="#5B5B5B">
                <v:path arrowok="t"/>
              </v:shape>
            </v:group>
            <v:group style="position:absolute;left:7996;top:7434;width:590;height:2" coordorigin="7996,7434" coordsize="590,2">
              <v:shape style="position:absolute;left:7996;top:7434;width:590;height:2" coordorigin="7996,7434" coordsize="590,0" path="m7996,7434l8586,7434e" filled="f" stroked="t" strokeweight=".47597pt" strokecolor="#3B3B3B">
                <v:path arrowok="t"/>
              </v:shape>
            </v:group>
            <v:group style="position:absolute;left:8529;top:7434;width:1271;height:2" coordorigin="8529,7434" coordsize="1271,2">
              <v:shape style="position:absolute;left:8529;top:7434;width:1271;height:2" coordorigin="8529,7434" coordsize="1271,0" path="m8529,7434l9800,7434e" filled="f" stroked="t" strokeweight=".713954pt" strokecolor="#5B5B5B">
                <v:path arrowok="t"/>
              </v:shape>
            </v:group>
            <v:group style="position:absolute;left:9743;top:7434;width:300;height:2" coordorigin="9743,7434" coordsize="300,2">
              <v:shape style="position:absolute;left:9743;top:7434;width:300;height:2" coordorigin="9743,7434" coordsize="300,0" path="m9743,7434l10043,7434e" filled="f" stroked="t" strokeweight=".47597pt" strokecolor="#383838">
                <v:path arrowok="t"/>
              </v:shape>
            </v:group>
            <v:group style="position:absolute;left:9986;top:7434;width:1718;height:2" coordorigin="9986,7434" coordsize="1718,2">
              <v:shape style="position:absolute;left:9986;top:7434;width:1718;height:2" coordorigin="9986,7434" coordsize="1718,0" path="m9986,7434l11704,7434e" filled="f" stroked="t" strokeweight=".713954pt" strokecolor="#5B5B5B">
                <v:path arrowok="t"/>
              </v:shape>
            </v:group>
            <v:group style="position:absolute;left:11697;top:7147;width:2;height:316" coordorigin="11697,7147" coordsize="2,316">
              <v:shape style="position:absolute;left:11697;top:7147;width:2;height:316" coordorigin="11697,7147" coordsize="0,316" path="m11697,7463l11697,7147e" filled="f" stroked="t" strokeweight=".47597pt" strokecolor="#4B4B4B">
                <v:path arrowok="t"/>
              </v:shape>
            </v:group>
            <v:group style="position:absolute;left:3822;top:7709;width:995;height:2" coordorigin="3822,7709" coordsize="995,2">
              <v:shape style="position:absolute;left:3822;top:7709;width:995;height:2" coordorigin="3822,7709" coordsize="995,0" path="m3822,7709l4817,7709e" filled="f" stroked="t" strokeweight=".47597pt" strokecolor="#484848">
                <v:path arrowok="t"/>
              </v:shape>
            </v:group>
            <v:group style="position:absolute;left:4760;top:7704;width:5041;height:2" coordorigin="4760,7704" coordsize="5041,2">
              <v:shape style="position:absolute;left:4760;top:7704;width:5041;height:2" coordorigin="4760,7704" coordsize="5041,0" path="m4760,7704l9800,7704e" filled="f" stroked="t" strokeweight=".713954pt" strokecolor="#5B5B5B">
                <v:path arrowok="t"/>
              </v:shape>
            </v:group>
            <v:group style="position:absolute;left:9743;top:7702;width:300;height:2" coordorigin="9743,7702" coordsize="300,2">
              <v:shape style="position:absolute;left:9743;top:7702;width:300;height:2" coordorigin="9743,7702" coordsize="300,0" path="m9743,7702l10043,7702e" filled="f" stroked="t" strokeweight=".47597pt" strokecolor="#383838">
                <v:path arrowok="t"/>
              </v:shape>
            </v:group>
            <v:group style="position:absolute;left:9986;top:7702;width:1723;height:2" coordorigin="9986,7702" coordsize="1723,2">
              <v:shape style="position:absolute;left:9986;top:7702;width:1723;height:2" coordorigin="9986,7702" coordsize="1723,0" path="m9986,7702l11709,7702e" filled="f" stroked="t" strokeweight=".713954pt" strokecolor="#5B5B5B">
                <v:path arrowok="t"/>
              </v:shape>
            </v:group>
            <v:group style="position:absolute;left:195;top:7951;width:1180;height:2" coordorigin="195,7951" coordsize="1180,2">
              <v:shape style="position:absolute;left:195;top:7951;width:1180;height:2" coordorigin="195,7951" coordsize="1180,0" path="m195,7951l1376,7951e" filled="f" stroked="t" strokeweight=".951939pt" strokecolor="#646464">
                <v:path arrowok="t"/>
              </v:shape>
            </v:group>
            <v:group style="position:absolute;left:1318;top:7951;width:595;height:2" coordorigin="1318,7951" coordsize="595,2">
              <v:shape style="position:absolute;left:1318;top:7951;width:595;height:2" coordorigin="1318,7951" coordsize="595,0" path="m1318,7951l1913,7951e" filled="f" stroked="t" strokeweight=".47597pt" strokecolor="#3B3B3B">
                <v:path arrowok="t"/>
              </v:shape>
            </v:group>
            <v:group style="position:absolute;left:1842;top:7953;width:2789;height:2" coordorigin="1842,7953" coordsize="2789,2">
              <v:shape style="position:absolute;left:1842;top:7953;width:2789;height:2" coordorigin="1842,7953" coordsize="2789,0" path="m1842,7953l4631,7953e" filled="f" stroked="t" strokeweight=".713954pt" strokecolor="#5B5B5B">
                <v:path arrowok="t"/>
              </v:shape>
            </v:group>
            <v:group style="position:absolute;left:3829;top:7664;width:2;height:296" coordorigin="3829,7664" coordsize="2,296">
              <v:shape style="position:absolute;left:3829;top:7664;width:2;height:296" coordorigin="3829,7664" coordsize="0,296" path="m3829,7960l3829,7664e" filled="f" stroked="t" strokeweight=".713954pt" strokecolor="#484848">
                <v:path arrowok="t"/>
              </v:shape>
            </v:group>
            <v:group style="position:absolute;left:4574;top:7951;width:671;height:2" coordorigin="4574,7951" coordsize="671,2">
              <v:shape style="position:absolute;left:4574;top:7951;width:671;height:2" coordorigin="4574,7951" coordsize="671,0" path="m4574,7951l5245,7951e" filled="f" stroked="t" strokeweight=".47597pt" strokecolor="#343434">
                <v:path arrowok="t"/>
              </v:shape>
            </v:group>
            <v:group style="position:absolute;left:5188;top:7951;width:1104;height:2" coordorigin="5188,7951" coordsize="1104,2">
              <v:shape style="position:absolute;left:5188;top:7951;width:1104;height:2" coordorigin="5188,7951" coordsize="1104,0" path="m5188,7951l6292,7951e" filled="f" stroked="t" strokeweight=".713954pt" strokecolor="#5B5B5B">
                <v:path arrowok="t"/>
              </v:shape>
            </v:group>
            <v:group style="position:absolute;left:6235;top:7951;width:433;height:2" coordorigin="6235,7951" coordsize="433,2">
              <v:shape style="position:absolute;left:6235;top:7951;width:433;height:2" coordorigin="6235,7951" coordsize="433,0" path="m6235,7951l6668,7951e" filled="f" stroked="t" strokeweight=".47597pt" strokecolor="#3B3B3B">
                <v:path arrowok="t"/>
              </v:shape>
            </v:group>
            <v:group style="position:absolute;left:6587;top:7946;width:1999;height:2" coordorigin="6587,7946" coordsize="1999,2">
              <v:shape style="position:absolute;left:6587;top:7946;width:1999;height:2" coordorigin="6587,7946" coordsize="1999,0" path="m6587,7946l8586,7946e" filled="f" stroked="t" strokeweight=".713954pt" strokecolor="#606060">
                <v:path arrowok="t"/>
              </v:shape>
            </v:group>
            <v:group style="position:absolute;left:8529;top:7946;width:286;height:2" coordorigin="8529,7946" coordsize="286,2">
              <v:shape style="position:absolute;left:8529;top:7946;width:286;height:2" coordorigin="8529,7946" coordsize="286,0" path="m8529,7946l8815,7946e" filled="f" stroked="t" strokeweight=".47597pt" strokecolor="#444444">
                <v:path arrowok="t"/>
              </v:shape>
            </v:group>
            <v:group style="position:absolute;left:8758;top:7946;width:2946;height:2" coordorigin="8758,7946" coordsize="2946,2">
              <v:shape style="position:absolute;left:8758;top:7946;width:2946;height:2" coordorigin="8758,7946" coordsize="2946,0" path="m8758,7946l11704,7946e" filled="f" stroked="t" strokeweight=".713954pt" strokecolor="#606060">
                <v:path arrowok="t"/>
              </v:shape>
            </v:group>
            <v:group style="position:absolute;left:11695;top:7903;width:2;height:545" coordorigin="11695,7903" coordsize="2,545">
              <v:shape style="position:absolute;left:11695;top:7903;width:2;height:545" coordorigin="11695,7903" coordsize="0,545" path="m11695,8448l11695,7903e" filled="f" stroked="t" strokeweight=".713954pt" strokecolor="#646464">
                <v:path arrowok="t"/>
              </v:shape>
            </v:group>
            <v:group style="position:absolute;left:11699;top:8390;width:2;height:306" coordorigin="11699,8390" coordsize="2,306">
              <v:shape style="position:absolute;left:11699;top:8390;width:2;height:306" coordorigin="11699,8390" coordsize="0,306" path="m11699,8696l11699,8390e" filled="f" stroked="t" strokeweight=".47597pt" strokecolor="#575757">
                <v:path arrowok="t"/>
              </v:shape>
            </v:group>
            <v:group style="position:absolute;left:200;top:8885;width:2446;height:2" coordorigin="200,8885" coordsize="2446,2">
              <v:shape style="position:absolute;left:200;top:8885;width:2446;height:2" coordorigin="200,8885" coordsize="2446,0" path="m200,8885l2646,8885e" filled="f" stroked="t" strokeweight=".713954pt" strokecolor="#606060">
                <v:path arrowok="t"/>
              </v:shape>
            </v:group>
            <v:group style="position:absolute;left:2589;top:8883;width:209;height:2" coordorigin="2589,8883" coordsize="209,2">
              <v:shape style="position:absolute;left:2589;top:8883;width:209;height:2" coordorigin="2589,8883" coordsize="209,0" path="m2589,8883l2799,8883e" filled="f" stroked="t" strokeweight=".47597pt" strokecolor="#3F3F3F">
                <v:path arrowok="t"/>
              </v:shape>
            </v:group>
            <v:group style="position:absolute;left:2742;top:8883;width:1123;height:2" coordorigin="2742,8883" coordsize="1123,2">
              <v:shape style="position:absolute;left:2742;top:8883;width:1123;height:2" coordorigin="2742,8883" coordsize="1123,0" path="m2742,8883l3865,8883e" filled="f" stroked="t" strokeweight=".713954pt" strokecolor="#606060">
                <v:path arrowok="t"/>
              </v:shape>
            </v:group>
            <v:group style="position:absolute;left:3793;top:8883;width:576;height:2" coordorigin="3793,8883" coordsize="576,2">
              <v:shape style="position:absolute;left:3793;top:8883;width:576;height:2" coordorigin="3793,8883" coordsize="576,0" path="m3793,8883l4369,8883e" filled="f" stroked="t" strokeweight=".47597pt" strokecolor="#343434">
                <v:path arrowok="t"/>
              </v:shape>
            </v:group>
            <v:group style="position:absolute;left:4312;top:8881;width:2356;height:2" coordorigin="4312,8881" coordsize="2356,2">
              <v:shape style="position:absolute;left:4312;top:8881;width:2356;height:2" coordorigin="4312,8881" coordsize="2356,0" path="m4312,8881l6668,8881e" filled="f" stroked="t" strokeweight=".713954pt" strokecolor="#606060">
                <v:path arrowok="t"/>
              </v:shape>
            </v:group>
            <v:group style="position:absolute;left:6611;top:8881;width:628;height:2" coordorigin="6611,8881" coordsize="628,2">
              <v:shape style="position:absolute;left:6611;top:8881;width:628;height:2" coordorigin="6611,8881" coordsize="628,0" path="m6611,8881l7239,8881e" filled="f" stroked="t" strokeweight=".47597pt" strokecolor="#484848">
                <v:path arrowok="t"/>
              </v:shape>
            </v:group>
            <v:group style="position:absolute;left:7182;top:8878;width:609;height:2" coordorigin="7182,8878" coordsize="609,2">
              <v:shape style="position:absolute;left:7182;top:8878;width:609;height:2" coordorigin="7182,8878" coordsize="609,0" path="m7182,8878l7792,8878e" filled="f" stroked="t" strokeweight=".951939pt" strokecolor="#646464">
                <v:path arrowok="t"/>
              </v:shape>
            </v:group>
            <v:group style="position:absolute;left:7735;top:8878;width:852;height:2" coordorigin="7735,8878" coordsize="852,2">
              <v:shape style="position:absolute;left:7735;top:8878;width:852;height:2" coordorigin="7735,8878" coordsize="852,0" path="m7735,8878l8586,8878e" filled="f" stroked="t" strokeweight=".47597pt" strokecolor="#3F3F3F">
                <v:path arrowok="t"/>
              </v:shape>
            </v:group>
            <v:group style="position:absolute;left:8529;top:8876;width:3179;height:2" coordorigin="8529,8876" coordsize="3179,2">
              <v:shape style="position:absolute;left:8529;top:8876;width:3179;height:2" coordorigin="8529,8876" coordsize="3179,0" path="m8529,8876l11709,8876e" filled="f" stroked="t" strokeweight=".713954pt" strokecolor="#606060">
                <v:path arrowok="t"/>
              </v:shape>
            </v:group>
            <v:group style="position:absolute;left:11704;top:2821;width:2;height:10078" coordorigin="11704,2821" coordsize="2,10078">
              <v:shape style="position:absolute;left:11704;top:2821;width:2;height:10078" coordorigin="11704,2821" coordsize="0,10078" path="m11704,12899l11704,2821e" filled="f" stroked="t" strokeweight=".713954pt" strokecolor="#606060">
                <v:path arrowok="t"/>
              </v:shape>
            </v:group>
            <v:group style="position:absolute;left:195;top:9729;width:1180;height:2" coordorigin="195,9729" coordsize="1180,2">
              <v:shape style="position:absolute;left:195;top:9729;width:1180;height:2" coordorigin="195,9729" coordsize="1180,0" path="m195,9729l1376,9729e" filled="f" stroked="t" strokeweight=".713954pt" strokecolor="#646464">
                <v:path arrowok="t"/>
              </v:shape>
            </v:group>
            <v:group style="position:absolute;left:1318;top:9729;width:595;height:2" coordorigin="1318,9729" coordsize="595,2">
              <v:shape style="position:absolute;left:1318;top:9729;width:595;height:2" coordorigin="1318,9729" coordsize="595,0" path="m1318,9729l1913,9729e" filled="f" stroked="t" strokeweight=".47597pt" strokecolor="#383838">
                <v:path arrowok="t"/>
              </v:shape>
            </v:group>
            <v:group style="position:absolute;left:7182;top:9724;width:609;height:2" coordorigin="7182,9724" coordsize="609,2">
              <v:shape style="position:absolute;left:7182;top:9724;width:609;height:2" coordorigin="7182,9724" coordsize="609,0" path="m7182,9724l7792,9724e" filled="f" stroked="t" strokeweight=".47597pt" strokecolor="#484848">
                <v:path arrowok="t"/>
              </v:shape>
            </v:group>
            <v:group style="position:absolute;left:8529;top:9724;width:286;height:2" coordorigin="8529,9724" coordsize="286,2">
              <v:shape style="position:absolute;left:8529;top:9724;width:286;height:2" coordorigin="8529,9724" coordsize="286,0" path="m8529,9724l8815,9724e" filled="f" stroked="t" strokeweight=".47597pt" strokecolor="#4F4F4F">
                <v:path arrowok="t"/>
              </v:shape>
            </v:group>
            <v:group style="position:absolute;left:1842;top:9724;width:9867;height:2" coordorigin="1842,9724" coordsize="9867,2">
              <v:shape style="position:absolute;left:1842;top:9724;width:9867;height:2" coordorigin="1842,9724" coordsize="9867,0" path="m1842,9724l11709,9724e" filled="f" stroked="t" strokeweight=".713954pt" strokecolor="#5B5B5B">
                <v:path arrowok="t"/>
              </v:shape>
            </v:group>
            <v:group style="position:absolute;left:9743;top:9720;width:300;height:2" coordorigin="9743,9720" coordsize="300,2">
              <v:shape style="position:absolute;left:9743;top:9720;width:300;height:2" coordorigin="9743,9720" coordsize="300,0" path="m9743,9720l10043,9720e" filled="f" stroked="t" strokeweight=".47597pt" strokecolor="#343434">
                <v:path arrowok="t"/>
              </v:shape>
            </v:group>
            <v:group style="position:absolute;left:200;top:9968;width:1176;height:2" coordorigin="200,9968" coordsize="1176,2">
              <v:shape style="position:absolute;left:200;top:9968;width:1176;height:2" coordorigin="200,9968" coordsize="1176,0" path="m200,9968l1376,9968e" filled="f" stroked="t" strokeweight=".713954pt" strokecolor="#646464">
                <v:path arrowok="t"/>
              </v:shape>
            </v:group>
            <v:group style="position:absolute;left:1318;top:9968;width:595;height:2" coordorigin="1318,9968" coordsize="595,2">
              <v:shape style="position:absolute;left:1318;top:9968;width:595;height:2" coordorigin="1318,9968" coordsize="595,0" path="m1318,9968l1913,9968e" filled="f" stroked="t" strokeweight=".47597pt" strokecolor="#484848">
                <v:path arrowok="t"/>
              </v:shape>
            </v:group>
            <v:group style="position:absolute;left:1885;top:9681;width:2;height:349" coordorigin="1885,9681" coordsize="2,349">
              <v:shape style="position:absolute;left:1885;top:9681;width:2;height:349" coordorigin="1885,9681" coordsize="0,349" path="m1885,10030l1885,9681e" filled="f" stroked="t" strokeweight=".47597pt" strokecolor="#383838">
                <v:path arrowok="t"/>
              </v:shape>
            </v:group>
            <v:group style="position:absolute;left:1842;top:9968;width:2789;height:2" coordorigin="1842,9968" coordsize="2789,2">
              <v:shape style="position:absolute;left:1842;top:9968;width:2789;height:2" coordorigin="1842,9968" coordsize="2789,0" path="m1842,9968l4631,9968e" filled="f" stroked="t" strokeweight=".713954pt" strokecolor="#606060">
                <v:path arrowok="t"/>
              </v:shape>
            </v:group>
            <v:group style="position:absolute;left:4574;top:9968;width:671;height:2" coordorigin="4574,9968" coordsize="671,2">
              <v:shape style="position:absolute;left:4574;top:9968;width:671;height:2" coordorigin="4574,9968" coordsize="671,0" path="m4574,9968l5245,9968e" filled="f" stroked="t" strokeweight=".47597pt" strokecolor="#484848">
                <v:path arrowok="t"/>
              </v:shape>
            </v:group>
            <v:group style="position:absolute;left:5188;top:9966;width:4612;height:2" coordorigin="5188,9966" coordsize="4612,2">
              <v:shape style="position:absolute;left:5188;top:9966;width:4612;height:2" coordorigin="5188,9966" coordsize="4612,0" path="m5188,9966l9800,9966e" filled="f" stroked="t" strokeweight=".713954pt" strokecolor="#606060">
                <v:path arrowok="t"/>
              </v:shape>
            </v:group>
            <v:group style="position:absolute;left:9743;top:9961;width:300;height:2" coordorigin="9743,9961" coordsize="300,2">
              <v:shape style="position:absolute;left:9743;top:9961;width:300;height:2" coordorigin="9743,9961" coordsize="300,0" path="m9743,9961l10043,9961e" filled="f" stroked="t" strokeweight=".237985pt" strokecolor="#383838">
                <v:path arrowok="t"/>
              </v:shape>
            </v:group>
            <v:group style="position:absolute;left:9986;top:9963;width:1723;height:2" coordorigin="9986,9963" coordsize="1723,2">
              <v:shape style="position:absolute;left:9986;top:9963;width:1723;height:2" coordorigin="9986,9963" coordsize="1723,0" path="m9986,9963l11709,9963e" filled="f" stroked="t" strokeweight=".47597pt" strokecolor="#545454">
                <v:path arrowok="t"/>
              </v:shape>
            </v:group>
            <v:group style="position:absolute;left:200;top:10212;width:1894;height:2" coordorigin="200,10212" coordsize="1894,2">
              <v:shape style="position:absolute;left:200;top:10212;width:1894;height:2" coordorigin="200,10212" coordsize="1894,0" path="m200,10212l2094,10212e" filled="f" stroked="t" strokeweight=".713954pt" strokecolor="#5B5B5B">
                <v:path arrowok="t"/>
              </v:shape>
            </v:group>
            <v:group style="position:absolute;left:1842;top:10212;width:804;height:2" coordorigin="1842,10212" coordsize="804,2">
              <v:shape style="position:absolute;left:1842;top:10212;width:804;height:2" coordorigin="1842,10212" coordsize="804,0" path="m1842,10212l2646,10212e" filled="f" stroked="t" strokeweight=".47597pt" strokecolor="#4B4B4B">
                <v:path arrowok="t"/>
              </v:shape>
            </v:group>
            <v:group style="position:absolute;left:2589;top:10210;width:1261;height:2" coordorigin="2589,10210" coordsize="1261,2">
              <v:shape style="position:absolute;left:2589;top:10210;width:1261;height:2" coordorigin="2589,10210" coordsize="1261,0" path="m2589,10210l3851,10210e" filled="f" stroked="t" strokeweight=".951939pt" strokecolor="#646464">
                <v:path arrowok="t"/>
              </v:shape>
            </v:group>
            <v:group style="position:absolute;left:3793;top:10207;width:576;height:2" coordorigin="3793,10207" coordsize="576,2">
              <v:shape style="position:absolute;left:3793;top:10207;width:576;height:2" coordorigin="3793,10207" coordsize="576,0" path="m3793,10207l4369,10207e" filled="f" stroked="t" strokeweight=".713954pt" strokecolor="#4F4F4F">
                <v:path arrowok="t"/>
              </v:shape>
            </v:group>
            <v:group style="position:absolute;left:4150;top:10210;width:762;height:2" coordorigin="4150,10210" coordsize="762,2">
              <v:shape style="position:absolute;left:4150;top:10210;width:762;height:2" coordorigin="4150,10210" coordsize="762,0" path="m4150,10210l4912,10210e" filled="f" stroked="t" strokeweight=".951939pt" strokecolor="#6B6B6B">
                <v:path arrowok="t"/>
              </v:shape>
            </v:group>
            <v:group style="position:absolute;left:4760;top:10207;width:485;height:2" coordorigin="4760,10207" coordsize="485,2">
              <v:shape style="position:absolute;left:4760;top:10207;width:485;height:2" coordorigin="4760,10207" coordsize="485,0" path="m4760,10207l5245,10207e" filled="f" stroked="t" strokeweight=".47597pt" strokecolor="#4B4B4B">
                <v:path arrowok="t"/>
              </v:shape>
            </v:group>
            <v:group style="position:absolute;left:5188;top:10210;width:1104;height:2" coordorigin="5188,10210" coordsize="1104,2">
              <v:shape style="position:absolute;left:5188;top:10210;width:1104;height:2" coordorigin="5188,10210" coordsize="1104,0" path="m5188,10210l6292,10210e" filled="f" stroked="t" strokeweight=".713954pt" strokecolor="#676767">
                <v:path arrowok="t"/>
              </v:shape>
            </v:group>
            <v:group style="position:absolute;left:6235;top:10207;width:433;height:2" coordorigin="6235,10207" coordsize="433,2">
              <v:shape style="position:absolute;left:6235;top:10207;width:433;height:2" coordorigin="6235,10207" coordsize="433,0" path="m6235,10207l6668,10207e" filled="f" stroked="t" strokeweight=".47597pt" strokecolor="#3F3F3F">
                <v:path arrowok="t"/>
              </v:shape>
            </v:group>
            <v:group style="position:absolute;left:6611;top:10205;width:5102;height:2" coordorigin="6611,10205" coordsize="5102,2">
              <v:shape style="position:absolute;left:6611;top:10205;width:5102;height:2" coordorigin="6611,10205" coordsize="5102,0" path="m6611,10205l11714,10205e" filled="f" stroked="t" strokeweight=".713954pt" strokecolor="#606060">
                <v:path arrowok="t"/>
              </v:shape>
            </v:group>
            <v:group style="position:absolute;left:195;top:10743;width:1690;height:2" coordorigin="195,10743" coordsize="1690,2">
              <v:shape style="position:absolute;left:195;top:10743;width:1690;height:2" coordorigin="195,10743" coordsize="1690,0" path="m195,10743l1885,10743e" filled="f" stroked="t" strokeweight=".237985pt" strokecolor="#545454">
                <v:path arrowok="t"/>
              </v:shape>
            </v:group>
            <v:group style="position:absolute;left:1871;top:10743;width:747;height:2" coordorigin="1871,10743" coordsize="747,2">
              <v:shape style="position:absolute;left:1871;top:10743;width:747;height:2" coordorigin="1871,10743" coordsize="747,0" path="m1871,10743l2618,10743e" filled="f" stroked="t" strokeweight=".237985pt" strokecolor="#808080">
                <v:path arrowok="t"/>
              </v:shape>
            </v:group>
            <v:group style="position:absolute;left:2618;top:10743;width:1204;height:2" coordorigin="2618,10743" coordsize="1204,2">
              <v:shape style="position:absolute;left:2618;top:10743;width:1204;height:2" coordorigin="2618,10743" coordsize="1204,0" path="m2618,10743l3822,10743e" filled="f" stroked="t" strokeweight=".237985pt" strokecolor="#4B4B4B">
                <v:path arrowok="t"/>
              </v:shape>
            </v:group>
            <v:group style="position:absolute;left:3822;top:10743;width:966;height:2" coordorigin="3822,10743" coordsize="966,2">
              <v:shape style="position:absolute;left:3822;top:10743;width:966;height:2" coordorigin="3822,10743" coordsize="966,0" path="m3822,10743l4788,10743e" filled="f" stroked="t" strokeweight=".237985pt" strokecolor="#000000">
                <v:path arrowok="t"/>
              </v:shape>
            </v:group>
            <v:group style="position:absolute;left:4788;top:10743;width:428;height:2" coordorigin="4788,10743" coordsize="428,2">
              <v:shape style="position:absolute;left:4788;top:10743;width:428;height:2" coordorigin="4788,10743" coordsize="428,0" path="m4788,10743l5217,10743e" filled="f" stroked="t" strokeweight=".237985pt" strokecolor="#343434">
                <v:path arrowok="t"/>
              </v:shape>
            </v:group>
            <v:group style="position:absolute;left:5217;top:10743;width:614;height:2" coordorigin="5217,10743" coordsize="614,2">
              <v:shape style="position:absolute;left:5217;top:10743;width:614;height:2" coordorigin="5217,10743" coordsize="614,0" path="m5217,10743l5831,10743e" filled="f" stroked="t" strokeweight=".237985pt" strokecolor="#777777">
                <v:path arrowok="t"/>
              </v:shape>
            </v:group>
            <v:group style="position:absolute;left:5831;top:10743;width:433;height:2" coordorigin="5831,10743" coordsize="433,2">
              <v:shape style="position:absolute;left:5831;top:10743;width:433;height:2" coordorigin="5831,10743" coordsize="433,0" path="m5831,10743l6264,10743e" filled="f" stroked="t" strokeweight=".237985pt" strokecolor="#484848">
                <v:path arrowok="t"/>
              </v:shape>
            </v:group>
            <v:group style="position:absolute;left:6264;top:10743;width:5431;height:2" coordorigin="6264,10743" coordsize="5431,2">
              <v:shape style="position:absolute;left:6264;top:10743;width:5431;height:2" coordorigin="6264,10743" coordsize="5431,0" path="m6264,10743l11695,10743e" filled="f" stroked="t" strokeweight=".237985pt" strokecolor="#000000">
                <v:path arrowok="t"/>
              </v:shape>
            </v:group>
            <v:group style="position:absolute;left:11704;top:10427;width:2;height:545" coordorigin="11704,10427" coordsize="2,545">
              <v:shape style="position:absolute;left:11704;top:10427;width:2;height:545" coordorigin="11704,10427" coordsize="0,545" path="m11704,10972l11704,10427e" filled="f" stroked="t" strokeweight=".47597pt" strokecolor="#484848">
                <v:path arrowok="t"/>
              </v:shape>
            </v:group>
            <v:group style="position:absolute;left:3793;top:10929;width:576;height:2" coordorigin="3793,10929" coordsize="576,2">
              <v:shape style="position:absolute;left:3793;top:10929;width:576;height:2" coordorigin="3793,10929" coordsize="576,0" path="m3793,10929l4369,10929e" filled="f" stroked="t" strokeweight=".47597pt" strokecolor="#343434">
                <v:path arrowok="t"/>
              </v:shape>
            </v:group>
            <v:group style="position:absolute;left:200;top:10929;width:7853;height:2" coordorigin="200,10929" coordsize="7853,2">
              <v:shape style="position:absolute;left:200;top:10929;width:7853;height:2" coordorigin="200,10929" coordsize="7853,0" path="m200,10929l8053,10929e" filled="f" stroked="t" strokeweight=".713954pt" strokecolor="#5B5B5B">
                <v:path arrowok="t"/>
              </v:shape>
            </v:group>
            <v:group style="position:absolute;left:7996;top:10924;width:590;height:2" coordorigin="7996,10924" coordsize="590,2">
              <v:shape style="position:absolute;left:7996;top:10924;width:590;height:2" coordorigin="7996,10924" coordsize="590,0" path="m7996,10924l8586,10924e" filled="f" stroked="t" strokeweight=".47597pt" strokecolor="#4B4B4B">
                <v:path arrowok="t"/>
              </v:shape>
            </v:group>
            <v:group style="position:absolute;left:8401;top:10922;width:3308;height:2" coordorigin="8401,10922" coordsize="3308,2">
              <v:shape style="position:absolute;left:8401;top:10922;width:3308;height:2" coordorigin="8401,10922" coordsize="3308,0" path="m8401,10922l11709,10922e" filled="f" stroked="t" strokeweight=".713954pt" strokecolor="#606060">
                <v:path arrowok="t"/>
              </v:shape>
            </v:group>
            <v:group style="position:absolute;left:195;top:11405;width:5664;height:2" coordorigin="195,11405" coordsize="5664,2">
              <v:shape style="position:absolute;left:195;top:11405;width:5664;height:2" coordorigin="195,11405" coordsize="5664,0" path="m195,11405l5859,11405e" filled="f" stroked="t" strokeweight=".713954pt" strokecolor="#5B5B5B">
                <v:path arrowok="t"/>
              </v:shape>
            </v:group>
            <v:group style="position:absolute;left:919;top:10929;width:2;height:1200" coordorigin="919,10929" coordsize="2,1200">
              <v:shape style="position:absolute;left:919;top:10929;width:2;height:1200" coordorigin="919,10929" coordsize="0,1200" path="m919,12129l919,10929e" filled="f" stroked="t" strokeweight=".237985pt" strokecolor="#5B5B5B">
                <v:path arrowok="t"/>
              </v:shape>
            </v:group>
            <v:group style="position:absolute;left:1357;top:10924;width:2;height:502" coordorigin="1357,10924" coordsize="2,502">
              <v:shape style="position:absolute;left:1357;top:10924;width:2;height:502" coordorigin="1357,10924" coordsize="0,502" path="m1357,11426l1357,10924e" filled="f" stroked="t" strokeweight=".951939pt" strokecolor="#5B5B5B">
                <v:path arrowok="t"/>
              </v:shape>
            </v:group>
            <v:group style="position:absolute;left:5802;top:11400;width:500;height:2" coordorigin="5802,11400" coordsize="500,2">
              <v:shape style="position:absolute;left:5802;top:11400;width:500;height:2" coordorigin="5802,11400" coordsize="500,0" path="m5802,11400l6302,11400e" filled="f" stroked="t" strokeweight=".47597pt" strokecolor="#484848">
                <v:path arrowok="t"/>
              </v:shape>
            </v:group>
            <v:group style="position:absolute;left:6271;top:10920;width:2;height:1879" coordorigin="6271,10920" coordsize="2,1879">
              <v:shape style="position:absolute;left:6271;top:10920;width:2;height:1879" coordorigin="6271,10920" coordsize="0,1879" path="m6271,12798l6271,10920e" filled="f" stroked="t" strokeweight=".951939pt" strokecolor="#5B5B5B">
                <v:path arrowok="t"/>
              </v:shape>
            </v:group>
            <v:group style="position:absolute;left:6230;top:11398;width:1009;height:2" coordorigin="6230,11398" coordsize="1009,2">
              <v:shape style="position:absolute;left:6230;top:11398;width:1009;height:2" coordorigin="6230,11398" coordsize="1009,0" path="m6230,11398l7239,11398e" filled="f" stroked="t" strokeweight=".713954pt" strokecolor="#5B5B5B">
                <v:path arrowok="t"/>
              </v:shape>
            </v:group>
            <v:group style="position:absolute;left:7182;top:11398;width:609;height:2" coordorigin="7182,11398" coordsize="609,2">
              <v:shape style="position:absolute;left:7182;top:11398;width:609;height:2" coordorigin="7182,11398" coordsize="609,0" path="m7182,11398l7792,11398e" filled="f" stroked="t" strokeweight=".47597pt" strokecolor="#3F3F3F">
                <v:path arrowok="t"/>
              </v:shape>
            </v:group>
            <v:group style="position:absolute;left:7735;top:11398;width:2066;height:2" coordorigin="7735,11398" coordsize="2066,2">
              <v:shape style="position:absolute;left:7735;top:11398;width:2066;height:2" coordorigin="7735,11398" coordsize="2066,0" path="m7735,11398l9800,11398e" filled="f" stroked="t" strokeweight=".713954pt" strokecolor="#606060">
                <v:path arrowok="t"/>
              </v:shape>
            </v:group>
            <v:group style="position:absolute;left:9743;top:11393;width:300;height:2" coordorigin="9743,11393" coordsize="300,2">
              <v:shape style="position:absolute;left:9743;top:11393;width:300;height:2" coordorigin="9743,11393" coordsize="300,0" path="m9743,11393l10043,11393e" filled="f" stroked="t" strokeweight=".47597pt" strokecolor="#383838">
                <v:path arrowok="t"/>
              </v:shape>
            </v:group>
            <v:group style="position:absolute;left:9986;top:11393;width:1728;height:2" coordorigin="9986,11393" coordsize="1728,2">
              <v:shape style="position:absolute;left:9986;top:11393;width:1728;height:2" coordorigin="9986,11393" coordsize="1728,0" path="m9986,11393l11714,11393e" filled="f" stroked="t" strokeweight=".713954pt" strokecolor="#5B5B5B">
                <v:path arrowok="t"/>
              </v:shape>
            </v:group>
            <v:group style="position:absolute;left:1359;top:11355;width:2;height:803" coordorigin="1359,11355" coordsize="2,803">
              <v:shape style="position:absolute;left:1359;top:11355;width:2;height:803" coordorigin="1359,11355" coordsize="0,803" path="m1359,12158l1359,11355e" filled="f" stroked="t" strokeweight=".713954pt" strokecolor="#484848">
                <v:path arrowok="t"/>
              </v:shape>
            </v:group>
            <v:group style="position:absolute;left:919;top:12129;width:2;height:1119" coordorigin="919,12129" coordsize="2,1119">
              <v:shape style="position:absolute;left:919;top:12129;width:2;height:1119" coordorigin="919,12129" coordsize="0,1119" path="m919,13248l919,12129e" filled="f" stroked="t" strokeweight=".237985pt" strokecolor="#000000">
                <v:path arrowok="t"/>
              </v:shape>
            </v:group>
            <v:group style="position:absolute;left:1357;top:12100;width:2;height:306" coordorigin="1357,12100" coordsize="2,306">
              <v:shape style="position:absolute;left:1357;top:12100;width:2;height:306" coordorigin="1357,12100" coordsize="0,306" path="m1357,12406l1357,12100e" filled="f" stroked="t" strokeweight=".47597pt" strokecolor="#232323">
                <v:path arrowok="t"/>
              </v:shape>
            </v:group>
            <v:group style="position:absolute;left:1359;top:12349;width:2;height:837" coordorigin="1359,12349" coordsize="2,837">
              <v:shape style="position:absolute;left:1359;top:12349;width:2;height:837" coordorigin="1359,12349" coordsize="0,837" path="m1359,13186l1359,12349e" filled="f" stroked="t" strokeweight=".951939pt" strokecolor="#575757">
                <v:path arrowok="t"/>
              </v:shape>
            </v:group>
            <v:group style="position:absolute;left:209;top:12741;width:2;height:535" coordorigin="209,12741" coordsize="2,535">
              <v:shape style="position:absolute;left:209;top:12741;width:2;height:535" coordorigin="209,12741" coordsize="0,535" path="m209,13277l209,12741e" filled="f" stroked="t" strokeweight=".47597pt" strokecolor="#282828">
                <v:path arrowok="t"/>
              </v:shape>
            </v:group>
            <v:group style="position:absolute;left:1885;top:12741;width:2;height:535" coordorigin="1885,12741" coordsize="2,535">
              <v:shape style="position:absolute;left:1885;top:12741;width:2;height:535" coordorigin="1885,12741" coordsize="0,535" path="m1885,13277l1885,12741e" filled="f" stroked="t" strokeweight=".47597pt" strokecolor="#232323">
                <v:path arrowok="t"/>
              </v:shape>
            </v:group>
            <v:group style="position:absolute;left:4584;top:12889;width:362;height:2" coordorigin="4584,12889" coordsize="362,2">
              <v:shape style="position:absolute;left:4584;top:12889;width:362;height:2" coordorigin="4584,12889" coordsize="362,0" path="m4584,12889l4945,12889e" filled="f" stroked="t" strokeweight=".713954pt" strokecolor="#A3AFD4">
                <v:path arrowok="t"/>
              </v:shape>
            </v:group>
            <v:group style="position:absolute;left:4669;top:12856;width:576;height:2" coordorigin="4669,12856" coordsize="576,2">
              <v:shape style="position:absolute;left:4669;top:12856;width:576;height:2" coordorigin="4669,12856" coordsize="576,0" path="m4669,12856l5245,12856e" filled="f" stroked="t" strokeweight=".951939pt" strokecolor="#A3ACD4">
                <v:path arrowok="t"/>
              </v:shape>
            </v:group>
            <v:group style="position:absolute;left:5217;top:12870;width:614;height:2" coordorigin="5217,12870" coordsize="614,2">
              <v:shape style="position:absolute;left:5217;top:12870;width:614;height:2" coordorigin="5217,12870" coordsize="614,0" path="m5217,12870l5831,12870e" filled="f" stroked="t" strokeweight=".713954pt" strokecolor="#93A0C3">
                <v:path arrowok="t"/>
              </v:shape>
            </v:group>
            <v:group style="position:absolute;left:6273;top:12741;width:2;height:158" coordorigin="6273,12741" coordsize="2,158">
              <v:shape style="position:absolute;left:6273;top:12741;width:2;height:158" coordorigin="6273,12741" coordsize="0,158" path="m6273,12899l6273,12741e" filled="f" stroked="t" strokeweight=".47597pt" strokecolor="#383838">
                <v:path arrowok="t"/>
              </v:shape>
            </v:group>
            <v:group style="position:absolute;left:4574;top:13090;width:243;height:2" coordorigin="4574,13090" coordsize="243,2">
              <v:shape style="position:absolute;left:4574;top:13090;width:243;height:2" coordorigin="4574,13090" coordsize="243,0" path="m4574,13090l4817,13090e" filled="f" stroked="t" strokeweight=".713954pt" strokecolor="#8793B8">
                <v:path arrowok="t"/>
              </v:shape>
            </v:group>
            <v:group style="position:absolute;left:4698;top:13095;width:547;height:2" coordorigin="4698,13095" coordsize="547,2">
              <v:shape style="position:absolute;left:4698;top:13095;width:547;height:2" coordorigin="4698,13095" coordsize="547,0" path="m4698,13095l5245,13095e" filled="f" stroked="t" strokeweight="2.141863pt" strokecolor="#7C8CBF">
                <v:path arrowok="t"/>
              </v:shape>
            </v:group>
            <v:group style="position:absolute;left:5217;top:13085;width:614;height:2" coordorigin="5217,13085" coordsize="614,2">
              <v:shape style="position:absolute;left:5217;top:13085;width:614;height:2" coordorigin="5217,13085" coordsize="614,0" path="m5217,13085l5831,13085e" filled="f" stroked="t" strokeweight="2.855818pt" strokecolor="#909CD8">
                <v:path arrowok="t"/>
              </v:shape>
            </v:group>
            <v:group style="position:absolute;left:5831;top:13085;width:809;height:2" coordorigin="5831,13085" coordsize="809,2">
              <v:shape style="position:absolute;left:5831;top:13085;width:809;height:2" coordorigin="5831,13085" coordsize="809,0" path="m5831,13085l6640,13085e" filled="f" stroked="t" strokeweight="1.665894pt" strokecolor="#979CB3">
                <v:path arrowok="t"/>
              </v:shape>
            </v:group>
            <v:group style="position:absolute;left:11709;top:12842;width:2;height:803" coordorigin="11709,12842" coordsize="2,803">
              <v:shape style="position:absolute;left:11709;top:12842;width:2;height:803" coordorigin="11709,12842" coordsize="0,803" path="m11709,13645l11709,12842e" filled="f" stroked="t" strokeweight=".47597pt" strokecolor="#4B4B4B">
                <v:path arrowok="t"/>
              </v:shape>
            </v:group>
            <v:group style="position:absolute;left:6273;top:13028;width:2;height:249" coordorigin="6273,13028" coordsize="2,249">
              <v:shape style="position:absolute;left:6273;top:13028;width:2;height:249" coordorigin="6273,13028" coordsize="0,249" path="m6273,13277l6273,13028e" filled="f" stroked="t" strokeweight=".47597pt" strokecolor="#2B2F2F">
                <v:path arrowok="t"/>
              </v:shape>
            </v:group>
            <v:group style="position:absolute;left:1359;top:13128;width:2;height:521" coordorigin="1359,13128" coordsize="2,521">
              <v:shape style="position:absolute;left:1359;top:13128;width:2;height:521" coordorigin="1359,13128" coordsize="0,521" path="m1359,13649l1359,13128e" filled="f" stroked="t" strokeweight=".713954pt" strokecolor="#444444">
                <v:path arrowok="t"/>
              </v:shape>
            </v:group>
            <v:group style="position:absolute;left:195;top:13616;width:1690;height:2" coordorigin="195,13616" coordsize="1690,2">
              <v:shape style="position:absolute;left:195;top:13616;width:1690;height:2" coordorigin="195,13616" coordsize="1690,0" path="m195,13616l1885,13616e" filled="f" stroked="t" strokeweight=".237985pt" strokecolor="#5B5B5B">
                <v:path arrowok="t"/>
              </v:shape>
            </v:group>
            <v:group style="position:absolute;left:919;top:13248;width:2;height:373" coordorigin="919,13248" coordsize="2,373">
              <v:shape style="position:absolute;left:919;top:13248;width:2;height:373" coordorigin="919,13248" coordsize="0,373" path="m919,13621l919,13248e" filled="f" stroked="t" strokeweight=".237985pt" strokecolor="#676767">
                <v:path arrowok="t"/>
              </v:shape>
            </v:group>
            <v:group style="position:absolute;left:6273;top:13219;width:2;height:736" coordorigin="6273,13219" coordsize="2,736">
              <v:shape style="position:absolute;left:6273;top:13219;width:2;height:736" coordorigin="6273,13219" coordsize="0,736" path="m6273,13955l6273,13219e" filled="f" stroked="t" strokeweight=".713954pt" strokecolor="#575757">
                <v:path arrowok="t"/>
              </v:shape>
            </v:group>
            <v:group style="position:absolute;left:919;top:13616;width:2;height:1449" coordorigin="919,13616" coordsize="2,1449">
              <v:shape style="position:absolute;left:919;top:13616;width:2;height:1449" coordorigin="919,13616" coordsize="0,1449" path="m919,15065l919,13616e" filled="f" stroked="t" strokeweight=".237985pt" strokecolor="#000000">
                <v:path arrowok="t"/>
              </v:shape>
            </v:group>
            <v:group style="position:absolute;left:1357;top:13587;width:2;height:263" coordorigin="1357,13587" coordsize="2,263">
              <v:shape style="position:absolute;left:1357;top:13587;width:2;height:263" coordorigin="1357,13587" coordsize="0,263" path="m1357,13850l1357,13587e" filled="f" stroked="t" strokeweight=".47597pt" strokecolor="#2F2F2F">
                <v:path arrowok="t"/>
              </v:shape>
            </v:group>
            <v:group style="position:absolute;left:11709;top:13530;width:2;height:2639" coordorigin="11709,13530" coordsize="2,2639">
              <v:shape style="position:absolute;left:11709;top:13530;width:2;height:2639" coordorigin="11709,13530" coordsize="0,2639" path="m11709,16169l11709,13530e" filled="f" stroked="t" strokeweight=".713954pt" strokecolor="#646464">
                <v:path arrowok="t"/>
              </v:shape>
            </v:group>
            <v:group style="position:absolute;left:1357;top:13793;width:2;height:124" coordorigin="1357,13793" coordsize="2,124">
              <v:shape style="position:absolute;left:1357;top:13793;width:2;height:124" coordorigin="1357,13793" coordsize="0,124" path="m1357,13917l1357,13793e" filled="f" stroked="t" strokeweight=".47597pt" strokecolor="#1C1C1C">
                <v:path arrowok="t"/>
              </v:shape>
            </v:group>
            <v:group style="position:absolute;left:1361;top:13860;width:2;height:186" coordorigin="1361,13860" coordsize="2,186">
              <v:shape style="position:absolute;left:1361;top:13860;width:2;height:186" coordorigin="1361,13860" coordsize="0,186" path="m1361,14046l1361,13860e" filled="f" stroked="t" strokeweight=".713954pt" strokecolor="#484848">
                <v:path arrowok="t"/>
              </v:shape>
            </v:group>
            <v:group style="position:absolute;left:6278;top:13860;width:2;height:406" coordorigin="6278,13860" coordsize="2,406">
              <v:shape style="position:absolute;left:6278;top:13860;width:2;height:406" coordorigin="6278,13860" coordsize="0,406" path="m6278,14266l6278,13860e" filled="f" stroked="t" strokeweight=".47597pt" strokecolor="#2F2F2F">
                <v:path arrowok="t"/>
              </v:shape>
            </v:group>
            <v:group style="position:absolute;left:209;top:14209;width:2;height:258" coordorigin="209,14209" coordsize="2,258">
              <v:shape style="position:absolute;left:209;top:14209;width:2;height:258" coordorigin="209,14209" coordsize="0,258" path="m209,14467l209,14209e" filled="f" stroked="t" strokeweight=".47597pt" strokecolor="#444444">
                <v:path arrowok="t"/>
              </v:shape>
            </v:group>
            <v:group style="position:absolute;left:1359;top:13922;width:2;height:622" coordorigin="1359,13922" coordsize="2,622">
              <v:shape style="position:absolute;left:1359;top:13922;width:2;height:622" coordorigin="1359,13922" coordsize="0,622" path="m1359,14544l1359,13922e" filled="f" stroked="t" strokeweight=".951939pt" strokecolor="#5B5B5B">
                <v:path arrowok="t"/>
              </v:shape>
            </v:group>
            <v:group style="position:absolute;left:2770;top:14438;width:438;height:2" coordorigin="2770,14438" coordsize="438,2">
              <v:shape style="position:absolute;left:2770;top:14438;width:438;height:2" coordorigin="2770,14438" coordsize="438,0" path="m2770,14438l3208,14438e" filled="f" stroked="t" strokeweight=".713954pt" strokecolor="#706BB8">
                <v:path arrowok="t"/>
              </v:shape>
            </v:group>
            <v:group style="position:absolute;left:3251;top:14441;width:614;height:2" coordorigin="3251,14441" coordsize="614,2">
              <v:shape style="position:absolute;left:3251;top:14441;width:614;height:2" coordorigin="3251,14441" coordsize="614,0" path="m3251,14441l3865,14441e" filled="f" stroked="t" strokeweight="2.141863pt" strokecolor="#5B5BB8">
                <v:path arrowok="t"/>
              </v:shape>
            </v:group>
            <v:group style="position:absolute;left:6280;top:14209;width:2;height:1970" coordorigin="6280,14209" coordsize="2,1970">
              <v:shape style="position:absolute;left:6280;top:14209;width:2;height:1970" coordorigin="6280,14209" coordsize="0,1970" path="m6280,16179l6280,14209e" filled="f" stroked="t" strokeweight=".713954pt" strokecolor="#575757">
                <v:path arrowok="t"/>
              </v:shape>
            </v:group>
            <v:group style="position:absolute;left:209;top:14410;width:2;height:287" coordorigin="209,14410" coordsize="2,287">
              <v:shape style="position:absolute;left:209;top:14410;width:2;height:287" coordorigin="209,14410" coordsize="0,287" path="m209,14697l209,14410e" filled="f" stroked="t" strokeweight=".47597pt" strokecolor="#2F2F2F">
                <v:path arrowok="t"/>
              </v:shape>
            </v:group>
            <v:group style="position:absolute;left:1357;top:14410;width:2;height:287" coordorigin="1357,14410" coordsize="2,287">
              <v:shape style="position:absolute;left:1357;top:14410;width:2;height:287" coordorigin="1357,14410" coordsize="0,287" path="m1357,14697l1357,14410e" filled="f" stroked="t" strokeweight=".713954pt" strokecolor="#3F3F3F">
                <v:path arrowok="t"/>
              </v:shape>
            </v:group>
            <v:group style="position:absolute;left:1361;top:14639;width:2;height:292" coordorigin="1361,14639" coordsize="2,292">
              <v:shape style="position:absolute;left:1361;top:14639;width:2;height:292" coordorigin="1361,14639" coordsize="0,292" path="m1361,14931l1361,14639e" filled="f" stroked="t" strokeweight=".47597pt" strokecolor="#1F1F1F">
                <v:path arrowok="t"/>
              </v:shape>
            </v:group>
            <v:group style="position:absolute;left:1361;top:14873;width:2;height:220" coordorigin="1361,14873" coordsize="2,220">
              <v:shape style="position:absolute;left:1361;top:14873;width:2;height:220" coordorigin="1361,14873" coordsize="0,220" path="m1361,15093l1361,14873e" filled="f" stroked="t" strokeweight=".47597pt" strokecolor="#383838">
                <v:path arrowok="t"/>
              </v:shape>
            </v:group>
            <v:group style="position:absolute;left:205;top:16186;width:747;height:2" coordorigin="205,16186" coordsize="747,2">
              <v:shape style="position:absolute;left:205;top:16186;width:747;height:2" coordorigin="205,16186" coordsize="747,0" path="m205,16186l952,16186e" filled="f" stroked="t" strokeweight=".47597pt" strokecolor="#676767">
                <v:path arrowok="t"/>
              </v:shape>
            </v:group>
            <v:group style="position:absolute;left:919;top:15065;width:2;height:1104" coordorigin="919,15065" coordsize="2,1104">
              <v:shape style="position:absolute;left:919;top:15065;width:2;height:1104" coordorigin="919,15065" coordsize="0,1104" path="m919,16169l919,15065e" filled="f" stroked="t" strokeweight=".237985pt" strokecolor="#BCBCBC">
                <v:path arrowok="t"/>
              </v:shape>
            </v:group>
            <v:group style="position:absolute;left:819;top:16179;width:5455;height:2" coordorigin="819,16179" coordsize="5455,2">
              <v:shape style="position:absolute;left:819;top:16179;width:5455;height:2" coordorigin="819,16179" coordsize="5455,0" path="m819,16179l6273,16179e" filled="f" stroked="t" strokeweight=".951939pt" strokecolor="#6B6B6B">
                <v:path arrowok="t"/>
              </v:shape>
            </v:group>
            <v:group style="position:absolute;left:1361;top:15036;width:2;height:1157" coordorigin="1361,15036" coordsize="2,1157">
              <v:shape style="position:absolute;left:1361;top:15036;width:2;height:1157" coordorigin="1361,15036" coordsize="0,1157" path="m1361,16193l1361,15036e" filled="f" stroked="t" strokeweight=".951939pt" strokecolor="#5B5B5B">
                <v:path arrowok="t"/>
              </v:shape>
            </v:group>
            <v:group style="position:absolute;left:1887;top:14687;width:2;height:1506" coordorigin="1887,14687" coordsize="2,1506">
              <v:shape style="position:absolute;left:1887;top:14687;width:2;height:1506" coordorigin="1887,14687" coordsize="0,1506" path="m1887,16193l1887,14687e" filled="f" stroked="t" strokeweight=".713954pt" strokecolor="#4F4F4F">
                <v:path arrowok="t"/>
              </v:shape>
            </v:group>
            <v:group style="position:absolute;left:4574;top:16174;width:243;height:2" coordorigin="4574,16174" coordsize="243,2">
              <v:shape style="position:absolute;left:4574;top:16174;width:243;height:2" coordorigin="4574,16174" coordsize="243,0" path="m4574,16174l4817,16174e" filled="f" stroked="t" strokeweight=".47597pt" strokecolor="#484848">
                <v:path arrowok="t"/>
              </v:shape>
            </v:group>
            <v:group style="position:absolute;left:5802;top:16171;width:500;height:2" coordorigin="5802,16171" coordsize="500,2">
              <v:shape style="position:absolute;left:5802;top:16171;width:500;height:2" coordorigin="5802,16171" coordsize="500,0" path="m5802,16171l6302,16171e" filled="f" stroked="t" strokeweight=".47597pt" strokecolor="#545454">
                <v:path arrowok="t"/>
              </v:shape>
            </v:group>
            <v:group style="position:absolute;left:7996;top:16164;width:590;height:2" coordorigin="7996,16164" coordsize="590,2">
              <v:shape style="position:absolute;left:7996;top:16164;width:590;height:2" coordorigin="7996,16164" coordsize="590,0" path="m7996,16164l8586,16164e" filled="f" stroked="t" strokeweight=".47597pt" strokecolor="#4B4B4B">
                <v:path arrowok="t"/>
              </v:shape>
            </v:group>
            <v:group style="position:absolute;left:6230;top:16164;width:5493;height:2" coordorigin="6230,16164" coordsize="5493,2">
              <v:shape style="position:absolute;left:6230;top:16164;width:5493;height:2" coordorigin="6230,16164" coordsize="5493,0" path="m6230,16164l11723,16164e" filled="f" stroked="t" strokeweight=".713954pt" strokecolor="#606060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258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B48B1"/>
          <w:spacing w:val="0"/>
          <w:w w:val="183"/>
          <w:i/>
        </w:rPr>
        <w:t>)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6" w:after="0" w:line="240" w:lineRule="auto"/>
        <w:ind w:right="333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5ACCF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38" w:right="-45"/>
        <w:jc w:val="left"/>
        <w:tabs>
          <w:tab w:pos="6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9"/>
          <w:szCs w:val="29"/>
          <w:color w:val="363636"/>
          <w:spacing w:val="0"/>
          <w:w w:val="108"/>
          <w:b/>
          <w:bCs/>
          <w:position w:val="5"/>
        </w:rPr>
        <w:t>A</w:t>
      </w:r>
      <w:r>
        <w:rPr>
          <w:rFonts w:ascii="Arial" w:hAnsi="Arial" w:cs="Arial" w:eastAsia="Arial"/>
          <w:sz w:val="29"/>
          <w:szCs w:val="29"/>
          <w:color w:val="363636"/>
          <w:spacing w:val="-35"/>
          <w:w w:val="108"/>
          <w:b/>
          <w:bCs/>
          <w:position w:val="5"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b/>
          <w:bCs/>
          <w:position w:val="5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108"/>
          <w:b/>
          <w:bCs/>
          <w:position w:val="0"/>
        </w:rPr>
        <w:t>rınıKÖSE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-26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23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69" w:lineRule="exact"/>
        <w:ind w:left="157" w:right="59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Öme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1"/>
        </w:rPr>
        <w:t>OKTAY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97" w:lineRule="exact"/>
        <w:ind w:left="538" w:right="-20"/>
        <w:jc w:val="left"/>
        <w:tabs>
          <w:tab w:pos="4000" w:val="left"/>
          <w:tab w:pos="5380" w:val="left"/>
          <w:tab w:pos="58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72"/>
          <w:position w:val="-1"/>
        </w:rPr>
        <w:t>Mü</w:t>
      </w:r>
      <w:r>
        <w:rPr>
          <w:rFonts w:ascii="Arial" w:hAnsi="Arial" w:cs="Arial" w:eastAsia="Arial"/>
          <w:sz w:val="24"/>
          <w:szCs w:val="24"/>
          <w:color w:val="363636"/>
          <w:spacing w:val="-15"/>
          <w:w w:val="72"/>
          <w:position w:val="-1"/>
        </w:rPr>
        <w:t>d</w:t>
      </w:r>
      <w:r>
        <w:rPr>
          <w:rFonts w:ascii="Arial" w:hAnsi="Arial" w:cs="Arial" w:eastAsia="Arial"/>
          <w:sz w:val="24"/>
          <w:szCs w:val="24"/>
          <w:color w:val="525252"/>
          <w:spacing w:val="-43"/>
          <w:w w:val="79"/>
          <w:position w:val="-1"/>
        </w:rPr>
        <w:t>a</w:t>
      </w:r>
      <w:r>
        <w:rPr>
          <w:rFonts w:ascii="Arial" w:hAnsi="Arial" w:cs="Arial" w:eastAsia="Arial"/>
          <w:sz w:val="24"/>
          <w:szCs w:val="24"/>
          <w:color w:val="7E7E7E"/>
          <w:spacing w:val="-41"/>
          <w:w w:val="111"/>
          <w:position w:val="-1"/>
        </w:rPr>
        <w:t>,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69"/>
          <w:position w:val="-1"/>
        </w:rPr>
        <w:t>if</w:t>
      </w:r>
      <w:r>
        <w:rPr>
          <w:rFonts w:ascii="Arial" w:hAnsi="Arial" w:cs="Arial" w:eastAsia="Arial"/>
          <w:sz w:val="24"/>
          <w:szCs w:val="24"/>
          <w:color w:val="525252"/>
          <w:spacing w:val="-29"/>
          <w:w w:val="69"/>
          <w:position w:val="-1"/>
        </w:rPr>
        <w:t>&amp;</w:t>
      </w:r>
      <w:r>
        <w:rPr>
          <w:rFonts w:ascii="Arial" w:hAnsi="Arial" w:cs="Arial" w:eastAsia="Arial"/>
          <w:sz w:val="24"/>
          <w:szCs w:val="24"/>
          <w:color w:val="232323"/>
          <w:spacing w:val="-15"/>
          <w:w w:val="134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77"/>
          <w:position w:val="-1"/>
        </w:rPr>
        <w:t>tfŞ</w:t>
      </w:r>
      <w:r>
        <w:rPr>
          <w:rFonts w:ascii="Arial" w:hAnsi="Arial" w:cs="Arial" w:eastAsia="Arial"/>
          <w:sz w:val="24"/>
          <w:szCs w:val="24"/>
          <w:color w:val="525252"/>
          <w:spacing w:val="-12"/>
          <w:w w:val="77"/>
          <w:position w:val="-1"/>
        </w:rPr>
        <w:t>t</w:t>
      </w:r>
      <w:r>
        <w:rPr>
          <w:rFonts w:ascii="Arial" w:hAnsi="Arial" w:cs="Arial" w:eastAsia="Arial"/>
          <w:sz w:val="24"/>
          <w:szCs w:val="24"/>
          <w:color w:val="363636"/>
          <w:spacing w:val="-22"/>
          <w:w w:val="134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71"/>
          <w:position w:val="-1"/>
        </w:rPr>
        <w:t>b</w:t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525252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676969"/>
          <w:spacing w:val="0"/>
          <w:w w:val="100"/>
          <w:position w:val="-1"/>
        </w:rPr>
        <w:t>ııı:</w:t>
      </w:r>
      <w:r>
        <w:rPr>
          <w:rFonts w:ascii="Arial" w:hAnsi="Arial" w:cs="Arial" w:eastAsia="Arial"/>
          <w:sz w:val="26"/>
          <w:szCs w:val="26"/>
          <w:color w:val="67696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676969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939393"/>
          <w:spacing w:val="0"/>
          <w:w w:val="62"/>
          <w:position w:val="-1"/>
        </w:rPr>
        <w:t>..</w:t>
      </w:r>
      <w:r>
        <w:rPr>
          <w:rFonts w:ascii="Arial" w:hAnsi="Arial" w:cs="Arial" w:eastAsia="Arial"/>
          <w:sz w:val="26"/>
          <w:szCs w:val="26"/>
          <w:color w:val="939393"/>
          <w:spacing w:val="-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939393"/>
          <w:spacing w:val="0"/>
          <w:w w:val="57"/>
          <w:i/>
          <w:position w:val="-1"/>
        </w:rPr>
        <w:t>.1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60" w:lineRule="exact"/>
        <w:ind w:left="4412" w:right="1309"/>
        <w:jc w:val="center"/>
        <w:tabs>
          <w:tab w:pos="5220" w:val="left"/>
          <w:tab w:pos="57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525252"/>
          <w:spacing w:val="0"/>
          <w:w w:val="317"/>
        </w:rPr>
        <w:t>·</w:t>
      </w:r>
      <w:r>
        <w:rPr>
          <w:rFonts w:ascii="Arial" w:hAnsi="Arial" w:cs="Arial" w:eastAsia="Arial"/>
          <w:sz w:val="6"/>
          <w:szCs w:val="6"/>
          <w:color w:val="525252"/>
          <w:spacing w:val="0"/>
          <w:w w:val="317"/>
        </w:rPr>
        <w:t> </w:t>
      </w:r>
      <w:r>
        <w:rPr>
          <w:rFonts w:ascii="Arial" w:hAnsi="Arial" w:cs="Arial" w:eastAsia="Arial"/>
          <w:sz w:val="6"/>
          <w:szCs w:val="6"/>
          <w:color w:val="525252"/>
          <w:spacing w:val="22"/>
          <w:w w:val="317"/>
        </w:rPr>
        <w:t> </w:t>
      </w:r>
      <w:r>
        <w:rPr>
          <w:rFonts w:ascii="Arial" w:hAnsi="Arial" w:cs="Arial" w:eastAsia="Arial"/>
          <w:sz w:val="6"/>
          <w:szCs w:val="6"/>
          <w:color w:val="676969"/>
          <w:spacing w:val="0"/>
          <w:w w:val="161"/>
          <w:i/>
        </w:rPr>
        <w:t>.</w:t>
      </w:r>
      <w:r>
        <w:rPr>
          <w:rFonts w:ascii="Arial" w:hAnsi="Arial" w:cs="Arial" w:eastAsia="Arial"/>
          <w:sz w:val="6"/>
          <w:szCs w:val="6"/>
          <w:color w:val="676969"/>
          <w:spacing w:val="0"/>
          <w:w w:val="161"/>
          <w:i/>
        </w:rPr>
        <w:t>)</w:t>
      </w:r>
      <w:r>
        <w:rPr>
          <w:rFonts w:ascii="Arial" w:hAnsi="Arial" w:cs="Arial" w:eastAsia="Arial"/>
          <w:sz w:val="6"/>
          <w:szCs w:val="6"/>
          <w:color w:val="676969"/>
          <w:spacing w:val="0"/>
          <w:w w:val="161"/>
          <w:i/>
        </w:rPr>
        <w:t>"</w:t>
      </w:r>
      <w:r>
        <w:rPr>
          <w:rFonts w:ascii="Arial" w:hAnsi="Arial" w:cs="Arial" w:eastAsia="Arial"/>
          <w:sz w:val="6"/>
          <w:szCs w:val="6"/>
          <w:color w:val="676969"/>
          <w:spacing w:val="0"/>
          <w:w w:val="100"/>
          <w:i/>
        </w:rPr>
        <w:tab/>
      </w:r>
      <w:r>
        <w:rPr>
          <w:rFonts w:ascii="Arial" w:hAnsi="Arial" w:cs="Arial" w:eastAsia="Arial"/>
          <w:sz w:val="6"/>
          <w:szCs w:val="6"/>
          <w:color w:val="676969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939393"/>
          <w:spacing w:val="0"/>
          <w:w w:val="100"/>
          <w:b/>
          <w:bCs/>
          <w:i/>
        </w:rPr>
        <w:t>".1</w:t>
      </w:r>
      <w:r>
        <w:rPr>
          <w:rFonts w:ascii="Arial" w:hAnsi="Arial" w:cs="Arial" w:eastAsia="Arial"/>
          <w:sz w:val="6"/>
          <w:szCs w:val="6"/>
          <w:color w:val="939393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6"/>
          <w:szCs w:val="6"/>
          <w:color w:val="939393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6"/>
          <w:szCs w:val="6"/>
          <w:color w:val="AAA8AA"/>
          <w:spacing w:val="0"/>
          <w:w w:val="128"/>
        </w:rPr>
        <w:t>•</w:t>
      </w:r>
      <w:r>
        <w:rPr>
          <w:rFonts w:ascii="Arial" w:hAnsi="Arial" w:cs="Arial" w:eastAsia="Arial"/>
          <w:sz w:val="6"/>
          <w:szCs w:val="6"/>
          <w:color w:val="AAA8AA"/>
          <w:spacing w:val="0"/>
          <w:w w:val="128"/>
        </w:rPr>
        <w:t>        </w:t>
      </w:r>
      <w:r>
        <w:rPr>
          <w:rFonts w:ascii="Arial" w:hAnsi="Arial" w:cs="Arial" w:eastAsia="Arial"/>
          <w:sz w:val="6"/>
          <w:szCs w:val="6"/>
          <w:color w:val="AAA8AA"/>
          <w:spacing w:val="0"/>
          <w:w w:val="128"/>
        </w:rPr>
        <w:t> </w:t>
      </w:r>
      <w:r>
        <w:rPr>
          <w:rFonts w:ascii="Arial" w:hAnsi="Arial" w:cs="Arial" w:eastAsia="Arial"/>
          <w:sz w:val="6"/>
          <w:szCs w:val="6"/>
          <w:color w:val="7E7E7E"/>
          <w:spacing w:val="0"/>
          <w:w w:val="128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1" w:after="0" w:line="240" w:lineRule="auto"/>
        <w:ind w:left="4459" w:right="1326"/>
        <w:jc w:val="center"/>
        <w:tabs>
          <w:tab w:pos="52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814514pt;margin-top:4.756472pt;width:8.054607pt;height:6pt;mso-position-horizontal-relative:page;mso-position-vertical-relative:paragraph;z-index:-16408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525252"/>
                      <w:spacing w:val="-3"/>
                      <w:w w:val="44"/>
                    </w:rPr>
                    <w:t>.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AAA8AA"/>
                      <w:spacing w:val="0"/>
                      <w:w w:val="447"/>
                    </w:rPr>
                    <w:t>,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"/>
          <w:szCs w:val="6"/>
          <w:color w:val="525252"/>
          <w:spacing w:val="0"/>
          <w:w w:val="152"/>
          <w:b/>
          <w:bCs/>
          <w:position w:val="7"/>
        </w:rPr>
        <w:t>1</w:t>
      </w:r>
      <w:r>
        <w:rPr>
          <w:rFonts w:ascii="Arial" w:hAnsi="Arial" w:cs="Arial" w:eastAsia="Arial"/>
          <w:sz w:val="6"/>
          <w:szCs w:val="6"/>
          <w:color w:val="525252"/>
          <w:spacing w:val="0"/>
          <w:w w:val="152"/>
          <w:b/>
          <w:bCs/>
          <w:position w:val="7"/>
        </w:rPr>
        <w:t>  </w:t>
      </w:r>
      <w:r>
        <w:rPr>
          <w:rFonts w:ascii="Arial" w:hAnsi="Arial" w:cs="Arial" w:eastAsia="Arial"/>
          <w:sz w:val="6"/>
          <w:szCs w:val="6"/>
          <w:color w:val="525252"/>
          <w:spacing w:val="6"/>
          <w:w w:val="152"/>
          <w:b/>
          <w:bCs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44"/>
          <w:position w:val="0"/>
        </w:rPr>
        <w:t>.....</w:t>
      </w:r>
      <w:r>
        <w:rPr>
          <w:rFonts w:ascii="Arial" w:hAnsi="Arial" w:cs="Arial" w:eastAsia="Arial"/>
          <w:sz w:val="12"/>
          <w:szCs w:val="12"/>
          <w:color w:val="525252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65"/>
          <w:position w:val="7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65"/>
          <w:position w:val="7"/>
        </w:rPr>
        <w:t>&gt;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0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E7E7E"/>
          <w:spacing w:val="10"/>
          <w:w w:val="65"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AAA8AA"/>
          <w:spacing w:val="0"/>
          <w:w w:val="100"/>
          <w:position w:val="0"/>
        </w:rPr>
        <w:t>..</w:t>
      </w:r>
      <w:r>
        <w:rPr>
          <w:rFonts w:ascii="Arial" w:hAnsi="Arial" w:cs="Arial" w:eastAsia="Arial"/>
          <w:sz w:val="12"/>
          <w:szCs w:val="12"/>
          <w:color w:val="AAA8A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AAA8AA"/>
          <w:spacing w:val="0"/>
          <w:w w:val="100"/>
          <w:position w:val="0"/>
        </w:rPr>
      </w:r>
      <w:r>
        <w:rPr>
          <w:rFonts w:ascii="Arial" w:hAnsi="Arial" w:cs="Arial" w:eastAsia="Arial"/>
          <w:sz w:val="12"/>
          <w:szCs w:val="12"/>
          <w:color w:val="7E7E7E"/>
          <w:spacing w:val="-23"/>
          <w:w w:val="121"/>
          <w:b/>
          <w:bCs/>
          <w:i/>
          <w:position w:val="0"/>
        </w:rPr>
        <w:t>1</w:t>
      </w:r>
      <w:r>
        <w:rPr>
          <w:rFonts w:ascii="Arial" w:hAnsi="Arial" w:cs="Arial" w:eastAsia="Arial"/>
          <w:sz w:val="12"/>
          <w:szCs w:val="12"/>
          <w:color w:val="AAA8AA"/>
          <w:spacing w:val="0"/>
          <w:w w:val="60"/>
          <w:b/>
          <w:bCs/>
          <w:i/>
          <w:position w:val="0"/>
        </w:rPr>
        <w:t>...</w:t>
      </w:r>
      <w:r>
        <w:rPr>
          <w:rFonts w:ascii="Arial" w:hAnsi="Arial" w:cs="Arial" w:eastAsia="Arial"/>
          <w:sz w:val="12"/>
          <w:szCs w:val="12"/>
          <w:color w:val="AAA8AA"/>
          <w:spacing w:val="2"/>
          <w:w w:val="100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28"/>
          <w:position w:val="0"/>
        </w:rPr>
        <w:t>\"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28"/>
          <w:position w:val="0"/>
        </w:rPr>
        <w:t>  </w:t>
      </w:r>
      <w:r>
        <w:rPr>
          <w:rFonts w:ascii="Arial" w:hAnsi="Arial" w:cs="Arial" w:eastAsia="Arial"/>
          <w:sz w:val="12"/>
          <w:szCs w:val="12"/>
          <w:color w:val="939393"/>
          <w:spacing w:val="39"/>
          <w:w w:val="128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AAA8AA"/>
          <w:spacing w:val="-41"/>
          <w:w w:val="128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AAA8AA"/>
          <w:spacing w:val="-2"/>
          <w:w w:val="79"/>
          <w:emboss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AAA8AA"/>
          <w:spacing w:val="-2"/>
          <w:w w:val="79"/>
          <w:emboss/>
          <w:position w:val="0"/>
        </w:rPr>
      </w:r>
      <w:r>
        <w:rPr>
          <w:rFonts w:ascii="Arial" w:hAnsi="Arial" w:cs="Arial" w:eastAsia="Arial"/>
          <w:sz w:val="12"/>
          <w:szCs w:val="12"/>
          <w:color w:val="AAA8AA"/>
          <w:spacing w:val="-2"/>
          <w:w w:val="79"/>
          <w:emboss/>
          <w:position w:val="0"/>
        </w:rPr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79"/>
          <w:emboss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79"/>
          <w:emboss/>
          <w:position w:val="0"/>
        </w:rPr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79"/>
          <w:position w:val="0"/>
        </w:rPr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79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79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17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85"/>
          <w:position w:val="7"/>
        </w:rPr>
        <w:t>·'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4765" w:right="1696"/>
        <w:jc w:val="center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939393"/>
          <w:spacing w:val="0"/>
          <w:w w:val="142"/>
          <w:b/>
          <w:bCs/>
        </w:rPr>
        <w:t>';l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142"/>
          <w:b/>
          <w:bCs/>
        </w:rPr>
        <w:t>      </w:t>
      </w:r>
      <w:r>
        <w:rPr>
          <w:rFonts w:ascii="Arial" w:hAnsi="Arial" w:cs="Arial" w:eastAsia="Arial"/>
          <w:sz w:val="5"/>
          <w:szCs w:val="5"/>
          <w:color w:val="939393"/>
          <w:spacing w:val="16"/>
          <w:w w:val="142"/>
          <w:b/>
          <w:bCs/>
        </w:rPr>
        <w:t> 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··'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\</w:t>
      </w:r>
      <w:r>
        <w:rPr>
          <w:rFonts w:ascii="Arial" w:hAnsi="Arial" w:cs="Arial" w:eastAsia="Arial"/>
          <w:sz w:val="5"/>
          <w:szCs w:val="5"/>
          <w:color w:val="939393"/>
          <w:spacing w:val="1"/>
          <w:w w:val="311"/>
        </w:rPr>
        <w:t> 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(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.</w:t>
      </w:r>
      <w:r>
        <w:rPr>
          <w:rFonts w:ascii="Arial" w:hAnsi="Arial" w:cs="Arial" w:eastAsia="Arial"/>
          <w:sz w:val="5"/>
          <w:szCs w:val="5"/>
          <w:color w:val="939393"/>
          <w:spacing w:val="1"/>
          <w:w w:val="311"/>
        </w:rPr>
        <w:t> 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.</w:t>
      </w:r>
      <w:r>
        <w:rPr>
          <w:rFonts w:ascii="Arial" w:hAnsi="Arial" w:cs="Arial" w:eastAsia="Arial"/>
          <w:sz w:val="5"/>
          <w:szCs w:val="5"/>
          <w:color w:val="939393"/>
          <w:spacing w:val="0"/>
          <w:w w:val="311"/>
        </w:rPr>
        <w:t> </w:t>
      </w:r>
      <w:r>
        <w:rPr>
          <w:rFonts w:ascii="Arial" w:hAnsi="Arial" w:cs="Arial" w:eastAsia="Arial"/>
          <w:sz w:val="5"/>
          <w:szCs w:val="5"/>
          <w:color w:val="939393"/>
          <w:spacing w:val="6"/>
          <w:w w:val="311"/>
        </w:rPr>
        <w:t> </w:t>
      </w:r>
      <w:r>
        <w:rPr>
          <w:rFonts w:ascii="Arial" w:hAnsi="Arial" w:cs="Arial" w:eastAsia="Arial"/>
          <w:sz w:val="5"/>
          <w:szCs w:val="5"/>
          <w:color w:val="7E7E7E"/>
          <w:spacing w:val="0"/>
          <w:w w:val="402"/>
        </w:rPr>
        <w:t>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5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00" w:right="100"/>
          <w:cols w:num="3" w:equalWidth="0">
            <w:col w:w="508" w:space="1691"/>
            <w:col w:w="2065" w:space="91"/>
            <w:col w:w="7365"/>
          </w:cols>
        </w:sectPr>
      </w:pPr>
      <w:rPr/>
    </w:p>
    <w:p>
      <w:pPr>
        <w:spacing w:before="79" w:after="0" w:line="240" w:lineRule="auto"/>
        <w:ind w:left="112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D5D5D"/>
          <w:spacing w:val="0"/>
          <w:w w:val="291"/>
        </w:rPr>
        <w:t>ı--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2940" w:right="4323" w:firstLine="-115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276665pt;margin-top:-13.455848pt;width:21.938401pt;height:44pt;mso-position-horizontal-relative:page;mso-position-vertical-relative:paragraph;z-index:-16403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1F1F1F"/>
                      <w:spacing w:val="0"/>
                      <w:w w:val="179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</w:rPr>
        <w:t>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60" w:bottom="280" w:left="260" w:right="140"/>
          <w:cols w:num="2" w:equalWidth="0">
            <w:col w:w="719" w:space="167"/>
            <w:col w:w="10634"/>
          </w:cols>
        </w:sectPr>
      </w:pPr>
      <w:rPr/>
    </w:p>
    <w:p>
      <w:pPr>
        <w:spacing w:before="0" w:after="0" w:line="96" w:lineRule="exact"/>
        <w:ind w:left="859" w:right="235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16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582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  <w:cols w:num="2" w:equalWidth="0">
            <w:col w:w="1655" w:space="1689"/>
            <w:col w:w="8176"/>
          </w:cols>
        </w:sectPr>
      </w:pPr>
      <w:rPr/>
    </w:p>
    <w:p>
      <w:pPr>
        <w:spacing w:before="0" w:after="0" w:line="258" w:lineRule="exact"/>
        <w:ind w:left="627" w:right="5163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8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1" w:right="-20"/>
        <w:jc w:val="left"/>
        <w:tabs>
          <w:tab w:pos="1520" w:val="left"/>
          <w:tab w:pos="318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1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2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16:29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0507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51" w:lineRule="auto"/>
        <w:ind w:left="131" w:right="3139" w:firstLine="10"/>
        <w:jc w:val="left"/>
        <w:tabs>
          <w:tab w:pos="152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1"/>
          <w:position w:val="1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3"/>
          <w:w w:val="5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6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3549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Zikrulla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AKSOY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7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sokak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9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1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YakaMah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8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sokakNo:lO/B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</w:rPr>
        <w:t>a-İ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4" w:lineRule="exact"/>
        <w:ind w:left="131" w:right="-20"/>
        <w:jc w:val="left"/>
        <w:tabs>
          <w:tab w:pos="1520" w:val="left"/>
          <w:tab w:pos="4680" w:val="left"/>
          <w:tab w:pos="8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SINIF!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left="131" w:right="-20"/>
        <w:jc w:val="left"/>
        <w:tabs>
          <w:tab w:pos="366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3"/>
        </w:rPr>
      </w:r>
      <w:r>
        <w:rPr>
          <w:rFonts w:ascii="Arial" w:hAnsi="Arial" w:cs="Arial" w:eastAsia="Arial"/>
          <w:sz w:val="33"/>
          <w:szCs w:val="33"/>
          <w:color w:val="484949"/>
          <w:spacing w:val="0"/>
          <w:w w:val="61"/>
          <w:position w:val="3"/>
        </w:rPr>
        <w:t>rr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9"/>
          <w:position w:val="3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-1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8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!Kullanım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6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3663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065613pt;margin-top:2.94695pt;width:3.74504pt;height:26pt;mso-position-horizontal-relative:page;mso-position-vertical-relative:paragraph;z-index:-1640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939391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83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6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8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7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66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0"/>
          <w:w w:val="11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2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3"/>
          <w:position w:val="-3"/>
        </w:rPr>
        <w:t>iğe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36" w:lineRule="exact"/>
        <w:ind w:left="4012" w:right="-20"/>
        <w:jc w:val="left"/>
        <w:tabs>
          <w:tab w:pos="4480" w:val="left"/>
          <w:tab w:pos="5100" w:val="left"/>
          <w:tab w:pos="63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7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-5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50"/>
          <w:szCs w:val="50"/>
          <w:color w:val="2F2F2F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50"/>
          <w:szCs w:val="50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0"/>
          <w:szCs w:val="50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50"/>
          <w:szCs w:val="50"/>
          <w:color w:val="484949"/>
          <w:spacing w:val="0"/>
          <w:w w:val="42"/>
          <w:position w:val="-1"/>
        </w:rPr>
        <w:t>ı</w:t>
      </w:r>
      <w:r>
        <w:rPr>
          <w:rFonts w:ascii="Arial" w:hAnsi="Arial" w:cs="Arial" w:eastAsia="Arial"/>
          <w:sz w:val="50"/>
          <w:szCs w:val="50"/>
          <w:color w:val="48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50"/>
          <w:szCs w:val="50"/>
          <w:color w:val="484949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2F2F2F"/>
          <w:spacing w:val="0"/>
          <w:w w:val="70"/>
          <w:position w:val="3"/>
        </w:rPr>
        <w:t>ı</w:t>
      </w:r>
      <w:r>
        <w:rPr>
          <w:rFonts w:ascii="Arial" w:hAnsi="Arial" w:cs="Arial" w:eastAsia="Arial"/>
          <w:sz w:val="45"/>
          <w:szCs w:val="45"/>
          <w:color w:val="2F2F2F"/>
          <w:spacing w:val="-86"/>
          <w:w w:val="70"/>
          <w:position w:val="3"/>
        </w:rPr>
        <w:t> </w:t>
      </w:r>
      <w:r>
        <w:rPr>
          <w:rFonts w:ascii="Arial" w:hAnsi="Arial" w:cs="Arial" w:eastAsia="Arial"/>
          <w:sz w:val="45"/>
          <w:szCs w:val="45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5"/>
          <w:szCs w:val="45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70"/>
          <w:position w:val="1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7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2"/>
          <w:w w:val="7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68"/>
          <w:position w:val="1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69"/>
          <w:position w:val="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17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14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10"/>
        </w:rPr>
        <w:t>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36" w:right="-20"/>
        <w:jc w:val="left"/>
        <w:tabs>
          <w:tab w:pos="21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Füsun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1"/>
        </w:rPr>
        <w:t>!IG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Erha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BERK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87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8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4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2" w:right="-20"/>
        <w:jc w:val="left"/>
        <w:tabs>
          <w:tab w:pos="2160" w:val="left"/>
          <w:tab w:pos="47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2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4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9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41" w:right="-20"/>
        <w:jc w:val="left"/>
        <w:tabs>
          <w:tab w:pos="216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2"/>
          <w:position w:val="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92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2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6154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kt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6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7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282" w:right="-20"/>
        <w:jc w:val="left"/>
        <w:tabs>
          <w:tab w:pos="47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7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282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584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Jaı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8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194" w:lineRule="exact"/>
        <w:ind w:left="217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!Doğ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12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F2F2F"/>
          <w:w w:val="61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F2F2F"/>
          <w:spacing w:val="-8"/>
          <w:w w:val="6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4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!Eki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1" w:lineRule="auto"/>
        <w:ind w:left="131" w:right="258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3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10" w:lineRule="exact"/>
        <w:ind w:left="4679" w:right="39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92" w:right="2310"/>
        <w:jc w:val="center"/>
        <w:tabs>
          <w:tab w:pos="2580" w:val="left"/>
          <w:tab w:pos="4680" w:val="left"/>
          <w:tab w:pos="660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53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4838" w:right="-20"/>
        <w:jc w:val="left"/>
        <w:tabs>
          <w:tab w:pos="6640" w:val="left"/>
          <w:tab w:pos="82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7"/>
        </w:rPr>
        <w:t>rn3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7"/>
        </w:rPr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5D5D5D"/>
          <w:spacing w:val="0"/>
          <w:w w:val="100"/>
          <w:position w:val="0"/>
        </w:rPr>
      </w:r>
      <w:r>
        <w:rPr>
          <w:rFonts w:ascii="Arial" w:hAnsi="Arial" w:cs="Arial" w:eastAsia="Arial"/>
          <w:sz w:val="45"/>
          <w:szCs w:val="45"/>
          <w:color w:val="484949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59" w:right="45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'd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belirtilmişti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6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frahmini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4" w:lineRule="exact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</w:sectPr>
      </w:pPr>
      <w:rPr/>
    </w:p>
    <w:p>
      <w:pPr>
        <w:spacing w:before="1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right="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dairede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yangının;daireni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prize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televizyo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kablosunda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ortaya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lkıvılcımları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  <w:cols w:num="2" w:equalWidth="0">
            <w:col w:w="1826" w:space="348"/>
            <w:col w:w="9346"/>
          </w:cols>
        </w:sectPr>
      </w:pPr>
      <w:rPr/>
    </w:p>
    <w:p>
      <w:pPr>
        <w:spacing w:before="9" w:after="0" w:line="252" w:lineRule="auto"/>
        <w:ind w:left="131" w:right="3672"/>
        <w:jc w:val="left"/>
        <w:tabs>
          <w:tab w:pos="218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6"/>
          <w:w w:val="14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rke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8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247" w:lineRule="auto"/>
        <w:ind w:left="112" w:right="2891" w:firstLine="2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Sahibini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Bahadı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112" w:right="-20"/>
        <w:jc w:val="left"/>
        <w:tabs>
          <w:tab w:pos="21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9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6"/>
          <w:w w:val="4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.ıDön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6"/>
          <w:position w:val="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11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17:35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232" w:right="-20"/>
        <w:jc w:val="left"/>
        <w:tabs>
          <w:tab w:pos="120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81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"/>
          <w:w w:val="82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13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7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8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4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Urla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4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4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9"/>
          <w:w w:val="114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2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8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1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7" w:lineRule="exact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-10"/>
        </w:rPr>
        <w:t>.İtfa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9"/>
          <w:w w:val="105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5"/>
          <w:position w:val="-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5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0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412" w:right="47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81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28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4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  <w:cols w:num="2" w:equalWidth="0">
            <w:col w:w="883" w:space="1453"/>
            <w:col w:w="9184"/>
          </w:cols>
        </w:sectPr>
      </w:pPr>
      <w:rPr/>
    </w:p>
    <w:p>
      <w:pPr>
        <w:spacing w:before="5" w:after="0" w:line="854" w:lineRule="exact"/>
        <w:ind w:left="752" w:right="-168"/>
        <w:jc w:val="left"/>
        <w:tabs>
          <w:tab w:pos="2680" w:val="left"/>
        </w:tabs>
        <w:rPr>
          <w:rFonts w:ascii="Times New Roman" w:hAnsi="Times New Roman" w:cs="Times New Roman" w:eastAsia="Times New Roman"/>
          <w:sz w:val="85"/>
          <w:szCs w:val="85"/>
        </w:rPr>
      </w:pPr>
      <w:rPr/>
      <w:r>
        <w:rPr/>
        <w:pict>
          <v:group style="position:absolute;margin-left:138.657257pt;margin-top:41.603436pt;width:138.657261pt;height:.1pt;mso-position-horizontal-relative:page;mso-position-vertical-relative:paragraph;z-index:-16406" coordorigin="2773,832" coordsize="2773,2">
            <v:shape style="position:absolute;left:2773;top:832;width:2773;height:2" coordorigin="2773,832" coordsize="2773,0" path="m2773,832l5546,832e" filled="f" stroked="t" strokeweight=".715958pt" strokecolor="#484F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594387pt;margin-top:4.516098pt;width:19.307376pt;height:12.102024pt;mso-position-horizontal-relative:page;mso-position-vertical-relative:paragraph;z-index:-16401" type="#_x0000_t202" filled="f" stroked="f">
            <v:textbox inset="0,0,0,0">
              <w:txbxContent>
                <w:p>
                  <w:pPr>
                    <w:spacing w:before="0" w:after="0" w:line="242" w:lineRule="exact"/>
                    <w:ind w:right="-76"/>
                    <w:jc w:val="left"/>
                    <w:rPr>
                      <w:rFonts w:ascii="Courier New" w:hAnsi="Courier New" w:cs="Courier New" w:eastAsia="Courier New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C1C3C3"/>
                      <w:spacing w:val="0"/>
                      <w:w w:val="82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C1C3C3"/>
                      <w:spacing w:val="0"/>
                      <w:w w:val="82"/>
                      <w:position w:val="1"/>
                    </w:rPr>
                    <w:t> 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C1C3C3"/>
                      <w:spacing w:val="5"/>
                      <w:w w:val="82"/>
                      <w:position w:val="1"/>
                    </w:rPr>
                    <w:t> </w:t>
                  </w:r>
                  <w:r>
                    <w:rPr>
                      <w:rFonts w:ascii="Courier New" w:hAnsi="Courier New" w:cs="Courier New" w:eastAsia="Courier New"/>
                      <w:sz w:val="21"/>
                      <w:szCs w:val="21"/>
                      <w:color w:val="A8A8A8"/>
                      <w:spacing w:val="0"/>
                      <w:w w:val="136"/>
                      <w:i/>
                      <w:position w:val="1"/>
                    </w:rPr>
                    <w:t>(</w:t>
                  </w:r>
                  <w:r>
                    <w:rPr>
                      <w:rFonts w:ascii="Courier New" w:hAnsi="Courier New" w:cs="Courier New" w:eastAsia="Courier New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939391"/>
          <w:spacing w:val="0"/>
          <w:w w:val="100"/>
          <w:position w:val="23"/>
        </w:rPr>
        <w:t>1</w:t>
      </w:r>
      <w:r>
        <w:rPr>
          <w:rFonts w:ascii="Arial" w:hAnsi="Arial" w:cs="Arial" w:eastAsia="Arial"/>
          <w:sz w:val="8"/>
          <w:szCs w:val="8"/>
          <w:color w:val="939391"/>
          <w:spacing w:val="0"/>
          <w:w w:val="100"/>
          <w:position w:val="23"/>
        </w:rPr>
        <w:t>    </w:t>
      </w:r>
      <w:r>
        <w:rPr>
          <w:rFonts w:ascii="Arial" w:hAnsi="Arial" w:cs="Arial" w:eastAsia="Arial"/>
          <w:sz w:val="8"/>
          <w:szCs w:val="8"/>
          <w:color w:val="939391"/>
          <w:spacing w:val="7"/>
          <w:w w:val="100"/>
          <w:position w:val="23"/>
        </w:rPr>
        <w:t> </w:t>
      </w:r>
      <w:r>
        <w:rPr>
          <w:rFonts w:ascii="Arial" w:hAnsi="Arial" w:cs="Arial" w:eastAsia="Arial"/>
          <w:sz w:val="8"/>
          <w:szCs w:val="8"/>
          <w:color w:val="939391"/>
          <w:spacing w:val="0"/>
          <w:w w:val="143"/>
          <w:position w:val="23"/>
        </w:rPr>
        <w:t>·'</w:t>
      </w:r>
      <w:r>
        <w:rPr>
          <w:rFonts w:ascii="Arial" w:hAnsi="Arial" w:cs="Arial" w:eastAsia="Arial"/>
          <w:sz w:val="8"/>
          <w:szCs w:val="8"/>
          <w:color w:val="939391"/>
          <w:spacing w:val="-23"/>
          <w:w w:val="143"/>
          <w:position w:val="23"/>
        </w:rPr>
        <w:t> </w:t>
      </w:r>
      <w:r>
        <w:rPr>
          <w:rFonts w:ascii="Arial" w:hAnsi="Arial" w:cs="Arial" w:eastAsia="Arial"/>
          <w:sz w:val="8"/>
          <w:szCs w:val="8"/>
          <w:color w:val="939391"/>
          <w:spacing w:val="0"/>
          <w:w w:val="100"/>
          <w:position w:val="23"/>
        </w:rPr>
        <w:tab/>
      </w:r>
      <w:r>
        <w:rPr>
          <w:rFonts w:ascii="Arial" w:hAnsi="Arial" w:cs="Arial" w:eastAsia="Arial"/>
          <w:sz w:val="8"/>
          <w:szCs w:val="8"/>
          <w:color w:val="939391"/>
          <w:spacing w:val="0"/>
          <w:w w:val="100"/>
          <w:position w:val="23"/>
        </w:rPr>
      </w:r>
      <w:r>
        <w:rPr>
          <w:rFonts w:ascii="Times New Roman" w:hAnsi="Times New Roman" w:cs="Times New Roman" w:eastAsia="Times New Roman"/>
          <w:sz w:val="85"/>
          <w:szCs w:val="85"/>
          <w:color w:val="1D2A7E"/>
          <w:spacing w:val="0"/>
          <w:w w:val="143"/>
          <w:position w:val="-11"/>
        </w:rPr>
        <w:t>\</w:t>
      </w:r>
      <w:r>
        <w:rPr>
          <w:rFonts w:ascii="Times New Roman" w:hAnsi="Times New Roman" w:cs="Times New Roman" w:eastAsia="Times New Roman"/>
          <w:sz w:val="85"/>
          <w:szCs w:val="85"/>
          <w:color w:val="1D2A7E"/>
          <w:spacing w:val="-47"/>
          <w:w w:val="143"/>
          <w:position w:val="-11"/>
        </w:rPr>
        <w:t> </w:t>
      </w:r>
      <w:r>
        <w:rPr>
          <w:rFonts w:ascii="Times New Roman" w:hAnsi="Times New Roman" w:cs="Times New Roman" w:eastAsia="Times New Roman"/>
          <w:sz w:val="85"/>
          <w:szCs w:val="85"/>
          <w:color w:val="1D2A7E"/>
          <w:spacing w:val="0"/>
          <w:w w:val="143"/>
          <w:position w:val="-11"/>
        </w:rPr>
        <w:t>---</w:t>
      </w:r>
      <w:r>
        <w:rPr>
          <w:rFonts w:ascii="Times New Roman" w:hAnsi="Times New Roman" w:cs="Times New Roman" w:eastAsia="Times New Roman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0" w:after="0" w:line="859" w:lineRule="exact"/>
        <w:ind w:right="-245"/>
        <w:jc w:val="left"/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137"/>
          <w:szCs w:val="137"/>
          <w:color w:val="2F345E"/>
          <w:w w:val="82"/>
          <w:i/>
          <w:position w:val="-42"/>
        </w:rPr>
        <w:t>;J</w:t>
      </w:r>
      <w:r>
        <w:rPr>
          <w:rFonts w:ascii="Arial" w:hAnsi="Arial" w:cs="Arial" w:eastAsia="Arial"/>
          <w:sz w:val="137"/>
          <w:szCs w:val="137"/>
          <w:color w:val="2F345E"/>
          <w:spacing w:val="56"/>
          <w:w w:val="82"/>
          <w:i/>
          <w:position w:val="-42"/>
        </w:rPr>
        <w:t>J</w:t>
      </w:r>
      <w:r>
        <w:rPr>
          <w:rFonts w:ascii="Arial" w:hAnsi="Arial" w:cs="Arial" w:eastAsia="Arial"/>
          <w:sz w:val="45"/>
          <w:szCs w:val="45"/>
          <w:color w:val="2F345E"/>
          <w:spacing w:val="0"/>
          <w:w w:val="77"/>
          <w:i/>
          <w:position w:val="27"/>
        </w:rPr>
        <w:t>)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859" w:lineRule="exact"/>
        <w:ind w:right="-20"/>
        <w:jc w:val="left"/>
        <w:tabs>
          <w:tab w:pos="2200" w:val="left"/>
        </w:tabs>
        <w:rPr>
          <w:rFonts w:ascii="Arial" w:hAnsi="Arial" w:cs="Arial" w:eastAsia="Arial"/>
          <w:sz w:val="99"/>
          <w:szCs w:val="99"/>
        </w:rPr>
      </w:pPr>
      <w:rPr/>
      <w:r>
        <w:rPr/>
        <w:br w:type="column"/>
      </w:r>
      <w:r>
        <w:rPr>
          <w:rFonts w:ascii="Arial" w:hAnsi="Arial" w:cs="Arial" w:eastAsia="Arial"/>
          <w:sz w:val="80"/>
          <w:szCs w:val="80"/>
          <w:color w:val="313682"/>
          <w:spacing w:val="0"/>
          <w:w w:val="89"/>
          <w:i/>
          <w:position w:val="-23"/>
        </w:rPr>
        <w:t>c</w:t>
      </w:r>
      <w:r>
        <w:rPr>
          <w:rFonts w:ascii="Arial" w:hAnsi="Arial" w:cs="Arial" w:eastAsia="Arial"/>
          <w:sz w:val="80"/>
          <w:szCs w:val="80"/>
          <w:color w:val="313682"/>
          <w:spacing w:val="-15"/>
          <w:w w:val="89"/>
          <w:i/>
          <w:position w:val="-23"/>
        </w:rPr>
        <w:t>:</w:t>
      </w:r>
      <w:r>
        <w:rPr>
          <w:rFonts w:ascii="Arial" w:hAnsi="Arial" w:cs="Arial" w:eastAsia="Arial"/>
          <w:sz w:val="80"/>
          <w:szCs w:val="80"/>
          <w:color w:val="494F74"/>
          <w:spacing w:val="-297"/>
          <w:w w:val="89"/>
          <w:i/>
          <w:position w:val="-23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A8A8A8"/>
          <w:spacing w:val="-15"/>
          <w:w w:val="89"/>
          <w:position w:val="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94F74"/>
          <w:spacing w:val="0"/>
          <w:w w:val="89"/>
          <w:position w:val="7"/>
        </w:rPr>
        <w:t>.L</w:t>
      </w:r>
      <w:r>
        <w:rPr>
          <w:rFonts w:ascii="Times New Roman" w:hAnsi="Times New Roman" w:cs="Times New Roman" w:eastAsia="Times New Roman"/>
          <w:sz w:val="26"/>
          <w:szCs w:val="26"/>
          <w:color w:val="494F74"/>
          <w:spacing w:val="-13"/>
          <w:w w:val="89"/>
          <w:position w:val="7"/>
        </w:rPr>
        <w:t>.</w:t>
      </w:r>
      <w:r>
        <w:rPr>
          <w:rFonts w:ascii="Arial" w:hAnsi="Arial" w:cs="Arial" w:eastAsia="Arial"/>
          <w:sz w:val="80"/>
          <w:szCs w:val="80"/>
          <w:color w:val="494F74"/>
          <w:spacing w:val="-380"/>
          <w:w w:val="89"/>
          <w:i/>
          <w:position w:val="-23"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494F74"/>
          <w:spacing w:val="0"/>
          <w:w w:val="89"/>
          <w:position w:val="7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494F74"/>
          <w:spacing w:val="17"/>
          <w:w w:val="89"/>
          <w:position w:val="7"/>
        </w:rPr>
        <w:t> </w:t>
      </w:r>
      <w:r>
        <w:rPr>
          <w:rFonts w:ascii="Arial" w:hAnsi="Arial" w:cs="Arial" w:eastAsia="Arial"/>
          <w:sz w:val="80"/>
          <w:szCs w:val="80"/>
          <w:color w:val="313682"/>
          <w:spacing w:val="-387"/>
          <w:w w:val="32"/>
          <w:i/>
          <w:position w:val="-23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9EAC7C"/>
          <w:spacing w:val="-387"/>
          <w:w w:val="68"/>
          <w:position w:val="7"/>
        </w:rPr>
      </w:r>
      <w:r>
        <w:rPr>
          <w:rFonts w:ascii="Times New Roman" w:hAnsi="Times New Roman" w:cs="Times New Roman" w:eastAsia="Times New Roman"/>
          <w:sz w:val="26"/>
          <w:szCs w:val="26"/>
          <w:color w:val="9EAC7C"/>
          <w:spacing w:val="0"/>
          <w:w w:val="68"/>
          <w:shadow/>
          <w:position w:val="7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EAC7C"/>
          <w:spacing w:val="0"/>
          <w:w w:val="68"/>
          <w:shadow/>
          <w:position w:val="7"/>
        </w:rPr>
      </w:r>
      <w:r>
        <w:rPr>
          <w:rFonts w:ascii="Times New Roman" w:hAnsi="Times New Roman" w:cs="Times New Roman" w:eastAsia="Times New Roman"/>
          <w:sz w:val="26"/>
          <w:szCs w:val="26"/>
          <w:color w:val="9EAC7C"/>
          <w:spacing w:val="0"/>
          <w:w w:val="68"/>
          <w:position w:val="7"/>
        </w:rPr>
      </w:r>
      <w:r>
        <w:rPr>
          <w:rFonts w:ascii="Times New Roman" w:hAnsi="Times New Roman" w:cs="Times New Roman" w:eastAsia="Times New Roman"/>
          <w:sz w:val="26"/>
          <w:szCs w:val="26"/>
          <w:color w:val="9EAC7C"/>
          <w:spacing w:val="14"/>
          <w:w w:val="100"/>
          <w:position w:val="7"/>
        </w:rPr>
        <w:t> </w:t>
      </w:r>
      <w:r>
        <w:rPr>
          <w:rFonts w:ascii="Arial" w:hAnsi="Arial" w:cs="Arial" w:eastAsia="Arial"/>
          <w:sz w:val="80"/>
          <w:szCs w:val="80"/>
          <w:color w:val="313682"/>
          <w:spacing w:val="-84"/>
          <w:w w:val="31"/>
          <w:i/>
          <w:position w:val="-23"/>
        </w:rPr>
        <w:t>.</w:t>
      </w:r>
      <w:r>
        <w:rPr>
          <w:rFonts w:ascii="Arial" w:hAnsi="Arial" w:cs="Arial" w:eastAsia="Arial"/>
          <w:sz w:val="80"/>
          <w:szCs w:val="80"/>
          <w:color w:val="313682"/>
          <w:spacing w:val="0"/>
          <w:w w:val="31"/>
          <w:i/>
          <w:position w:val="-23"/>
        </w:rPr>
        <w:t>&amp;</w:t>
      </w:r>
      <w:r>
        <w:rPr>
          <w:rFonts w:ascii="Arial" w:hAnsi="Arial" w:cs="Arial" w:eastAsia="Arial"/>
          <w:sz w:val="80"/>
          <w:szCs w:val="80"/>
          <w:color w:val="313682"/>
          <w:spacing w:val="-128"/>
          <w:w w:val="100"/>
          <w:i/>
          <w:position w:val="-23"/>
        </w:rPr>
        <w:t> </w:t>
      </w:r>
      <w:r>
        <w:rPr>
          <w:rFonts w:ascii="Arial" w:hAnsi="Arial" w:cs="Arial" w:eastAsia="Arial"/>
          <w:sz w:val="80"/>
          <w:szCs w:val="80"/>
          <w:color w:val="747574"/>
          <w:spacing w:val="0"/>
          <w:w w:val="59"/>
          <w:position w:val="-23"/>
        </w:rPr>
        <w:t>.</w:t>
      </w:r>
      <w:r>
        <w:rPr>
          <w:rFonts w:ascii="Arial" w:hAnsi="Arial" w:cs="Arial" w:eastAsia="Arial"/>
          <w:sz w:val="80"/>
          <w:szCs w:val="80"/>
          <w:color w:val="747574"/>
          <w:spacing w:val="0"/>
          <w:w w:val="100"/>
          <w:position w:val="-23"/>
        </w:rPr>
        <w:tab/>
      </w:r>
      <w:r>
        <w:rPr>
          <w:rFonts w:ascii="Arial" w:hAnsi="Arial" w:cs="Arial" w:eastAsia="Arial"/>
          <w:sz w:val="80"/>
          <w:szCs w:val="80"/>
          <w:color w:val="747574"/>
          <w:spacing w:val="0"/>
          <w:w w:val="100"/>
          <w:position w:val="-23"/>
        </w:rPr>
      </w:r>
      <w:r>
        <w:rPr>
          <w:rFonts w:ascii="Arial" w:hAnsi="Arial" w:cs="Arial" w:eastAsia="Arial"/>
          <w:sz w:val="99"/>
          <w:szCs w:val="99"/>
          <w:color w:val="484949"/>
          <w:spacing w:val="0"/>
          <w:w w:val="41"/>
          <w:i/>
          <w:position w:val="-23"/>
        </w:rPr>
        <w:t>l</w:t>
      </w:r>
      <w:r>
        <w:rPr>
          <w:rFonts w:ascii="Arial" w:hAnsi="Arial" w:cs="Arial" w:eastAsia="Arial"/>
          <w:sz w:val="99"/>
          <w:szCs w:val="99"/>
          <w:color w:val="484949"/>
          <w:spacing w:val="33"/>
          <w:w w:val="41"/>
          <w:i/>
          <w:position w:val="-23"/>
        </w:rPr>
        <w:t>j</w:t>
      </w:r>
      <w:r>
        <w:rPr>
          <w:rFonts w:ascii="Arial" w:hAnsi="Arial" w:cs="Arial" w:eastAsia="Arial"/>
          <w:sz w:val="99"/>
          <w:szCs w:val="99"/>
          <w:color w:val="2F345E"/>
          <w:spacing w:val="0"/>
          <w:w w:val="62"/>
          <w:i/>
          <w:position w:val="-23"/>
        </w:rPr>
        <w:t>r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  <w:cols w:num="3" w:equalWidth="0">
            <w:col w:w="4406" w:space="1281"/>
            <w:col w:w="1624" w:space="743"/>
            <w:col w:w="3466"/>
          </w:cols>
        </w:sectPr>
      </w:pPr>
      <w:rPr/>
    </w:p>
    <w:p>
      <w:pPr>
        <w:spacing w:before="0" w:after="0" w:line="222" w:lineRule="exact"/>
        <w:ind w:left="2518" w:right="-20"/>
        <w:jc w:val="left"/>
        <w:tabs>
          <w:tab w:pos="9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79.276947pt;margin-top:-35.149757pt;width:.1pt;height:12.788819pt;mso-position-horizontal-relative:page;mso-position-vertical-relative:paragraph;z-index:-16405" coordorigin="9586,-703" coordsize="2,256">
            <v:shape style="position:absolute;left:9586;top:-703;width:2;height:256" coordorigin="9586,-703" coordsize="0,256" path="m9586,-447l9586,-703e" filled="f" stroked="t" strokeweight="2.409355pt" strokecolor="#EDEDED">
              <v:path arrowok="t"/>
            </v:shape>
          </v:group>
          <w10:wrap type="none"/>
        </w:pict>
      </w:r>
      <w:r>
        <w:rPr/>
        <w:pict>
          <v:group style="position:absolute;margin-left:448.648163pt;margin-top:-25.621983pt;width:.1pt;height:17.500489pt;mso-position-horizontal-relative:page;mso-position-vertical-relative:paragraph;z-index:-16404" coordorigin="8973,-512" coordsize="2,350">
            <v:shape style="position:absolute;left:8973;top:-512;width:2;height:350" coordorigin="8973,-512" coordsize="0,350" path="m8973,-162l8973,-512e" filled="f" stroked="t" strokeweight="2.86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610107pt;margin-top:-32.918427pt;width:47.203155pt;height:9.5pt;mso-position-horizontal-relative:page;mso-position-vertical-relative:paragraph;z-index:-1640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949"/>
                      <w:spacing w:val="-20"/>
                      <w:w w:val="13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10"/>
                      <w:w w:val="83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949"/>
                      <w:spacing w:val="0"/>
                      <w:w w:val="98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949"/>
                      <w:spacing w:val="-37"/>
                      <w:w w:val="97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C1C3C3"/>
                      <w:spacing w:val="-7"/>
                      <w:w w:val="7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84949"/>
                      <w:spacing w:val="-17"/>
                      <w:w w:val="439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7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6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-1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0"/>
          <w:w w:val="100"/>
          <w:b/>
          <w:bCs/>
          <w:position w:val="-6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9"/>
          <w:w w:val="100"/>
          <w:b/>
          <w:bCs/>
          <w:position w:val="-6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100"/>
          <w:b/>
          <w:bCs/>
          <w:position w:val="-6"/>
        </w:rPr>
        <w:t>smail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29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6"/>
        </w:rPr>
        <w:t>YAPlCI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31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313682"/>
          <w:spacing w:val="0"/>
          <w:w w:val="80"/>
          <w:position w:val="-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682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51"/>
          <w:position w:val="-4"/>
        </w:rPr>
        <w:t>";'\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52"/>
          <w:position w:val="-4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7"/>
          <w:position w:val="-4"/>
        </w:rPr>
        <w:t>U&gt;;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8"/>
          <w:position w:val="-4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7"/>
          <w:position w:val="-4"/>
        </w:rPr>
        <w:t>lt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8"/>
          <w:position w:val="-4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60" w:right="140"/>
        </w:sectPr>
      </w:pPr>
      <w:rPr/>
    </w:p>
    <w:p>
      <w:pPr>
        <w:spacing w:before="67" w:after="0" w:line="241" w:lineRule="exact"/>
        <w:ind w:left="2527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919327pt;margin-top:15.411839pt;width:53.878707pt;height:24pt;mso-position-horizontal-relative:page;mso-position-vertical-relative:paragraph;z-index:-16399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Times New Roman" w:hAnsi="Times New Roman" w:cs="Times New Roman" w:eastAsia="Times New Roman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1D2A7E"/>
                      <w:spacing w:val="0"/>
                      <w:w w:val="71"/>
                      <w:b/>
                      <w:bCs/>
                      <w:i/>
                    </w:rPr>
                    <w:t>q_q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1D2A7E"/>
                      <w:spacing w:val="29"/>
                      <w:w w:val="71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1D2A7E"/>
                      <w:spacing w:val="0"/>
                      <w:w w:val="71"/>
                      <w:b/>
                      <w:bCs/>
                      <w:i/>
                    </w:rPr>
                    <w:t>\oç-</w:t>
                  </w:r>
                  <w:r>
                    <w:rPr>
                      <w:rFonts w:ascii="Times New Roman" w:hAnsi="Times New Roman" w:cs="Times New Roman" w:eastAsia="Times New Roman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position w:val="-2"/>
        </w:rPr>
        <w:t>Itfaiy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12"/>
          <w:w w:val="80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b/>
          <w:bCs/>
          <w:position w:val="-2"/>
        </w:rPr>
        <w:t>Bat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b/>
          <w:bCs/>
          <w:position w:val="-2"/>
        </w:rPr>
        <w:t>ı</w:t>
      </w:r>
      <w:r>
        <w:rPr>
          <w:rFonts w:ascii="Arial" w:hAnsi="Arial" w:cs="Arial" w:eastAsia="Arial"/>
          <w:sz w:val="23"/>
          <w:szCs w:val="23"/>
          <w:color w:val="1F1F1F"/>
          <w:spacing w:val="22"/>
          <w:w w:val="80"/>
          <w:b/>
          <w:bCs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b/>
          <w:bCs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b/>
          <w:bCs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1F1F1F"/>
          <w:spacing w:val="-8"/>
          <w:w w:val="80"/>
          <w:b/>
          <w:bCs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0"/>
          <w:b/>
          <w:bCs/>
          <w:position w:val="-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1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8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5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8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122" w:right="1161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84949"/>
          <w:w w:val="134"/>
          <w:position w:val="-5"/>
        </w:rPr>
        <w:t>ah</w:t>
      </w:r>
      <w:r>
        <w:rPr>
          <w:rFonts w:ascii="Times New Roman" w:hAnsi="Times New Roman" w:cs="Times New Roman" w:eastAsia="Times New Roman"/>
          <w:sz w:val="34"/>
          <w:szCs w:val="34"/>
          <w:color w:val="484949"/>
          <w:spacing w:val="21"/>
          <w:w w:val="135"/>
          <w:position w:val="-5"/>
        </w:rPr>
        <w:t>g</w:t>
      </w:r>
      <w:r>
        <w:rPr>
          <w:rFonts w:ascii="Times New Roman" w:hAnsi="Times New Roman" w:cs="Times New Roman" w:eastAsia="Times New Roman"/>
          <w:sz w:val="34"/>
          <w:szCs w:val="34"/>
          <w:color w:val="C1C3C3"/>
          <w:spacing w:val="21"/>
          <w:w w:val="82"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C1C3C3"/>
          <w:spacing w:val="-40"/>
          <w:w w:val="82"/>
          <w:emboss/>
          <w:position w:val="-5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C1C3C3"/>
          <w:spacing w:val="-40"/>
          <w:w w:val="82"/>
          <w:emboss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C1C3C3"/>
          <w:spacing w:val="-40"/>
          <w:w w:val="82"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C1C3C3"/>
          <w:spacing w:val="-40"/>
          <w:w w:val="82"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484949"/>
          <w:spacing w:val="0"/>
          <w:w w:val="81"/>
          <w:position w:val="-5"/>
        </w:rPr>
        <w:t>•f</w:t>
      </w:r>
      <w:r>
        <w:rPr>
          <w:rFonts w:ascii="Times New Roman" w:hAnsi="Times New Roman" w:cs="Times New Roman" w:eastAsia="Times New Roman"/>
          <w:sz w:val="34"/>
          <w:szCs w:val="34"/>
          <w:color w:val="484949"/>
          <w:spacing w:val="-46"/>
          <w:w w:val="100"/>
          <w:position w:val="-5"/>
        </w:rPr>
        <w:t> </w:t>
      </w:r>
      <w:r>
        <w:rPr>
          <w:rFonts w:ascii="Arial" w:hAnsi="Arial" w:cs="Arial" w:eastAsia="Arial"/>
          <w:sz w:val="33"/>
          <w:szCs w:val="33"/>
          <w:color w:val="484949"/>
          <w:spacing w:val="0"/>
          <w:w w:val="190"/>
          <w:position w:val="-5"/>
        </w:rPr>
        <w:t>f</w:t>
      </w:r>
      <w:r>
        <w:rPr>
          <w:rFonts w:ascii="Arial" w:hAnsi="Arial" w:cs="Arial" w:eastAsia="Arial"/>
          <w:sz w:val="33"/>
          <w:szCs w:val="33"/>
          <w:color w:val="484949"/>
          <w:spacing w:val="-42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484949"/>
          <w:spacing w:val="0"/>
          <w:w w:val="52"/>
          <w:position w:val="4"/>
        </w:rPr>
        <w:t>11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-40" w:right="995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4"/>
          <w:szCs w:val="24"/>
          <w:color w:val="2F2F2F"/>
          <w:spacing w:val="0"/>
          <w:w w:val="94"/>
          <w:position w:val="-12"/>
        </w:rPr>
        <w:t>it</w:t>
      </w:r>
      <w:r>
        <w:rPr>
          <w:rFonts w:ascii="Arial" w:hAnsi="Arial" w:cs="Arial" w:eastAsia="Arial"/>
          <w:sz w:val="24"/>
          <w:szCs w:val="24"/>
          <w:color w:val="2F2F2F"/>
          <w:spacing w:val="-22"/>
          <w:w w:val="94"/>
          <w:position w:val="-12"/>
        </w:rPr>
        <w:t>ı</w:t>
      </w:r>
      <w:r>
        <w:rPr>
          <w:rFonts w:ascii="Arial" w:hAnsi="Arial" w:cs="Arial" w:eastAsia="Arial"/>
          <w:sz w:val="24"/>
          <w:szCs w:val="24"/>
          <w:color w:val="484949"/>
          <w:spacing w:val="0"/>
          <w:w w:val="94"/>
          <w:position w:val="-12"/>
        </w:rPr>
        <w:t>Bi:e</w:t>
      </w:r>
      <w:r>
        <w:rPr>
          <w:rFonts w:ascii="Arial" w:hAnsi="Arial" w:cs="Arial" w:eastAsia="Arial"/>
          <w:sz w:val="24"/>
          <w:szCs w:val="24"/>
          <w:color w:val="484949"/>
          <w:spacing w:val="0"/>
          <w:w w:val="94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484949"/>
          <w:spacing w:val="0"/>
          <w:w w:val="87"/>
          <w:position w:val="-12"/>
        </w:rPr>
        <w:t>şu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58"/>
          <w:position w:val="-12"/>
        </w:rPr>
        <w:t>'M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-28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0"/>
          <w:w w:val="57"/>
          <w:position w:val="-1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D5D5D"/>
          <w:spacing w:val="2"/>
          <w:w w:val="57"/>
          <w:position w:val="-1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11"/>
          <w:w w:val="62"/>
          <w:position w:val="-1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84949"/>
          <w:spacing w:val="0"/>
          <w:w w:val="118"/>
          <w:position w:val="-12"/>
        </w:rPr>
        <w:t>Jr</w:t>
      </w:r>
      <w:r>
        <w:rPr>
          <w:rFonts w:ascii="Times New Roman" w:hAnsi="Times New Roman" w:cs="Times New Roman" w:eastAsia="Times New Roman"/>
          <w:sz w:val="27"/>
          <w:szCs w:val="27"/>
          <w:color w:val="484949"/>
          <w:spacing w:val="1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84949"/>
          <w:spacing w:val="0"/>
          <w:w w:val="118"/>
          <w:position w:val="-12"/>
        </w:rPr>
        <w:t>)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60" w:right="140"/>
          <w:cols w:num="3" w:equalWidth="0">
            <w:col w:w="4582" w:space="966"/>
            <w:col w:w="1315" w:space="1959"/>
            <w:col w:w="2698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17.660305pt;margin-top:16.75845pt;width:568.590228pt;height:772.853495pt;mso-position-horizontal-relative:page;mso-position-vertical-relative:page;z-index:-16407" coordorigin="353,335" coordsize="11372,15457">
            <v:group style="position:absolute;left:907;top:350;width:988;height:2" coordorigin="907,350" coordsize="988,2">
              <v:shape style="position:absolute;left:907;top:350;width:988;height:2" coordorigin="907,350" coordsize="988,0" path="m907,350l1895,350e" filled="f" stroked="t" strokeweight=".954611pt" strokecolor="#6B6B6B">
                <v:path arrowok="t"/>
              </v:shape>
            </v:group>
            <v:group style="position:absolute;left:902;top:359;width:9875;height:2" coordorigin="902,359" coordsize="9875,2">
              <v:shape style="position:absolute;left:902;top:359;width:9875;height:2" coordorigin="902,359" coordsize="9875,0" path="m902,359l10778,359e" filled="f" stroked="t" strokeweight=".715958pt" strokecolor="#575757">
                <v:path arrowok="t"/>
              </v:shape>
            </v:group>
            <v:group style="position:absolute;left:2983;top:354;width:544;height:2" coordorigin="2983,354" coordsize="544,2">
              <v:shape style="position:absolute;left:2983;top:354;width:544;height:2" coordorigin="2983,354" coordsize="544,0" path="m2983,354l3527,354e" filled="f" stroked="t" strokeweight=".477306pt" strokecolor="#444444">
                <v:path arrowok="t"/>
              </v:shape>
            </v:group>
            <v:group style="position:absolute;left:3470;top:354;width:477;height:2" coordorigin="3470,354" coordsize="477,2">
              <v:shape style="position:absolute;left:3470;top:354;width:477;height:2" coordorigin="3470,354" coordsize="477,0" path="m3470,354l3947,354e" filled="f" stroked="t" strokeweight=".477306pt" strokecolor="#2B2B2B">
                <v:path arrowok="t"/>
              </v:shape>
            </v:group>
            <v:group style="position:absolute;left:4659;top:359;width:344;height:2" coordorigin="4659,359" coordsize="344,2">
              <v:shape style="position:absolute;left:4659;top:359;width:344;height:2" coordorigin="4659,359" coordsize="344,0" path="m4659,359l5002,359e" filled="f" stroked="t" strokeweight=".477306pt" strokecolor="#2B2B2B">
                <v:path arrowok="t"/>
              </v:shape>
            </v:group>
            <v:group style="position:absolute;left:4945;top:361;width:1542;height:2" coordorigin="4945,361" coordsize="1542,2">
              <v:shape style="position:absolute;left:4945;top:361;width:1542;height:2" coordorigin="4945,361" coordsize="1542,0" path="m4945,361l6487,361e" filled="f" stroked="t" strokeweight=".477306pt" strokecolor="#3F3F3F">
                <v:path arrowok="t"/>
              </v:shape>
            </v:group>
            <v:group style="position:absolute;left:8114;top:364;width:802;height:2" coordorigin="8114,364" coordsize="802,2">
              <v:shape style="position:absolute;left:8114;top:364;width:802;height:2" coordorigin="8114,364" coordsize="802,0" path="m8114,364l8916,364e" filled="f" stroked="t" strokeweight=".477306pt" strokecolor="#2F2F2F">
                <v:path arrowok="t"/>
              </v:shape>
            </v:group>
            <v:group style="position:absolute;left:8859;top:364;width:329;height:2" coordorigin="8859,364" coordsize="329,2">
              <v:shape style="position:absolute;left:8859;top:364;width:329;height:2" coordorigin="8859,364" coordsize="329,0" path="m8859,364l9188,364e" filled="f" stroked="t" strokeweight=".477306pt" strokecolor="#4B4B4B">
                <v:path arrowok="t"/>
              </v:shape>
            </v:group>
            <v:group style="position:absolute;left:9186;top:359;width:2;height:206" coordorigin="9186,359" coordsize="2,206">
              <v:shape style="position:absolute;left:9186;top:359;width:2;height:206" coordorigin="9186,359" coordsize="0,206" path="m9186,565l9186,359e" filled="f" stroked="t" strokeweight=".954611pt" strokecolor="#676767">
                <v:path arrowok="t"/>
              </v:shape>
            </v:group>
            <v:group style="position:absolute;left:10720;top:361;width:945;height:2" coordorigin="10720,361" coordsize="945,2">
              <v:shape style="position:absolute;left:10720;top:361;width:945;height:2" coordorigin="10720,361" coordsize="945,0" path="m10720,361l11665,361e" filled="f" stroked="t" strokeweight=".477306pt" strokecolor="#4F4F4F">
                <v:path arrowok="t"/>
              </v:shape>
            </v:group>
            <v:group style="position:absolute;left:11658;top:354;width:2;height:1058" coordorigin="11658,354" coordsize="2,1058">
              <v:shape style="position:absolute;left:11658;top:354;width:2;height:1058" coordorigin="11658,354" coordsize="0,1058" path="m11658,1412l11658,354e" filled="f" stroked="t" strokeweight=".715958pt" strokecolor="#676767">
                <v:path arrowok="t"/>
              </v:shape>
            </v:group>
            <v:group style="position:absolute;left:2432;top:345;width:2;height:541" coordorigin="2432,345" coordsize="2,541">
              <v:shape style="position:absolute;left:2432;top:345;width:2;height:541" coordorigin="2432,345" coordsize="0,541" path="m2432,886l2432,345e" filled="f" stroked="t" strokeweight=".954611pt" strokecolor="#6B6B6B">
                <v:path arrowok="t"/>
              </v:shape>
            </v:group>
            <v:group style="position:absolute;left:9155;top:536;width:2;height:847" coordorigin="9155,536" coordsize="2,847">
              <v:shape style="position:absolute;left:9155;top:536;width:2;height:847" coordorigin="9155,536" coordsize="0,847" path="m9155,1384l9155,536e" filled="f" stroked="t" strokeweight=".238653pt" strokecolor="#000000">
                <v:path arrowok="t"/>
              </v:shape>
            </v:group>
            <v:group style="position:absolute;left:2434;top:828;width:2;height:584" coordorigin="2434,828" coordsize="2,584">
              <v:shape style="position:absolute;left:2434;top:828;width:2;height:584" coordorigin="2434,828" coordsize="0,584" path="m2434,1412l2434,828e" filled="f" stroked="t" strokeweight=".477306pt" strokecolor="#383838">
                <v:path arrowok="t"/>
              </v:shape>
            </v:group>
            <v:group style="position:absolute;left:372;top:1843;width:2091;height:2" coordorigin="372,1843" coordsize="2091,2">
              <v:shape style="position:absolute;left:372;top:1843;width:2091;height:2" coordorigin="372,1843" coordsize="2091,0" path="m372,1843l2463,1843e" filled="f" stroked="t" strokeweight=".715958pt" strokecolor="#646464">
                <v:path arrowok="t"/>
              </v:shape>
            </v:group>
            <v:group style="position:absolute;left:2437;top:1355;width:2;height:503" coordorigin="2437,1355" coordsize="2,503">
              <v:shape style="position:absolute;left:2437;top:1355;width:2;height:503" coordorigin="2437,1355" coordsize="0,503" path="m2437,1858l2437,1355e" filled="f" stroked="t" strokeweight=".477306pt" strokecolor="#4F4F4F">
                <v:path arrowok="t"/>
              </v:shape>
            </v:group>
            <v:group style="position:absolute;left:2391;top:1846;width:410;height:2" coordorigin="2391,1846" coordsize="410,2">
              <v:shape style="position:absolute;left:2391;top:1846;width:410;height:2" coordorigin="2391,1846" coordsize="410,0" path="m2391,1846l2802,1846e" filled="f" stroked="t" strokeweight=".477306pt" strokecolor="#4B4B4B">
                <v:path arrowok="t"/>
              </v:shape>
            </v:group>
            <v:group style="position:absolute;left:2639;top:1846;width:463;height:2" coordorigin="2639,1846" coordsize="463,2">
              <v:shape style="position:absolute;left:2639;top:1846;width:463;height:2" coordorigin="2639,1846" coordsize="463,0" path="m2639,1846l3102,1846e" filled="f" stroked="t" strokeweight=".715958pt" strokecolor="#606060">
                <v:path arrowok="t"/>
              </v:shape>
            </v:group>
            <v:group style="position:absolute;left:2983;top:1848;width:544;height:2" coordorigin="2983,1848" coordsize="544,2">
              <v:shape style="position:absolute;left:2983;top:1848;width:544;height:2" coordorigin="2983,1848" coordsize="544,0" path="m2983,1848l3527,1848e" filled="f" stroked="t" strokeweight=".477306pt" strokecolor="#4B4B4B">
                <v:path arrowok="t"/>
              </v:shape>
            </v:group>
            <v:group style="position:absolute;left:3470;top:1848;width:477;height:2" coordorigin="3470,1848" coordsize="477,2">
              <v:shape style="position:absolute;left:3470;top:1848;width:477;height:2" coordorigin="3470,1848" coordsize="477,0" path="m3470,1848l3947,1848e" filled="f" stroked="t" strokeweight=".477306pt" strokecolor="#383838">
                <v:path arrowok="t"/>
              </v:shape>
            </v:group>
            <v:group style="position:absolute;left:3890;top:1855;width:7790;height:2" coordorigin="3890,1855" coordsize="7790,2">
              <v:shape style="position:absolute;left:3890;top:1855;width:7790;height:2" coordorigin="3890,1855" coordsize="7790,0" path="m3890,1855l11680,1855e" filled="f" stroked="t" strokeweight=".715958pt" strokecolor="#606060">
                <v:path arrowok="t"/>
              </v:shape>
            </v:group>
            <v:group style="position:absolute;left:9155;top:1384;width:2;height:469" coordorigin="9155,1384" coordsize="2,469">
              <v:shape style="position:absolute;left:9155;top:1384;width:2;height:469" coordorigin="9155,1384" coordsize="0,469" path="m9155,1853l9155,1384e" filled="f" stroked="t" strokeweight=".238653pt" strokecolor="#777777">
                <v:path arrowok="t"/>
              </v:shape>
            </v:group>
            <v:group style="position:absolute;left:11665;top:354;width:2;height:1527" coordorigin="11665,354" coordsize="2,1527">
              <v:shape style="position:absolute;left:11665;top:354;width:2;height:1527" coordorigin="11665,354" coordsize="0,1527" path="m11665,1882l11665,354e" filled="f" stroked="t" strokeweight=".715958pt" strokecolor="#5B5B5B">
                <v:path arrowok="t"/>
              </v:shape>
            </v:group>
            <v:group style="position:absolute;left:379;top:460;width:2;height:498" coordorigin="379,460" coordsize="2,498">
              <v:shape style="position:absolute;left:379;top:460;width:2;height:498" coordorigin="379,460" coordsize="0,498" path="m379,958l379,460e" filled="f" stroked="t" strokeweight=".954611pt" strokecolor="#747474">
                <v:path arrowok="t"/>
              </v:shape>
            </v:group>
            <v:group style="position:absolute;left:379;top:828;width:2;height:306" coordorigin="379,828" coordsize="2,306">
              <v:shape style="position:absolute;left:379;top:828;width:2;height:306" coordorigin="379,828" coordsize="0,306" path="m379,1135l379,828e" filled="f" stroked="t" strokeweight=".477306pt" strokecolor="#484848">
                <v:path arrowok="t"/>
              </v:shape>
            </v:group>
            <v:group style="position:absolute;left:382;top:1077;width:2;height:335" coordorigin="382,1077" coordsize="2,335">
              <v:shape style="position:absolute;left:382;top:1077;width:2;height:335" coordorigin="382,1077" coordsize="0,335" path="m382,1412l382,1077e" filled="f" stroked="t" strokeweight=".477306pt" strokecolor="#1C1C1C">
                <v:path arrowok="t"/>
              </v:shape>
            </v:group>
            <v:group style="position:absolute;left:372;top:2080;width:3079;height:2" coordorigin="372,2080" coordsize="3079,2">
              <v:shape style="position:absolute;left:372;top:2080;width:3079;height:2" coordorigin="372,2080" coordsize="3079,0" path="m372,2080l3451,2080e" filled="f" stroked="t" strokeweight=".477306pt" strokecolor="#4F4F4F">
                <v:path arrowok="t"/>
              </v:shape>
            </v:group>
            <v:group style="position:absolute;left:382;top:1355;width:2;height:785" coordorigin="382,1355" coordsize="2,785">
              <v:shape style="position:absolute;left:382;top:1355;width:2;height:785" coordorigin="382,1355" coordsize="0,785" path="m382,2140l382,1355e" filled="f" stroked="t" strokeweight=".715958pt" strokecolor="#5B5B5B">
                <v:path arrowok="t"/>
              </v:shape>
            </v:group>
            <v:group style="position:absolute;left:2745;top:2092;width:8926;height:2" coordorigin="2745,2092" coordsize="8926,2">
              <v:shape style="position:absolute;left:2745;top:2092;width:8926;height:2" coordorigin="2745,2092" coordsize="8926,0" path="m2745,2092l11670,2092e" filled="f" stroked="t" strokeweight=".715958pt" strokecolor="#5B5B5B">
                <v:path arrowok="t"/>
              </v:shape>
            </v:group>
            <v:group style="position:absolute;left:11670;top:354;width:2;height:4994" coordorigin="11670,354" coordsize="2,4994">
              <v:shape style="position:absolute;left:11670;top:354;width:2;height:4994" coordorigin="11670,354" coordsize="0,4994" path="m11670,5348l11670,354e" filled="f" stroked="t" strokeweight=".715958pt" strokecolor="#646464">
                <v:path arrowok="t"/>
              </v:shape>
            </v:group>
            <v:group style="position:absolute;left:372;top:2322;width:4343;height:2" coordorigin="372,2322" coordsize="4343,2">
              <v:shape style="position:absolute;left:372;top:2322;width:4343;height:2" coordorigin="372,2322" coordsize="4343,0" path="m372,2322l4716,2322e" filled="f" stroked="t" strokeweight=".477306pt" strokecolor="#4F4F4F">
                <v:path arrowok="t"/>
              </v:shape>
            </v:group>
            <v:group style="position:absolute;left:377;top:2068;width:2;height:287" coordorigin="377,2068" coordsize="2,287">
              <v:shape style="position:absolute;left:377;top:2068;width:2;height:287" coordorigin="377,2068" coordsize="0,287" path="m377,2356l377,2068e" filled="f" stroked="t" strokeweight=".477306pt" strokecolor="#4B4B4B">
                <v:path arrowok="t"/>
              </v:shape>
            </v:group>
            <v:group style="position:absolute;left:630;top:2332;width:11045;height:2" coordorigin="630,2332" coordsize="11045,2">
              <v:shape style="position:absolute;left:630;top:2332;width:11045;height:2" coordorigin="630,2332" coordsize="11045,0" path="m630,2332l11675,2332e" filled="f" stroked="t" strokeweight=".715958pt" strokecolor="#5B5B5B">
                <v:path arrowok="t"/>
              </v:shape>
            </v:group>
            <v:group style="position:absolute;left:8000;top:2332;width:1303;height:2" coordorigin="8000,2332" coordsize="1303,2">
              <v:shape style="position:absolute;left:8000;top:2332;width:1303;height:2" coordorigin="8000,2332" coordsize="1303,0" path="m8000,2332l9303,2332e" filled="f" stroked="t" strokeweight=".954611pt" strokecolor="#707070">
                <v:path arrowok="t"/>
              </v:shape>
            </v:group>
            <v:group style="position:absolute;left:9460;top:2332;width:1317;height:2" coordorigin="9460,2332" coordsize="1317,2">
              <v:shape style="position:absolute;left:9460;top:2332;width:1317;height:2" coordorigin="9460,2332" coordsize="1317,0" path="m9460,2332l10778,2332e" filled="f" stroked="t" strokeweight=".477306pt" strokecolor="#575757">
                <v:path arrowok="t"/>
              </v:shape>
            </v:group>
            <v:group style="position:absolute;left:372;top:2559;width:3365;height:2" coordorigin="372,2559" coordsize="3365,2">
              <v:shape style="position:absolute;left:372;top:2559;width:3365;height:2" coordorigin="372,2559" coordsize="3365,0" path="m372,2559l3737,2559e" filled="f" stroked="t" strokeweight=".477306pt" strokecolor="#484848">
                <v:path arrowok="t"/>
              </v:shape>
            </v:group>
            <v:group style="position:absolute;left:3064;top:2566;width:3656;height:2" coordorigin="3064,2566" coordsize="3656,2">
              <v:shape style="position:absolute;left:3064;top:2566;width:3656;height:2" coordorigin="3064,2566" coordsize="3656,0" path="m3064,2566l6720,2566e" filled="f" stroked="t" strokeweight=".954611pt" strokecolor="#676767">
                <v:path arrowok="t"/>
              </v:shape>
            </v:group>
            <v:group style="position:absolute;left:6429;top:2569;width:320;height:2" coordorigin="6429,2569" coordsize="320,2">
              <v:shape style="position:absolute;left:6429;top:2569;width:320;height:2" coordorigin="6429,2569" coordsize="320,0" path="m6429,2569l6749,2569e" filled="f" stroked="t" strokeweight=".715958pt" strokecolor="#5B5B5B">
                <v:path arrowok="t"/>
              </v:shape>
            </v:group>
            <v:group style="position:absolute;left:6692;top:2571;width:406;height:2" coordorigin="6692,2571" coordsize="406,2">
              <v:shape style="position:absolute;left:6692;top:2571;width:406;height:2" coordorigin="6692,2571" coordsize="406,0" path="m6692,2571l7098,2571e" filled="f" stroked="t" strokeweight=".477306pt" strokecolor="#484848">
                <v:path arrowok="t"/>
              </v:shape>
            </v:group>
            <v:group style="position:absolute;left:7040;top:2571;width:425;height:2" coordorigin="7040,2571" coordsize="425,2">
              <v:shape style="position:absolute;left:7040;top:2571;width:425;height:2" coordorigin="7040,2571" coordsize="425,0" path="m7040,2571l7465,2571e" filled="f" stroked="t" strokeweight=".477306pt" strokecolor="#1F1F1F">
                <v:path arrowok="t"/>
              </v:shape>
            </v:group>
            <v:group style="position:absolute;left:7408;top:2569;width:4210;height:2" coordorigin="7408,2569" coordsize="4210,2">
              <v:shape style="position:absolute;left:7408;top:2569;width:4210;height:2" coordorigin="7408,2569" coordsize="4210,0" path="m7408,2569l11618,2569e" filled="f" stroked="t" strokeweight=".715958pt" strokecolor="#606060">
                <v:path arrowok="t"/>
              </v:shape>
            </v:group>
            <v:group style="position:absolute;left:9126;top:2571;width:391;height:2" coordorigin="9126,2571" coordsize="391,2">
              <v:shape style="position:absolute;left:9126;top:2571;width:391;height:2" coordorigin="9126,2571" coordsize="391,0" path="m9126,2571l9517,2571e" filled="f" stroked="t" strokeweight=".477306pt" strokecolor="#484848">
                <v:path arrowok="t"/>
              </v:shape>
            </v:group>
            <v:group style="position:absolute;left:10720;top:2566;width:955;height:2" coordorigin="10720,2566" coordsize="955,2">
              <v:shape style="position:absolute;left:10720;top:2566;width:955;height:2" coordorigin="10720,2566" coordsize="955,0" path="m10720,2566l11675,2566e" filled="f" stroked="t" strokeweight=".477306pt" strokecolor="#4F4F4F">
                <v:path arrowok="t"/>
              </v:shape>
            </v:group>
            <v:group style="position:absolute;left:372;top:2796;width:1413;height:2" coordorigin="372,2796" coordsize="1413,2">
              <v:shape style="position:absolute;left:372;top:2796;width:1413;height:2" coordorigin="372,2796" coordsize="1413,0" path="m372,2796l1785,2796e" filled="f" stroked="t" strokeweight=".477306pt" strokecolor="#444444">
                <v:path arrowok="t"/>
              </v:shape>
            </v:group>
            <v:group style="position:absolute;left:620;top:2806;width:10157;height:2" coordorigin="620,2806" coordsize="10157,2">
              <v:shape style="position:absolute;left:620;top:2806;width:10157;height:2" coordorigin="620,2806" coordsize="10157,0" path="m620,2806l10778,2806e" filled="f" stroked="t" strokeweight=".715958pt" strokecolor="#575757">
                <v:path arrowok="t"/>
              </v:shape>
            </v:group>
            <v:group style="position:absolute;left:5518;top:2808;width:1580;height:2" coordorigin="5518,2808" coordsize="1580,2">
              <v:shape style="position:absolute;left:5518;top:2808;width:1580;height:2" coordorigin="5518,2808" coordsize="1580,0" path="m5518,2808l7098,2808e" filled="f" stroked="t" strokeweight=".477306pt" strokecolor="#4B4B4B">
                <v:path arrowok="t"/>
              </v:shape>
            </v:group>
            <v:group style="position:absolute;left:7040;top:2810;width:425;height:2" coordorigin="7040,2810" coordsize="425,2">
              <v:shape style="position:absolute;left:7040;top:2810;width:425;height:2" coordorigin="7040,2810" coordsize="425,0" path="m7040,2810l7465,2810e" filled="f" stroked="t" strokeweight=".477306pt" strokecolor="#383838">
                <v:path arrowok="t"/>
              </v:shape>
            </v:group>
            <v:group style="position:absolute;left:8859;top:2808;width:325;height:2" coordorigin="8859,2808" coordsize="325,2">
              <v:shape style="position:absolute;left:8859;top:2808;width:325;height:2" coordorigin="8859,2808" coordsize="325,0" path="m8859,2808l9183,2808e" filled="f" stroked="t" strokeweight=".715958pt" strokecolor="#5B5B5B">
                <v:path arrowok="t"/>
              </v:shape>
            </v:group>
            <v:group style="position:absolute;left:9126;top:2810;width:391;height:2" coordorigin="9126,2810" coordsize="391,2">
              <v:shape style="position:absolute;left:9126;top:2810;width:391;height:2" coordorigin="9126,2810" coordsize="391,0" path="m9126,2810l9517,2810e" filled="f" stroked="t" strokeweight=".477306pt" strokecolor="#484848">
                <v:path arrowok="t"/>
              </v:shape>
            </v:group>
            <v:group style="position:absolute;left:10720;top:2806;width:955;height:2" coordorigin="10720,2806" coordsize="955,2">
              <v:shape style="position:absolute;left:10720;top:2806;width:955;height:2" coordorigin="10720,2806" coordsize="955,0" path="m10720,2806l11675,2806e" filled="f" stroked="t" strokeweight=".477306pt" strokecolor="#444444">
                <v:path arrowok="t"/>
              </v:shape>
            </v:group>
            <v:group style="position:absolute;left:11670;top:2518;width:2;height:551" coordorigin="11670,2518" coordsize="2,551">
              <v:shape style="position:absolute;left:11670;top:2518;width:2;height:551" coordorigin="11670,2518" coordsize="0,551" path="m11670,3069l11670,2518e" filled="f" stroked="t" strokeweight=".477306pt" strokecolor="#4F4F4F">
                <v:path arrowok="t"/>
              </v:shape>
            </v:group>
            <v:group style="position:absolute;left:372;top:3033;width:1413;height:2" coordorigin="372,3033" coordsize="1413,2">
              <v:shape style="position:absolute;left:372;top:3033;width:1413;height:2" coordorigin="372,3033" coordsize="1413,0" path="m372,3033l1785,3033e" filled="f" stroked="t" strokeweight=".477306pt" strokecolor="#4F4F4F">
                <v:path arrowok="t"/>
              </v:shape>
            </v:group>
            <v:group style="position:absolute;left:1728;top:3043;width:9947;height:2" coordorigin="1728,3043" coordsize="9947,2">
              <v:shape style="position:absolute;left:1728;top:3043;width:9947;height:2" coordorigin="1728,3043" coordsize="9947,0" path="m1728,3043l11675,3043e" filled="f" stroked="t" strokeweight=".715958pt" strokecolor="#5B5B5B">
                <v:path arrowok="t"/>
              </v:shape>
            </v:group>
            <v:group style="position:absolute;left:379;top:2250;width:2;height:2111" coordorigin="379,2250" coordsize="2,2111">
              <v:shape style="position:absolute;left:379;top:2250;width:2;height:2111" coordorigin="379,2250" coordsize="0,2111" path="m379,4362l379,2250e" filled="f" stroked="t" strokeweight=".954611pt" strokecolor="#646464">
                <v:path arrowok="t"/>
              </v:shape>
            </v:group>
            <v:group style="position:absolute;left:3919;top:3031;width:2;height:479" coordorigin="3919,3031" coordsize="2,479">
              <v:shape style="position:absolute;left:3919;top:3031;width:2;height:479" coordorigin="3919,3031" coordsize="0,479" path="m3919,3509l3919,3031e" filled="f" stroked="t" strokeweight=".954611pt" strokecolor="#676767">
                <v:path arrowok="t"/>
              </v:shape>
            </v:group>
            <v:group style="position:absolute;left:7248;top:3035;width:2;height:484" coordorigin="7248,3035" coordsize="2,484">
              <v:shape style="position:absolute;left:7248;top:3035;width:2;height:484" coordorigin="7248,3035" coordsize="0,484" path="m7248,3519l7248,3035e" filled="f" stroked="t" strokeweight=".477306pt" strokecolor="#4F4F4F">
                <v:path arrowok="t"/>
              </v:shape>
            </v:group>
            <v:group style="position:absolute;left:7241;top:3481;width:2248;height:2" coordorigin="7241,3481" coordsize="2248,2">
              <v:shape style="position:absolute;left:7241;top:3481;width:2248;height:2" coordorigin="7241,3481" coordsize="2248,0" path="m7241,3481l9489,3481e" filled="f" stroked="t" strokeweight=".238653pt" strokecolor="#545454">
                <v:path arrowok="t"/>
              </v:shape>
            </v:group>
            <v:group style="position:absolute;left:3909;top:3483;width:2840;height:2" coordorigin="3909,3483" coordsize="2840,2">
              <v:shape style="position:absolute;left:3909;top:3483;width:2840;height:2" coordorigin="3909,3483" coordsize="2840,0" path="m3909,3483l6749,3483e" filled="f" stroked="t" strokeweight=".954611pt" strokecolor="#7C7C7C">
                <v:path arrowok="t"/>
              </v:shape>
            </v:group>
            <v:group style="position:absolute;left:6678;top:3485;width:496;height:2" coordorigin="6678,3485" coordsize="496,2">
              <v:shape style="position:absolute;left:6678;top:3485;width:496;height:2" coordorigin="6678,3485" coordsize="496,0" path="m6678,3485l7174,3485e" filled="f" stroked="t" strokeweight=".954611pt" strokecolor="#AFAFAF">
                <v:path arrowok="t"/>
              </v:shape>
            </v:group>
            <v:group style="position:absolute;left:9489;top:3481;width:1260;height:2" coordorigin="9489,3481" coordsize="1260,2">
              <v:shape style="position:absolute;left:9489;top:3481;width:1260;height:2" coordorigin="9489,3481" coordsize="1260,0" path="m9489,3481l10749,3481e" filled="f" stroked="t" strokeweight=".238653pt" strokecolor="#000000">
                <v:path arrowok="t"/>
              </v:shape>
            </v:group>
            <v:group style="position:absolute;left:10749;top:3481;width:926;height:2" coordorigin="10749,3481" coordsize="926,2">
              <v:shape style="position:absolute;left:10749;top:3481;width:926;height:2" coordorigin="10749,3481" coordsize="926,0" path="m10749,3481l11675,3481e" filled="f" stroked="t" strokeweight=".238653pt" strokecolor="#777777">
                <v:path arrowok="t"/>
              </v:shape>
            </v:group>
            <v:group style="position:absolute;left:368;top:3797;width:3131;height:2" coordorigin="368,3797" coordsize="3131,2">
              <v:shape style="position:absolute;left:368;top:3797;width:3131;height:2" coordorigin="368,3797" coordsize="3131,0" path="m368,3797l3499,3797e" filled="f" stroked="t" strokeweight=".954611pt" strokecolor="#676767">
                <v:path arrowok="t"/>
              </v:shape>
            </v:group>
            <v:group style="position:absolute;left:2983;top:3806;width:544;height:2" coordorigin="2983,3806" coordsize="544,2">
              <v:shape style="position:absolute;left:2983;top:3806;width:544;height:2" coordorigin="2983,3806" coordsize="544,0" path="m2983,3806l3527,3806e" filled="f" stroked="t" strokeweight=".954611pt" strokecolor="#676767">
                <v:path arrowok="t"/>
              </v:shape>
            </v:group>
            <v:group style="position:absolute;left:3628;top:3806;width:329;height:2" coordorigin="3628,3806" coordsize="329,2">
              <v:shape style="position:absolute;left:3628;top:3806;width:329;height:2" coordorigin="3628,3806" coordsize="329,0" path="m3628,3806l3957,3806e" filled="f" stroked="t" strokeweight=".954611pt" strokecolor="#5B5B5B">
                <v:path arrowok="t"/>
              </v:shape>
            </v:group>
            <v:group style="position:absolute;left:3928;top:3452;width:2;height:364" coordorigin="3928,3452" coordsize="2,364">
              <v:shape style="position:absolute;left:3928;top:3452;width:2;height:364" coordorigin="3928,3452" coordsize="0,364" path="m3928,3816l3928,3452e" filled="f" stroked="t" strokeweight=".954611pt" strokecolor="#282828">
                <v:path arrowok="t"/>
              </v:shape>
            </v:group>
            <v:group style="position:absolute;left:3470;top:3801;width:1246;height:2" coordorigin="3470,3801" coordsize="1246,2">
              <v:shape style="position:absolute;left:3470;top:3801;width:1246;height:2" coordorigin="3470,3801" coordsize="1246,0" path="m3470,3801l4716,3801e" filled="f" stroked="t" strokeweight=".954611pt" strokecolor="#3F3F3F">
                <v:path arrowok="t"/>
              </v:shape>
            </v:group>
            <v:group style="position:absolute;left:4659;top:3801;width:916;height:2" coordorigin="4659,3801" coordsize="916,2">
              <v:shape style="position:absolute;left:4659;top:3801;width:916;height:2" coordorigin="4659,3801" coordsize="916,0" path="m4659,3801l5575,3801e" filled="f" stroked="t" strokeweight=".954611pt" strokecolor="#2B2B2B">
                <v:path arrowok="t"/>
              </v:shape>
            </v:group>
            <v:group style="position:absolute;left:5518;top:3809;width:6162;height:2" coordorigin="5518,3809" coordsize="6162,2">
              <v:shape style="position:absolute;left:5518;top:3809;width:6162;height:2" coordorigin="5518,3809" coordsize="6162,0" path="m5518,3809l11680,3809e" filled="f" stroked="t" strokeweight=".954611pt" strokecolor="#575757">
                <v:path arrowok="t"/>
              </v:shape>
            </v:group>
            <v:group style="position:absolute;left:368;top:4091;width:2673;height:2" coordorigin="368,4091" coordsize="2673,2">
              <v:shape style="position:absolute;left:368;top:4091;width:2673;height:2" coordorigin="368,4091" coordsize="2673,0" path="m368,4091l3040,4091e" filled="f" stroked="t" strokeweight=".477306pt" strokecolor="#444444">
                <v:path arrowok="t"/>
              </v:shape>
            </v:group>
            <v:group style="position:absolute;left:2434;top:3792;width:2;height:330" coordorigin="2434,3792" coordsize="2,330">
              <v:shape style="position:absolute;left:2434;top:3792;width:2;height:330" coordorigin="2434,3792" coordsize="0,330" path="m2434,4122l2434,3792e" filled="f" stroked="t" strokeweight=".477306pt" strokecolor="#444444">
                <v:path arrowok="t"/>
              </v:shape>
            </v:group>
            <v:group style="position:absolute;left:2931;top:4096;width:8749;height:2" coordorigin="2931,4096" coordsize="8749,2">
              <v:shape style="position:absolute;left:2931;top:4096;width:8749;height:2" coordorigin="2931,4096" coordsize="8749,0" path="m2931,4096l11680,4096e" filled="f" stroked="t" strokeweight=".715958pt" strokecolor="#5B5B5B">
                <v:path arrowok="t"/>
              </v:shape>
            </v:group>
            <v:group style="position:absolute;left:2425;top:4338;width:3150;height:2" coordorigin="2425,4338" coordsize="3150,2">
              <v:shape style="position:absolute;left:2425;top:4338;width:3150;height:2" coordorigin="2425,4338" coordsize="3150,0" path="m2425,4338l5575,4338e" filled="f" stroked="t" strokeweight=".715958pt" strokecolor="#606060">
                <v:path arrowok="t"/>
              </v:shape>
            </v:group>
            <v:group style="position:absolute;left:5518;top:4338;width:1231;height:2" coordorigin="5518,4338" coordsize="1231,2">
              <v:shape style="position:absolute;left:5518;top:4338;width:1231;height:2" coordorigin="5518,4338" coordsize="1231,0" path="m5518,4338l6749,4338e" filled="f" stroked="t" strokeweight=".477306pt" strokecolor="#3F3F3F">
                <v:path arrowok="t"/>
              </v:shape>
            </v:group>
            <v:group style="position:absolute;left:6692;top:4340;width:2224;height:2" coordorigin="6692,4340" coordsize="2224,2">
              <v:shape style="position:absolute;left:6692;top:4340;width:2224;height:2" coordorigin="6692,4340" coordsize="2224,0" path="m6692,4340l8916,4340e" filled="f" stroked="t" strokeweight=".715958pt" strokecolor="#606060">
                <v:path arrowok="t"/>
              </v:shape>
            </v:group>
            <v:group style="position:absolute;left:8859;top:4338;width:325;height:2" coordorigin="8859,4338" coordsize="325,2">
              <v:shape style="position:absolute;left:8859;top:4338;width:325;height:2" coordorigin="8859,4338" coordsize="325,0" path="m8859,4338l9183,4338e" filled="f" stroked="t" strokeweight=".477306pt" strokecolor="#3B3B3B">
                <v:path arrowok="t"/>
              </v:shape>
            </v:group>
            <v:group style="position:absolute;left:9126;top:4340;width:391;height:2" coordorigin="9126,4340" coordsize="391,2">
              <v:shape style="position:absolute;left:9126;top:4340;width:391;height:2" coordorigin="9126,4340" coordsize="391,0" path="m9126,4340l9517,4340e" filled="f" stroked="t" strokeweight=".715958pt" strokecolor="#4F4F4F">
                <v:path arrowok="t"/>
              </v:shape>
            </v:group>
            <v:group style="position:absolute;left:9460;top:4338;width:1317;height:2" coordorigin="9460,4338" coordsize="1317,2">
              <v:shape style="position:absolute;left:9460;top:4338;width:1317;height:2" coordorigin="9460,4338" coordsize="1317,0" path="m9460,4338l10778,4338e" filled="f" stroked="t" strokeweight=".715958pt" strokecolor="#646464">
                <v:path arrowok="t"/>
              </v:shape>
            </v:group>
            <v:group style="position:absolute;left:10720;top:4338;width:959;height:2" coordorigin="10720,4338" coordsize="959,2">
              <v:shape style="position:absolute;left:10720;top:4338;width:959;height:2" coordorigin="10720,4338" coordsize="959,0" path="m10720,4338l11680,4338e" filled="f" stroked="t" strokeweight=".477306pt" strokecolor="#4B4B4B">
                <v:path arrowok="t"/>
              </v:shape>
            </v:group>
            <v:group style="position:absolute;left:377;top:4304;width:2;height:306" coordorigin="377,4304" coordsize="2,306">
              <v:shape style="position:absolute;left:377;top:4304;width:2;height:306" coordorigin="377,4304" coordsize="0,306" path="m377,4611l377,4304e" filled="f" stroked="t" strokeweight=".477306pt" strokecolor="#4F4F4F">
                <v:path arrowok="t"/>
              </v:shape>
            </v:group>
            <v:group style="position:absolute;left:4974;top:4328;width:2;height:282" coordorigin="4974,4328" coordsize="2,282">
              <v:shape style="position:absolute;left:4974;top:4328;width:2;height:282" coordorigin="4974,4328" coordsize="0,282" path="m4974,4611l4974,4328e" filled="f" stroked="t" strokeweight=".954611pt" strokecolor="#646464">
                <v:path arrowok="t"/>
              </v:shape>
            </v:group>
            <v:group style="position:absolute;left:4974;top:4577;width:1776;height:2" coordorigin="4974,4577" coordsize="1776,2">
              <v:shape style="position:absolute;left:4974;top:4577;width:1776;height:2" coordorigin="4974,4577" coordsize="1776,0" path="m4974,4577l6749,4577e" filled="f" stroked="t" strokeweight=".715958pt" strokecolor="#575757">
                <v:path arrowok="t"/>
              </v:shape>
            </v:group>
            <v:group style="position:absolute;left:6692;top:4582;width:406;height:2" coordorigin="6692,4582" coordsize="406,2">
              <v:shape style="position:absolute;left:6692;top:4582;width:406;height:2" coordorigin="6692,4582" coordsize="406,0" path="m6692,4582l7098,4582e" filled="f" stroked="t" strokeweight=".477306pt" strokecolor="#4F4F4F">
                <v:path arrowok="t"/>
              </v:shape>
            </v:group>
            <v:group style="position:absolute;left:7040;top:4582;width:425;height:2" coordorigin="7040,4582" coordsize="425,2">
              <v:shape style="position:absolute;left:7040;top:4582;width:425;height:2" coordorigin="7040,4582" coordsize="425,0" path="m7040,4582l7465,4582e" filled="f" stroked="t" strokeweight=".477306pt" strokecolor="#2F2F2F">
                <v:path arrowok="t"/>
              </v:shape>
            </v:group>
            <v:group style="position:absolute;left:7408;top:4579;width:3370;height:2" coordorigin="7408,4579" coordsize="3370,2">
              <v:shape style="position:absolute;left:7408;top:4579;width:3370;height:2" coordorigin="7408,4579" coordsize="3370,0" path="m7408,4579l10778,4579e" filled="f" stroked="t" strokeweight=".715958pt" strokecolor="#606060">
                <v:path arrowok="t"/>
              </v:shape>
            </v:group>
            <v:group style="position:absolute;left:10720;top:4577;width:959;height:2" coordorigin="10720,4577" coordsize="959,2">
              <v:shape style="position:absolute;left:10720;top:4577;width:959;height:2" coordorigin="10720,4577" coordsize="959,0" path="m10720,4577l11680,4577e" filled="f" stroked="t" strokeweight=".477306pt" strokecolor="#484848">
                <v:path arrowok="t"/>
              </v:shape>
            </v:group>
            <v:group style="position:absolute;left:377;top:4553;width:2;height:785" coordorigin="377,4553" coordsize="2,785">
              <v:shape style="position:absolute;left:377;top:4553;width:2;height:785" coordorigin="377,4553" coordsize="0,785" path="m377,5338l377,4553e" filled="f" stroked="t" strokeweight=".477306pt" strokecolor="#343434">
                <v:path arrowok="t"/>
              </v:shape>
            </v:group>
            <v:group style="position:absolute;left:4978;top:4328;width:2;height:1240" coordorigin="4978,4328" coordsize="2,1240">
              <v:shape style="position:absolute;left:4978;top:4328;width:2;height:1240" coordorigin="4978,4328" coordsize="0,1240" path="m4978,5568l4978,4328e" filled="f" stroked="t" strokeweight=".715958pt" strokecolor="#484848">
                <v:path arrowok="t"/>
              </v:shape>
            </v:group>
            <v:group style="position:absolute;left:4974;top:4828;width:2301;height:2" coordorigin="4974,4828" coordsize="2301,2">
              <v:shape style="position:absolute;left:4974;top:4828;width:2301;height:2" coordorigin="4974,4828" coordsize="2301,0" path="m4974,4828l7274,4828e" filled="f" stroked="t" strokeweight=".477306pt" strokecolor="#545454">
                <v:path arrowok="t"/>
              </v:shape>
            </v:group>
            <v:group style="position:absolute;left:7217;top:4831;width:248;height:2" coordorigin="7217,4831" coordsize="248,2">
              <v:shape style="position:absolute;left:7217;top:4831;width:248;height:2" coordorigin="7217,4831" coordsize="248,0" path="m7217,4831l7465,4831e" filled="f" stroked="t" strokeweight=".477306pt" strokecolor="#383838">
                <v:path arrowok="t"/>
              </v:shape>
            </v:group>
            <v:group style="position:absolute;left:7384;top:4828;width:998;height:2" coordorigin="7384,4828" coordsize="998,2">
              <v:shape style="position:absolute;left:7384;top:4828;width:998;height:2" coordorigin="7384,4828" coordsize="998,0" path="m7384,4828l8381,4828e" filled="f" stroked="t" strokeweight=".954611pt" strokecolor="#676767">
                <v:path arrowok="t"/>
              </v:shape>
            </v:group>
            <v:group style="position:absolute;left:8114;top:4831;width:1403;height:2" coordorigin="8114,4831" coordsize="1403,2">
              <v:shape style="position:absolute;left:8114;top:4831;width:1403;height:2" coordorigin="8114,4831" coordsize="1403,0" path="m8114,4831l9517,4831e" filled="f" stroked="t" strokeweight=".477306pt" strokecolor="#4B4B4B">
                <v:path arrowok="t"/>
              </v:shape>
            </v:group>
            <v:group style="position:absolute;left:9460;top:4826;width:1317;height:2" coordorigin="9460,4826" coordsize="1317,2">
              <v:shape style="position:absolute;left:9460;top:4826;width:1317;height:2" coordorigin="9460,4826" coordsize="1317,0" path="m9460,4826l10778,4826e" filled="f" stroked="t" strokeweight=".715958pt" strokecolor="#606060">
                <v:path arrowok="t"/>
              </v:shape>
            </v:group>
            <v:group style="position:absolute;left:10720;top:4826;width:964;height:2" coordorigin="10720,4826" coordsize="964,2">
              <v:shape style="position:absolute;left:10720;top:4826;width:964;height:2" coordorigin="10720,4826" coordsize="964,0" path="m10720,4826l11684,4826e" filled="f" stroked="t" strokeweight=".477306pt" strokecolor="#3F3F3F">
                <v:path arrowok="t"/>
              </v:shape>
            </v:group>
            <v:group style="position:absolute;left:4974;top:5077;width:2301;height:2" coordorigin="4974,5077" coordsize="2301,2">
              <v:shape style="position:absolute;left:4974;top:5077;width:2301;height:2" coordorigin="4974,5077" coordsize="2301,0" path="m4974,5077l7274,5077e" filled="f" stroked="t" strokeweight=".715958pt" strokecolor="#646464">
                <v:path arrowok="t"/>
              </v:shape>
            </v:group>
            <v:group style="position:absolute;left:7217;top:5080;width:248;height:2" coordorigin="7217,5080" coordsize="248,2">
              <v:shape style="position:absolute;left:7217;top:5080;width:248;height:2" coordorigin="7217,5080" coordsize="248,0" path="m7217,5080l7465,5080e" filled="f" stroked="t" strokeweight=".477306pt" strokecolor="#383838">
                <v:path arrowok="t"/>
              </v:shape>
            </v:group>
            <v:group style="position:absolute;left:7408;top:5080;width:1776;height:2" coordorigin="7408,5080" coordsize="1776,2">
              <v:shape style="position:absolute;left:7408;top:5080;width:1776;height:2" coordorigin="7408,5080" coordsize="1776,0" path="m7408,5080l9183,5080e" filled="f" stroked="t" strokeweight=".715958pt" strokecolor="#6B6B6B">
                <v:path arrowok="t"/>
              </v:shape>
            </v:group>
            <v:group style="position:absolute;left:9126;top:5080;width:391;height:2" coordorigin="9126,5080" coordsize="391,2">
              <v:shape style="position:absolute;left:9126;top:5080;width:391;height:2" coordorigin="9126,5080" coordsize="391,0" path="m9126,5080l9517,5080e" filled="f" stroked="t" strokeweight=".477306pt" strokecolor="#5B5B5B">
                <v:path arrowok="t"/>
              </v:shape>
            </v:group>
            <v:group style="position:absolute;left:9460;top:5075;width:1317;height:2" coordorigin="9460,5075" coordsize="1317,2">
              <v:shape style="position:absolute;left:9460;top:5075;width:1317;height:2" coordorigin="9460,5075" coordsize="1317,0" path="m9460,5075l10778,5075e" filled="f" stroked="t" strokeweight=".715958pt" strokecolor="#747474">
                <v:path arrowok="t"/>
              </v:shape>
            </v:group>
            <v:group style="position:absolute;left:10720;top:5075;width:964;height:2" coordorigin="10720,5075" coordsize="964,2">
              <v:shape style="position:absolute;left:10720;top:5075;width:964;height:2" coordorigin="10720,5075" coordsize="964,0" path="m10720,5075l11684,5075e" filled="f" stroked="t" strokeweight=".477306pt" strokecolor="#5B5B5B">
                <v:path arrowok="t"/>
              </v:shape>
            </v:group>
            <v:group style="position:absolute;left:2429;top:5314;width:625;height:2" coordorigin="2429,5314" coordsize="625,2">
              <v:shape style="position:absolute;left:2429;top:5314;width:625;height:2" coordorigin="2429,5314" coordsize="625,0" path="m2429,5314l3055,5314e" filled="f" stroked="t" strokeweight=".715958pt" strokecolor="#5B5B5B">
                <v:path arrowok="t"/>
              </v:shape>
            </v:group>
            <v:group style="position:absolute;left:2983;top:5317;width:1733;height:2" coordorigin="2983,5317" coordsize="1733,2">
              <v:shape style="position:absolute;left:2983;top:5317;width:1733;height:2" coordorigin="2983,5317" coordsize="1733,0" path="m2983,5317l4716,5317e" filled="f" stroked="t" strokeweight=".477306pt" strokecolor="#444444">
                <v:path arrowok="t"/>
              </v:shape>
            </v:group>
            <v:group style="position:absolute;left:4659;top:5317;width:4525;height:2" coordorigin="4659,5317" coordsize="4525,2">
              <v:shape style="position:absolute;left:4659;top:5317;width:4525;height:2" coordorigin="4659,5317" coordsize="4525,0" path="m4659,5317l9183,5317e" filled="f" stroked="t" strokeweight=".715958pt" strokecolor="#606060">
                <v:path arrowok="t"/>
              </v:shape>
            </v:group>
            <v:group style="position:absolute;left:9126;top:5319;width:391;height:2" coordorigin="9126,5319" coordsize="391,2">
              <v:shape style="position:absolute;left:9126;top:5319;width:391;height:2" coordorigin="9126,5319" coordsize="391,0" path="m9126,5319l9517,5319e" filled="f" stroked="t" strokeweight=".477306pt" strokecolor="#484848">
                <v:path arrowok="t"/>
              </v:shape>
            </v:group>
            <v:group style="position:absolute;left:9460;top:5319;width:2224;height:2" coordorigin="9460,5319" coordsize="2224,2">
              <v:shape style="position:absolute;left:9460;top:5319;width:2224;height:2" coordorigin="9460,5319" coordsize="2224,0" path="m9460,5319l11684,5319e" filled="f" stroked="t" strokeweight=".715958pt" strokecolor="#606060">
                <v:path arrowok="t"/>
              </v:shape>
            </v:group>
            <v:group style="position:absolute;left:368;top:5549;width:3580;height:2" coordorigin="368,5549" coordsize="3580,2">
              <v:shape style="position:absolute;left:368;top:5549;width:3580;height:2" coordorigin="368,5549" coordsize="3580,0" path="m368,5549l3947,5549e" filled="f" stroked="t" strokeweight=".954611pt" strokecolor="#606060">
                <v:path arrowok="t"/>
              </v:shape>
            </v:group>
            <v:group style="position:absolute;left:3890;top:5556;width:1122;height:2" coordorigin="3890,5556" coordsize="1122,2">
              <v:shape style="position:absolute;left:3890;top:5556;width:1122;height:2" coordorigin="3890,5556" coordsize="1122,0" path="m3890,5556l5012,5556e" filled="f" stroked="t" strokeweight=".477306pt" strokecolor="#3F3F3F">
                <v:path arrowok="t"/>
              </v:shape>
            </v:group>
            <v:group style="position:absolute;left:4940;top:5561;width:4577;height:2" coordorigin="4940,5561" coordsize="4577,2">
              <v:shape style="position:absolute;left:4940;top:5561;width:4577;height:2" coordorigin="4940,5561" coordsize="4577,0" path="m4940,5561l9517,5561e" filled="f" stroked="t" strokeweight=".715958pt" strokecolor="#606060">
                <v:path arrowok="t"/>
              </v:shape>
            </v:group>
            <v:group style="position:absolute;left:7408;top:5559;width:425;height:2" coordorigin="7408,5559" coordsize="425,2">
              <v:shape style="position:absolute;left:7408;top:5559;width:425;height:2" coordorigin="7408,5559" coordsize="425,0" path="m7408,5559l7833,5559e" filled="f" stroked="t" strokeweight=".477306pt" strokecolor="#3B3B3B">
                <v:path arrowok="t"/>
              </v:shape>
            </v:group>
            <v:group style="position:absolute;left:9460;top:5559;width:1317;height:2" coordorigin="9460,5559" coordsize="1317,2">
              <v:shape style="position:absolute;left:9460;top:5559;width:1317;height:2" coordorigin="9460,5559" coordsize="1317,0" path="m9460,5559l10778,5559e" filled="f" stroked="t" strokeweight=".477306pt" strokecolor="#4B4B4B">
                <v:path arrowok="t"/>
              </v:shape>
            </v:group>
            <v:group style="position:absolute;left:10429;top:5559;width:1255;height:2" coordorigin="10429,5559" coordsize="1255,2">
              <v:shape style="position:absolute;left:10429;top:5559;width:1255;height:2" coordorigin="10429,5559" coordsize="1255,0" path="m10429,5559l11684,5559e" filled="f" stroked="t" strokeweight=".954611pt" strokecolor="#646464">
                <v:path arrowok="t"/>
              </v:shape>
            </v:group>
            <v:group style="position:absolute;left:11680;top:5276;width:2;height:321" coordorigin="11680,5276" coordsize="2,321">
              <v:shape style="position:absolute;left:11680;top:5276;width:2;height:321" coordorigin="11680,5276" coordsize="0,321" path="m11680,5597l11680,5276e" filled="f" stroked="t" strokeweight=".477306pt" strokecolor="#575757">
                <v:path arrowok="t"/>
              </v:shape>
            </v:group>
            <v:group style="position:absolute;left:2432;top:4050;width:2;height:1786" coordorigin="2432,4050" coordsize="2,1786">
              <v:shape style="position:absolute;left:2432;top:4050;width:2;height:1786" coordorigin="2432,4050" coordsize="0,1786" path="m2432,5836l2432,4050e" filled="f" stroked="t" strokeweight=".954611pt" strokecolor="#646464">
                <v:path arrowok="t"/>
              </v:shape>
            </v:group>
            <v:group style="position:absolute;left:4981;top:5276;width:2;height:996" coordorigin="4981,5276" coordsize="2,996">
              <v:shape style="position:absolute;left:4981;top:5276;width:2;height:996" coordorigin="4981,5276" coordsize="0,996" path="m4981,6272l4981,5276e" filled="f" stroked="t" strokeweight=".954611pt" strokecolor="#606060">
                <v:path arrowok="t"/>
              </v:shape>
            </v:group>
            <v:group style="position:absolute;left:7804;top:5554;width:2;height:709" coordorigin="7804,5554" coordsize="2,709">
              <v:shape style="position:absolute;left:7804;top:5554;width:2;height:709" coordorigin="7804,5554" coordsize="0,709" path="m7804,6262l7804,5554e" filled="f" stroked="t" strokeweight=".238653pt" strokecolor="#3F3F3F">
                <v:path arrowok="t"/>
              </v:shape>
            </v:group>
            <v:group style="position:absolute;left:2434;top:5779;width:2;height:1005" coordorigin="2434,5779" coordsize="2,1005">
              <v:shape style="position:absolute;left:2434;top:5779;width:2;height:1005" coordorigin="2434,5779" coordsize="0,1005" path="m2434,6784l2434,5779e" filled="f" stroked="t" strokeweight=".477306pt" strokecolor="#3B3B3B">
                <v:path arrowok="t"/>
              </v:shape>
            </v:group>
            <v:group style="position:absolute;left:2429;top:6023;width:1098;height:2" coordorigin="2429,6023" coordsize="1098,2">
              <v:shape style="position:absolute;left:2429;top:6023;width:1098;height:2" coordorigin="2429,6023" coordsize="1098,0" path="m2429,6023l3527,6023e" filled="f" stroked="t" strokeweight=".954611pt" strokecolor="#646464">
                <v:path arrowok="t"/>
              </v:shape>
            </v:group>
            <v:group style="position:absolute;left:3470;top:6028;width:1246;height:2" coordorigin="3470,6028" coordsize="1246,2">
              <v:shape style="position:absolute;left:3470;top:6028;width:1246;height:2" coordorigin="3470,6028" coordsize="1246,0" path="m3470,6028l4716,6028e" filled="f" stroked="t" strokeweight=".477306pt" strokecolor="#484848">
                <v:path arrowok="t"/>
              </v:shape>
            </v:group>
            <v:group style="position:absolute;left:4659;top:6028;width:916;height:2" coordorigin="4659,6028" coordsize="916,2">
              <v:shape style="position:absolute;left:4659;top:6028;width:916;height:2" coordorigin="4659,6028" coordsize="916,0" path="m4659,6028l5575,6028e" filled="f" stroked="t" strokeweight=".477306pt" strokecolor="#3B3B3B">
                <v:path arrowok="t"/>
              </v:shape>
            </v:group>
            <v:group style="position:absolute;left:5508;top:6030;width:1866;height:2" coordorigin="5508,6030" coordsize="1866,2">
              <v:shape style="position:absolute;left:5508;top:6030;width:1866;height:2" coordorigin="5508,6030" coordsize="1866,0" path="m5508,6030l7374,6030e" filled="f" stroked="t" strokeweight=".954611pt" strokecolor="#646464">
                <v:path arrowok="t"/>
              </v:shape>
            </v:group>
            <v:group style="position:absolute;left:7217;top:6033;width:248;height:2" coordorigin="7217,6033" coordsize="248,2">
              <v:shape style="position:absolute;left:7217;top:6033;width:248;height:2" coordorigin="7217,6033" coordsize="248,0" path="m7217,6033l7465,6033e" filled="f" stroked="t" strokeweight=".715958pt" strokecolor="#4F4F4F">
                <v:path arrowok="t"/>
              </v:shape>
            </v:group>
            <v:group style="position:absolute;left:7408;top:6028;width:430;height:2" coordorigin="7408,6028" coordsize="430,2">
              <v:shape style="position:absolute;left:7408;top:6028;width:430;height:2" coordorigin="7408,6028" coordsize="430,0" path="m7408,6028l7837,6028e" filled="f" stroked="t" strokeweight=".477306pt" strokecolor="#343434">
                <v:path arrowok="t"/>
              </v:shape>
            </v:group>
            <v:group style="position:absolute;left:7775;top:6030;width:396;height:2" coordorigin="7775,6030" coordsize="396,2">
              <v:shape style="position:absolute;left:7775;top:6030;width:396;height:2" coordorigin="7775,6030" coordsize="396,0" path="m7775,6030l8171,6030e" filled="f" stroked="t" strokeweight=".715958pt" strokecolor="#545454">
                <v:path arrowok="t"/>
              </v:shape>
            </v:group>
            <v:group style="position:absolute;left:7952;top:6030;width:1566;height:2" coordorigin="7952,6030" coordsize="1566,2">
              <v:shape style="position:absolute;left:7952;top:6030;width:1566;height:2" coordorigin="7952,6030" coordsize="1566,0" path="m7952,6030l9517,6030e" filled="f" stroked="t" strokeweight=".954611pt" strokecolor="#676767">
                <v:path arrowok="t"/>
              </v:shape>
            </v:group>
            <v:group style="position:absolute;left:9460;top:6028;width:1317;height:2" coordorigin="9460,6028" coordsize="1317,2">
              <v:shape style="position:absolute;left:9460;top:6028;width:1317;height:2" coordorigin="9460,6028" coordsize="1317,0" path="m9460,6028l10778,6028e" filled="f" stroked="t" strokeweight=".477306pt" strokecolor="#4F4F4F">
                <v:path arrowok="t"/>
              </v:shape>
            </v:group>
            <v:group style="position:absolute;left:10358;top:6028;width:1332;height:2" coordorigin="10358,6028" coordsize="1332,2">
              <v:shape style="position:absolute;left:10358;top:6028;width:1332;height:2" coordorigin="10358,6028" coordsize="1332,0" path="m10358,6028l11689,6028e" filled="f" stroked="t" strokeweight=".715958pt" strokecolor="#646464">
                <v:path arrowok="t"/>
              </v:shape>
            </v:group>
            <v:group style="position:absolute;left:11684;top:814;width:2;height:8244" coordorigin="11684,814" coordsize="2,8244">
              <v:shape style="position:absolute;left:11684;top:814;width:2;height:8244" coordorigin="11684,814" coordsize="0,8244" path="m11684,9058l11684,814e" filled="f" stroked="t" strokeweight=".715958pt" strokecolor="#646464">
                <v:path arrowok="t"/>
              </v:shape>
            </v:group>
            <v:group style="position:absolute;left:2429;top:6265;width:2286;height:2" coordorigin="2429,6265" coordsize="2286,2">
              <v:shape style="position:absolute;left:2429;top:6265;width:2286;height:2" coordorigin="2429,6265" coordsize="2286,0" path="m2429,6265l4716,6265e" filled="f" stroked="t" strokeweight=".477306pt" strokecolor="#4F4F4F">
                <v:path arrowok="t"/>
              </v:shape>
            </v:group>
            <v:group style="position:absolute;left:4659;top:6267;width:916;height:2" coordorigin="4659,6267" coordsize="916,2">
              <v:shape style="position:absolute;left:4659;top:6267;width:916;height:2" coordorigin="4659,6267" coordsize="916,0" path="m4659,6267l5575,6267e" filled="f" stroked="t" strokeweight=".477306pt" strokecolor="#3B3B3B">
                <v:path arrowok="t"/>
              </v:shape>
            </v:group>
            <v:group style="position:absolute;left:5518;top:6267;width:1251;height:2" coordorigin="5518,6267" coordsize="1251,2">
              <v:shape style="position:absolute;left:5518;top:6267;width:1251;height:2" coordorigin="5518,6267" coordsize="1251,0" path="m5518,6267l6768,6267e" filled="f" stroked="t" strokeweight=".954611pt" strokecolor="#676767">
                <v:path arrowok="t"/>
              </v:shape>
            </v:group>
            <v:group style="position:absolute;left:6692;top:6267;width:406;height:2" coordorigin="6692,6267" coordsize="406,2">
              <v:shape style="position:absolute;left:6692;top:6267;width:406;height:2" coordorigin="6692,6267" coordsize="406,0" path="m6692,6267l7098,6267e" filled="f" stroked="t" strokeweight=".477306pt" strokecolor="#4B4B4B">
                <v:path arrowok="t"/>
              </v:shape>
            </v:group>
            <v:group style="position:absolute;left:7040;top:6267;width:797;height:2" coordorigin="7040,6267" coordsize="797,2">
              <v:shape style="position:absolute;left:7040;top:6267;width:797;height:2" coordorigin="7040,6267" coordsize="797,0" path="m7040,6267l7837,6267e" filled="f" stroked="t" strokeweight=".477306pt" strokecolor="#343434">
                <v:path arrowok="t"/>
              </v:shape>
            </v:group>
            <v:group style="position:absolute;left:7775;top:6270;width:396;height:2" coordorigin="7775,6270" coordsize="396,2">
              <v:shape style="position:absolute;left:7775;top:6270;width:396;height:2" coordorigin="7775,6270" coordsize="396,0" path="m7775,6270l8171,6270e" filled="f" stroked="t" strokeweight=".715958pt" strokecolor="#4F4F4F">
                <v:path arrowok="t"/>
              </v:shape>
            </v:group>
            <v:group style="position:absolute;left:7947;top:6267;width:1260;height:2" coordorigin="7947,6267" coordsize="1260,2">
              <v:shape style="position:absolute;left:7947;top:6267;width:1260;height:2" coordorigin="7947,6267" coordsize="1260,0" path="m7947,6267l9207,6267e" filled="f" stroked="t" strokeweight=".954611pt" strokecolor="#646464">
                <v:path arrowok="t"/>
              </v:shape>
            </v:group>
            <v:group style="position:absolute;left:9126;top:6267;width:391;height:2" coordorigin="9126,6267" coordsize="391,2">
              <v:shape style="position:absolute;left:9126;top:6267;width:391;height:2" coordorigin="9126,6267" coordsize="391,0" path="m9126,6267l9517,6267e" filled="f" stroked="t" strokeweight=".477306pt" strokecolor="#484848">
                <v:path arrowok="t"/>
              </v:shape>
            </v:group>
            <v:group style="position:absolute;left:9460;top:6267;width:2229;height:2" coordorigin="9460,6267" coordsize="2229,2">
              <v:shape style="position:absolute;left:9460;top:6267;width:2229;height:2" coordorigin="9460,6267" coordsize="2229,0" path="m9460,6267l11689,6267e" filled="f" stroked="t" strokeweight=".715958pt" strokecolor="#5B5B5B">
                <v:path arrowok="t"/>
              </v:shape>
            </v:group>
            <v:group style="position:absolute;left:368;top:6499;width:8816;height:2" coordorigin="368,6499" coordsize="8816,2">
              <v:shape style="position:absolute;left:368;top:6499;width:8816;height:2" coordorigin="368,6499" coordsize="8816,0" path="m368,6499l9183,6499e" filled="f" stroked="t" strokeweight=".715958pt" strokecolor="#5B5B5B">
                <v:path arrowok="t"/>
              </v:shape>
            </v:group>
            <v:group style="position:absolute;left:4219;top:6506;width:783;height:2" coordorigin="4219,6506" coordsize="783,2">
              <v:shape style="position:absolute;left:4219;top:6506;width:783;height:2" coordorigin="4219,6506" coordsize="783,0" path="m4219,6506l5002,6506e" filled="f" stroked="t" strokeweight=".477306pt" strokecolor="#3B3B3B">
                <v:path arrowok="t"/>
              </v:shape>
            </v:group>
            <v:group style="position:absolute;left:6692;top:6506;width:1141;height:2" coordorigin="6692,6506" coordsize="1141,2">
              <v:shape style="position:absolute;left:6692;top:6506;width:1141;height:2" coordorigin="6692,6506" coordsize="1141,0" path="m6692,6506l7833,6506e" filled="f" stroked="t" strokeweight=".477306pt" strokecolor="#383838">
                <v:path arrowok="t"/>
              </v:shape>
            </v:group>
            <v:group style="position:absolute;left:9126;top:6506;width:391;height:2" coordorigin="9126,6506" coordsize="391,2">
              <v:shape style="position:absolute;left:9126;top:6506;width:391;height:2" coordorigin="9126,6506" coordsize="391,0" path="m9126,6506l9517,6506e" filled="f" stroked="t" strokeweight=".477306pt" strokecolor="#444444">
                <v:path arrowok="t"/>
              </v:shape>
            </v:group>
            <v:group style="position:absolute;left:9460;top:6504;width:1317;height:2" coordorigin="9460,6504" coordsize="1317,2">
              <v:shape style="position:absolute;left:9460;top:6504;width:1317;height:2" coordorigin="9460,6504" coordsize="1317,0" path="m9460,6504l10778,6504e" filled="f" stroked="t" strokeweight=".715958pt" strokecolor="#5B5B5B">
                <v:path arrowok="t"/>
              </v:shape>
            </v:group>
            <v:group style="position:absolute;left:10720;top:6502;width:969;height:2" coordorigin="10720,6502" coordsize="969,2">
              <v:shape style="position:absolute;left:10720;top:6502;width:969;height:2" coordorigin="10720,6502" coordsize="969,0" path="m10720,6502l11689,6502e" filled="f" stroked="t" strokeweight=".477306pt" strokecolor="#484848">
                <v:path arrowok="t"/>
              </v:shape>
            </v:group>
            <v:group style="position:absolute;left:363;top:6961;width:988;height:2" coordorigin="363,6961" coordsize="988,2">
              <v:shape style="position:absolute;left:363;top:6961;width:988;height:2" coordorigin="363,6961" coordsize="988,0" path="m363,6961l1351,6961e" filled="f" stroked="t" strokeweight=".715958pt" strokecolor="#606060">
                <v:path arrowok="t"/>
              </v:shape>
            </v:group>
            <v:group style="position:absolute;left:377;top:5281;width:2;height:1714" coordorigin="377,5281" coordsize="2,1714">
              <v:shape style="position:absolute;left:377;top:5281;width:2;height:1714" coordorigin="377,5281" coordsize="0,1714" path="m377,6995l377,5281e" filled="f" stroked="t" strokeweight=".954611pt" strokecolor="#676767">
                <v:path arrowok="t"/>
              </v:shape>
            </v:group>
            <v:group style="position:absolute;left:1293;top:6964;width:1747;height:2" coordorigin="1293,6964" coordsize="1747,2">
              <v:shape style="position:absolute;left:1293;top:6964;width:1747;height:2" coordorigin="1293,6964" coordsize="1747,0" path="m1293,6964l3040,6964e" filled="f" stroked="t" strokeweight=".477306pt" strokecolor="#444444">
                <v:path arrowok="t"/>
              </v:shape>
            </v:group>
            <v:group style="position:absolute;left:2434;top:6727;width:2;height:1288" coordorigin="2434,6727" coordsize="2,1288">
              <v:shape style="position:absolute;left:2434;top:6727;width:2;height:1288" coordorigin="2434,6727" coordsize="0,1288" path="m2434,8015l2434,6727e" filled="f" stroked="t" strokeweight=".954611pt" strokecolor="#606060">
                <v:path arrowok="t"/>
              </v:shape>
            </v:group>
            <v:group style="position:absolute;left:2983;top:6969;width:2592;height:2" coordorigin="2983,6969" coordsize="2592,2">
              <v:shape style="position:absolute;left:2983;top:6969;width:2592;height:2" coordorigin="2983,6969" coordsize="2592,0" path="m2983,6969l5575,6969e" filled="f" stroked="t" strokeweight=".954611pt" strokecolor="#676767">
                <v:path arrowok="t"/>
              </v:shape>
            </v:group>
            <v:group style="position:absolute;left:5518;top:6971;width:969;height:2" coordorigin="5518,6971" coordsize="969,2">
              <v:shape style="position:absolute;left:5518;top:6971;width:969;height:2" coordorigin="5518,6971" coordsize="969,0" path="m5518,6971l6487,6971e" filled="f" stroked="t" strokeweight=".477306pt" strokecolor="#383838">
                <v:path arrowok="t"/>
              </v:shape>
            </v:group>
            <v:group style="position:absolute;left:6429;top:6971;width:320;height:2" coordorigin="6429,6971" coordsize="320,2">
              <v:shape style="position:absolute;left:6429;top:6971;width:320;height:2" coordorigin="6429,6971" coordsize="320,0" path="m6429,6971l6749,6971e" filled="f" stroked="t" strokeweight=".477306pt" strokecolor="#4B4B4B">
                <v:path arrowok="t"/>
              </v:shape>
            </v:group>
            <v:group style="position:absolute;left:6687;top:6971;width:1255;height:2" coordorigin="6687,6971" coordsize="1255,2">
              <v:shape style="position:absolute;left:6687;top:6971;width:1255;height:2" coordorigin="6687,6971" coordsize="1255,0" path="m6687,6971l7942,6971e" filled="f" stroked="t" strokeweight=".954611pt" strokecolor="#676767">
                <v:path arrowok="t"/>
              </v:shape>
            </v:group>
            <v:group style="position:absolute;left:7775;top:6971;width:396;height:2" coordorigin="7775,6971" coordsize="396,2">
              <v:shape style="position:absolute;left:7775;top:6971;width:396;height:2" coordorigin="7775,6971" coordsize="396,0" path="m7775,6971l8171,6971e" filled="f" stroked="t" strokeweight=".715958pt" strokecolor="#545454">
                <v:path arrowok="t"/>
              </v:shape>
            </v:group>
            <v:group style="position:absolute;left:8114;top:6971;width:1069;height:2" coordorigin="8114,6971" coordsize="1069,2">
              <v:shape style="position:absolute;left:8114;top:6971;width:1069;height:2" coordorigin="8114,6971" coordsize="1069,0" path="m8114,6971l9183,6971e" filled="f" stroked="t" strokeweight=".477306pt" strokecolor="#383838">
                <v:path arrowok="t"/>
              </v:shape>
            </v:group>
            <v:group style="position:absolute;left:9126;top:6969;width:2563;height:2" coordorigin="9126,6969" coordsize="2563,2">
              <v:shape style="position:absolute;left:9126;top:6969;width:2563;height:2" coordorigin="9126,6969" coordsize="2563,0" path="m9126,6969l11689,6969e" filled="f" stroked="t" strokeweight=".715958pt" strokecolor="#606060">
                <v:path arrowok="t"/>
              </v:shape>
            </v:group>
            <v:group style="position:absolute;left:377;top:6923;width:2;height:306" coordorigin="377,6923" coordsize="2,306">
              <v:shape style="position:absolute;left:377;top:6923;width:2;height:306" coordorigin="377,6923" coordsize="0,306" path="m377,7229l377,6923e" filled="f" stroked="t" strokeweight=".477306pt" strokecolor="#3F3F3F">
                <v:path arrowok="t"/>
              </v:shape>
            </v:group>
            <v:group style="position:absolute;left:4983;top:6961;width:2;height:776" coordorigin="4983,6961" coordsize="2,776">
              <v:shape style="position:absolute;left:4983;top:6961;width:2;height:776" coordorigin="4983,6961" coordsize="0,776" path="m4983,7737l4983,6961e" filled="f" stroked="t" strokeweight=".715958pt" strokecolor="#545454">
                <v:path arrowok="t"/>
              </v:shape>
            </v:group>
            <v:group style="position:absolute;left:4974;top:7210;width:3198;height:2" coordorigin="4974,7210" coordsize="3198,2">
              <v:shape style="position:absolute;left:4974;top:7210;width:3198;height:2" coordorigin="4974,7210" coordsize="3198,0" path="m4974,7210l8171,7210e" filled="f" stroked="t" strokeweight=".715958pt" strokecolor="#606060">
                <v:path arrowok="t"/>
              </v:shape>
            </v:group>
            <v:group style="position:absolute;left:8114;top:7210;width:802;height:2" coordorigin="8114,7210" coordsize="802,2">
              <v:shape style="position:absolute;left:8114;top:7210;width:802;height:2" coordorigin="8114,7210" coordsize="802,0" path="m8114,7210l8916,7210e" filled="f" stroked="t" strokeweight=".477306pt" strokecolor="#383838">
                <v:path arrowok="t"/>
              </v:shape>
            </v:group>
            <v:group style="position:absolute;left:8825;top:7208;width:2869;height:2" coordorigin="8825,7208" coordsize="2869,2">
              <v:shape style="position:absolute;left:8825;top:7208;width:2869;height:2" coordorigin="8825,7208" coordsize="2869,0" path="m8825,7208l11694,7208e" filled="f" stroked="t" strokeweight=".715958pt" strokecolor="#646464">
                <v:path arrowok="t"/>
              </v:shape>
            </v:group>
            <v:group style="position:absolute;left:372;top:7172;width:2;height:1403" coordorigin="372,7172" coordsize="2,1403">
              <v:shape style="position:absolute;left:372;top:7172;width:2;height:1403" coordorigin="372,7172" coordsize="0,1403" path="m372,8575l372,7172e" filled="f" stroked="t" strokeweight=".715958pt" strokecolor="#545454">
                <v:path arrowok="t"/>
              </v:shape>
            </v:group>
            <v:group style="position:absolute;left:4974;top:7450;width:601;height:2" coordorigin="4974,7450" coordsize="601,2">
              <v:shape style="position:absolute;left:4974;top:7450;width:601;height:2" coordorigin="4974,7450" coordsize="601,0" path="m4974,7450l5575,7450e" filled="f" stroked="t" strokeweight=".954611pt" strokecolor="#646464">
                <v:path arrowok="t"/>
              </v:shape>
            </v:group>
            <v:group style="position:absolute;left:5518;top:7450;width:969;height:2" coordorigin="5518,7450" coordsize="969,2">
              <v:shape style="position:absolute;left:5518;top:7450;width:969;height:2" coordorigin="5518,7450" coordsize="969,0" path="m5518,7450l6487,7450e" filled="f" stroked="t" strokeweight=".477306pt" strokecolor="#3B3B3B">
                <v:path arrowok="t"/>
              </v:shape>
            </v:group>
            <v:group style="position:absolute;left:6429;top:7447;width:5255;height:2" coordorigin="6429,7447" coordsize="5255,2">
              <v:shape style="position:absolute;left:6429;top:7447;width:5255;height:2" coordorigin="6429,7447" coordsize="5255,0" path="m6429,7447l11684,7447e" filled="f" stroked="t" strokeweight=".715958pt" strokecolor="#5B5B5B">
                <v:path arrowok="t"/>
              </v:shape>
            </v:group>
            <v:group style="position:absolute;left:368;top:7727;width:2095;height:2" coordorigin="368,7727" coordsize="2095,2">
              <v:shape style="position:absolute;left:368;top:7727;width:2095;height:2" coordorigin="368,7727" coordsize="2095,0" path="m368,7727l2463,7727e" filled="f" stroked="t" strokeweight=".477306pt" strokecolor="#4B4B4B">
                <v:path arrowok="t"/>
              </v:shape>
            </v:group>
            <v:group style="position:absolute;left:2391;top:7732;width:2324;height:2" coordorigin="2391,7732" coordsize="2324,2">
              <v:shape style="position:absolute;left:2391;top:7732;width:2324;height:2" coordorigin="2391,7732" coordsize="2324,0" path="m2391,7732l4716,7732e" filled="f" stroked="t" strokeweight=".954611pt" strokecolor="#6B6B6B">
                <v:path arrowok="t"/>
              </v:shape>
            </v:group>
            <v:group style="position:absolute;left:4659;top:7732;width:191;height:2" coordorigin="4659,7732" coordsize="191,2">
              <v:shape style="position:absolute;left:4659;top:7732;width:191;height:2" coordorigin="4659,7732" coordsize="191,0" path="m4659,7732l4849,7732e" filled="f" stroked="t" strokeweight=".477306pt" strokecolor="#444444">
                <v:path arrowok="t"/>
              </v:shape>
            </v:group>
            <v:group style="position:absolute;left:4792;top:7732;width:220;height:2" coordorigin="4792,7732" coordsize="220,2">
              <v:shape style="position:absolute;left:4792;top:7732;width:220;height:2" coordorigin="4792,7732" coordsize="220,0" path="m4792,7732l5012,7732e" filled="f" stroked="t" strokeweight=".477306pt" strokecolor="#2F2F2F">
                <v:path arrowok="t"/>
              </v:shape>
            </v:group>
            <v:group style="position:absolute;left:4940;top:7732;width:635;height:2" coordorigin="4940,7732" coordsize="635,2">
              <v:shape style="position:absolute;left:4940;top:7732;width:635;height:2" coordorigin="4940,7732" coordsize="635,0" path="m4940,7732l5575,7732e" filled="f" stroked="t" strokeweight=".477306pt" strokecolor="#444444">
                <v:path arrowok="t"/>
              </v:shape>
            </v:group>
            <v:group style="position:absolute;left:5499;top:7735;width:6186;height:2" coordorigin="5499,7735" coordsize="6186,2">
              <v:shape style="position:absolute;left:5499;top:7735;width:6186;height:2" coordorigin="5499,7735" coordsize="6186,0" path="m5499,7735l11684,7735e" filled="f" stroked="t" strokeweight=".715958pt" strokecolor="#5B5B5B">
                <v:path arrowok="t"/>
              </v:shape>
            </v:group>
            <v:group style="position:absolute;left:7408;top:7732;width:425;height:2" coordorigin="7408,7732" coordsize="425,2">
              <v:shape style="position:absolute;left:7408;top:7732;width:425;height:2" coordorigin="7408,7732" coordsize="425,0" path="m7408,7732l7833,7732e" filled="f" stroked="t" strokeweight=".477306pt" strokecolor="#3F3F3F">
                <v:path arrowok="t"/>
              </v:shape>
            </v:group>
            <v:group style="position:absolute;left:8859;top:7732;width:506;height:2" coordorigin="8859,7732" coordsize="506,2">
              <v:shape style="position:absolute;left:8859;top:7732;width:506;height:2" coordorigin="8859,7732" coordsize="506,0" path="m8859,7732l9365,7732e" filled="f" stroked="t" strokeweight=".954611pt" strokecolor="#747474">
                <v:path arrowok="t"/>
              </v:shape>
            </v:group>
            <v:group style="position:absolute;left:9460;top:7732;width:1317;height:2" coordorigin="9460,7732" coordsize="1317,2">
              <v:shape style="position:absolute;left:9460;top:7732;width:1317;height:2" coordorigin="9460,7732" coordsize="1317,0" path="m9460,7732l10778,7732e" filled="f" stroked="t" strokeweight=".477306pt" strokecolor="#484848">
                <v:path arrowok="t"/>
              </v:shape>
            </v:group>
            <v:group style="position:absolute;left:11680;top:7402;width:2;height:359" coordorigin="11680,7402" coordsize="2,359">
              <v:shape style="position:absolute;left:11680;top:7402;width:2;height:359" coordorigin="11680,7402" coordsize="0,359" path="m11680,7761l11680,7402e" filled="f" stroked="t" strokeweight=".477306pt" strokecolor="#444444">
                <v:path arrowok="t"/>
              </v:shape>
            </v:group>
            <v:group style="position:absolute;left:2434;top:7957;width:2;height:618" coordorigin="2434,7957" coordsize="2,618">
              <v:shape style="position:absolute;left:2434;top:7957;width:2;height:618" coordorigin="2434,7957" coordsize="0,618" path="m2434,8575l2434,7957e" filled="f" stroked="t" strokeweight=".477306pt" strokecolor="#3F3F3F">
                <v:path arrowok="t"/>
              </v:shape>
            </v:group>
            <v:group style="position:absolute;left:368;top:8546;width:1418;height:2" coordorigin="368,8546" coordsize="1418,2">
              <v:shape style="position:absolute;left:368;top:8546;width:1418;height:2" coordorigin="368,8546" coordsize="1418,0" path="m368,8546l1785,8546e" filled="f" stroked="t" strokeweight=".954611pt" strokecolor="#6B6B6B">
                <v:path arrowok="t"/>
              </v:shape>
            </v:group>
            <v:group style="position:absolute;left:1728;top:8546;width:735;height:2" coordorigin="1728,8546" coordsize="735,2">
              <v:shape style="position:absolute;left:1728;top:8546;width:735;height:2" coordorigin="1728,8546" coordsize="735,0" path="m1728,8546l2463,8546e" filled="f" stroked="t" strokeweight=".477306pt" strokecolor="#4B4B4B">
                <v:path arrowok="t"/>
              </v:shape>
            </v:group>
            <v:group style="position:absolute;left:2391;top:8551;width:3184;height:2" coordorigin="2391,8551" coordsize="3184,2">
              <v:shape style="position:absolute;left:2391;top:8551;width:3184;height:2" coordorigin="2391,8551" coordsize="3184,0" path="m2391,8551l5575,8551e" filled="f" stroked="t" strokeweight=".715958pt" strokecolor="#545454">
                <v:path arrowok="t"/>
              </v:shape>
            </v:group>
            <v:group style="position:absolute;left:5518;top:8551;width:1231;height:2" coordorigin="5518,8551" coordsize="1231,2">
              <v:shape style="position:absolute;left:5518;top:8551;width:1231;height:2" coordorigin="5518,8551" coordsize="1231,0" path="m5518,8551l6749,8551e" filled="f" stroked="t" strokeweight=".477306pt" strokecolor="#444444">
                <v:path arrowok="t"/>
              </v:shape>
            </v:group>
            <v:group style="position:absolute;left:6692;top:8553;width:1480;height:2" coordorigin="6692,8553" coordsize="1480,2">
              <v:shape style="position:absolute;left:6692;top:8553;width:1480;height:2" coordorigin="6692,8553" coordsize="1480,0" path="m6692,8553l8171,8553e" filled="f" stroked="t" strokeweight=".954611pt" strokecolor="#676767">
                <v:path arrowok="t"/>
              </v:shape>
            </v:group>
            <v:group style="position:absolute;left:8114;top:8551;width:802;height:2" coordorigin="8114,8551" coordsize="802,2">
              <v:shape style="position:absolute;left:8114;top:8551;width:802;height:2" coordorigin="8114,8551" coordsize="802,0" path="m8114,8551l8916,8551e" filled="f" stroked="t" strokeweight=".477306pt" strokecolor="#343434">
                <v:path arrowok="t"/>
              </v:shape>
            </v:group>
            <v:group style="position:absolute;left:8859;top:8548;width:2830;height:2" coordorigin="8859,8548" coordsize="2830,2">
              <v:shape style="position:absolute;left:8859;top:8548;width:2830;height:2" coordorigin="8859,8548" coordsize="2830,0" path="m8859,8548l11689,8548e" filled="f" stroked="t" strokeweight=".715958pt" strokecolor="#646464">
                <v:path arrowok="t"/>
              </v:shape>
            </v:group>
            <v:group style="position:absolute;left:2439;top:8503;width:2;height:555" coordorigin="2439,8503" coordsize="2,555">
              <v:shape style="position:absolute;left:2439;top:8503;width:2;height:555" coordorigin="2439,8503" coordsize="0,555" path="m2439,9058l2439,8503e" filled="f" stroked="t" strokeweight=".715958pt" strokecolor="#4F4F4F">
                <v:path arrowok="t"/>
              </v:shape>
            </v:group>
            <v:group style="position:absolute;left:11684;top:8503;width:2;height:330" coordorigin="11684,8503" coordsize="2,330">
              <v:shape style="position:absolute;left:11684;top:8503;width:2;height:330" coordorigin="11684,8503" coordsize="0,330" path="m11684,8833l11684,8503e" filled="f" stroked="t" strokeweight=".477306pt" strokecolor="#444444">
                <v:path arrowok="t"/>
              </v:shape>
            </v:group>
            <v:group style="position:absolute;left:375;top:8426;width:2;height:1077" coordorigin="375,8426" coordsize="2,1077">
              <v:shape style="position:absolute;left:375;top:8426;width:2;height:1077" coordorigin="375,8426" coordsize="0,1077" path="m375,9504l375,8426e" filled="f" stroked="t" strokeweight=".954611pt" strokecolor="#676767">
                <v:path arrowok="t"/>
              </v:shape>
            </v:group>
            <v:group style="position:absolute;left:2434;top:9001;width:2;height:292" coordorigin="2434,9001" coordsize="2,292">
              <v:shape style="position:absolute;left:2434;top:9001;width:2;height:292" coordorigin="2434,9001" coordsize="0,292" path="m2434,9293l2434,9001e" filled="f" stroked="t" strokeweight=".477306pt" strokecolor="#545454">
                <v:path arrowok="t"/>
              </v:shape>
            </v:group>
            <v:group style="position:absolute;left:11684;top:9001;width:2;height:292" coordorigin="11684,9001" coordsize="2,292">
              <v:shape style="position:absolute;left:11684;top:9001;width:2;height:292" coordorigin="11684,9001" coordsize="0,292" path="m11684,9293l11684,9001e" filled="f" stroked="t" strokeweight=".477306pt" strokecolor="#606060">
                <v:path arrowok="t"/>
              </v:shape>
            </v:group>
            <v:group style="position:absolute;left:363;top:9475;width:2100;height:2" coordorigin="363,9475" coordsize="2100,2">
              <v:shape style="position:absolute;left:363;top:9475;width:2100;height:2" coordorigin="363,9475" coordsize="2100,0" path="m363,9475l2463,9475e" filled="f" stroked="t" strokeweight=".954611pt" strokecolor="#6B6B6B">
                <v:path arrowok="t"/>
              </v:shape>
            </v:group>
            <v:group style="position:absolute;left:2434;top:9192;width:2;height:632" coordorigin="2434,9192" coordsize="2,632">
              <v:shape style="position:absolute;left:2434;top:9192;width:2;height:632" coordorigin="2434,9192" coordsize="0,632" path="m2434,9824l2434,9192e" filled="f" stroked="t" strokeweight=".954611pt" strokecolor="#646464">
                <v:path arrowok="t"/>
              </v:shape>
            </v:group>
            <v:group style="position:absolute;left:2391;top:9480;width:9303;height:2" coordorigin="2391,9480" coordsize="9303,2">
              <v:shape style="position:absolute;left:2391;top:9480;width:9303;height:2" coordorigin="2391,9480" coordsize="9303,0" path="m2391,9480l11694,9480e" filled="f" stroked="t" strokeweight=".715958pt" strokecolor="#575757">
                <v:path arrowok="t"/>
              </v:shape>
            </v:group>
            <v:group style="position:absolute;left:11684;top:9221;width:2;height:551" coordorigin="11684,9221" coordsize="2,551">
              <v:shape style="position:absolute;left:11684;top:9221;width:2;height:551" coordorigin="11684,9221" coordsize="0,551" path="m11684,9772l11684,9221e" filled="f" stroked="t" strokeweight=".954611pt" strokecolor="#6B6B6B">
                <v:path arrowok="t"/>
              </v:shape>
            </v:group>
            <v:group style="position:absolute;left:372;top:9719;width:1413;height:2" coordorigin="372,9719" coordsize="1413,2">
              <v:shape style="position:absolute;left:372;top:9719;width:1413;height:2" coordorigin="372,9719" coordsize="1413,0" path="m372,9719l1785,9719e" filled="f" stroked="t" strokeweight=".477306pt" strokecolor="#484848">
                <v:path arrowok="t"/>
              </v:shape>
            </v:group>
            <v:group style="position:absolute;left:377;top:9432;width:2;height:316" coordorigin="377,9432" coordsize="2,316">
              <v:shape style="position:absolute;left:377;top:9432;width:2;height:316" coordorigin="377,9432" coordsize="0,316" path="m377,9748l377,9432e" filled="f" stroked="t" strokeweight=".477306pt" strokecolor="#484848">
                <v:path arrowok="t"/>
              </v:shape>
            </v:group>
            <v:group style="position:absolute;left:1728;top:9721;width:2988;height:2" coordorigin="1728,9721" coordsize="2988,2">
              <v:shape style="position:absolute;left:1728;top:9721;width:2988;height:2" coordorigin="1728,9721" coordsize="2988,0" path="m1728,9721l4716,9721e" filled="f" stroked="t" strokeweight=".715958pt" strokecolor="#646464">
                <v:path arrowok="t"/>
              </v:shape>
            </v:group>
            <v:group style="position:absolute;left:4659;top:9724;width:191;height:2" coordorigin="4659,9724" coordsize="191,2">
              <v:shape style="position:absolute;left:4659;top:9724;width:191;height:2" coordorigin="4659,9724" coordsize="191,0" path="m4659,9724l4849,9724e" filled="f" stroked="t" strokeweight=".477306pt" strokecolor="#343434">
                <v:path arrowok="t"/>
              </v:shape>
            </v:group>
            <v:group style="position:absolute;left:4792;top:9724;width:210;height:2" coordorigin="4792,9724" coordsize="210,2">
              <v:shape style="position:absolute;left:4792;top:9724;width:210;height:2" coordorigin="4792,9724" coordsize="210,0" path="m4792,9724l5002,9724e" filled="f" stroked="t" strokeweight=".477306pt" strokecolor="#1F1F1F">
                <v:path arrowok="t"/>
              </v:shape>
            </v:group>
            <v:group style="position:absolute;left:4945;top:9724;width:1804;height:2" coordorigin="4945,9724" coordsize="1804,2">
              <v:shape style="position:absolute;left:4945;top:9724;width:1804;height:2" coordorigin="4945,9724" coordsize="1804,0" path="m4945,9724l6749,9724e" filled="f" stroked="t" strokeweight=".715958pt" strokecolor="#646464">
                <v:path arrowok="t"/>
              </v:shape>
            </v:group>
            <v:group style="position:absolute;left:6692;top:9724;width:582;height:2" coordorigin="6692,9724" coordsize="582,2">
              <v:shape style="position:absolute;left:6692;top:9724;width:582;height:2" coordorigin="6692,9724" coordsize="582,0" path="m6692,9724l7274,9724e" filled="f" stroked="t" strokeweight=".477306pt" strokecolor="#3F3F3F">
                <v:path arrowok="t"/>
              </v:shape>
            </v:group>
            <v:group style="position:absolute;left:7217;top:9724;width:1699;height:2" coordorigin="7217,9724" coordsize="1699,2">
              <v:shape style="position:absolute;left:7217;top:9724;width:1699;height:2" coordorigin="7217,9724" coordsize="1699,0" path="m7217,9724l8916,9724e" filled="f" stroked="t" strokeweight=".715958pt" strokecolor="#5B5B5B">
                <v:path arrowok="t"/>
              </v:shape>
            </v:group>
            <v:group style="position:absolute;left:8859;top:9719;width:325;height:2" coordorigin="8859,9719" coordsize="325,2">
              <v:shape style="position:absolute;left:8859;top:9719;width:325;height:2" coordorigin="8859,9719" coordsize="325,0" path="m8859,9719l9183,9719e" filled="f" stroked="t" strokeweight=".477306pt" strokecolor="#4B4B4B">
                <v:path arrowok="t"/>
              </v:shape>
            </v:group>
            <v:group style="position:absolute;left:9126;top:9719;width:2568;height:2" coordorigin="9126,9719" coordsize="2568,2">
              <v:shape style="position:absolute;left:9126;top:9719;width:2568;height:2" coordorigin="9126,9719" coordsize="2568,0" path="m9126,9719l11694,9719e" filled="f" stroked="t" strokeweight=".715958pt" strokecolor="#606060">
                <v:path arrowok="t"/>
              </v:shape>
            </v:group>
            <v:group style="position:absolute;left:372;top:10004;width:2682;height:2" coordorigin="372,10004" coordsize="2682,2">
              <v:shape style="position:absolute;left:372;top:10004;width:2682;height:2" coordorigin="372,10004" coordsize="2682,0" path="m372,10004l3055,10004e" filled="f" stroked="t" strokeweight=".715958pt" strokecolor="#646464">
                <v:path arrowok="t"/>
              </v:shape>
            </v:group>
            <v:group style="position:absolute;left:377;top:9676;width:2;height:589" coordorigin="377,9676" coordsize="2,589">
              <v:shape style="position:absolute;left:377;top:9676;width:2;height:589" coordorigin="377,9676" coordsize="0,589" path="m377,10265l377,9676e" filled="f" stroked="t" strokeweight=".477306pt" strokecolor="#343434">
                <v:path arrowok="t"/>
              </v:shape>
            </v:group>
            <v:group style="position:absolute;left:2434;top:9676;width:2;height:354" coordorigin="2434,9676" coordsize="2,354">
              <v:shape style="position:absolute;left:2434;top:9676;width:2;height:354" coordorigin="2434,9676" coordsize="0,354" path="m2434,10030l2434,9676e" filled="f" stroked="t" strokeweight=".715958pt" strokecolor="#4F4F4F">
                <v:path arrowok="t"/>
              </v:shape>
            </v:group>
            <v:group style="position:absolute;left:2983;top:10006;width:964;height:2" coordorigin="2983,10006" coordsize="964,2">
              <v:shape style="position:absolute;left:2983;top:10006;width:964;height:2" coordorigin="2983,10006" coordsize="964,0" path="m2983,10006l3947,10006e" filled="f" stroked="t" strokeweight=".477306pt" strokecolor="#3B3B3B">
                <v:path arrowok="t"/>
              </v:shape>
            </v:group>
            <v:group style="position:absolute;left:3890;top:10009;width:826;height:2" coordorigin="3890,10009" coordsize="826,2">
              <v:shape style="position:absolute;left:3890;top:10009;width:826;height:2" coordorigin="3890,10009" coordsize="826,0" path="m3890,10009l4716,10009e" filled="f" stroked="t" strokeweight=".715958pt" strokecolor="#545454">
                <v:path arrowok="t"/>
              </v:shape>
            </v:group>
            <v:group style="position:absolute;left:4525;top:10006;width:1231;height:2" coordorigin="4525,10006" coordsize="1231,2">
              <v:shape style="position:absolute;left:4525;top:10006;width:1231;height:2" coordorigin="4525,10006" coordsize="1231,0" path="m4525,10006l5756,10006e" filled="f" stroked="t" strokeweight=".954611pt" strokecolor="#676767">
                <v:path arrowok="t"/>
              </v:shape>
            </v:group>
            <v:group style="position:absolute;left:5518;top:10006;width:1231;height:2" coordorigin="5518,10006" coordsize="1231,2">
              <v:shape style="position:absolute;left:5518;top:10006;width:1231;height:2" coordorigin="5518,10006" coordsize="1231,0" path="m5518,10006l6749,10006e" filled="f" stroked="t" strokeweight=".477306pt" strokecolor="#444444">
                <v:path arrowok="t"/>
              </v:shape>
            </v:group>
            <v:group style="position:absolute;left:8114;top:10006;width:802;height:2" coordorigin="8114,10006" coordsize="802,2">
              <v:shape style="position:absolute;left:8114;top:10006;width:802;height:2" coordorigin="8114,10006" coordsize="802,0" path="m8114,10006l8916,10006e" filled="f" stroked="t" strokeweight=".477306pt" strokecolor="#3F3F3F">
                <v:path arrowok="t"/>
              </v:shape>
            </v:group>
            <v:group style="position:absolute;left:6692;top:10004;width:5002;height:2" coordorigin="6692,10004" coordsize="5002,2">
              <v:shape style="position:absolute;left:6692;top:10004;width:5002;height:2" coordorigin="6692,10004" coordsize="5002,0" path="m6692,10004l11694,10004e" filled="f" stroked="t" strokeweight=".715958pt" strokecolor="#606060">
                <v:path arrowok="t"/>
              </v:shape>
            </v:group>
            <v:group style="position:absolute;left:11689;top:9676;width:2;height:843" coordorigin="11689,9676" coordsize="2,843">
              <v:shape style="position:absolute;left:11689;top:9676;width:2;height:843" coordorigin="11689,9676" coordsize="0,843" path="m11689,10519l11689,9676e" filled="f" stroked="t" strokeweight=".477306pt" strokecolor="#4B4B4B">
                <v:path arrowok="t"/>
              </v:shape>
            </v:group>
            <v:group style="position:absolute;left:2439;top:9958;width:2;height:498" coordorigin="2439,9958" coordsize="2,498">
              <v:shape style="position:absolute;left:2439;top:9958;width:2;height:498" coordorigin="2439,9958" coordsize="0,498" path="m2439,10456l2439,9958e" filled="f" stroked="t" strokeweight=".477306pt" strokecolor="#484848">
                <v:path arrowok="t"/>
              </v:shape>
            </v:group>
            <v:group style="position:absolute;left:783;top:10492;width:10916;height:2" coordorigin="783,10492" coordsize="10916,2">
              <v:shape style="position:absolute;left:783;top:10492;width:10916;height:2" coordorigin="783,10492" coordsize="10916,0" path="m783,10492l11699,10492e" filled="f" stroked="t" strokeweight=".715958pt" strokecolor="#606060">
                <v:path arrowok="t"/>
              </v:shape>
            </v:group>
            <v:group style="position:absolute;left:377;top:10207;width:2;height:311" coordorigin="377,10207" coordsize="2,311">
              <v:shape style="position:absolute;left:377;top:10207;width:2;height:311" coordorigin="377,10207" coordsize="0,311" path="m377,10519l377,10207e" filled="f" stroked="t" strokeweight=".477306pt" strokecolor="#4F4F4F">
                <v:path arrowok="t"/>
              </v:shape>
            </v:group>
            <v:group style="position:absolute;left:2439;top:10207;width:2;height:670" coordorigin="2439,10207" coordsize="2,670">
              <v:shape style="position:absolute;left:2439;top:10207;width:2;height:670" coordorigin="2439,10207" coordsize="0,670" path="m2439,10878l2439,10207e" filled="f" stroked="t" strokeweight=".715958pt" strokecolor="#575757">
                <v:path arrowok="t"/>
              </v:shape>
            </v:group>
            <v:group style="position:absolute;left:797;top:10732;width:1666;height:2" coordorigin="797,10732" coordsize="1666,2">
              <v:shape style="position:absolute;left:797;top:10732;width:1666;height:2" coordorigin="797,10732" coordsize="1666,0" path="m797,10732l2463,10732e" filled="f" stroked="t" strokeweight=".954611pt" strokecolor="#646464">
                <v:path arrowok="t"/>
              </v:shape>
            </v:group>
            <v:group style="position:absolute;left:377;top:10447;width:2;height:1269" coordorigin="377,10447" coordsize="2,1269">
              <v:shape style="position:absolute;left:377;top:10447;width:2;height:1269" coordorigin="377,10447" coordsize="0,1269" path="m377,11716l377,10447e" filled="f" stroked="t" strokeweight=".954611pt" strokecolor="#646464">
                <v:path arrowok="t"/>
              </v:shape>
            </v:group>
            <v:group style="position:absolute;left:2391;top:10729;width:649;height:2" coordorigin="2391,10729" coordsize="649,2">
              <v:shape style="position:absolute;left:2391;top:10729;width:649;height:2" coordorigin="2391,10729" coordsize="649,0" path="m2391,10729l3040,10729e" filled="f" stroked="t" strokeweight=".477306pt" strokecolor="#444444">
                <v:path arrowok="t"/>
              </v:shape>
            </v:group>
            <v:group style="position:absolute;left:2983;top:10732;width:8716;height:2" coordorigin="2983,10732" coordsize="8716,2">
              <v:shape style="position:absolute;left:2983;top:10732;width:8716;height:2" coordorigin="2983,10732" coordsize="8716,0" path="m2983,10732l11699,10732e" filled="f" stroked="t" strokeweight=".715958pt" strokecolor="#606060">
                <v:path arrowok="t"/>
              </v:shape>
            </v:group>
            <v:group style="position:absolute;left:7427;top:10485;width:2;height:393" coordorigin="7427,10485" coordsize="2,393">
              <v:shape style="position:absolute;left:7427;top:10485;width:2;height:393" coordorigin="7427,10485" coordsize="0,393" path="m7427,10878l7427,10485e" filled="f" stroked="t" strokeweight=".715958pt" strokecolor="#5B5B5B">
                <v:path arrowok="t"/>
              </v:shape>
            </v:group>
            <v:group style="position:absolute;left:11689;top:10447;width:2;height:4922" coordorigin="11689,10447" coordsize="2,4922">
              <v:shape style="position:absolute;left:11689;top:10447;width:2;height:4922" coordorigin="11689,10447" coordsize="0,4922" path="m11689,15369l11689,10447e" filled="f" stroked="t" strokeweight=".477306pt" strokecolor="#6B6B6B">
                <v:path arrowok="t"/>
              </v:shape>
            </v:group>
            <v:group style="position:absolute;left:368;top:10976;width:2095;height:2" coordorigin="368,10976" coordsize="2095,2">
              <v:shape style="position:absolute;left:368;top:10976;width:2095;height:2" coordorigin="368,10976" coordsize="2095,0" path="m368,10976l2463,10976e" filled="f" stroked="t" strokeweight=".477306pt" strokecolor="#4B4B4B">
                <v:path arrowok="t"/>
              </v:shape>
            </v:group>
            <v:group style="position:absolute;left:2434;top:10701;width:2;height:297" coordorigin="2434,10701" coordsize="2,297">
              <v:shape style="position:absolute;left:2434;top:10701;width:2;height:297" coordorigin="2434,10701" coordsize="0,297" path="m2434,10997l2434,10701e" filled="f" stroked="t" strokeweight=".715958pt" strokecolor="#4F4F4F">
                <v:path arrowok="t"/>
              </v:shape>
            </v:group>
            <v:group style="position:absolute;left:1838;top:10976;width:4964;height:2" coordorigin="1838,10976" coordsize="4964,2">
              <v:shape style="position:absolute;left:1838;top:10976;width:4964;height:2" coordorigin="1838,10976" coordsize="4964,0" path="m1838,10976l6802,10976e" filled="f" stroked="t" strokeweight=".715958pt" strokecolor="#606060">
                <v:path arrowok="t"/>
              </v:shape>
            </v:group>
            <v:group style="position:absolute;left:6692;top:10978;width:783;height:2" coordorigin="6692,10978" coordsize="783,2">
              <v:shape style="position:absolute;left:6692;top:10978;width:783;height:2" coordorigin="6692,10978" coordsize="783,0" path="m6692,10978l7475,10978e" filled="f" stroked="t" strokeweight=".477306pt" strokecolor="#444444">
                <v:path arrowok="t"/>
              </v:shape>
            </v:group>
            <v:group style="position:absolute;left:7441;top:10705;width:2;height:1010" coordorigin="7441,10705" coordsize="2,1010">
              <v:shape style="position:absolute;left:7441;top:10705;width:2;height:1010" coordorigin="7441,10705" coordsize="0,1010" path="m7441,11716l7441,10705e" filled="f" stroked="t" strokeweight=".715958pt" strokecolor="#606060">
                <v:path arrowok="t"/>
              </v:shape>
            </v:group>
            <v:group style="position:absolute;left:7403;top:10976;width:821;height:2" coordorigin="7403,10976" coordsize="821,2">
              <v:shape style="position:absolute;left:7403;top:10976;width:821;height:2" coordorigin="7403,10976" coordsize="821,0" path="m7403,10976l8224,10976e" filled="f" stroked="t" strokeweight=".954611pt" strokecolor="#676767">
                <v:path arrowok="t"/>
              </v:shape>
            </v:group>
            <v:group style="position:absolute;left:8114;top:10973;width:802;height:2" coordorigin="8114,10973" coordsize="802,2">
              <v:shape style="position:absolute;left:8114;top:10973;width:802;height:2" coordorigin="8114,10973" coordsize="802,0" path="m8114,10973l8916,10973e" filled="f" stroked="t" strokeweight=".477306pt" strokecolor="#383838">
                <v:path arrowok="t"/>
              </v:shape>
            </v:group>
            <v:group style="position:absolute;left:8859;top:10971;width:2840;height:2" coordorigin="8859,10971" coordsize="2840,2">
              <v:shape style="position:absolute;left:8859;top:10971;width:2840;height:2" coordorigin="8859,10971" coordsize="2840,0" path="m8859,10971l11699,10971e" filled="f" stroked="t" strokeweight=".954611pt" strokecolor="#646464">
                <v:path arrowok="t"/>
              </v:shape>
            </v:group>
            <v:group style="position:absolute;left:1327;top:10926;width:2;height:560" coordorigin="1327,10926" coordsize="2,560">
              <v:shape style="position:absolute;left:1327;top:10926;width:2;height:560" coordorigin="1327,10926" coordsize="0,560" path="m1327,11486l1327,10926e" filled="f" stroked="t" strokeweight=".477306pt" strokecolor="#444444">
                <v:path arrowok="t"/>
              </v:shape>
            </v:group>
            <v:group style="position:absolute;left:1766;top:10720;width:2;height:5061" coordorigin="1766,10720" coordsize="2,5061">
              <v:shape style="position:absolute;left:1766;top:10720;width:2;height:5061" coordorigin="1766,10720" coordsize="0,5061" path="m1766,15780l1766,10720e" filled="f" stroked="t" strokeweight=".715958pt" strokecolor="#5B5B5B">
                <v:path arrowok="t"/>
              </v:shape>
            </v:group>
            <v:group style="position:absolute;left:2439;top:10926;width:2;height:560" coordorigin="2439,10926" coordsize="2,560">
              <v:shape style="position:absolute;left:2439;top:10926;width:2;height:560" coordorigin="2439,10926" coordsize="0,560" path="m2439,11486l2439,10926e" filled="f" stroked="t" strokeweight=".715958pt" strokecolor="#545454">
                <v:path arrowok="t"/>
              </v:shape>
            </v:group>
            <v:group style="position:absolute;left:11694;top:11428;width:2;height:287" coordorigin="11694,11428" coordsize="2,287">
              <v:shape style="position:absolute;left:11694;top:11428;width:2;height:287" coordorigin="11694,11428" coordsize="0,287" path="m11694,11716l11694,11428e" filled="f" stroked="t" strokeweight=".477306pt" strokecolor="#4B4B4B">
                <v:path arrowok="t"/>
              </v:shape>
            </v:group>
            <v:group style="position:absolute;left:377;top:11658;width:2;height:718" coordorigin="377,11658" coordsize="2,718">
              <v:shape style="position:absolute;left:377;top:11658;width:2;height:718" coordorigin="377,11658" coordsize="0,718" path="m377,12376l377,11658e" filled="f" stroked="t" strokeweight=".477306pt" strokecolor="#383838">
                <v:path arrowok="t"/>
              </v:shape>
            </v:group>
            <v:group style="position:absolute;left:1329;top:11318;width:2;height:843" coordorigin="1329,11318" coordsize="2,843">
              <v:shape style="position:absolute;left:1329;top:11318;width:2;height:843" coordorigin="1329,11318" coordsize="0,843" path="m1329,12161l1329,11318e" filled="f" stroked="t" strokeweight=".954611pt" strokecolor="#676767">
                <v:path arrowok="t"/>
              </v:shape>
            </v:group>
            <v:group style="position:absolute;left:2437;top:11189;width:2;height:728" coordorigin="2437,11189" coordsize="2,728">
              <v:shape style="position:absolute;left:2437;top:11189;width:2;height:728" coordorigin="2437,11189" coordsize="0,728" path="m2437,11917l2437,11189e" filled="f" stroked="t" strokeweight=".954611pt" strokecolor="#707070">
                <v:path arrowok="t"/>
              </v:shape>
            </v:group>
            <v:group style="position:absolute;left:7441;top:11658;width:2;height:259" coordorigin="7441,11658" coordsize="2,259">
              <v:shape style="position:absolute;left:7441;top:11658;width:2;height:259" coordorigin="7441,11658" coordsize="0,259" path="m7441,11917l7441,11658e" filled="f" stroked="t" strokeweight=".477306pt" strokecolor="#4B4B4B">
                <v:path arrowok="t"/>
              </v:shape>
            </v:group>
            <v:group style="position:absolute;left:2439;top:11859;width:2;height:517" coordorigin="2439,11859" coordsize="2,517">
              <v:shape style="position:absolute;left:2439;top:11859;width:2;height:517" coordorigin="2439,11859" coordsize="0,517" path="m2439,12376l2439,11859e" filled="f" stroked="t" strokeweight=".477306pt" strokecolor="#2F2F2F">
                <v:path arrowok="t"/>
              </v:shape>
            </v:group>
            <v:group style="position:absolute;left:7448;top:11859;width:2;height:3275" coordorigin="7448,11859" coordsize="2,3275">
              <v:shape style="position:absolute;left:7448;top:11859;width:2;height:3275" coordorigin="7448,11859" coordsize="0,3275" path="m7448,15134l7448,11859e" filled="f" stroked="t" strokeweight=".715958pt" strokecolor="#5B5B60">
                <v:path arrowok="t"/>
              </v:shape>
            </v:group>
            <v:group style="position:absolute;left:1332;top:12103;width:2;height:273" coordorigin="1332,12103" coordsize="2,273">
              <v:shape style="position:absolute;left:1332;top:12103;width:2;height:273" coordorigin="1332,12103" coordsize="0,273" path="m1332,12376l1332,12103e" filled="f" stroked="t" strokeweight=".477306pt" strokecolor="#2B2B2B">
                <v:path arrowok="t"/>
              </v:shape>
            </v:group>
            <v:group style="position:absolute;left:1334;top:12319;width:2;height:3466" coordorigin="1334,12319" coordsize="2,3466">
              <v:shape style="position:absolute;left:1334;top:12319;width:2;height:3466" coordorigin="1334,12319" coordsize="0,3466" path="m1334,15785l1334,12319e" filled="f" stroked="t" strokeweight=".715958pt" strokecolor="#5B5B5B">
                <v:path arrowok="t"/>
              </v:shape>
            </v:group>
            <v:group style="position:absolute;left:7804;top:12951;width:3866;height:2" coordorigin="7804,12951" coordsize="3866,2">
              <v:shape style="position:absolute;left:7804;top:12951;width:3866;height:2" coordorigin="7804,12951" coordsize="3866,0" path="m7804,12951l11670,12951e" filled="f" stroked="t" strokeweight="2.386528pt" strokecolor="#484F67">
                <v:path arrowok="t"/>
              </v:shape>
            </v:group>
            <v:group style="position:absolute;left:379;top:12319;width:2;height:3462" coordorigin="379,12319" coordsize="2,3462">
              <v:shape style="position:absolute;left:379;top:12319;width:2;height:3462" coordorigin="379,12319" coordsize="0,3462" path="m379,15780l379,12319e" filled="f" stroked="t" strokeweight=".715958pt" strokecolor="#606060">
                <v:path arrowok="t"/>
              </v:shape>
            </v:group>
            <v:group style="position:absolute;left:1764;top:12812;width:2;height:168" coordorigin="1764,12812" coordsize="2,168">
              <v:shape style="position:absolute;left:1764;top:12812;width:2;height:168" coordorigin="1764,12812" coordsize="0,168" path="m1764,12979l1764,12812e" filled="f" stroked="t" strokeweight=".954611pt" strokecolor="#707070">
                <v:path arrowok="t"/>
              </v:shape>
            </v:group>
            <v:group style="position:absolute;left:2439;top:12635;width:2;height:235" coordorigin="2439,12635" coordsize="2,235">
              <v:shape style="position:absolute;left:2439;top:12635;width:2;height:235" coordorigin="2439,12635" coordsize="0,235" path="m2439,12869l2439,12635e" filled="f" stroked="t" strokeweight=".477306pt" strokecolor="#484848">
                <v:path arrowok="t"/>
              </v:shape>
            </v:group>
            <v:group style="position:absolute;left:2441;top:12319;width:2;height:3462" coordorigin="2441,12319" coordsize="2,3462">
              <v:shape style="position:absolute;left:2441;top:12319;width:2;height:3462" coordorigin="2441,12319" coordsize="0,3462" path="m2441,15780l2441,12319e" filled="f" stroked="t" strokeweight=".715958pt" strokecolor="#606060">
                <v:path arrowok="t"/>
              </v:shape>
            </v:group>
            <v:group style="position:absolute;left:368;top:13176;width:2067;height:2" coordorigin="368,13176" coordsize="2067,2">
              <v:shape style="position:absolute;left:368;top:13176;width:2067;height:2" coordorigin="368,13176" coordsize="2067,0" path="m368,13176l2434,13176e" filled="f" stroked="t" strokeweight=".238653pt" strokecolor="#67676B">
                <v:path arrowok="t"/>
              </v:shape>
            </v:group>
            <v:group style="position:absolute;left:1766;top:10720;width:2;height:5061" coordorigin="1766,10720" coordsize="2,5061">
              <v:shape style="position:absolute;left:1766;top:10720;width:2;height:5061" coordorigin="1766,10720" coordsize="0,5061" path="m1766,15780l1766,10720e" filled="f" stroked="t" strokeweight=".477306pt" strokecolor="#575757">
                <v:path arrowok="t"/>
              </v:shape>
            </v:group>
            <v:group style="position:absolute;left:8878;top:12884;width:2;height:350" coordorigin="8878,12884" coordsize="2,350">
              <v:shape style="position:absolute;left:8878;top:12884;width:2;height:350" coordorigin="8878,12884" coordsize="0,350" path="m8878,13233l8878,12884e" filled="f" stroked="t" strokeweight="2.386528pt" strokecolor="#4B4F54">
                <v:path arrowok="t"/>
              </v:shape>
            </v:group>
            <v:group style="position:absolute;left:10773;top:12879;width:2;height:326" coordorigin="10773,12879" coordsize="2,326">
              <v:shape style="position:absolute;left:10773;top:12879;width:2;height:326" coordorigin="10773,12879" coordsize="0,326" path="m10773,13205l10773,12879e" filled="f" stroked="t" strokeweight="3.579792pt" strokecolor="#2F3434">
                <v:path arrowok="t"/>
              </v:shape>
            </v:group>
            <v:group style="position:absolute;left:11694;top:7785;width:2;height:7584" coordorigin="11694,7785" coordsize="2,7584">
              <v:shape style="position:absolute;left:11694;top:7785;width:2;height:7584" coordorigin="11694,7785" coordsize="0,7584" path="m11694,15369l11694,7785e" filled="f" stroked="t" strokeweight=".477306pt" strokecolor="#646464">
                <v:path arrowok="t"/>
              </v:shape>
            </v:group>
            <v:group style="position:absolute;left:1766;top:13147;width:2;height:579" coordorigin="1766,13147" coordsize="2,579">
              <v:shape style="position:absolute;left:1766;top:13147;width:2;height:579" coordorigin="1766,13147" coordsize="0,579" path="m1766,13726l1766,13147e" filled="f" stroked="t" strokeweight=".477306pt" strokecolor="#383838">
                <v:path arrowok="t"/>
              </v:shape>
            </v:group>
            <v:group style="position:absolute;left:8899;top:13147;width:2;height:263" coordorigin="8899,13147" coordsize="2,263">
              <v:shape style="position:absolute;left:8899;top:13147;width:2;height:263" coordorigin="8899,13147" coordsize="0,263" path="m8899,13410l8899,13147e" filled="f" stroked="t" strokeweight="1.909222pt" strokecolor="#484B5B">
                <v:path arrowok="t"/>
              </v:shape>
            </v:group>
            <v:group style="position:absolute;left:10763;top:13147;width:2;height:235" coordorigin="10763,13147" coordsize="2,235">
              <v:shape style="position:absolute;left:10763;top:13147;width:2;height:235" coordorigin="10763,13147" coordsize="0,235" path="m10763,13382l10763,13147e" filled="f" stroked="t" strokeweight="3.579792pt" strokecolor="#444444">
                <v:path arrowok="t"/>
              </v:shape>
            </v:group>
            <v:group style="position:absolute;left:11694;top:13066;width:2;height:776" coordorigin="11694,13066" coordsize="2,776">
              <v:shape style="position:absolute;left:11694;top:13066;width:2;height:776" coordorigin="11694,13066" coordsize="0,776" path="m11694,13841l11694,13066e" filled="f" stroked="t" strokeweight=".954611pt" strokecolor="#777777">
                <v:path arrowok="t"/>
              </v:shape>
            </v:group>
            <v:group style="position:absolute;left:382;top:13300;width:2;height:680" coordorigin="382,13300" coordsize="2,680">
              <v:shape style="position:absolute;left:382;top:13300;width:2;height:680" coordorigin="382,13300" coordsize="0,680" path="m382,13980l382,13300e" filled="f" stroked="t" strokeweight=".477306pt" strokecolor="#343434">
                <v:path arrowok="t"/>
              </v:shape>
            </v:group>
            <v:group style="position:absolute;left:8887;top:13329;width:2;height:172" coordorigin="8887,13329" coordsize="2,172">
              <v:shape style="position:absolute;left:8887;top:13329;width:2;height:172" coordorigin="8887,13329" coordsize="0,172" path="m8887,13501l8887,13329e" filled="f" stroked="t" strokeweight="1.431917pt" strokecolor="#3F4477">
                <v:path arrowok="t"/>
              </v:shape>
            </v:group>
            <v:group style="position:absolute;left:10739;top:13300;width:2;height:163" coordorigin="10739,13300" coordsize="2,163">
              <v:shape style="position:absolute;left:10739;top:13300;width:2;height:163" coordorigin="10739,13300" coordsize="0,163" path="m10739,13463l10739,13300e" filled="f" stroked="t" strokeweight="2.147875pt" strokecolor="#4B4B4B">
                <v:path arrowok="t"/>
              </v:shape>
            </v:group>
            <v:group style="position:absolute;left:2439;top:13473;width:2;height:632" coordorigin="2439,13473" coordsize="2,632">
              <v:shape style="position:absolute;left:2439;top:13473;width:2;height:632" coordorigin="2439,13473" coordsize="0,632" path="m2439,14105l2439,13473e" filled="f" stroked="t" strokeweight=".715958pt" strokecolor="#4B4B4B">
                <v:path arrowok="t"/>
              </v:shape>
            </v:group>
            <v:group style="position:absolute;left:2444;top:13669;width:2;height:436" coordorigin="2444,13669" coordsize="2,436">
              <v:shape style="position:absolute;left:2444;top:13669;width:2;height:436" coordorigin="2444,13669" coordsize="0,436" path="m2444,14105l2444,13669e" filled="f" stroked="t" strokeweight=".477306pt" strokecolor="#444444">
                <v:path arrowok="t"/>
              </v:shape>
            </v:group>
            <v:group style="position:absolute;left:1768;top:13717;width:2;height:536" coordorigin="1768,13717" coordsize="2,536">
              <v:shape style="position:absolute;left:1768;top:13717;width:2;height:536" coordorigin="1768,13717" coordsize="0,536" path="m1768,14253l1768,13717e" filled="f" stroked="t" strokeweight=".954611pt" strokecolor="#707070">
                <v:path arrowok="t"/>
              </v:shape>
            </v:group>
            <v:group style="position:absolute;left:11665;top:13951;width:2;height:249" coordorigin="11665,13951" coordsize="2,249">
              <v:shape style="position:absolute;left:11665;top:13951;width:2;height:249" coordorigin="11665,13951" coordsize="0,249" path="m11665,14200l11665,13951e" filled="f" stroked="t" strokeweight=".238653pt" strokecolor="#000000">
                <v:path arrowok="t"/>
              </v:shape>
            </v:group>
            <v:group style="position:absolute;left:377;top:15773;width:983;height:2" coordorigin="377,15773" coordsize="983,2">
              <v:shape style="position:absolute;left:377;top:15773;width:983;height:2" coordorigin="377,15773" coordsize="983,0" path="m377,15773l1360,15773e" filled="f" stroked="t" strokeweight=".954611pt" strokecolor="#7C7C7C">
                <v:path arrowok="t"/>
              </v:shape>
            </v:group>
            <v:group style="position:absolute;left:1289;top:15771;width:506;height:2" coordorigin="1289,15771" coordsize="506,2">
              <v:shape style="position:absolute;left:1289;top:15771;width:506;height:2" coordorigin="1289,15771" coordsize="506,0" path="m1289,15771l1795,15771e" filled="f" stroked="t" strokeweight=".477306pt" strokecolor="#606060">
                <v:path arrowok="t"/>
              </v:shape>
            </v:group>
            <v:group style="position:absolute;left:1723;top:15771;width:9465;height:2" coordorigin="1723,15771" coordsize="9465,2">
              <v:shape style="position:absolute;left:1723;top:15771;width:9465;height:2" coordorigin="1723,15771" coordsize="9465,0" path="m1723,15771l11188,15771e" filled="f" stroked="t" strokeweight=".715958pt" strokecolor="#707070">
                <v:path arrowok="t"/>
              </v:shape>
            </v:group>
            <v:group style="position:absolute;left:3470;top:15771;width:477;height:2" coordorigin="3470,15771" coordsize="477,2">
              <v:shape style="position:absolute;left:3470;top:15771;width:477;height:2" coordorigin="3470,15771" coordsize="477,0" path="m3470,15771l3947,15771e" filled="f" stroked="t" strokeweight=".477306pt" strokecolor="#444444">
                <v:path arrowok="t"/>
              </v:shape>
            </v:group>
            <v:group style="position:absolute;left:7217;top:15766;width:616;height:2" coordorigin="7217,15766" coordsize="616,2">
              <v:shape style="position:absolute;left:7217;top:15766;width:616;height:2" coordorigin="7217,15766" coordsize="616,0" path="m7217,15766l7833,15766e" filled="f" stroked="t" strokeweight=".477306pt" strokecolor="#4B4B4B">
                <v:path arrowok="t"/>
              </v:shape>
            </v:group>
            <v:group style="position:absolute;left:7458;top:14938;width:2;height:833" coordorigin="7458,14938" coordsize="2,833">
              <v:shape style="position:absolute;left:7458;top:14938;width:2;height:833" coordorigin="7458,14938" coordsize="0,833" path="m7458,15771l7458,14938e" filled="f" stroked="t" strokeweight=".715958pt" strokecolor="#606060">
                <v:path arrowok="t"/>
              </v:shape>
            </v:group>
            <v:group style="position:absolute;left:8859;top:15761;width:325;height:2" coordorigin="8859,15761" coordsize="325,2">
              <v:shape style="position:absolute;left:8859;top:15761;width:325;height:2" coordorigin="8859,15761" coordsize="325,0" path="m8859,15761l9183,15761e" filled="f" stroked="t" strokeweight=".477306pt" strokecolor="#575757">
                <v:path arrowok="t"/>
              </v:shape>
            </v:group>
            <v:group style="position:absolute;left:5518;top:15761;width:6200;height:2" coordorigin="5518,15761" coordsize="6200,2">
              <v:shape style="position:absolute;left:5518;top:15761;width:6200;height:2" coordorigin="5518,15761" coordsize="6200,0" path="m5518,15761l11718,15761e" filled="f" stroked="t" strokeweight=".715958pt" strokecolor="#707070">
                <v:path arrowok="t"/>
              </v:shape>
            </v:group>
            <v:group style="position:absolute;left:11665;top:15105;width:2;height:656" coordorigin="11665,15105" coordsize="2,656">
              <v:shape style="position:absolute;left:11665;top:15105;width:2;height:656" coordorigin="11665,15105" coordsize="0,656" path="m11665,15761l11665,15105e" filled="f" stroked="t" strokeweight=".238653pt" strokecolor="#707070">
                <v:path arrowok="t"/>
              </v:shape>
            </v:group>
            <v:group style="position:absolute;left:1156;top:12075;width:171;height:269" coordorigin="1156,12075" coordsize="171,269">
              <v:shape style="position:absolute;left:1156;top:12075;width:171;height:269" coordorigin="1156,12075" coordsize="171,269" path="m1156,12075l1327,12075,1327,12344,1156,12344,1156,1207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40" w:lineRule="auto"/>
        <w:ind w:right="1662"/>
        <w:jc w:val="right"/>
        <w:tabs>
          <w:tab w:pos="378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  <w:position w:val="1"/>
        </w:rPr>
        <w:t>İ</w:t>
      </w:r>
      <w:r>
        <w:rPr>
          <w:rFonts w:ascii="Arial" w:hAnsi="Arial" w:cs="Arial" w:eastAsia="Arial"/>
          <w:sz w:val="19"/>
          <w:szCs w:val="19"/>
          <w:color w:val="2F2F2F"/>
          <w:spacing w:val="-2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95"/>
          <w:position w:val="1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position w:val="0"/>
        </w:rPr>
        <w:t>'"'</w:t>
      </w:r>
      <w:r>
        <w:rPr>
          <w:rFonts w:ascii="Arial" w:hAnsi="Arial" w:cs="Arial" w:eastAsia="Arial"/>
          <w:sz w:val="12"/>
          <w:szCs w:val="12"/>
          <w:color w:val="5D5D5D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12"/>
          <w:szCs w:val="12"/>
          <w:color w:val="5D5D5D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39391"/>
          <w:spacing w:val="0"/>
          <w:w w:val="81"/>
          <w:position w:val="0"/>
        </w:rPr>
        <w:t>u.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1265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F2F2F"/>
          <w:spacing w:val="0"/>
          <w:w w:val="80"/>
          <w:i/>
          <w:position w:val="-1"/>
        </w:rPr>
        <w:t>ıı</w:t>
      </w:r>
      <w:r>
        <w:rPr>
          <w:rFonts w:ascii="Arial" w:hAnsi="Arial" w:cs="Arial" w:eastAsia="Arial"/>
          <w:sz w:val="20"/>
          <w:szCs w:val="20"/>
          <w:color w:val="2F2F2F"/>
          <w:spacing w:val="29"/>
          <w:w w:val="8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90"/>
          <w:i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484949"/>
          <w:spacing w:val="4"/>
          <w:w w:val="89"/>
          <w:i/>
          <w:position w:val="-1"/>
        </w:rPr>
        <w:t>.</w:t>
      </w:r>
      <w:r>
        <w:rPr>
          <w:rFonts w:ascii="Arial" w:hAnsi="Arial" w:cs="Arial" w:eastAsia="Arial"/>
          <w:sz w:val="20"/>
          <w:szCs w:val="20"/>
          <w:color w:val="939391"/>
          <w:spacing w:val="-19"/>
          <w:w w:val="107"/>
          <w:i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53"/>
          <w:i/>
          <w:position w:val="-1"/>
        </w:rPr>
        <w:t>&lt;</w:t>
      </w:r>
      <w:r>
        <w:rPr>
          <w:rFonts w:ascii="Arial" w:hAnsi="Arial" w:cs="Arial" w:eastAsia="Arial"/>
          <w:sz w:val="20"/>
          <w:szCs w:val="20"/>
          <w:color w:val="747574"/>
          <w:spacing w:val="0"/>
          <w:w w:val="187"/>
          <w:i/>
          <w:position w:val="-1"/>
        </w:rPr>
        <w:t>,./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1564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84949"/>
          <w:spacing w:val="0"/>
          <w:w w:val="69"/>
          <w:b/>
          <w:bCs/>
        </w:rPr>
        <w:t>,.</w:t>
      </w:r>
      <w:r>
        <w:rPr>
          <w:rFonts w:ascii="Arial" w:hAnsi="Arial" w:cs="Arial" w:eastAsia="Arial"/>
          <w:sz w:val="12"/>
          <w:szCs w:val="12"/>
          <w:color w:val="484949"/>
          <w:spacing w:val="0"/>
          <w:w w:val="69"/>
          <w:b/>
          <w:bCs/>
          <w:u w:val="single" w:color="474848"/>
        </w:rPr>
        <w:t>   </w:t>
      </w:r>
      <w:r>
        <w:rPr>
          <w:rFonts w:ascii="Arial" w:hAnsi="Arial" w:cs="Arial" w:eastAsia="Arial"/>
          <w:sz w:val="12"/>
          <w:szCs w:val="12"/>
          <w:color w:val="484949"/>
          <w:spacing w:val="8"/>
          <w:w w:val="69"/>
          <w:b/>
          <w:bCs/>
          <w:u w:val="single" w:color="474848"/>
        </w:rPr>
        <w:t> </w:t>
      </w:r>
      <w:r>
        <w:rPr>
          <w:rFonts w:ascii="Arial" w:hAnsi="Arial" w:cs="Arial" w:eastAsia="Arial"/>
          <w:sz w:val="12"/>
          <w:szCs w:val="12"/>
          <w:color w:val="484949"/>
          <w:spacing w:val="8"/>
          <w:w w:val="69"/>
          <w:b/>
          <w:bCs/>
        </w:rPr>
      </w:r>
      <w:r>
        <w:rPr>
          <w:rFonts w:ascii="Arial" w:hAnsi="Arial" w:cs="Arial" w:eastAsia="Arial"/>
          <w:sz w:val="12"/>
          <w:szCs w:val="12"/>
          <w:color w:val="484949"/>
          <w:spacing w:val="0"/>
          <w:w w:val="69"/>
          <w:b/>
          <w:bCs/>
        </w:rPr>
        <w:t>"lWiP""'</w:t>
      </w:r>
      <w:r>
        <w:rPr>
          <w:rFonts w:ascii="Arial" w:hAnsi="Arial" w:cs="Arial" w:eastAsia="Arial"/>
          <w:sz w:val="12"/>
          <w:szCs w:val="12"/>
          <w:color w:val="484949"/>
          <w:spacing w:val="5"/>
          <w:w w:val="70"/>
          <w:b/>
          <w:bCs/>
        </w:rPr>
        <w:t>r</w:t>
      </w:r>
      <w:r>
        <w:rPr>
          <w:rFonts w:ascii="Arial" w:hAnsi="Arial" w:cs="Arial" w:eastAsia="Arial"/>
          <w:sz w:val="12"/>
          <w:szCs w:val="12"/>
          <w:color w:val="2F2F2F"/>
          <w:spacing w:val="0"/>
          <w:w w:val="186"/>
          <w:b/>
          <w:bCs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78" w:lineRule="exact"/>
        <w:ind w:left="146" w:right="-20"/>
        <w:jc w:val="left"/>
        <w:tabs>
          <w:tab w:pos="5280" w:val="left"/>
        </w:tabs>
        <w:rPr>
          <w:rFonts w:ascii="Arial" w:hAnsi="Arial" w:cs="Arial" w:eastAsia="Arial"/>
          <w:sz w:val="84"/>
          <w:szCs w:val="8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204651pt;margin-top:29.740385pt;width:26.29644pt;height:9pt;mso-position-horizontal-relative:page;mso-position-vertical-relative:paragraph;z-index:-1639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484949"/>
                      <w:w w:val="109"/>
                    </w:rPr>
                    <w:t>A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484949"/>
                      <w:spacing w:val="1"/>
                      <w:w w:val="110"/>
                    </w:rPr>
                    <w:t>C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99"/>
                    </w:rPr>
                    <w:t>AR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4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00"/>
          <w:position w:val="4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0"/>
        </w:rPr>
      </w:r>
      <w:r>
        <w:rPr>
          <w:rFonts w:ascii="Arial" w:hAnsi="Arial" w:cs="Arial" w:eastAsia="Arial"/>
          <w:sz w:val="84"/>
          <w:szCs w:val="84"/>
          <w:color w:val="2F2F2F"/>
          <w:spacing w:val="-94"/>
          <w:w w:val="77"/>
          <w:position w:val="-4"/>
        </w:rPr>
        <w:t>l</w:t>
      </w:r>
      <w:r>
        <w:rPr>
          <w:rFonts w:ascii="Arial" w:hAnsi="Arial" w:cs="Arial" w:eastAsia="Arial"/>
          <w:sz w:val="84"/>
          <w:szCs w:val="84"/>
          <w:color w:val="2F345E"/>
          <w:spacing w:val="0"/>
          <w:w w:val="79"/>
          <w:position w:val="-4"/>
        </w:rPr>
        <w:t>l:::;,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5405" w:right="48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949"/>
          <w:w w:val="111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8"/>
          <w:w w:val="11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949"/>
          <w:spacing w:val="3"/>
          <w:w w:val="124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60" w:right="140"/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44" w:right="41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3761" w:right="433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16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6"/>
          <w:w w:val="11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5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1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BAŞKANL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2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5"/>
        </w:rPr>
        <w:t>Gl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3" w:after="0" w:line="240" w:lineRule="auto"/>
        <w:ind w:left="3252" w:right="357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9" w:lineRule="exact"/>
        <w:ind w:left="556" w:right="5036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822144pt;margin-top:-46.127533pt;width:519.0748pt;height:85.5989pt;mso-position-horizontal-relative:page;mso-position-vertical-relative:paragraph;z-index:-16396" type="#_x0000_t202" filled="f" stroked="f">
            <v:textbox inset="0,0,0,0">
              <w:txbxContent>
                <w:p>
                  <w:pPr>
                    <w:spacing w:before="0" w:after="0" w:line="1712" w:lineRule="exact"/>
                    <w:ind w:right="-297"/>
                    <w:jc w:val="left"/>
                    <w:tabs>
                      <w:tab w:pos="86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A2A2A"/>
                      <w:spacing w:val="0"/>
                      <w:w w:val="360"/>
                      <w:position w:val="48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A2A2A"/>
                      <w:spacing w:val="-944"/>
                      <w:w w:val="360"/>
                      <w:position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A2A2A"/>
                      <w:spacing w:val="0"/>
                      <w:w w:val="100"/>
                      <w:position w:val="4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A2A2A"/>
                      <w:spacing w:val="0"/>
                      <w:w w:val="100"/>
                      <w:position w:val="48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A2A2A"/>
                      <w:spacing w:val="0"/>
                      <w:w w:val="360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078461pt;margin-top:8.010103pt;width:47.206802pt;height:7.5pt;mso-position-horizontal-relative:page;mso-position-vertical-relative:paragraph;z-index:-1639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A2A2A"/>
                      <w:spacing w:val="0"/>
                      <w:w w:val="107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161616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6"/>
          <w:szCs w:val="16"/>
          <w:color w:val="16161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16161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9" w:lineRule="auto"/>
        <w:ind w:left="112" w:right="2139"/>
        <w:jc w:val="left"/>
        <w:tabs>
          <w:tab w:pos="1480" w:val="left"/>
          <w:tab w:pos="3160" w:val="left"/>
          <w:tab w:pos="452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5"/>
          <w:position w:val="1"/>
        </w:rPr>
        <w:t>:26.05.2017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No:25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16:28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tTel:023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856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16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42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ayJt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  <w:position w:val="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:3548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65" w:lineRule="auto"/>
        <w:ind w:left="112" w:right="3936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</w:rPr>
        <w:t>:Mustafa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irme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Da: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</w:rPr>
        <w:t>Torbalı/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9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6"/>
          <w:w w:val="118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MlR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  <w:position w:val="0"/>
        </w:rPr>
        <w:t>:Mustafa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Kemal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Değinne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Da: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Torbalı/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64" w:lineRule="auto"/>
        <w:ind w:left="112" w:right="989"/>
        <w:jc w:val="left"/>
        <w:tabs>
          <w:tab w:pos="1480" w:val="left"/>
          <w:tab w:pos="3640" w:val="left"/>
          <w:tab w:pos="650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:B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  <w:position w:val="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4"/>
          <w:position w:val="0"/>
        </w:rPr>
        <w:t>Dikkatsizlik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6"/>
          <w:w w:val="103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5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  <w:position w:val="0"/>
        </w:rPr>
        <w:t>:Mesken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3645" w:right="-20"/>
        <w:jc w:val="left"/>
        <w:tabs>
          <w:tab w:pos="4720" w:val="left"/>
          <w:tab w:pos="5460" w:val="left"/>
          <w:tab w:pos="6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9"/>
          <w:position w:val="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etonarme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4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  <w:t>gir</w:t>
      </w:r>
      <w:r>
        <w:rPr>
          <w:rFonts w:ascii="Arial" w:hAnsi="Arial" w:cs="Arial" w:eastAsia="Arial"/>
          <w:sz w:val="19"/>
          <w:szCs w:val="19"/>
          <w:color w:val="3F3F3F"/>
          <w:spacing w:val="-4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2A2A2A"/>
          <w:spacing w:val="0"/>
          <w:w w:val="57"/>
          <w:position w:val="-3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-2"/>
          <w:w w:val="57"/>
          <w:position w:val="-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angını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-3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7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-3"/>
        </w:rPr>
        <w:t>16: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8"/>
          <w:position w:val="-3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-3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3923" w:right="5251"/>
        <w:jc w:val="center"/>
        <w:tabs>
          <w:tab w:pos="4340" w:val="left"/>
          <w:tab w:pos="5120" w:val="left"/>
          <w:tab w:pos="59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6"/>
        </w:rPr>
        <w:t>X</w:t>
      </w:r>
      <w:r>
        <w:rPr>
          <w:rFonts w:ascii="Arial" w:hAnsi="Arial" w:cs="Arial" w:eastAsia="Arial"/>
          <w:sz w:val="16"/>
          <w:szCs w:val="16"/>
          <w:color w:val="2A2A2A"/>
          <w:spacing w:val="-36"/>
          <w:w w:val="100"/>
          <w:position w:val="6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64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161616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12" w:right="-20"/>
        <w:jc w:val="left"/>
        <w:tabs>
          <w:tab w:pos="2140" w:val="left"/>
          <w:tab w:pos="5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!Yana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Ferdi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CEYLAN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Ferdi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CEYLAN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:Çv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Aziz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ÜNSALAN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2155" w:right="-20"/>
        <w:jc w:val="left"/>
        <w:tabs>
          <w:tab w:pos="4760" w:val="left"/>
          <w:tab w:pos="7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16:29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</w:rPr>
        <w:t>:16:3S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1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1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3S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0"/>
        </w:rPr>
        <w:t>1123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1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708" w:right="441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82" w:lineRule="auto"/>
        <w:ind w:left="2174" w:right="4063" w:firstLine="2555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-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8" w:lineRule="exact"/>
        <w:ind w:left="131" w:right="-20"/>
        <w:jc w:val="left"/>
        <w:tabs>
          <w:tab w:pos="478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16:29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60"/>
          <w:position w:val="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5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17:00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2174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2"/>
        </w:rPr>
        <w:t>GS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76S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587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2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Ümmet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SIRIML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Berna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GENÇOGLU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66" w:lineRule="auto"/>
        <w:ind w:left="131" w:right="2954" w:firstLine="-1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1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Görüldugü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varıldıgında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söndürilimU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8" w:after="0" w:line="240" w:lineRule="auto"/>
        <w:ind w:left="215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irarafımızda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edildi.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170" w:lineRule="exact"/>
        <w:ind w:left="126" w:right="-20"/>
        <w:jc w:val="left"/>
        <w:tabs>
          <w:tab w:pos="4720" w:val="left"/>
          <w:tab w:pos="6620" w:val="left"/>
          <w:tab w:pos="8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  <w:position w:val="-4"/>
        </w:rPr>
        <w:t>IKöpükKg.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6625" w:right="-20"/>
        <w:jc w:val="left"/>
        <w:tabs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41"/>
          <w:szCs w:val="41"/>
          <w:color w:val="2A2A2A"/>
          <w:spacing w:val="0"/>
          <w:w w:val="158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6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halkonda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muhteli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kıyafetle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balko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camı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çatlama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66" w:lineRule="auto"/>
        <w:ind w:left="135" w:right="2416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[zara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1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Zarar;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Eşyada: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2SO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250TL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Toplamda: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betonarme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katında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66" w:lineRule="auto"/>
        <w:ind w:left="2174" w:right="589" w:firstLine="-203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daireni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balko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ev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sahibini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beyanına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küçü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çocug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çakma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oynarke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balkondaki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kıyafetlere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temas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0"/>
          <w:w w:val="83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161616"/>
          <w:spacing w:val="4"/>
          <w:w w:val="82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</w:rPr>
        <w:t>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86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87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17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Ferdi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CEYLAN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1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1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48"/>
          <w:w w:val="119"/>
        </w:rPr>
        <w:t> 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19"/>
        </w:rPr>
        <w:t>'i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19"/>
        </w:rPr>
        <w:t>m</w:t>
      </w:r>
      <w:r>
        <w:rPr>
          <w:rFonts w:ascii="Arial" w:hAnsi="Arial" w:cs="Arial" w:eastAsia="Arial"/>
          <w:sz w:val="17"/>
          <w:szCs w:val="17"/>
          <w:color w:val="2A2A2A"/>
          <w:spacing w:val="3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</w:rPr>
        <w:t>Edildigi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8" w:lineRule="exact"/>
        <w:ind w:left="145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1"/>
        </w:rPr>
        <w:t>E;,,,..,ı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82"/>
          <w:position w:val="-1"/>
        </w:rPr>
        <w:t>I</w:t>
      </w:r>
      <w:r>
        <w:rPr>
          <w:rFonts w:ascii="Arial" w:hAnsi="Arial" w:cs="Arial" w:eastAsia="Arial"/>
          <w:sz w:val="27"/>
          <w:szCs w:val="27"/>
          <w:color w:val="3F3F3F"/>
          <w:spacing w:val="-13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10"/>
          <w:position w:val="-1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-13"/>
          <w:w w:val="163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8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26.05.2017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0"/>
          <w:position w:val="1"/>
        </w:rPr>
        <w:t>!Saati: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7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1"/>
        </w:rPr>
        <w:t>17:10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231" w:right="-20"/>
        <w:jc w:val="left"/>
        <w:tabs>
          <w:tab w:pos="1040" w:val="left"/>
          <w:tab w:pos="1540" w:val="left"/>
          <w:tab w:pos="3660" w:val="left"/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</w:rPr>
        <w:t>PiDENEKİP: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0"/>
        </w:rPr>
        <w:t>ı.</w:t>
      </w:r>
      <w:r>
        <w:rPr>
          <w:rFonts w:ascii="Arial" w:hAnsi="Arial" w:cs="Arial" w:eastAsia="Arial"/>
          <w:sz w:val="26"/>
          <w:szCs w:val="26"/>
          <w:color w:val="2A2A2A"/>
          <w:spacing w:val="6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9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300" w:bottom="280" w:left="280" w:right="280"/>
        </w:sectPr>
      </w:pPr>
      <w:rPr/>
    </w:p>
    <w:p>
      <w:pPr>
        <w:spacing w:before="41" w:after="0" w:line="240" w:lineRule="auto"/>
        <w:ind w:left="2327" w:right="-68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6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192" w:lineRule="exact"/>
        <w:ind w:left="298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565656"/>
          <w:spacing w:val="-7"/>
          <w:w w:val="137"/>
          <w:position w:val="2"/>
        </w:rPr>
        <w:t>'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37"/>
          <w:position w:val="2"/>
        </w:rPr>
        <w:t>()</w:t>
      </w:r>
      <w:r>
        <w:rPr>
          <w:rFonts w:ascii="Arial" w:hAnsi="Arial" w:cs="Arial" w:eastAsia="Arial"/>
          <w:sz w:val="14"/>
          <w:szCs w:val="14"/>
          <w:color w:val="2A2A2A"/>
          <w:spacing w:val="-53"/>
          <w:w w:val="137"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0" w:lineRule="exact"/>
        <w:ind w:left="346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00"/>
          <w:i/>
          <w:position w:val="-1"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2A2A2A"/>
          <w:spacing w:val="0"/>
          <w:w w:val="100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A2A2A"/>
          <w:spacing w:val="0"/>
          <w:w w:val="55"/>
        </w:rPr>
        <w:t>3</w:t>
      </w:r>
      <w:r>
        <w:rPr>
          <w:rFonts w:ascii="Arial" w:hAnsi="Arial" w:cs="Arial" w:eastAsia="Arial"/>
          <w:sz w:val="26"/>
          <w:szCs w:val="26"/>
          <w:color w:val="2A2A2A"/>
          <w:spacing w:val="26"/>
          <w:w w:val="55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55"/>
        </w:rPr>
        <w:t>G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55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11"/>
          <w:w w:val="55"/>
        </w:rPr>
        <w:t> 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7"/>
        </w:rPr>
        <w:t>MaYIS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67"/>
        </w:rPr>
        <w:t>  </w:t>
      </w:r>
      <w:r>
        <w:rPr>
          <w:rFonts w:ascii="Arial" w:hAnsi="Arial" w:cs="Arial" w:eastAsia="Arial"/>
          <w:sz w:val="16"/>
          <w:szCs w:val="16"/>
          <w:color w:val="2A2A2A"/>
          <w:spacing w:val="14"/>
          <w:w w:val="67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67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  <w:cols w:num="2" w:equalWidth="0">
            <w:col w:w="6319" w:space="2593"/>
            <w:col w:w="2448"/>
          </w:cols>
        </w:sectPr>
      </w:pPr>
      <w:rPr/>
    </w:p>
    <w:p>
      <w:pPr>
        <w:spacing w:before="0" w:after="0" w:line="131" w:lineRule="exact"/>
        <w:ind w:left="303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-5"/>
        </w:rPr>
        <w:t>.Q</w:t>
      </w:r>
      <w:r>
        <w:rPr>
          <w:rFonts w:ascii="Arial" w:hAnsi="Arial" w:cs="Arial" w:eastAsia="Arial"/>
          <w:sz w:val="17"/>
          <w:szCs w:val="17"/>
          <w:color w:val="3F3F3F"/>
          <w:spacing w:val="-36"/>
          <w:w w:val="100"/>
          <w:i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-5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2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</w:sectPr>
      </w:pPr>
      <w:rPr/>
    </w:p>
    <w:p>
      <w:pPr>
        <w:spacing w:before="0" w:after="0" w:line="443" w:lineRule="exact"/>
        <w:ind w:left="279" w:right="-124"/>
        <w:jc w:val="left"/>
        <w:tabs>
          <w:tab w:pos="2480" w:val="left"/>
          <w:tab w:pos="29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56"/>
          <w:szCs w:val="56"/>
          <w:color w:val="2A2A2A"/>
          <w:spacing w:val="-100"/>
          <w:w w:val="56"/>
          <w:position w:val="-10"/>
        </w:rPr>
        <w:t>·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53"/>
          <w:position w:val="10"/>
        </w:rPr>
        <w:t>..</w:t>
      </w:r>
      <w:r>
        <w:rPr>
          <w:rFonts w:ascii="Arial" w:hAnsi="Arial" w:cs="Arial" w:eastAsia="Arial"/>
          <w:sz w:val="15"/>
          <w:szCs w:val="15"/>
          <w:color w:val="2A2A2A"/>
          <w:spacing w:val="-9"/>
          <w:w w:val="53"/>
          <w:position w:val="10"/>
        </w:rPr>
        <w:t>.</w:t>
      </w:r>
      <w:r>
        <w:rPr>
          <w:rFonts w:ascii="Arial" w:hAnsi="Arial" w:cs="Arial" w:eastAsia="Arial"/>
          <w:sz w:val="56"/>
          <w:szCs w:val="56"/>
          <w:color w:val="2A2A2A"/>
          <w:spacing w:val="-161"/>
          <w:w w:val="56"/>
          <w:position w:val="-10"/>
        </w:rPr>
        <w:t>-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53"/>
          <w:position w:val="10"/>
        </w:rPr>
        <w:t>...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2"/>
          <w:position w:val="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5797C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75797C"/>
          <w:spacing w:val="-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579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5797C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75797C"/>
          <w:spacing w:val="0"/>
          <w:w w:val="166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8E8E8E"/>
          <w:w w:val="86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8E8E8E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9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3"/>
          <w:w w:val="89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8"/>
        </w:rPr>
        <w:t>RIM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ttfa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(y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972"/>
          <w:spacing w:val="-13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iı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-6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  <w:cols w:num="3" w:equalWidth="0">
            <w:col w:w="3088" w:space="204"/>
            <w:col w:w="746" w:space="4540"/>
            <w:col w:w="2782"/>
          </w:cols>
        </w:sectPr>
      </w:pPr>
      <w:rPr/>
    </w:p>
    <w:p>
      <w:pPr>
        <w:spacing w:before="0" w:after="0" w:line="226" w:lineRule="exact"/>
        <w:ind w:left="2208" w:right="-7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Güne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1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75797C"/>
          <w:spacing w:val="0"/>
          <w:w w:val="100"/>
        </w:rPr>
        <w:t>B"</w:t>
      </w:r>
      <w:r>
        <w:rPr>
          <w:rFonts w:ascii="Arial" w:hAnsi="Arial" w:cs="Arial" w:eastAsia="Arial"/>
          <w:sz w:val="20"/>
          <w:szCs w:val="20"/>
          <w:color w:val="75797C"/>
          <w:spacing w:val="0"/>
          <w:w w:val="100"/>
        </w:rPr>
        <w:t>   </w:t>
      </w:r>
      <w:r>
        <w:rPr>
          <w:rFonts w:ascii="Arial" w:hAnsi="Arial" w:cs="Arial" w:eastAsia="Arial"/>
          <w:sz w:val="20"/>
          <w:szCs w:val="20"/>
          <w:color w:val="75797C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E8E8E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8E8E8E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1"/>
          <w:position w:val="1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A3A3A3"/>
          <w:spacing w:val="0"/>
          <w:w w:val="342"/>
        </w:rPr>
        <w:t>\</w:t>
      </w:r>
      <w:r>
        <w:rPr>
          <w:rFonts w:ascii="Arial" w:hAnsi="Arial" w:cs="Arial" w:eastAsia="Arial"/>
          <w:sz w:val="5"/>
          <w:szCs w:val="5"/>
          <w:color w:val="A3A3A3"/>
          <w:spacing w:val="0"/>
          <w:w w:val="342"/>
        </w:rPr>
        <w:t>  </w:t>
      </w:r>
      <w:r>
        <w:rPr>
          <w:rFonts w:ascii="Arial" w:hAnsi="Arial" w:cs="Arial" w:eastAsia="Arial"/>
          <w:sz w:val="5"/>
          <w:szCs w:val="5"/>
          <w:color w:val="A3A3A3"/>
          <w:spacing w:val="20"/>
          <w:w w:val="342"/>
        </w:rPr>
        <w:t> </w:t>
      </w:r>
      <w:r>
        <w:rPr>
          <w:rFonts w:ascii="Arial" w:hAnsi="Arial" w:cs="Arial" w:eastAsia="Arial"/>
          <w:sz w:val="5"/>
          <w:szCs w:val="5"/>
          <w:color w:val="B1B3B5"/>
          <w:spacing w:val="0"/>
          <w:w w:val="100"/>
        </w:rPr>
        <w:t>ı</w:t>
      </w:r>
      <w:r>
        <w:rPr>
          <w:rFonts w:ascii="Arial" w:hAnsi="Arial" w:cs="Arial" w:eastAsia="Arial"/>
          <w:sz w:val="5"/>
          <w:szCs w:val="5"/>
          <w:color w:val="B1B3B5"/>
          <w:spacing w:val="0"/>
          <w:w w:val="100"/>
        </w:rPr>
        <w:t>  </w:t>
      </w:r>
      <w:r>
        <w:rPr>
          <w:rFonts w:ascii="Arial" w:hAnsi="Arial" w:cs="Arial" w:eastAsia="Arial"/>
          <w:sz w:val="5"/>
          <w:szCs w:val="5"/>
          <w:color w:val="B1B3B5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3B5"/>
          <w:spacing w:val="0"/>
          <w:w w:val="248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B1B3B5"/>
          <w:spacing w:val="19"/>
          <w:w w:val="248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6C6C6"/>
          <w:spacing w:val="0"/>
          <w:w w:val="121"/>
        </w:rPr>
        <w:t>......</w:t>
      </w:r>
      <w:r>
        <w:rPr>
          <w:rFonts w:ascii="Times New Roman" w:hAnsi="Times New Roman" w:cs="Times New Roman" w:eastAsia="Times New Roman"/>
          <w:sz w:val="7"/>
          <w:szCs w:val="7"/>
          <w:color w:val="C6C6C6"/>
          <w:spacing w:val="11"/>
          <w:w w:val="12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3B5"/>
          <w:spacing w:val="0"/>
          <w:w w:val="195"/>
        </w:rPr>
        <w:t>;/</w:t>
      </w:r>
      <w:r>
        <w:rPr>
          <w:rFonts w:ascii="Times New Roman" w:hAnsi="Times New Roman" w:cs="Times New Roman" w:eastAsia="Times New Roman"/>
          <w:sz w:val="7"/>
          <w:szCs w:val="7"/>
          <w:color w:val="B1B3B5"/>
          <w:spacing w:val="-10"/>
          <w:w w:val="19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0"/>
          <w:w w:val="83"/>
        </w:rPr>
        <w:t>"'-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7" w:after="0" w:line="144" w:lineRule="exact"/>
        <w:ind w:left="53" w:right="-20"/>
        <w:jc w:val="left"/>
        <w:tabs>
          <w:tab w:pos="11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8"/>
          <w:szCs w:val="18"/>
          <w:color w:val="8E8E8E"/>
          <w:spacing w:val="0"/>
          <w:w w:val="263"/>
          <w:position w:val="-5"/>
        </w:rPr>
        <w:t>''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00"/>
          <w:position w:val="-5"/>
        </w:rPr>
      </w:r>
      <w:r>
        <w:rPr>
          <w:rFonts w:ascii="Arial" w:hAnsi="Arial" w:cs="Arial" w:eastAsia="Arial"/>
          <w:sz w:val="10"/>
          <w:szCs w:val="10"/>
          <w:color w:val="B1B3B5"/>
          <w:spacing w:val="0"/>
          <w:w w:val="119"/>
          <w:position w:val="-2"/>
        </w:rPr>
        <w:t>/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  <w:cols w:num="2" w:equalWidth="0">
            <w:col w:w="4251" w:space="4547"/>
            <w:col w:w="2562"/>
          </w:cols>
        </w:sectPr>
      </w:pPr>
      <w:rPr/>
    </w:p>
    <w:p>
      <w:pPr>
        <w:spacing w:before="0" w:after="0" w:line="402" w:lineRule="exact"/>
        <w:ind w:left="2585" w:right="-20"/>
        <w:jc w:val="left"/>
        <w:tabs>
          <w:tab w:pos="3060" w:val="left"/>
          <w:tab w:pos="836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100"/>
          <w:position w:val="15"/>
        </w:rPr>
        <w:t>Gr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-9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E8E8E"/>
          <w:spacing w:val="0"/>
          <w:w w:val="100"/>
          <w:position w:val="15"/>
        </w:rPr>
      </w:r>
      <w:r>
        <w:rPr>
          <w:rFonts w:ascii="Arial" w:hAnsi="Arial" w:cs="Arial" w:eastAsia="Arial"/>
          <w:sz w:val="19"/>
          <w:szCs w:val="19"/>
          <w:color w:val="8E8E8E"/>
          <w:spacing w:val="0"/>
          <w:w w:val="200"/>
          <w:position w:val="17"/>
        </w:rPr>
        <w:t>l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4"/>
          <w:position w:val="17"/>
        </w:rPr>
        <w:t>ar</w:t>
      </w:r>
      <w:r>
        <w:rPr>
          <w:rFonts w:ascii="Arial" w:hAnsi="Arial" w:cs="Arial" w:eastAsia="Arial"/>
          <w:sz w:val="19"/>
          <w:szCs w:val="19"/>
          <w:color w:val="2A2A2A"/>
          <w:spacing w:val="6"/>
          <w:w w:val="100"/>
          <w:position w:val="17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16"/>
          <w:position w:val="17"/>
        </w:rPr>
        <w:t>Amiri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7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42"/>
          <w:szCs w:val="42"/>
          <w:color w:val="8E8E8E"/>
          <w:spacing w:val="11"/>
          <w:w w:val="42"/>
          <w:position w:val="-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B1B3B5"/>
          <w:spacing w:val="0"/>
          <w:w w:val="68"/>
          <w:position w:val="-2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B1B3B5"/>
          <w:spacing w:val="-10"/>
          <w:w w:val="69"/>
          <w:position w:val="-2"/>
        </w:rPr>
        <w:t>_</w:t>
      </w:r>
      <w:r>
        <w:rPr>
          <w:rFonts w:ascii="Times New Roman" w:hAnsi="Times New Roman" w:cs="Times New Roman" w:eastAsia="Times New Roman"/>
          <w:sz w:val="42"/>
          <w:szCs w:val="42"/>
          <w:color w:val="8E8E8E"/>
          <w:spacing w:val="-75"/>
          <w:w w:val="68"/>
          <w:position w:val="-2"/>
        </w:rPr>
        <w:t>B</w:t>
      </w:r>
      <w:r>
        <w:rPr>
          <w:rFonts w:ascii="Times New Roman" w:hAnsi="Times New Roman" w:cs="Times New Roman" w:eastAsia="Times New Roman"/>
          <w:sz w:val="42"/>
          <w:szCs w:val="42"/>
          <w:color w:val="C6C6C6"/>
          <w:spacing w:val="-5"/>
          <w:w w:val="55"/>
          <w:position w:val="-2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606972"/>
          <w:spacing w:val="-52"/>
          <w:w w:val="71"/>
          <w:position w:val="-2"/>
        </w:rPr>
        <w:t>ü</w:t>
      </w:r>
      <w:r>
        <w:rPr>
          <w:rFonts w:ascii="Times New Roman" w:hAnsi="Times New Roman" w:cs="Times New Roman" w:eastAsia="Times New Roman"/>
          <w:sz w:val="42"/>
          <w:szCs w:val="42"/>
          <w:color w:val="8E8E8E"/>
          <w:spacing w:val="0"/>
          <w:w w:val="110"/>
          <w:position w:val="-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2A2A2A"/>
          <w:spacing w:val="16"/>
          <w:w w:val="74"/>
          <w:position w:val="-2"/>
        </w:rPr>
        <w:t>n</w:t>
      </w:r>
      <w:r>
        <w:rPr>
          <w:rFonts w:ascii="Times New Roman" w:hAnsi="Times New Roman" w:cs="Times New Roman" w:eastAsia="Times New Roman"/>
          <w:sz w:val="42"/>
          <w:szCs w:val="42"/>
          <w:color w:val="75797C"/>
          <w:spacing w:val="0"/>
          <w:w w:val="150"/>
          <w:position w:val="-2"/>
        </w:rPr>
        <w:t>ı.</w:t>
      </w:r>
      <w:r>
        <w:rPr>
          <w:rFonts w:ascii="Times New Roman" w:hAnsi="Times New Roman" w:cs="Times New Roman" w:eastAsia="Times New Roman"/>
          <w:sz w:val="42"/>
          <w:szCs w:val="42"/>
          <w:color w:val="75797C"/>
          <w:spacing w:val="19"/>
          <w:w w:val="151"/>
          <w:position w:val="-2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3F3F3F"/>
          <w:spacing w:val="7"/>
          <w:w w:val="91"/>
          <w:position w:val="-2"/>
        </w:rPr>
        <w:t>u</w:t>
      </w:r>
      <w:r>
        <w:rPr>
          <w:rFonts w:ascii="Times New Roman" w:hAnsi="Times New Roman" w:cs="Times New Roman" w:eastAsia="Times New Roman"/>
          <w:sz w:val="42"/>
          <w:szCs w:val="42"/>
          <w:color w:val="8E8E8E"/>
          <w:spacing w:val="0"/>
          <w:w w:val="70"/>
          <w:position w:val="-2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</w:sectPr>
      </w:pPr>
      <w:rPr/>
    </w:p>
    <w:p>
      <w:pPr>
        <w:spacing w:before="96" w:after="0" w:line="128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7"/>
        </w:rPr>
        <w:t>Aziz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6"/>
          <w:position w:val="-7"/>
        </w:rPr>
        <w:t>ÜNSALAN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-63"/>
          <w:w w:val="77"/>
          <w:position w:val="-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7"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1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2A2A2A"/>
          <w:spacing w:val="-35"/>
          <w:w w:val="56"/>
          <w:position w:val="-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972"/>
          <w:spacing w:val="-16"/>
          <w:w w:val="123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14"/>
          <w:w w:val="162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3F3F3F"/>
          <w:spacing w:val="-108"/>
          <w:w w:val="93"/>
          <w:position w:val="-9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8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F3F3F"/>
          <w:spacing w:val="-49"/>
          <w:w w:val="93"/>
          <w:position w:val="-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-33"/>
          <w:w w:val="103"/>
          <w:position w:val="-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0"/>
          <w:w w:val="63"/>
          <w:position w:val="-9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-49"/>
          <w:w w:val="64"/>
          <w:position w:val="-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75797C"/>
          <w:spacing w:val="-25"/>
          <w:w w:val="155"/>
          <w:position w:val="-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0"/>
          <w:w w:val="63"/>
          <w:position w:val="-9"/>
        </w:rPr>
        <w:t>'::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-51"/>
          <w:w w:val="64"/>
          <w:position w:val="-9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-5"/>
          <w:w w:val="69"/>
          <w:position w:val="-3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-177"/>
          <w:w w:val="63"/>
          <w:position w:val="-9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0"/>
          <w:w w:val="69"/>
          <w:position w:val="-3"/>
        </w:rPr>
        <w:t>·•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0"/>
          <w:w w:val="81"/>
          <w:position w:val="-9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-121"/>
          <w:w w:val="81"/>
          <w:position w:val="-9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0"/>
          <w:w w:val="9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1B3B5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-2"/>
          <w:w w:val="80"/>
          <w:position w:val="-9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606972"/>
          <w:spacing w:val="0"/>
          <w:w w:val="213"/>
          <w:position w:val="-9"/>
        </w:rPr>
        <w:t>'"</w:t>
      </w:r>
      <w:r>
        <w:rPr>
          <w:rFonts w:ascii="Times New Roman" w:hAnsi="Times New Roman" w:cs="Times New Roman" w:eastAsia="Times New Roman"/>
          <w:sz w:val="34"/>
          <w:szCs w:val="34"/>
          <w:color w:val="565656"/>
          <w:spacing w:val="10"/>
          <w:w w:val="76"/>
          <w:position w:val="-9"/>
        </w:rPr>
        <w:t>:</w:t>
      </w:r>
      <w:r>
        <w:rPr>
          <w:rFonts w:ascii="Arial" w:hAnsi="Arial" w:cs="Arial" w:eastAsia="Arial"/>
          <w:sz w:val="20"/>
          <w:szCs w:val="20"/>
          <w:color w:val="75797C"/>
          <w:spacing w:val="0"/>
          <w:w w:val="79"/>
          <w:position w:val="-3"/>
        </w:rPr>
        <w:t>c</w:t>
      </w:r>
      <w:r>
        <w:rPr>
          <w:rFonts w:ascii="Arial" w:hAnsi="Arial" w:cs="Arial" w:eastAsia="Arial"/>
          <w:sz w:val="20"/>
          <w:szCs w:val="20"/>
          <w:color w:val="565656"/>
          <w:spacing w:val="-16"/>
          <w:w w:val="108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80"/>
          <w:position w:val="-9"/>
        </w:rPr>
        <w:t>1</w:t>
      </w:r>
      <w:r>
        <w:rPr>
          <w:rFonts w:ascii="Arial" w:hAnsi="Arial" w:cs="Arial" w:eastAsia="Arial"/>
          <w:sz w:val="18"/>
          <w:szCs w:val="18"/>
          <w:color w:val="A3A3A3"/>
          <w:spacing w:val="0"/>
          <w:w w:val="100"/>
          <w:position w:val="-9"/>
        </w:rPr>
        <w:t>  </w:t>
      </w:r>
      <w:r>
        <w:rPr>
          <w:rFonts w:ascii="Arial" w:hAnsi="Arial" w:cs="Arial" w:eastAsia="Arial"/>
          <w:sz w:val="18"/>
          <w:szCs w:val="18"/>
          <w:color w:val="A3A3A3"/>
          <w:spacing w:val="-1"/>
          <w:w w:val="100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3F4695"/>
          <w:spacing w:val="0"/>
          <w:w w:val="600"/>
          <w:i/>
          <w:position w:val="-9"/>
        </w:rPr>
        <w:t>(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  <w:cols w:num="2" w:equalWidth="0">
            <w:col w:w="6500" w:space="1863"/>
            <w:col w:w="2997"/>
          </w:cols>
        </w:sectPr>
      </w:pPr>
      <w:rPr/>
    </w:p>
    <w:p>
      <w:pPr>
        <w:spacing w:before="0" w:after="0" w:line="259" w:lineRule="exact"/>
        <w:ind w:left="5502" w:right="-20"/>
        <w:jc w:val="left"/>
        <w:tabs>
          <w:tab w:pos="8640" w:val="left"/>
          <w:tab w:pos="101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2.455841pt;margin-top:4.872016pt;width:4.7214pt;height:18pt;mso-position-horizontal-relative:page;mso-position-vertical-relative:paragraph;z-index:-16394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2A2A2A"/>
                      <w:spacing w:val="0"/>
                      <w:w w:val="42"/>
                      <w:i/>
                    </w:rPr>
                    <w:t>:·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>İtf.Çvş.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7"/>
          <w:position w:val="4"/>
        </w:rPr>
        <w:t>ti&lt;f:ı</w:t>
      </w:r>
      <w:r>
        <w:rPr>
          <w:rFonts w:ascii="Times New Roman" w:hAnsi="Times New Roman" w:cs="Times New Roman" w:eastAsia="Times New Roman"/>
          <w:sz w:val="21"/>
          <w:szCs w:val="21"/>
          <w:color w:val="606972"/>
          <w:spacing w:val="5"/>
          <w:w w:val="94"/>
          <w:position w:val="4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60"/>
          <w:position w:val="4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65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75797C"/>
          <w:spacing w:val="0"/>
          <w:w w:val="69"/>
          <w:position w:val="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75797C"/>
          <w:spacing w:val="-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72"/>
          <w:position w:val="4"/>
        </w:rPr>
        <w:t>rü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2"/>
          <w:w w:val="72"/>
          <w:position w:val="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00"/>
          <w:position w:val="4"/>
        </w:rPr>
        <w:t>1,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right="1782"/>
        <w:jc w:val="right"/>
        <w:tabs>
          <w:tab w:pos="72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2"/>
          <w:szCs w:val="22"/>
          <w:color w:val="C6C6C6"/>
          <w:spacing w:val="0"/>
          <w:w w:val="100"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C6C6C6"/>
          <w:spacing w:val="4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48"/>
          <w:i/>
          <w:position w:val="-4"/>
        </w:rPr>
        <w:t>:··:</w:t>
      </w:r>
      <w:r>
        <w:rPr>
          <w:rFonts w:ascii="Arial" w:hAnsi="Arial" w:cs="Arial" w:eastAsia="Arial"/>
          <w:sz w:val="17"/>
          <w:szCs w:val="17"/>
          <w:color w:val="3F3F3F"/>
          <w:spacing w:val="-2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54"/>
          <w:position w:val="-4"/>
        </w:rPr>
        <w:t>.....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9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5797C"/>
          <w:spacing w:val="0"/>
          <w:w w:val="58"/>
          <w:i/>
          <w:position w:val="-4"/>
        </w:rPr>
        <w:t>...</w:t>
      </w:r>
      <w:r>
        <w:rPr>
          <w:rFonts w:ascii="Times New Roman" w:hAnsi="Times New Roman" w:cs="Times New Roman" w:eastAsia="Times New Roman"/>
          <w:sz w:val="15"/>
          <w:szCs w:val="15"/>
          <w:color w:val="75797C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75797C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8"/>
          <w:szCs w:val="18"/>
          <w:color w:val="606972"/>
          <w:spacing w:val="-19"/>
          <w:w w:val="158"/>
          <w:position w:val="-4"/>
        </w:rPr>
        <w:t>: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32"/>
          <w:position w:val="-4"/>
        </w:rPr>
        <w:t>·:</w:t>
      </w:r>
      <w:r>
        <w:rPr>
          <w:rFonts w:ascii="Arial" w:hAnsi="Arial" w:cs="Arial" w:eastAsia="Arial"/>
          <w:sz w:val="18"/>
          <w:szCs w:val="18"/>
          <w:color w:val="3F3F3F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0"/>
          <w:i/>
          <w:position w:val="-4"/>
        </w:rPr>
        <w:t>·: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-8"/>
          <w:w w:val="100"/>
          <w:i/>
          <w:position w:val="-4"/>
        </w:rPr>
        <w:t> </w:t>
      </w:r>
      <w:r>
        <w:rPr>
          <w:rFonts w:ascii="Arial" w:hAnsi="Arial" w:cs="Arial" w:eastAsia="Arial"/>
          <w:sz w:val="12"/>
          <w:szCs w:val="12"/>
          <w:color w:val="2A2A2A"/>
          <w:spacing w:val="0"/>
          <w:w w:val="84"/>
          <w:position w:val="-4"/>
        </w:rPr>
        <w:t>.,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1634"/>
        <w:jc w:val="right"/>
        <w:tabs>
          <w:tab w:pos="3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3A3A3"/>
          <w:w w:val="61"/>
          <w:position w:val="-6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A3A3A3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A3A3A3"/>
          <w:w w:val="100"/>
          <w:position w:val="-6"/>
        </w:rPr>
      </w:r>
      <w:r>
        <w:rPr>
          <w:rFonts w:ascii="Arial" w:hAnsi="Arial" w:cs="Arial" w:eastAsia="Arial"/>
          <w:sz w:val="23"/>
          <w:szCs w:val="23"/>
          <w:color w:val="B1B3B5"/>
          <w:spacing w:val="0"/>
          <w:w w:val="100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B1B3B5"/>
          <w:spacing w:val="15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8E8E8E"/>
          <w:spacing w:val="0"/>
          <w:w w:val="51"/>
          <w:position w:val="-3"/>
        </w:rPr>
        <w:t>..</w:t>
      </w:r>
      <w:r>
        <w:rPr>
          <w:rFonts w:ascii="Arial" w:hAnsi="Arial" w:cs="Arial" w:eastAsia="Arial"/>
          <w:sz w:val="17"/>
          <w:szCs w:val="17"/>
          <w:color w:val="8E8E8E"/>
          <w:spacing w:val="13"/>
          <w:w w:val="51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A3A3A3"/>
          <w:spacing w:val="0"/>
          <w:w w:val="164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right="1964"/>
        <w:jc w:val="righ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C6C6C6"/>
          <w:spacing w:val="0"/>
          <w:w w:val="110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</w:sectPr>
      </w:pPr>
      <w:rPr/>
    </w:p>
    <w:p>
      <w:pPr>
        <w:spacing w:before="25" w:after="0" w:line="240" w:lineRule="auto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76"/>
        </w:rPr>
        <w:t>:ı: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24" w:lineRule="exact"/>
        <w:ind w:left="186" w:right="-20"/>
        <w:jc w:val="left"/>
        <w:tabs>
          <w:tab w:pos="25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331406pt;margin-top:7.4501pt;width:17.637094pt;height:54.5pt;mso-position-horizontal-relative:page;mso-position-vertical-relative:paragraph;z-index:-16393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363B77"/>
                      <w:spacing w:val="-93"/>
                      <w:w w:val="51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63B77"/>
                      <w:spacing w:val="-52"/>
                      <w:w w:val="51"/>
                      <w:i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363B77"/>
                      <w:spacing w:val="-471"/>
                      <w:w w:val="52"/>
                      <w:i/>
                      <w:position w:val="-1"/>
                    </w:rPr>
                    <w:t>x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0"/>
          <w:w w:val="120"/>
          <w:position w:val="1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0"/>
          <w:w w:val="120"/>
          <w:position w:val="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69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0"/>
          <w:w w:val="100"/>
          <w:position w:val="1"/>
        </w:rPr>
        <w:t>(AYA</w: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06972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2A2A2A"/>
          <w:spacing w:val="-36"/>
          <w:w w:val="100"/>
          <w:position w:val="-4"/>
        </w:rPr>
        <w:t>M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  <w:position w:val="-4"/>
        </w:rPr>
        <w:t>iz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75797C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75797C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75797C"/>
          <w:spacing w:val="1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06972"/>
          <w:spacing w:val="-8"/>
          <w:w w:val="77"/>
        </w:rPr>
        <w:t>G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77"/>
        </w:rPr>
        <w:t>ü</w:t>
      </w:r>
      <w:r>
        <w:rPr>
          <w:rFonts w:ascii="Arial" w:hAnsi="Arial" w:cs="Arial" w:eastAsia="Arial"/>
          <w:sz w:val="23"/>
          <w:szCs w:val="23"/>
          <w:color w:val="606972"/>
          <w:spacing w:val="-15"/>
          <w:w w:val="77"/>
        </w:rPr>
        <w:t>n</w:t>
      </w:r>
      <w:r>
        <w:rPr>
          <w:rFonts w:ascii="Arial" w:hAnsi="Arial" w:cs="Arial" w:eastAsia="Arial"/>
          <w:sz w:val="23"/>
          <w:szCs w:val="23"/>
          <w:color w:val="606972"/>
          <w:spacing w:val="-5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606972"/>
          <w:spacing w:val="-5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78"/>
        </w:rPr>
        <w:t>Bölg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79"/>
        </w:rPr>
        <w:t>e</w:t>
      </w:r>
      <w:r>
        <w:rPr>
          <w:rFonts w:ascii="Arial" w:hAnsi="Arial" w:cs="Arial" w:eastAsia="Arial"/>
          <w:sz w:val="23"/>
          <w:szCs w:val="23"/>
          <w:color w:val="606972"/>
          <w:spacing w:val="-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83"/>
        </w:rPr>
        <w:t>Amiri</w:t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6069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19"/>
          <w:position w:val="9"/>
        </w:rPr>
        <w:t>.En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  <w:cols w:num="2" w:equalWidth="0">
            <w:col w:w="829" w:space="1722"/>
            <w:col w:w="8809"/>
          </w:cols>
        </w:sectPr>
      </w:pPr>
      <w:rPr/>
    </w:p>
    <w:p>
      <w:pPr>
        <w:spacing w:before="0" w:after="0" w:line="564" w:lineRule="exact"/>
        <w:ind w:left="3535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pict>
          <v:group style="position:absolute;margin-left:18.144886pt;margin-top:23.454245pt;width:559.387737pt;height:798.599911pt;mso-position-horizontal-relative:page;mso-position-vertical-relative:page;z-index:-16397" coordorigin="363,469" coordsize="11188,15972">
            <v:group style="position:absolute;left:372;top:493;width:11107;height:2" coordorigin="372,493" coordsize="11107,2">
              <v:shape style="position:absolute;left:372;top:493;width:11107;height:2" coordorigin="372,493" coordsize="11107,0" path="m372,493l11479,493e" filled="f" stroked="t" strokeweight=".954994pt" strokecolor="#4B4B4B">
                <v:path arrowok="t"/>
              </v:shape>
            </v:group>
            <v:group style="position:absolute;left:384;top:479;width:2;height:909" coordorigin="384,479" coordsize="2,909">
              <v:shape style="position:absolute;left:384;top:479;width:2;height:909" coordorigin="384,479" coordsize="0,909" path="m384,1388l384,479e" filled="f" stroked="t" strokeweight=".954994pt" strokecolor="#808080">
                <v:path arrowok="t"/>
              </v:shape>
            </v:group>
            <v:group style="position:absolute;left:2419;top:488;width:2;height:1177" coordorigin="2419,488" coordsize="2,1177">
              <v:shape style="position:absolute;left:2419;top:488;width:2;height:1177" coordorigin="2419,488" coordsize="0,1177" path="m2419,1666l2419,488e" filled="f" stroked="t" strokeweight=".954994pt" strokecolor="#3B3B3B">
                <v:path arrowok="t"/>
              </v:shape>
            </v:group>
            <v:group style="position:absolute;left:2378;top:493;width:406;height:2" coordorigin="2378,493" coordsize="406,2">
              <v:shape style="position:absolute;left:2378;top:493;width:406;height:2" coordorigin="2378,493" coordsize="406,0" path="m2378,493l2784,493e" filled="f" stroked="t" strokeweight=".477497pt" strokecolor="#1F1F1F">
                <v:path arrowok="t"/>
              </v:shape>
            </v:group>
            <v:group style="position:absolute;left:7454;top:500;width:1714;height:2" coordorigin="7454,500" coordsize="1714,2">
              <v:shape style="position:absolute;left:7454;top:500;width:1714;height:2" coordorigin="7454,500" coordsize="1714,0" path="m7454,500l9168,500e" filled="f" stroked="t" strokeweight=".716246pt" strokecolor="#484848">
                <v:path arrowok="t"/>
              </v:shape>
            </v:group>
            <v:group style="position:absolute;left:9189;top:493;width:2;height:1182" coordorigin="9189,493" coordsize="2,1182">
              <v:shape style="position:absolute;left:9189;top:493;width:2;height:1182" coordorigin="9189,493" coordsize="0,1182" path="m9189,1675l9189,493e" filled="f" stroked="t" strokeweight=".954994pt" strokecolor="#383838">
                <v:path arrowok="t"/>
              </v:shape>
            </v:group>
            <v:group style="position:absolute;left:9139;top:503;width:320;height:2" coordorigin="9139,503" coordsize="320,2">
              <v:shape style="position:absolute;left:9139;top:503;width:320;height:2" coordorigin="9139,503" coordsize="320,0" path="m9139,503l9459,503e" filled="f" stroked="t" strokeweight=".477497pt" strokecolor="#343434">
                <v:path arrowok="t"/>
              </v:shape>
            </v:group>
            <v:group style="position:absolute;left:9402;top:503;width:2077;height:2" coordorigin="9402,503" coordsize="2077,2">
              <v:shape style="position:absolute;left:9402;top:503;width:2077;height:2" coordorigin="9402,503" coordsize="2077,0" path="m9402,503l11479,503e" filled="f" stroked="t" strokeweight=".716246pt" strokecolor="#3F3F3F">
                <v:path arrowok="t"/>
              </v:shape>
            </v:group>
            <v:group style="position:absolute;left:11469;top:493;width:2;height:3671" coordorigin="11469,493" coordsize="2,3671">
              <v:shape style="position:absolute;left:11469;top:493;width:2;height:3671" coordorigin="11469,493" coordsize="0,3671" path="m11469,4164l11469,493e" filled="f" stroked="t" strokeweight=".954994pt" strokecolor="#3F3F3F">
                <v:path arrowok="t"/>
              </v:shape>
            </v:group>
            <v:group style="position:absolute;left:377;top:1654;width:611;height:2" coordorigin="377,1654" coordsize="611,2">
              <v:shape style="position:absolute;left:377;top:1654;width:611;height:2" coordorigin="377,1654" coordsize="611,0" path="m377,1654l988,1654e" filled="f" stroked="t" strokeweight=".954994pt" strokecolor="#5B5B5B">
                <v:path arrowok="t"/>
              </v:shape>
            </v:group>
            <v:group style="position:absolute;left:893;top:1658;width:1561;height:2" coordorigin="893,1658" coordsize="1561,2">
              <v:shape style="position:absolute;left:893;top:1658;width:1561;height:2" coordorigin="893,1658" coordsize="1561,0" path="m893,1658l2454,1658e" filled="f" stroked="t" strokeweight=".716246pt" strokecolor="#484848">
                <v:path arrowok="t"/>
              </v:shape>
            </v:group>
            <v:group style="position:absolute;left:2378;top:1658;width:406;height:2" coordorigin="2378,1658" coordsize="406,2">
              <v:shape style="position:absolute;left:2378;top:1658;width:406;height:2" coordorigin="2378,1658" coordsize="406,0" path="m2378,1658l2784,1658e" filled="f" stroked="t" strokeweight=".716246pt" strokecolor="#232323">
                <v:path arrowok="t"/>
              </v:shape>
            </v:group>
            <v:group style="position:absolute;left:2698;top:1666;width:8781;height:2" coordorigin="2698,1666" coordsize="8781,2">
              <v:shape style="position:absolute;left:2698;top:1666;width:8781;height:2" coordorigin="2698,1666" coordsize="8781,0" path="m2698,1666l11479,1666e" filled="f" stroked="t" strokeweight=".954994pt" strokecolor="#484848">
                <v:path arrowok="t"/>
              </v:shape>
            </v:group>
            <v:group style="position:absolute;left:377;top:1898;width:5286;height:2" coordorigin="377,1898" coordsize="5286,2">
              <v:shape style="position:absolute;left:377;top:1898;width:5286;height:2" coordorigin="377,1898" coordsize="5286,0" path="m377,1898l5663,1898e" filled="f" stroked="t" strokeweight=".954994pt" strokecolor="#484848">
                <v:path arrowok="t"/>
              </v:shape>
            </v:group>
            <v:group style="position:absolute;left:5558;top:1907;width:5921;height:2" coordorigin="5558,1907" coordsize="5921,2">
              <v:shape style="position:absolute;left:5558;top:1907;width:5921;height:2" coordorigin="5558,1907" coordsize="5921,0" path="m5558,1907l11479,1907e" filled="f" stroked="t" strokeweight=".954994pt" strokecolor="#444444">
                <v:path arrowok="t"/>
              </v:shape>
            </v:group>
            <v:group style="position:absolute;left:377;top:2139;width:8829;height:2" coordorigin="377,2139" coordsize="8829,2">
              <v:shape style="position:absolute;left:377;top:2139;width:8829;height:2" coordorigin="377,2139" coordsize="8829,0" path="m377,2139l9206,2139e" filled="f" stroked="t" strokeweight=".954994pt" strokecolor="#484848">
                <v:path arrowok="t"/>
              </v:shape>
            </v:group>
            <v:group style="position:absolute;left:1012;top:2151;width:10467;height:2" coordorigin="1012,2151" coordsize="10467,2">
              <v:shape style="position:absolute;left:1012;top:2151;width:10467;height:2" coordorigin="1012,2151" coordsize="10467,0" path="m1012,2151l11479,2151e" filled="f" stroked="t" strokeweight=".716246pt" strokecolor="#444444">
                <v:path arrowok="t"/>
              </v:shape>
            </v:group>
            <v:group style="position:absolute;left:372;top:2386;width:11107;height:2" coordorigin="372,2386" coordsize="11107,2">
              <v:shape style="position:absolute;left:372;top:2386;width:11107;height:2" coordorigin="372,2386" coordsize="11107,0" path="m372,2386l11479,2386e" filled="f" stroked="t" strokeweight=".716246pt" strokecolor="#3F3F3F">
                <v:path arrowok="t"/>
              </v:shape>
            </v:group>
            <v:group style="position:absolute;left:372;top:2621;width:11107;height:2" coordorigin="372,2621" coordsize="11107,2">
              <v:shape style="position:absolute;left:372;top:2621;width:11107;height:2" coordorigin="372,2621" coordsize="11107,0" path="m372,2621l11479,2621e" filled="f" stroked="t" strokeweight=".954994pt" strokecolor="#3F3F3F">
                <v:path arrowok="t"/>
              </v:shape>
            </v:group>
            <v:group style="position:absolute;left:384;top:1331;width:2;height:3087" coordorigin="384,1331" coordsize="2,3087">
              <v:shape style="position:absolute;left:384;top:1331;width:2;height:3087" coordorigin="384,1331" coordsize="0,3087" path="m384,4418l384,1331e" filled="f" stroked="t" strokeweight=".954994pt" strokecolor="#4B4B4B">
                <v:path arrowok="t"/>
              </v:shape>
            </v:group>
            <v:group style="position:absolute;left:372;top:2860;width:11111;height:2" coordorigin="372,2860" coordsize="11111,2">
              <v:shape style="position:absolute;left:372;top:2860;width:11111;height:2" coordorigin="372,2860" coordsize="11111,0" path="m372,2860l11484,2860e" filled="f" stroked="t" strokeweight=".954994pt" strokecolor="#444444">
                <v:path arrowok="t"/>
              </v:shape>
            </v:group>
            <v:group style="position:absolute;left:3915;top:2853;width:2;height:780" coordorigin="3915,2853" coordsize="2,780">
              <v:shape style="position:absolute;left:3915;top:2853;width:2;height:780" coordorigin="3915,2853" coordsize="0,780" path="m3915,3633l3915,2853e" filled="f" stroked="t" strokeweight=".716246pt" strokecolor="#3B3B3B">
                <v:path arrowok="t"/>
              </v:shape>
            </v:group>
            <v:group style="position:absolute;left:7017;top:2853;width:2;height:483" coordorigin="7017,2853" coordsize="2,483">
              <v:shape style="position:absolute;left:7017;top:2853;width:2;height:483" coordorigin="7017,2853" coordsize="0,483" path="m7017,3336l7017,2853e" filled="f" stroked="t" strokeweight=".716246pt" strokecolor="#3B3B3B">
                <v:path arrowok="t"/>
              </v:shape>
            </v:group>
            <v:group style="position:absolute;left:7010;top:3102;width:4474;height:2" coordorigin="7010,3102" coordsize="4474,2">
              <v:shape style="position:absolute;left:7010;top:3102;width:4474;height:2" coordorigin="7010,3102" coordsize="4474,0" path="m7010,3102l11484,3102e" filled="f" stroked="t" strokeweight=".954994pt" strokecolor="#484848">
                <v:path arrowok="t"/>
              </v:shape>
            </v:group>
            <v:group style="position:absolute;left:3906;top:3310;width:3118;height:2" coordorigin="3906,3310" coordsize="3118,2">
              <v:shape style="position:absolute;left:3906;top:3310;width:3118;height:2" coordorigin="3906,3310" coordsize="3118,0" path="m3906,3310l7024,3310e" filled="f" stroked="t" strokeweight=".954994pt" strokecolor="#4B4B4B">
                <v:path arrowok="t"/>
              </v:shape>
            </v:group>
            <v:group style="position:absolute;left:2913;top:3623;width:1036;height:2" coordorigin="2913,3623" coordsize="1036,2">
              <v:shape style="position:absolute;left:2913;top:3623;width:1036;height:2" coordorigin="2913,3623" coordsize="1036,0" path="m2913,3623l3949,3623e" filled="f" stroked="t" strokeweight=".954994pt" strokecolor="#444444">
                <v:path arrowok="t"/>
              </v:shape>
            </v:group>
            <v:group style="position:absolute;left:1542;top:3618;width:1241;height:2" coordorigin="1542,3618" coordsize="1241,2">
              <v:shape style="position:absolute;left:1542;top:3618;width:1241;height:2" coordorigin="1542,3618" coordsize="1241,0" path="m1542,3618l2784,3618e" filled="f" stroked="t" strokeweight=".954994pt" strokecolor="#484848">
                <v:path arrowok="t"/>
              </v:shape>
            </v:group>
            <v:group style="position:absolute;left:377;top:3618;width:9326;height:2" coordorigin="377,3618" coordsize="9326,2">
              <v:shape style="position:absolute;left:377;top:3618;width:9326;height:2" coordorigin="377,3618" coordsize="9326,0" path="m377,3618l9703,3618e" filled="f" stroked="t" strokeweight="1.193743pt" strokecolor="#3F3F3F">
                <v:path arrowok="t"/>
              </v:shape>
            </v:group>
            <v:group style="position:absolute;left:7019;top:3260;width:2;height:369" coordorigin="7019,3260" coordsize="2,369">
              <v:shape style="position:absolute;left:7019;top:3260;width:2;height:369" coordorigin="7019,3260" coordsize="0,369" path="m7019,3628l7019,3260e" filled="f" stroked="t" strokeweight=".477497pt" strokecolor="#1F1F1F">
                <v:path arrowok="t"/>
              </v:shape>
            </v:group>
            <v:group style="position:absolute;left:6971;top:3626;width:4512;height:2" coordorigin="6971,3626" coordsize="4512,2">
              <v:shape style="position:absolute;left:6971;top:3626;width:4512;height:2" coordorigin="6971,3626" coordsize="4512,0" path="m6971,3626l11484,3626e" filled="f" stroked="t" strokeweight=".954994pt" strokecolor="#444444">
                <v:path arrowok="t"/>
              </v:shape>
            </v:group>
            <v:group style="position:absolute;left:377;top:3898;width:9555;height:2" coordorigin="377,3898" coordsize="9555,2">
              <v:shape style="position:absolute;left:377;top:3898;width:9555;height:2" coordorigin="377,3898" coordsize="9555,0" path="m377,3898l9932,3898e" filled="f" stroked="t" strokeweight=".954994pt" strokecolor="#484848">
                <v:path arrowok="t"/>
              </v:shape>
            </v:group>
            <v:group style="position:absolute;left:2423;top:3609;width:2;height:1177" coordorigin="2423,3609" coordsize="2,1177">
              <v:shape style="position:absolute;left:2423;top:3609;width:2;height:1177" coordorigin="2423,3609" coordsize="0,1177" path="m2423,4786l2423,3609e" filled="f" stroked="t" strokeweight=".954994pt" strokecolor="#444444">
                <v:path arrowok="t"/>
              </v:shape>
            </v:group>
            <v:group style="position:absolute;left:9875;top:3901;width:1609;height:2" coordorigin="9875,3901" coordsize="1609,2">
              <v:shape style="position:absolute;left:9875;top:3901;width:1609;height:2" coordorigin="9875,3901" coordsize="1609,0" path="m9875,3901l11484,3901e" filled="f" stroked="t" strokeweight=".954994pt" strokecolor="#444444">
                <v:path arrowok="t"/>
              </v:shape>
            </v:group>
            <v:group style="position:absolute;left:2411;top:4143;width:9072;height:2" coordorigin="2411,4143" coordsize="9072,2">
              <v:shape style="position:absolute;left:2411;top:4143;width:9072;height:2" coordorigin="2411,4143" coordsize="9072,0" path="m2411,4143l11484,4143e" filled="f" stroked="t" strokeweight=".954994pt" strokecolor="#444444">
                <v:path arrowok="t"/>
              </v:shape>
            </v:group>
            <v:group style="position:absolute;left:4978;top:4135;width:2;height:555" coordorigin="4978,4135" coordsize="2,555">
              <v:shape style="position:absolute;left:4978;top:4135;width:2;height:555" coordorigin="4978,4135" coordsize="0,555" path="m4978,4691l4978,4135e" filled="f" stroked="t" strokeweight=".954994pt" strokecolor="#2F2F2F">
                <v:path arrowok="t"/>
              </v:shape>
            </v:group>
            <v:group style="position:absolute;left:4976;top:4621;width:6518;height:2" coordorigin="4976,4621" coordsize="6518,2">
              <v:shape style="position:absolute;left:4976;top:4621;width:6518;height:2" coordorigin="4976,4621" coordsize="6518,0" path="m4976,4621l11493,4621e" filled="f" stroked="t" strokeweight=".954994pt" strokecolor="#444444">
                <v:path arrowok="t"/>
              </v:shape>
            </v:group>
            <v:group style="position:absolute;left:7793;top:4116;width:2;height:517" coordorigin="7793,4116" coordsize="2,517">
              <v:shape style="position:absolute;left:7793;top:4116;width:2;height:517" coordorigin="7793,4116" coordsize="0,517" path="m7793,4633l7793,4116e" filled="f" stroked="t" strokeweight=".238749pt" strokecolor="#4F4F4F">
                <v:path arrowok="t"/>
              </v:shape>
            </v:group>
            <v:group style="position:absolute;left:11479;top:493;width:2;height:4169" coordorigin="11479,493" coordsize="2,4169">
              <v:shape style="position:absolute;left:11479;top:493;width:2;height:4169" coordorigin="11479,493" coordsize="0,4169" path="m11479,4662l11479,493e" filled="f" stroked="t" strokeweight=".954994pt" strokecolor="#343434">
                <v:path arrowok="t"/>
              </v:shape>
            </v:group>
            <v:group style="position:absolute;left:396;top:4389;width:2;height:235" coordorigin="396,4389" coordsize="2,235">
              <v:shape style="position:absolute;left:396;top:4389;width:2;height:235" coordorigin="396,4389" coordsize="0,235" path="m396,4624l396,4389e" filled="f" stroked="t" strokeweight=".954994pt" strokecolor="#3F3F3F">
                <v:path arrowok="t"/>
              </v:shape>
            </v:group>
            <v:group style="position:absolute;left:394;top:4432;width:2;height:1661" coordorigin="394,4432" coordsize="2,1661">
              <v:shape style="position:absolute;left:394;top:4432;width:2;height:1661" coordorigin="394,4432" coordsize="0,1661" path="m394,6093l394,4432e" filled="f" stroked="t" strokeweight=".954994pt" strokecolor="#545454">
                <v:path arrowok="t"/>
              </v:shape>
            </v:group>
            <v:group style="position:absolute;left:2428;top:4595;width:2;height:282" coordorigin="2428,4595" coordsize="2,282">
              <v:shape style="position:absolute;left:2428;top:4595;width:2;height:282" coordorigin="2428,4595" coordsize="0,282" path="m2428,4877l2428,4595e" filled="f" stroked="t" strokeweight=".716246pt" strokecolor="#282828">
                <v:path arrowok="t"/>
              </v:shape>
            </v:group>
            <v:group style="position:absolute;left:4987;top:4595;width:2;height:1714" coordorigin="4987,4595" coordsize="2,1714">
              <v:shape style="position:absolute;left:4987;top:4595;width:2;height:1714" coordorigin="4987,4595" coordsize="0,1714" path="m4987,6308l4987,4595e" filled="f" stroked="t" strokeweight=".954994pt" strokecolor="#3F3F3F">
                <v:path arrowok="t"/>
              </v:shape>
            </v:group>
            <v:group style="position:absolute;left:4976;top:4861;width:2536;height:2" coordorigin="4976,4861" coordsize="2536,2">
              <v:shape style="position:absolute;left:4976;top:4861;width:2536;height:2" coordorigin="4976,4861" coordsize="2536,0" path="m4976,4861l7511,4861e" filled="f" stroked="t" strokeweight=".716246pt" strokecolor="#3F3F3F">
                <v:path arrowok="t"/>
              </v:shape>
            </v:group>
            <v:group style="position:absolute;left:6895;top:4858;width:4603;height:2" coordorigin="6895,4858" coordsize="4603,2">
              <v:shape style="position:absolute;left:6895;top:4858;width:4603;height:2" coordorigin="6895,4858" coordsize="4603,0" path="m6895,4858l11498,4858e" filled="f" stroked="t" strokeweight=".954994pt" strokecolor="#444444">
                <v:path arrowok="t"/>
              </v:shape>
            </v:group>
            <v:group style="position:absolute;left:2430;top:4820;width:2;height:330" coordorigin="2430,4820" coordsize="2,330">
              <v:shape style="position:absolute;left:2430;top:4820;width:2;height:330" coordorigin="2430,4820" coordsize="0,330" path="m2430,5150l2430,4820e" filled="f" stroked="t" strokeweight=".477497pt" strokecolor="#0F0F0F">
                <v:path arrowok="t"/>
              </v:shape>
            </v:group>
            <v:group style="position:absolute;left:4976;top:5102;width:6523;height:2" coordorigin="4976,5102" coordsize="6523,2">
              <v:shape style="position:absolute;left:4976;top:5102;width:6523;height:2" coordorigin="4976,5102" coordsize="6523,0" path="m4976,5102l11498,5102e" filled="f" stroked="t" strokeweight=".954994pt" strokecolor="#4B4B4B">
                <v:path arrowok="t"/>
              </v:shape>
            </v:group>
            <v:group style="position:absolute;left:2426;top:5346;width:2259;height:2" coordorigin="2426,5346" coordsize="2259,2">
              <v:shape style="position:absolute;left:2426;top:5346;width:2259;height:2" coordorigin="2426,5346" coordsize="2259,0" path="m2426,5346l4684,5346e" filled="f" stroked="t" strokeweight=".954994pt" strokecolor="#484848">
                <v:path arrowok="t"/>
              </v:shape>
            </v:group>
            <v:group style="position:absolute;left:4546;top:5342;width:468;height:2" coordorigin="4546,5342" coordsize="468,2">
              <v:shape style="position:absolute;left:4546;top:5342;width:468;height:2" coordorigin="4546,5342" coordsize="468,0" path="m4546,5342l5014,5342e" filled="f" stroked="t" strokeweight=".716246pt" strokecolor="#2F2F2F">
                <v:path arrowok="t"/>
              </v:shape>
            </v:group>
            <v:group style="position:absolute;left:4937;top:5344;width:2884;height:2" coordorigin="4937,5344" coordsize="2884,2">
              <v:shape style="position:absolute;left:4937;top:5344;width:2884;height:2" coordorigin="4937,5344" coordsize="2884,0" path="m4937,5344l7821,5344e" filled="f" stroked="t" strokeweight=".716246pt" strokecolor="#444444">
                <v:path arrowok="t"/>
              </v:shape>
            </v:group>
            <v:group style="position:absolute;left:7764;top:5342;width:1509;height:2" coordorigin="7764,5342" coordsize="1509,2">
              <v:shape style="position:absolute;left:7764;top:5342;width:1509;height:2" coordorigin="7764,5342" coordsize="1509,0" path="m7764,5342l9273,5342e" filled="f" stroked="t" strokeweight="1.193743pt" strokecolor="#575757">
                <v:path arrowok="t"/>
              </v:shape>
            </v:group>
            <v:group style="position:absolute;left:9149;top:5339;width:2349;height:2" coordorigin="9149,5339" coordsize="2349,2">
              <v:shape style="position:absolute;left:9149;top:5339;width:2349;height:2" coordorigin="9149,5339" coordsize="2349,0" path="m9149,5339l11498,5339e" filled="f" stroked="t" strokeweight=".954994pt" strokecolor="#3B3B3B">
                <v:path arrowok="t"/>
              </v:shape>
            </v:group>
            <v:group style="position:absolute;left:387;top:5581;width:11107;height:2" coordorigin="387,5581" coordsize="11107,2">
              <v:shape style="position:absolute;left:387;top:5581;width:11107;height:2" coordorigin="387,5581" coordsize="11107,0" path="m387,5581l11493,5581e" filled="f" stroked="t" strokeweight=".954994pt" strokecolor="#484848">
                <v:path arrowok="t"/>
              </v:shape>
            </v:group>
            <v:group style="position:absolute;left:7793;top:5562;width:2;height:732" coordorigin="7793,5562" coordsize="2,732">
              <v:shape style="position:absolute;left:7793;top:5562;width:2;height:732" coordorigin="7793,5562" coordsize="0,732" path="m7793,6294l7793,5562e" filled="f" stroked="t" strokeweight=".238749pt" strokecolor="#4F4F4F">
                <v:path arrowok="t"/>
              </v:shape>
            </v:group>
            <v:group style="position:absolute;left:4035;top:6062;width:215;height:2" coordorigin="4035,6062" coordsize="215,2">
              <v:shape style="position:absolute;left:4035;top:6062;width:215;height:2" coordorigin="4035,6062" coordsize="215,0" path="m4035,6062l4250,6062e" filled="f" stroked="t" strokeweight=".954994pt" strokecolor="#5B5B5B">
                <v:path arrowok="t"/>
              </v:shape>
            </v:group>
            <v:group style="position:absolute;left:2426;top:6055;width:7034;height:2" coordorigin="2426,6055" coordsize="7034,2">
              <v:shape style="position:absolute;left:2426;top:6055;width:7034;height:2" coordorigin="2426,6055" coordsize="7034,0" path="m2426,6055l9459,6055e" filled="f" stroked="t" strokeweight=".954994pt" strokecolor="#484848">
                <v:path arrowok="t"/>
              </v:shape>
            </v:group>
            <v:group style="position:absolute;left:9402;top:6055;width:530;height:2" coordorigin="9402,6055" coordsize="530,2">
              <v:shape style="position:absolute;left:9402;top:6055;width:530;height:2" coordorigin="9402,6055" coordsize="530,0" path="m9402,6055l9932,6055e" filled="f" stroked="t" strokeweight=".477497pt" strokecolor="#181818">
                <v:path arrowok="t"/>
              </v:shape>
            </v:group>
            <v:group style="position:absolute;left:9851;top:6055;width:1643;height:2" coordorigin="9851,6055" coordsize="1643,2">
              <v:shape style="position:absolute;left:9851;top:6055;width:1643;height:2" coordorigin="9851,6055" coordsize="1643,0" path="m9851,6055l11493,6055e" filled="f" stroked="t" strokeweight=".954994pt" strokecolor="#444444">
                <v:path arrowok="t"/>
              </v:shape>
            </v:group>
            <v:group style="position:absolute;left:392;top:6036;width:2;height:278" coordorigin="392,6036" coordsize="2,278">
              <v:shape style="position:absolute;left:392;top:6036;width:2;height:278" coordorigin="392,6036" coordsize="0,278" path="m392,6313l392,6036e" filled="f" stroked="t" strokeweight=".477497pt" strokecolor="#181818">
                <v:path arrowok="t"/>
              </v:shape>
            </v:group>
            <v:group style="position:absolute;left:2433;top:5093;width:2;height:2245" coordorigin="2433,5093" coordsize="2,2245">
              <v:shape style="position:absolute;left:2433;top:5093;width:2;height:2245" coordorigin="2433,5093" coordsize="0,2245" path="m2433,7337l2433,5093e" filled="f" stroked="t" strokeweight=".716246pt" strokecolor="#383838">
                <v:path arrowok="t"/>
              </v:shape>
            </v:group>
            <v:group style="position:absolute;left:2421;top:6294;width:9072;height:2" coordorigin="2421,6294" coordsize="9072,2">
              <v:shape style="position:absolute;left:2421;top:6294;width:9072;height:2" coordorigin="2421,6294" coordsize="9072,0" path="m2421,6294l11493,6294e" filled="f" stroked="t" strokeweight=".954994pt" strokecolor="#444444">
                <v:path arrowok="t"/>
              </v:shape>
            </v:group>
            <v:group style="position:absolute;left:11489;top:503;width:2;height:8108" coordorigin="11489,503" coordsize="2,8108">
              <v:shape style="position:absolute;left:11489;top:503;width:2;height:8108" coordorigin="11489,503" coordsize="0,8108" path="m11489,8611l11489,503e" filled="f" stroked="t" strokeweight=".954994pt" strokecolor="#444444">
                <v:path arrowok="t"/>
              </v:shape>
            </v:group>
            <v:group style="position:absolute;left:382;top:6536;width:11116;height:2" coordorigin="382,6536" coordsize="11116,2">
              <v:shape style="position:absolute;left:382;top:6536;width:11116;height:2" coordorigin="382,6536" coordsize="11116,0" path="m382,6536l11498,6536e" filled="f" stroked="t" strokeweight=".954994pt" strokecolor="#444444">
                <v:path arrowok="t"/>
              </v:shape>
            </v:group>
            <v:group style="position:absolute;left:392;top:6256;width:2;height:6754" coordorigin="392,6256" coordsize="2,6754">
              <v:shape style="position:absolute;left:392;top:6256;width:2;height:6754" coordorigin="392,6256" coordsize="0,6754" path="m392,13009l392,6256e" filled="f" stroked="t" strokeweight=".716246pt" strokecolor="#5B5B5B">
                <v:path arrowok="t"/>
              </v:shape>
            </v:group>
            <v:group style="position:absolute;left:4302;top:7050;width:2846;height:2" coordorigin="4302,7050" coordsize="2846,2">
              <v:shape style="position:absolute;left:4302;top:7050;width:2846;height:2" coordorigin="4302,7050" coordsize="2846,0" path="m4302,7050l7148,7050e" filled="f" stroked="t" strokeweight=".716246pt" strokecolor="#444444">
                <v:path arrowok="t"/>
              </v:shape>
            </v:group>
            <v:group style="position:absolute;left:382;top:7053;width:11116;height:2" coordorigin="382,7053" coordsize="11116,2">
              <v:shape style="position:absolute;left:382;top:7053;width:11116;height:2" coordorigin="382,7053" coordsize="11116,0" path="m382,7053l11498,7053e" filled="f" stroked="t" strokeweight=".954994pt" strokecolor="#484848">
                <v:path arrowok="t"/>
              </v:shape>
            </v:group>
            <v:group style="position:absolute;left:4987;top:7046;width:2;height:747" coordorigin="4987,7046" coordsize="2,747">
              <v:shape style="position:absolute;left:4987;top:7046;width:2;height:747" coordorigin="4987,7046" coordsize="0,747" path="m4987,7792l4987,7046e" filled="f" stroked="t" strokeweight=".716246pt" strokecolor="#2B2B2B">
                <v:path arrowok="t"/>
              </v:shape>
            </v:group>
            <v:group style="position:absolute;left:4980;top:7294;width:6518;height:2" coordorigin="4980,7294" coordsize="6518,2">
              <v:shape style="position:absolute;left:4980;top:7294;width:6518;height:2" coordorigin="4980,7294" coordsize="6518,0" path="m4980,7294l11498,7294e" filled="f" stroked="t" strokeweight=".954994pt" strokecolor="#444444">
                <v:path arrowok="t"/>
              </v:shape>
            </v:group>
            <v:group style="position:absolute;left:9149;top:7292;width:578;height:2" coordorigin="9149,7292" coordsize="578,2">
              <v:shape style="position:absolute;left:9149;top:7292;width:578;height:2" coordorigin="9149,7292" coordsize="578,0" path="m9149,7292l9727,7292e" filled="f" stroked="t" strokeweight=".716246pt" strokecolor="#383838">
                <v:path arrowok="t"/>
              </v:shape>
            </v:group>
            <v:group style="position:absolute;left:2433;top:7237;width:2;height:330" coordorigin="2433,7237" coordsize="2,330">
              <v:shape style="position:absolute;left:2433;top:7237;width:2;height:330" coordorigin="2433,7237" coordsize="0,330" path="m2433,7567l2433,7237e" filled="f" stroked="t" strokeweight=".716246pt" strokecolor="#232323">
                <v:path arrowok="t"/>
              </v:shape>
            </v:group>
            <v:group style="position:absolute;left:4980;top:7534;width:6518;height:2" coordorigin="4980,7534" coordsize="6518,2">
              <v:shape style="position:absolute;left:4980;top:7534;width:6518;height:2" coordorigin="4980,7534" coordsize="6518,0" path="m4980,7534l11498,7534e" filled="f" stroked="t" strokeweight=".954994pt" strokecolor="#484848">
                <v:path arrowok="t"/>
              </v:shape>
            </v:group>
            <v:group style="position:absolute;left:382;top:7780;width:568;height:2" coordorigin="382,7780" coordsize="568,2">
              <v:shape style="position:absolute;left:382;top:7780;width:568;height:2" coordorigin="382,7780" coordsize="568,0" path="m382,7780l950,7780e" filled="f" stroked="t" strokeweight="1.193743pt" strokecolor="#646464">
                <v:path arrowok="t"/>
              </v:shape>
            </v:group>
            <v:group style="position:absolute;left:893;top:7785;width:840;height:2" coordorigin="893,7785" coordsize="840,2">
              <v:shape style="position:absolute;left:893;top:7785;width:840;height:2" coordorigin="893,7785" coordsize="840,0" path="m893,7785l1733,7785e" filled="f" stroked="t" strokeweight=".477497pt" strokecolor="#3B3B3B">
                <v:path arrowok="t"/>
              </v:shape>
            </v:group>
            <v:group style="position:absolute;left:2438;top:7467;width:2;height:838" coordorigin="2438,7467" coordsize="2,838">
              <v:shape style="position:absolute;left:2438;top:7467;width:2;height:838" coordorigin="2438,7467" coordsize="0,838" path="m2438,8304l2438,7467e" filled="f" stroked="t" strokeweight=".716246pt" strokecolor="#3F3F3F">
                <v:path arrowok="t"/>
              </v:shape>
            </v:group>
            <v:group style="position:absolute;left:1623;top:7783;width:5310;height:2" coordorigin="1623,7783" coordsize="5310,2">
              <v:shape style="position:absolute;left:1623;top:7783;width:5310;height:2" coordorigin="1623,7783" coordsize="5310,0" path="m1623,7783l6933,7783e" filled="f" stroked="t" strokeweight=".954994pt" strokecolor="#4F4F4F">
                <v:path arrowok="t"/>
              </v:shape>
            </v:group>
            <v:group style="position:absolute;left:6761;top:7780;width:277;height:2" coordorigin="6761,7780" coordsize="277,2">
              <v:shape style="position:absolute;left:6761;top:7780;width:277;height:2" coordorigin="6761,7780" coordsize="277,0" path="m6761,7780l7038,7780e" filled="f" stroked="t" strokeweight=".716246pt" strokecolor="#444444">
                <v:path arrowok="t"/>
              </v:shape>
            </v:group>
            <v:group style="position:absolute;left:6981;top:7775;width:4522;height:2" coordorigin="6981,7775" coordsize="4522,2">
              <v:shape style="position:absolute;left:6981;top:7775;width:4522;height:2" coordorigin="6981,7775" coordsize="4522,0" path="m6981,7775l11503,7775e" filled="f" stroked="t" strokeweight=".954994pt" strokecolor="#4B4B4B">
                <v:path arrowok="t"/>
              </v:shape>
            </v:group>
            <v:group style="position:absolute;left:2435;top:8247;width:2;height:1163" coordorigin="2435,8247" coordsize="2,1163">
              <v:shape style="position:absolute;left:2435;top:8247;width:2;height:1163" coordorigin="2435,8247" coordsize="0,1163" path="m2435,9410l2435,8247e" filled="f" stroked="t" strokeweight=".477497pt" strokecolor="#3B3B3B">
                <v:path arrowok="t"/>
              </v:shape>
            </v:group>
            <v:group style="position:absolute;left:3285;top:8589;width:267;height:2" coordorigin="3285,8589" coordsize="267,2">
              <v:shape style="position:absolute;left:3285;top:8589;width:267;height:2" coordorigin="3285,8589" coordsize="267,0" path="m3285,8589l3553,8589e" filled="f" stroked="t" strokeweight=".716246pt" strokecolor="#343434">
                <v:path arrowok="t"/>
              </v:shape>
            </v:group>
            <v:group style="position:absolute;left:6274;top:8584;width:544;height:2" coordorigin="6274,8584" coordsize="544,2">
              <v:shape style="position:absolute;left:6274;top:8584;width:544;height:2" coordorigin="6274,8584" coordsize="544,0" path="m6274,8584l6819,8584e" filled="f" stroked="t" strokeweight=".716246pt" strokecolor="#3F3F3F">
                <v:path arrowok="t"/>
              </v:shape>
            </v:group>
            <v:group style="position:absolute;left:387;top:8584;width:10333;height:2" coordorigin="387,8584" coordsize="10333,2">
              <v:shape style="position:absolute;left:387;top:8584;width:10333;height:2" coordorigin="387,8584" coordsize="10333,0" path="m387,8584l10720,8584e" filled="f" stroked="t" strokeweight=".954994pt" strokecolor="#484848">
                <v:path arrowok="t"/>
              </v:shape>
            </v:group>
            <v:group style="position:absolute;left:9875;top:8580;width:1633;height:2" coordorigin="9875,8580" coordsize="1633,2">
              <v:shape style="position:absolute;left:9875;top:8580;width:1633;height:2" coordorigin="9875,8580" coordsize="1633,0" path="m9875,8580l11508,8580e" filled="f" stroked="t" strokeweight=".716246pt" strokecolor="#2B2B2B">
                <v:path arrowok="t"/>
              </v:shape>
            </v:group>
            <v:group style="position:absolute;left:2442;top:8534;width:2;height:1235" coordorigin="2442,8534" coordsize="2,1235">
              <v:shape style="position:absolute;left:2442;top:8534;width:2;height:1235" coordorigin="2442,8534" coordsize="0,1235" path="m2442,9769l2442,8534e" filled="f" stroked="t" strokeweight=".716246pt" strokecolor="#444444">
                <v:path arrowok="t"/>
              </v:shape>
            </v:group>
            <v:group style="position:absolute;left:11510;top:4590;width:2;height:8161" coordorigin="11510,4590" coordsize="2,8161">
              <v:shape style="position:absolute;left:11510;top:4590;width:2;height:8161" coordorigin="11510,4590" coordsize="0,8161" path="m11510,12751l11510,4590e" filled="f" stroked="t" strokeweight=".716246pt" strokecolor="#3B3B3B">
                <v:path arrowok="t"/>
              </v:shape>
            </v:group>
            <v:group style="position:absolute;left:411;top:9041;width:2;height:7390" coordorigin="411,9041" coordsize="2,7390">
              <v:shape style="position:absolute;left:411;top:9041;width:2;height:7390" coordorigin="411,9041" coordsize="0,7390" path="m411,16432l411,9041e" filled="f" stroked="t" strokeweight=".716246pt" strokecolor="#4F4F4F">
                <v:path arrowok="t"/>
              </v:shape>
            </v:group>
            <v:group style="position:absolute;left:401;top:9752;width:840;height:2" coordorigin="401,9752" coordsize="840,2">
              <v:shape style="position:absolute;left:401;top:9752;width:840;height:2" coordorigin="401,9752" coordsize="840,0" path="m401,9752l1241,9752e" filled="f" stroked="t" strokeweight=".954994pt" strokecolor="#4F4F4F">
                <v:path arrowok="t"/>
              </v:shape>
            </v:group>
            <v:group style="position:absolute;left:1175;top:9752;width:559;height:2" coordorigin="1175,9752" coordsize="559,2">
              <v:shape style="position:absolute;left:1175;top:9752;width:559;height:2" coordorigin="1175,9752" coordsize="559,0" path="m1175,9752l1733,9752e" filled="f" stroked="t" strokeweight=".716246pt" strokecolor="#383838">
                <v:path arrowok="t"/>
              </v:shape>
            </v:group>
            <v:group style="position:absolute;left:1413;top:9750;width:8939;height:2" coordorigin="1413,9750" coordsize="8939,2">
              <v:shape style="position:absolute;left:1413;top:9750;width:8939;height:2" coordorigin="1413,9750" coordsize="8939,0" path="m1413,9750l10352,9750e" filled="f" stroked="t" strokeweight=".716246pt" strokecolor="#484848">
                <v:path arrowok="t"/>
              </v:shape>
            </v:group>
            <v:group style="position:absolute;left:5157;top:9735;width:6360;height:2" coordorigin="5157,9735" coordsize="6360,2">
              <v:shape style="position:absolute;left:5157;top:9735;width:6360;height:2" coordorigin="5157,9735" coordsize="6360,0" path="m5157,9735l11517,9735e" filled="f" stroked="t" strokeweight=".954994pt" strokecolor="#484848">
                <v:path arrowok="t"/>
              </v:shape>
            </v:group>
            <v:group style="position:absolute;left:401;top:9992;width:1332;height:2" coordorigin="401,9992" coordsize="1332,2">
              <v:shape style="position:absolute;left:401;top:9992;width:1332;height:2" coordorigin="401,9992" coordsize="1332,0" path="m401,9992l1733,9992e" filled="f" stroked="t" strokeweight=".716246pt" strokecolor="#3F3F3F">
                <v:path arrowok="t"/>
              </v:shape>
            </v:group>
            <v:group style="position:absolute;left:2447;top:9692;width:2;height:584" coordorigin="2447,9692" coordsize="2,584">
              <v:shape style="position:absolute;left:2447;top:9692;width:2;height:584" coordorigin="2447,9692" coordsize="0,584" path="m2447,10276l2447,9692e" filled="f" stroked="t" strokeweight=".238749pt" strokecolor="#232323">
                <v:path arrowok="t"/>
              </v:shape>
            </v:group>
            <v:group style="position:absolute;left:1647;top:9989;width:2956;height:2" coordorigin="1647,9989" coordsize="2956,2">
              <v:shape style="position:absolute;left:1647;top:9989;width:2956;height:2" coordorigin="1647,9989" coordsize="2956,0" path="m1647,9989l4603,9989e" filled="f" stroked="t" strokeweight=".954994pt" strokecolor="#4F4F4F">
                <v:path arrowok="t"/>
              </v:shape>
            </v:group>
            <v:group style="position:absolute;left:4546;top:9989;width:458;height:2" coordorigin="4546,9989" coordsize="458,2">
              <v:shape style="position:absolute;left:4546;top:9989;width:458;height:2" coordorigin="4546,9989" coordsize="458,0" path="m4546,9989l5004,9989e" filled="f" stroked="t" strokeweight=".477497pt" strokecolor="#1F1F1F">
                <v:path arrowok="t"/>
              </v:shape>
            </v:group>
            <v:group style="position:absolute;left:4947;top:9984;width:2091;height:2" coordorigin="4947,9984" coordsize="2091,2">
              <v:shape style="position:absolute;left:4947;top:9984;width:2091;height:2" coordorigin="4947,9984" coordsize="2091,0" path="m4947,9984l7038,9984e" filled="f" stroked="t" strokeweight=".716246pt" strokecolor="#3B3B3B">
                <v:path arrowok="t"/>
              </v:shape>
            </v:group>
            <v:group style="position:absolute;left:6570;top:9977;width:4947;height:2" coordorigin="6570,9977" coordsize="4947,2">
              <v:shape style="position:absolute;left:6570;top:9977;width:4947;height:2" coordorigin="6570,9977" coordsize="4947,0" path="m6570,9977l11517,9977e" filled="f" stroked="t" strokeweight=".954994pt" strokecolor="#484848">
                <v:path arrowok="t"/>
              </v:shape>
            </v:group>
            <v:group style="position:absolute;left:401;top:10228;width:4269;height:2" coordorigin="401,10228" coordsize="4269,2">
              <v:shape style="position:absolute;left:401;top:10228;width:4269;height:2" coordorigin="401,10228" coordsize="4269,0" path="m401,10228l4670,10228e" filled="f" stroked="t" strokeweight=".954994pt" strokecolor="#4B4B4B">
                <v:path arrowok="t"/>
              </v:shape>
            </v:group>
            <v:group style="position:absolute;left:4546;top:10231;width:458;height:2" coordorigin="4546,10231" coordsize="458,2">
              <v:shape style="position:absolute;left:4546;top:10231;width:458;height:2" coordorigin="4546,10231" coordsize="458,0" path="m4546,10231l5004,10231e" filled="f" stroked="t" strokeweight=".477497pt" strokecolor="#2B2B2B">
                <v:path arrowok="t"/>
              </v:shape>
            </v:group>
            <v:group style="position:absolute;left:4947;top:10226;width:4202;height:2" coordorigin="4947,10226" coordsize="4202,2">
              <v:shape style="position:absolute;left:4947;top:10226;width:4202;height:2" coordorigin="4947,10226" coordsize="4202,0" path="m4947,10226l9149,10226e" filled="f" stroked="t" strokeweight=".716246pt" strokecolor="#484848">
                <v:path arrowok="t"/>
              </v:shape>
            </v:group>
            <v:group style="position:absolute;left:6465;top:10214;width:5052;height:2" coordorigin="6465,10214" coordsize="5052,2">
              <v:shape style="position:absolute;left:6465;top:10214;width:5052;height:2" coordorigin="6465,10214" coordsize="5052,0" path="m6465,10214l11517,10214e" filled="f" stroked="t" strokeweight=".954994pt" strokecolor="#484848">
                <v:path arrowok="t"/>
              </v:shape>
            </v:group>
            <v:group style="position:absolute;left:2442;top:10200;width:2;height:3030" coordorigin="2442,10200" coordsize="2,3030">
              <v:shape style="position:absolute;left:2442;top:10200;width:2;height:3030" coordorigin="2442,10200" coordsize="0,3030" path="m2442,13229l2442,10200e" filled="f" stroked="t" strokeweight=".477497pt" strokecolor="#484848">
                <v:path arrowok="t"/>
              </v:shape>
            </v:group>
            <v:group style="position:absolute;left:812;top:10709;width:922;height:2" coordorigin="812,10709" coordsize="922,2">
              <v:shape style="position:absolute;left:812;top:10709;width:922;height:2" coordorigin="812,10709" coordsize="922,0" path="m812,10709l1733,10709e" filled="f" stroked="t" strokeweight=".716246pt" strokecolor="#282828">
                <v:path arrowok="t"/>
              </v:shape>
            </v:group>
            <v:group style="position:absolute;left:1643;top:10707;width:7516;height:2" coordorigin="1643,10707" coordsize="7516,2">
              <v:shape style="position:absolute;left:1643;top:10707;width:7516;height:2" coordorigin="1643,10707" coordsize="7516,0" path="m1643,10707l9158,10707e" filled="f" stroked="t" strokeweight=".954994pt" strokecolor="#484848">
                <v:path arrowok="t"/>
              </v:shape>
            </v:group>
            <v:group style="position:absolute;left:5238;top:10693;width:6284;height:2" coordorigin="5238,10693" coordsize="6284,2">
              <v:shape style="position:absolute;left:5238;top:10693;width:6284;height:2" coordorigin="5238,10693" coordsize="6284,0" path="m5238,10693l11522,10693e" filled="f" stroked="t" strokeweight=".954994pt" strokecolor="#444444">
                <v:path arrowok="t"/>
              </v:shape>
            </v:group>
            <v:group style="position:absolute;left:396;top:10951;width:1337;height:2" coordorigin="396,10951" coordsize="1337,2">
              <v:shape style="position:absolute;left:396;top:10951;width:1337;height:2" coordorigin="396,10951" coordsize="1337,0" path="m396,10951l1733,10951e" filled="f" stroked="t" strokeweight=".477497pt" strokecolor="#343434">
                <v:path arrowok="t"/>
              </v:shape>
            </v:group>
            <v:group style="position:absolute;left:1676;top:10949;width:2927;height:2" coordorigin="1676,10949" coordsize="2927,2">
              <v:shape style="position:absolute;left:1676;top:10949;width:2927;height:2" coordorigin="1676,10949" coordsize="2927,0" path="m1676,10949l4603,10949e" filled="f" stroked="t" strokeweight=".954994pt" strokecolor="#4B4B4B">
                <v:path arrowok="t"/>
              </v:shape>
            </v:group>
            <v:group style="position:absolute;left:4546;top:10951;width:458;height:2" coordorigin="4546,10951" coordsize="458,2">
              <v:shape style="position:absolute;left:4546;top:10951;width:458;height:2" coordorigin="4546,10951" coordsize="458,0" path="m4546,10951l5004,10951e" filled="f" stroked="t" strokeweight=".716246pt" strokecolor="#343434">
                <v:path arrowok="t"/>
              </v:shape>
            </v:group>
            <v:group style="position:absolute;left:4947;top:10942;width:2564;height:2" coordorigin="4947,10942" coordsize="2564,2">
              <v:shape style="position:absolute;left:4947;top:10942;width:2564;height:2" coordorigin="4947,10942" coordsize="2564,0" path="m4947,10942l7511,10942e" filled="f" stroked="t" strokeweight=".716246pt" strokecolor="#2F2F2F">
                <v:path arrowok="t"/>
              </v:shape>
            </v:group>
            <v:group style="position:absolute;left:7454;top:10942;width:368;height:2" coordorigin="7454,10942" coordsize="368,2">
              <v:shape style="position:absolute;left:7454;top:10942;width:368;height:2" coordorigin="7454,10942" coordsize="368,0" path="m7454,10942l7821,10942e" filled="f" stroked="t" strokeweight=".954994pt" strokecolor="#4B4B4B">
                <v:path arrowok="t"/>
              </v:shape>
            </v:group>
            <v:group style="position:absolute;left:7764;top:10932;width:3758;height:2" coordorigin="7764,10932" coordsize="3758,2">
              <v:shape style="position:absolute;left:7764;top:10932;width:3758;height:2" coordorigin="7764,10932" coordsize="3758,0" path="m7764,10932l11522,10932e" filled="f" stroked="t" strokeweight=".954994pt" strokecolor="#444444">
                <v:path arrowok="t"/>
              </v:shape>
            </v:group>
            <v:group style="position:absolute;left:11512;top:8668;width:2;height:4351" coordorigin="11512,8668" coordsize="2,4351">
              <v:shape style="position:absolute;left:11512;top:8668;width:2;height:4351" coordorigin="11512,8668" coordsize="0,4351" path="m11512,13019l11512,8668e" filled="f" stroked="t" strokeweight=".954994pt" strokecolor="#3F3F3F">
                <v:path arrowok="t"/>
              </v:shape>
            </v:group>
            <v:group style="position:absolute;left:396;top:11195;width:1342;height:2" coordorigin="396,11195" coordsize="1342,2">
              <v:shape style="position:absolute;left:396;top:11195;width:1342;height:2" coordorigin="396,11195" coordsize="1342,0" path="m396,11195l1738,11195e" filled="f" stroked="t" strokeweight=".954994pt" strokecolor="#3B3B3B">
                <v:path arrowok="t"/>
              </v:shape>
            </v:group>
            <v:group style="position:absolute;left:1203;top:10879;width:2;height:2451" coordorigin="1203,10879" coordsize="2,2451">
              <v:shape style="position:absolute;left:1203;top:10879;width:2;height:2451" coordorigin="1203,10879" coordsize="0,2451" path="m1203,13330l1203,10879e" filled="f" stroked="t" strokeweight=".954994pt" strokecolor="#484848">
                <v:path arrowok="t"/>
              </v:shape>
            </v:group>
            <v:group style="position:absolute;left:1705;top:10922;width:2;height:258" coordorigin="1705,10922" coordsize="2,258">
              <v:shape style="position:absolute;left:1705;top:10922;width:2;height:258" coordorigin="1705,10922" coordsize="0,258" path="m1705,11181l1705,10922e" filled="f" stroked="t" strokeweight=".238749pt" strokecolor="#606060">
                <v:path arrowok="t"/>
              </v:shape>
            </v:group>
            <v:group style="position:absolute;left:1676;top:11186;width:6241;height:2" coordorigin="1676,11186" coordsize="6241,2">
              <v:shape style="position:absolute;left:1676;top:11186;width:6241;height:2" coordorigin="1676,11186" coordsize="6241,0" path="m1676,11186l7917,11186e" filled="f" stroked="t" strokeweight=".954994pt" strokecolor="#4B4B4B">
                <v:path arrowok="t"/>
              </v:shape>
            </v:group>
            <v:group style="position:absolute;left:7475;top:10932;width:2;height:1058" coordorigin="7475,10932" coordsize="2,1058">
              <v:shape style="position:absolute;left:7475;top:10932;width:2;height:1058" coordorigin="7475,10932" coordsize="0,1058" path="m7475,11990l7475,10932e" filled="f" stroked="t" strokeweight=".954994pt" strokecolor="#545454">
                <v:path arrowok="t"/>
              </v:shape>
            </v:group>
            <v:group style="position:absolute;left:7764;top:11171;width:3758;height:2" coordorigin="7764,11171" coordsize="3758,2">
              <v:shape style="position:absolute;left:7764;top:11171;width:3758;height:2" coordorigin="7764,11171" coordsize="3758,0" path="m7764,11171l11522,11171e" filled="f" stroked="t" strokeweight=".954994pt" strokecolor="#444444">
                <v:path arrowok="t"/>
              </v:shape>
            </v:group>
            <v:group style="position:absolute;left:1705;top:11162;width:2;height:517" coordorigin="1705,11162" coordsize="2,517">
              <v:shape style="position:absolute;left:1705;top:11162;width:2;height:517" coordorigin="1705,11162" coordsize="0,517" path="m1705,11679l1705,11162e" filled="f" stroked="t" strokeweight=".238749pt" strokecolor="#444444">
                <v:path arrowok="t"/>
              </v:shape>
            </v:group>
            <v:group style="position:absolute;left:1705;top:11679;width:2;height:1522" coordorigin="1705,11679" coordsize="2,1522">
              <v:shape style="position:absolute;left:1705;top:11679;width:2;height:1522" coordorigin="1705,11679" coordsize="0,1522" path="m1705,13201l1705,11679e" filled="f" stroked="t" strokeweight=".238749pt" strokecolor="#000000">
                <v:path arrowok="t"/>
              </v:shape>
            </v:group>
            <v:group style="position:absolute;left:2447;top:11650;width:2;height:833" coordorigin="2447,11650" coordsize="2,833">
              <v:shape style="position:absolute;left:2447;top:11650;width:2;height:833" coordorigin="2447,11650" coordsize="0,833" path="m2447,12483l2447,11650e" filled="f" stroked="t" strokeweight=".238749pt" strokecolor="#484848">
                <v:path arrowok="t"/>
              </v:shape>
            </v:group>
            <v:group style="position:absolute;left:7480;top:11894;width:2;height:1522" coordorigin="7480,11894" coordsize="2,1522">
              <v:shape style="position:absolute;left:7480;top:11894;width:2;height:1522" coordorigin="7480,11894" coordsize="0,1522" path="m7480,13416l7480,11894e" filled="f" stroked="t" strokeweight=".477497pt" strokecolor="#3F3F3F">
                <v:path arrowok="t"/>
              </v:shape>
            </v:group>
            <v:group style="position:absolute;left:7482;top:12052;width:2;height:431" coordorigin="7482,12052" coordsize="2,431">
              <v:shape style="position:absolute;left:7482;top:12052;width:2;height:431" coordorigin="7482,12052" coordsize="0,431" path="m7482,12483l7482,12052e" filled="f" stroked="t" strokeweight=".477497pt" strokecolor="#1C1C1C">
                <v:path arrowok="t"/>
              </v:shape>
            </v:group>
            <v:group style="position:absolute;left:2447;top:12425;width:2;height:383" coordorigin="2447,12425" coordsize="2,383">
              <v:shape style="position:absolute;left:2447;top:12425;width:2;height:383" coordorigin="2447,12425" coordsize="0,383" path="m2447,12808l2447,12425e" filled="f" stroked="t" strokeweight=".238749pt" strokecolor="#606060">
                <v:path arrowok="t"/>
              </v:shape>
            </v:group>
            <v:group style="position:absolute;left:7492;top:11372;width:2;height:3834" coordorigin="7492,11372" coordsize="2,3834">
              <v:shape style="position:absolute;left:7492;top:11372;width:2;height:3834" coordorigin="7492,11372" coordsize="0,3834" path="m7492,15206l7492,11372e" filled="f" stroked="t" strokeweight=".716246pt" strokecolor="#3F3F3F">
                <v:path arrowok="t"/>
              </v:shape>
            </v:group>
            <v:group style="position:absolute;left:9896;top:12626;width:2;height:230" coordorigin="9896,12626" coordsize="2,230">
              <v:shape style="position:absolute;left:9896;top:12626;width:2;height:230" coordorigin="9896,12626" coordsize="0,230" path="m9896,12856l9896,12626e" filled="f" stroked="t" strokeweight="1.432491pt" strokecolor="#576097">
                <v:path arrowok="t"/>
              </v:shape>
            </v:group>
            <v:group style="position:absolute;left:387;top:13196;width:535;height:2" coordorigin="387,13196" coordsize="535,2">
              <v:shape style="position:absolute;left:387;top:13196;width:535;height:2" coordorigin="387,13196" coordsize="535,0" path="m387,13196l922,13196e" filled="f" stroked="t" strokeweight=".238749pt" strokecolor="#545454">
                <v:path arrowok="t"/>
              </v:shape>
            </v:group>
            <v:group style="position:absolute;left:922;top:13196;width:1499;height:2" coordorigin="922,13196" coordsize="1499,2">
              <v:shape style="position:absolute;left:922;top:13196;width:1499;height:2" coordorigin="922,13196" coordsize="1499,0" path="m922,13196l2421,13196e" filled="f" stroked="t" strokeweight=".238749pt" strokecolor="#3F3F3F">
                <v:path arrowok="t"/>
              </v:shape>
            </v:group>
            <v:group style="position:absolute;left:2416;top:12780;width:2;height:421" coordorigin="2416,12780" coordsize="2,421">
              <v:shape style="position:absolute;left:2416;top:12780;width:2;height:421" coordorigin="2416,12780" coordsize="0,421" path="m2416,13201l2416,12780e" filled="f" stroked="t" strokeweight=".238749pt" strokecolor="#000000">
                <v:path arrowok="t"/>
              </v:shape>
            </v:group>
            <v:group style="position:absolute;left:11520;top:10295;width:2;height:3796" coordorigin="11520,10295" coordsize="2,3796">
              <v:shape style="position:absolute;left:11520;top:10295;width:2;height:3796" coordorigin="11520,10295" coordsize="0,3796" path="m11520,14091l11520,10295e" filled="f" stroked="t" strokeweight=".716246pt" strokecolor="#3F3F3F">
                <v:path arrowok="t"/>
              </v:shape>
            </v:group>
            <v:group style="position:absolute;left:418;top:13167;width:2;height:163" coordorigin="418,13167" coordsize="2,163">
              <v:shape style="position:absolute;left:418;top:13167;width:2;height:163" coordorigin="418,13167" coordsize="0,163" path="m418,13330l418,13167e" filled="f" stroked="t" strokeweight=".477497pt" strokecolor="#3F3F3F">
                <v:path arrowok="t"/>
              </v:shape>
            </v:group>
            <v:group style="position:absolute;left:1705;top:13196;width:2;height:105" coordorigin="1705,13196" coordsize="2,105">
              <v:shape style="position:absolute;left:1705;top:13196;width:2;height:105" coordorigin="1705,13196" coordsize="0,105" path="m1705,13301l1705,13196e" filled="f" stroked="t" strokeweight=".238749pt" strokecolor="#646464">
                <v:path arrowok="t"/>
              </v:shape>
            </v:group>
            <v:group style="position:absolute;left:2416;top:13196;width:2;height:105" coordorigin="2416,13196" coordsize="2,105">
              <v:shape style="position:absolute;left:2416;top:13196;width:2;height:105" coordorigin="2416,13196" coordsize="0,105" path="m2416,13301l2416,13196e" filled="f" stroked="t" strokeweight=".238749pt" strokecolor="#383838">
                <v:path arrowok="t"/>
              </v:shape>
            </v:group>
            <v:group style="position:absolute;left:11489;top:13196;width:2;height:2522" coordorigin="11489,13196" coordsize="2,2522">
              <v:shape style="position:absolute;left:11489;top:13196;width:2;height:2522" coordorigin="11489,13196" coordsize="0,2522" path="m11489,15718l11489,13196e" filled="f" stroked="t" strokeweight=".238749pt" strokecolor="#000000">
                <v:path arrowok="t"/>
              </v:shape>
            </v:group>
            <v:group style="position:absolute;left:420;top:13273;width:2;height:388" coordorigin="420,13273" coordsize="2,388">
              <v:shape style="position:absolute;left:420;top:13273;width:2;height:388" coordorigin="420,13273" coordsize="0,388" path="m420,13660l420,13273e" filled="f" stroked="t" strokeweight=".477497pt" strokecolor="#131313">
                <v:path arrowok="t"/>
              </v:shape>
            </v:group>
            <v:group style="position:absolute;left:1220;top:13273;width:2;height:1388" coordorigin="1220,13273" coordsize="2,1388">
              <v:shape style="position:absolute;left:1220;top:13273;width:2;height:1388" coordorigin="1220,13273" coordsize="0,1388" path="m1220,14661l1220,13273e" filled="f" stroked="t" strokeweight=".954994pt" strokecolor="#4B4B4B">
                <v:path arrowok="t"/>
              </v:shape>
            </v:group>
            <v:group style="position:absolute;left:1705;top:13301;width:2;height:3092" coordorigin="1705,13301" coordsize="2,3092">
              <v:shape style="position:absolute;left:1705;top:13301;width:2;height:3092" coordorigin="1705,13301" coordsize="0,3092" path="m1705,16393l1705,13301e" filled="f" stroked="t" strokeweight=".238749pt" strokecolor="#000000">
                <v:path arrowok="t"/>
              </v:shape>
            </v:group>
            <v:group style="position:absolute;left:2416;top:13301;width:2;height:3097" coordorigin="2416,13301" coordsize="2,3097">
              <v:shape style="position:absolute;left:2416;top:13301;width:2;height:3097" coordorigin="2416,13301" coordsize="0,3097" path="m2416,16398l2416,13301e" filled="f" stroked="t" strokeweight=".238749pt" strokecolor="#000000">
                <v:path arrowok="t"/>
              </v:shape>
            </v:group>
            <v:group style="position:absolute;left:7497;top:13459;width:2;height:201" coordorigin="7497,13459" coordsize="2,201">
              <v:shape style="position:absolute;left:7497;top:13459;width:2;height:201" coordorigin="7497,13459" coordsize="0,201" path="m7497,13660l7497,13459e" filled="f" stroked="t" strokeweight=".477497pt" strokecolor="#0C0C0C">
                <v:path arrowok="t"/>
              </v:shape>
            </v:group>
            <v:group style="position:absolute;left:423;top:13603;width:2;height:756" coordorigin="423,13603" coordsize="2,756">
              <v:shape style="position:absolute;left:423;top:13603;width:2;height:756" coordorigin="423,13603" coordsize="0,756" path="m423,14359l423,13603e" filled="f" stroked="t" strokeweight=".716246pt" strokecolor="#444444">
                <v:path arrowok="t"/>
              </v:shape>
            </v:group>
            <v:group style="position:absolute;left:425;top:14302;width:2;height:455" coordorigin="425,14302" coordsize="2,455">
              <v:shape style="position:absolute;left:425;top:14302;width:2;height:455" coordorigin="425,14302" coordsize="0,455" path="m425,14756l425,14302e" filled="f" stroked="t" strokeweight=".477497pt" strokecolor="#1C1C1C">
                <v:path arrowok="t"/>
              </v:shape>
            </v:group>
            <v:group style="position:absolute;left:1218;top:14603;width:2;height:306" coordorigin="1218,14603" coordsize="2,306">
              <v:shape style="position:absolute;left:1218;top:14603;width:2;height:306" coordorigin="1218,14603" coordsize="0,306" path="m1218,14909l1218,14603e" filled="f" stroked="t" strokeweight=".477497pt" strokecolor="#0C0C0C">
                <v:path arrowok="t"/>
              </v:shape>
            </v:group>
            <v:group style="position:absolute;left:425;top:14699;width:2;height:211" coordorigin="425,14699" coordsize="2,211">
              <v:shape style="position:absolute;left:425;top:14699;width:2;height:211" coordorigin="425,14699" coordsize="0,211" path="m425,14909l425,14699e" filled="f" stroked="t" strokeweight=".477497pt" strokecolor="#343434">
                <v:path arrowok="t"/>
              </v:shape>
            </v:group>
            <v:group style="position:absolute;left:423;top:14852;width:2;height:1579" coordorigin="423,14852" coordsize="2,1579">
              <v:shape style="position:absolute;left:423;top:14852;width:2;height:1579" coordorigin="423,14852" coordsize="0,1579" path="m423,16432l423,14852e" filled="f" stroked="t" strokeweight=".954994pt" strokecolor="#5B5B5B">
                <v:path arrowok="t"/>
              </v:shape>
            </v:group>
            <v:group style="position:absolute;left:1215;top:14852;width:2;height:1570" coordorigin="1215,14852" coordsize="2,1570">
              <v:shape style="position:absolute;left:1215;top:14852;width:2;height:1570" coordorigin="1215,14852" coordsize="0,1570" path="m1215,16422l1215,14852e" filled="f" stroked="t" strokeweight=".954994pt" strokecolor="#4B4B4B">
                <v:path arrowok="t"/>
              </v:shape>
            </v:group>
            <v:group style="position:absolute;left:7499;top:15024;width:2;height:1378" coordorigin="7499,15024" coordsize="2,1378">
              <v:shape style="position:absolute;left:7499;top:15024;width:2;height:1378" coordorigin="7499,15024" coordsize="0,1378" path="m7499,16403l7499,15024e" filled="f" stroked="t" strokeweight=".954994pt" strokecolor="#545454">
                <v:path arrowok="t"/>
              </v:shape>
            </v:group>
            <v:group style="position:absolute;left:4192;top:16408;width:812;height:2" coordorigin="4192,16408" coordsize="812,2">
              <v:shape style="position:absolute;left:4192;top:16408;width:812;height:2" coordorigin="4192,16408" coordsize="812,0" path="m4192,16408l5004,16408e" filled="f" stroked="t" strokeweight=".477497pt" strokecolor="#484848">
                <v:path arrowok="t"/>
              </v:shape>
            </v:group>
            <v:group style="position:absolute;left:415;top:16410;width:8967;height:2" coordorigin="415,16410" coordsize="8967,2">
              <v:shape style="position:absolute;left:415;top:16410;width:8967;height:2" coordorigin="415,16410" coordsize="8967,0" path="m415,16410l9383,16410e" filled="f" stroked="t" strokeweight=".716246pt" strokecolor="#5B5B5B">
                <v:path arrowok="t"/>
              </v:shape>
            </v:group>
            <v:group style="position:absolute;left:5491;top:16396;width:2755;height:2" coordorigin="5491,16396" coordsize="2755,2">
              <v:shape style="position:absolute;left:5491;top:16396;width:2755;height:2" coordorigin="5491,16396" coordsize="2755,0" path="m5491,16396l8246,16396e" filled="f" stroked="t" strokeweight=".954994pt" strokecolor="#676767">
                <v:path arrowok="t"/>
              </v:shape>
            </v:group>
            <v:group style="position:absolute;left:8390;top:16388;width:3151;height:2" coordorigin="8390,16388" coordsize="3151,2">
              <v:shape style="position:absolute;left:8390;top:16388;width:3151;height:2" coordorigin="8390,16388" coordsize="3151,0" path="m8390,16388l11541,16388e" filled="f" stroked="t" strokeweight=".954994pt" strokecolor="#5B5B5B">
                <v:path arrowok="t"/>
              </v:shape>
            </v:group>
            <v:group style="position:absolute;left:7521;top:16386;width:4021;height:2" coordorigin="7521,16386" coordsize="4021,2">
              <v:shape style="position:absolute;left:7521;top:16386;width:4021;height:2" coordorigin="7521,16386" coordsize="4021,0" path="m7521,16386l11541,16386e" filled="f" stroked="t" strokeweight=".954994pt" strokecolor="#606060">
                <v:path arrowok="t"/>
              </v:shape>
            </v:group>
            <v:group style="position:absolute;left:11489;top:15718;width:2;height:680" coordorigin="11489,15718" coordsize="2,680">
              <v:shape style="position:absolute;left:11489;top:15718;width:2;height:680" coordorigin="11489,15718" coordsize="0,680" path="m11489,16398l11489,15718e" filled="f" stroked="t" strokeweight=".238749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3F4695"/>
          <w:spacing w:val="0"/>
          <w:w w:val="100"/>
          <w:i/>
          <w:position w:val="-5"/>
        </w:rPr>
        <w:t>oS</w:t>
      </w:r>
      <w:r>
        <w:rPr>
          <w:rFonts w:ascii="Times New Roman" w:hAnsi="Times New Roman" w:cs="Times New Roman" w:eastAsia="Times New Roman"/>
          <w:sz w:val="29"/>
          <w:szCs w:val="29"/>
          <w:color w:val="3F4695"/>
          <w:spacing w:val="0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F4695"/>
          <w:spacing w:val="62"/>
          <w:w w:val="100"/>
          <w:i/>
          <w:position w:val="-5"/>
        </w:rPr>
        <w:t> </w:t>
      </w:r>
      <w:r>
        <w:rPr>
          <w:rFonts w:ascii="Arial" w:hAnsi="Arial" w:cs="Arial" w:eastAsia="Arial"/>
          <w:sz w:val="41"/>
          <w:szCs w:val="41"/>
          <w:color w:val="3B49B3"/>
          <w:spacing w:val="0"/>
          <w:w w:val="241"/>
          <w:i/>
          <w:position w:val="7"/>
        </w:rPr>
        <w:t>$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80"/>
        </w:sectPr>
      </w:pPr>
      <w:rPr/>
    </w:p>
    <w:p>
      <w:pPr>
        <w:spacing w:before="57" w:after="0" w:line="223" w:lineRule="auto"/>
        <w:ind w:left="560" w:right="-70" w:firstLine="-17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2.529271pt;margin-top:3.826271pt;width:577.301054pt;height:76.003062pt;mso-position-horizontal-relative:page;mso-position-vertical-relative:paragraph;z-index:-16391" coordorigin="251,77" coordsize="11546,1520">
            <v:group style="position:absolute;left:515;top:91;width:11274;height:2" coordorigin="515,91" coordsize="11274,2">
              <v:shape style="position:absolute;left:515;top:91;width:11274;height:2" coordorigin="515,91" coordsize="11274,0" path="m515,91l11789,91e" filled="f" stroked="t" strokeweight=".715958pt" strokecolor="#545454">
                <v:path arrowok="t"/>
              </v:shape>
            </v:group>
            <v:group style="position:absolute;left:2289;top:81;width:2;height:1503" coordorigin="2289,81" coordsize="2,1503">
              <v:shape style="position:absolute;left:2289;top:81;width:2;height:1503" coordorigin="2289,81" coordsize="0,1503" path="m2289,1585l2289,81e" filled="f" stroked="t" strokeweight=".477306pt" strokecolor="#444444">
                <v:path arrowok="t"/>
              </v:shape>
            </v:group>
            <v:group style="position:absolute;left:9093;top:86;width:2;height:1503" coordorigin="9093,86" coordsize="2,1503">
              <v:shape style="position:absolute;left:9093;top:86;width:2;height:1503" coordorigin="9093,86" coordsize="0,1503" path="m9093,1589l9093,86e" filled="f" stroked="t" strokeweight=".715958pt" strokecolor="#575757">
                <v:path arrowok="t"/>
              </v:shape>
            </v:group>
            <v:group style="position:absolute;left:258;top:1580;width:11527;height:2" coordorigin="258,1580" coordsize="11527,2">
              <v:shape style="position:absolute;left:258;top:1580;width:11527;height:2" coordorigin="258,1580" coordsize="11527,0" path="m258,1580l11785,1580e" filled="f" stroked="t" strokeweight=".715958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7"/>
          <w:szCs w:val="67"/>
          <w:color w:val="2F2F2F"/>
          <w:spacing w:val="0"/>
          <w:w w:val="87"/>
          <w:b/>
          <w:bCs/>
        </w:rPr>
        <w:t>_i</w:t>
      </w:r>
      <w:r>
        <w:rPr>
          <w:rFonts w:ascii="Arial" w:hAnsi="Arial" w:cs="Arial" w:eastAsia="Arial"/>
          <w:sz w:val="67"/>
          <w:szCs w:val="67"/>
          <w:color w:val="2F2F2F"/>
          <w:spacing w:val="0"/>
          <w:w w:val="87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3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5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7" w:right="460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465" w:right="474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7" w:lineRule="exact"/>
        <w:ind w:left="1119" w:right="544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40" w:bottom="280" w:left="120" w:right="0"/>
          <w:cols w:num="2" w:equalWidth="0">
            <w:col w:w="1643" w:space="1692"/>
            <w:col w:w="8465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35" w:after="0" w:line="240" w:lineRule="auto"/>
        <w:ind w:left="138" w:right="-20"/>
        <w:jc w:val="left"/>
        <w:tabs>
          <w:tab w:pos="150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8725pt;margin-top:13.252363pt;width:576.823748pt;height:.1pt;mso-position-horizontal-relative:page;mso-position-vertical-relative:paragraph;z-index:-16390" coordorigin="258,265" coordsize="11536,2">
            <v:shape style="position:absolute;left:258;top:265;width:11536;height:2" coordorigin="258,265" coordsize="11536,0" path="m258,265l11794,265e" filled="f" stroked="t" strokeweight=".715958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99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26.05.20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No:24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7" w:right="-69"/>
        <w:jc w:val="left"/>
        <w:tabs>
          <w:tab w:pos="1500" w:val="left"/>
          <w:tab w:pos="3200" w:val="left"/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88725pt;margin-top:12.513021pt;width:576.585096pt;height:.1pt;mso-position-horizontal-relative:page;mso-position-vertical-relative:paragraph;z-index:-16389" coordorigin="258,250" coordsize="11532,2">
            <v:shape style="position:absolute;left:258;top:250;width:11532;height:2" coordorigin="258,250" coordsize="11532,0" path="m258,250l11789,250e" filled="f" stroked="t" strokeweight=".715958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26.05.20ı7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646D"/>
          <w:spacing w:val="-4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3547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147" w:right="-25" w:firstLine="-5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648597pt;margin-top:12.432688pt;width:577.301054pt;height:.1pt;mso-position-horizontal-relative:page;mso-position-vertical-relative:paragraph;z-index:-16388" coordorigin="253,249" coordsize="11546,2">
            <v:shape style="position:absolute;left:253;top:249;width:11546;height:2" coordorigin="253,249" coordsize="11546,0" path="m253,249l11799,249e" filled="f" stroked="t" strokeweight=".477306pt" strokecolor="#676767">
              <v:path arrowok="t"/>
            </v:shape>
          </v:group>
          <w10:wrap type="none"/>
        </w:pict>
      </w:r>
      <w:r>
        <w:rPr/>
        <w:pict>
          <v:group style="position:absolute;margin-left:12.290618pt;margin-top:23.325827pt;width:577.778359pt;height:1.553807pt;mso-position-horizontal-relative:page;mso-position-vertical-relative:paragraph;z-index:-16387" coordorigin="246,467" coordsize="11556,31">
            <v:group style="position:absolute;left:253;top:490;width:11541;height:2" coordorigin="253,490" coordsize="11541,2">
              <v:shape style="position:absolute;left:253;top:490;width:11541;height:2" coordorigin="253,490" coordsize="11541,0" path="m253,490l11794,490e" filled="f" stroked="t" strokeweight=".715958pt" strokecolor="#575757">
                <v:path arrowok="t"/>
              </v:shape>
            </v:group>
            <v:group style="position:absolute;left:368;top:474;width:215;height:2" coordorigin="368,474" coordsize="215,2">
              <v:shape style="position:absolute;left:368;top:474;width:215;height:2" coordorigin="368,474" coordsize="215,0" path="m368,474l582,474e" filled="f" stroked="t" strokeweight=".71595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:Çaybaşı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Mah.Dere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47575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:Çaybaşı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Mah.Dere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16:2ı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2" w:equalWidth="0">
            <w:col w:w="5023" w:space="565"/>
            <w:col w:w="6212"/>
          </w:cols>
        </w:sectPr>
      </w:pPr>
      <w:rPr/>
    </w:p>
    <w:p>
      <w:pPr>
        <w:spacing w:before="0" w:after="0" w:line="217" w:lineRule="exact"/>
        <w:ind w:left="143" w:right="-20"/>
        <w:jc w:val="left"/>
        <w:tabs>
          <w:tab w:pos="1600" w:val="left"/>
          <w:tab w:pos="410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0.079987pt;margin-top:612.479980pt;width:128.639997pt;height:71.040pt;mso-position-horizontal-relative:page;mso-position-vertical-relative:page;z-index:-16392" type="#_x0000_t75">
            <v:imagedata r:id="rId5" o:title=""/>
          </v:shape>
        </w:pict>
      </w:r>
      <w:r>
        <w:rPr/>
        <w:pict>
          <v:group style="position:absolute;margin-left:241.516602pt;margin-top:616.657043pt;width:.1pt;height:31.120114pt;mso-position-horizontal-relative:page;mso-position-vertical-relative:page;z-index:-16386" coordorigin="4830,12333" coordsize="2,622">
            <v:shape style="position:absolute;left:4830;top:12333;width:2;height:622" coordorigin="4830,12333" coordsize="0,622" path="m4830,12956l4830,12333e" filled="f" stroked="t" strokeweight="1.670569pt" strokecolor="#3F4874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.336007pt;margin-top:8.554310pt;width:579.329603pt;height:638.917679pt;mso-position-horizontal-relative:page;mso-position-vertical-relative:paragraph;z-index:-16385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740" w:hRule="exact"/>
                    </w:trPr>
                    <w:tc>
                      <w:tcPr>
                        <w:tcW w:w="3556" w:type="dxa"/>
                        <w:gridSpan w:val="4"/>
                        <w:tcBorders>
                          <w:top w:val="single" w:sz="5.727664" w:space="0" w:color="545454"/>
                          <w:bottom w:val="single" w:sz="5.727664" w:space="0" w:color="4B4B4B"/>
                          <w:left w:val="nil" w:sz="6" w:space="0" w:color="auto"/>
                          <w:right w:val="single" w:sz="5.727664" w:space="0" w:color="1F1F1F"/>
                        </w:tcBorders>
                      </w:tcPr>
                      <w:p>
                        <w:pPr>
                          <w:spacing w:before="11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İs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17" w:type="dxa"/>
                        <w:gridSpan w:val="2"/>
                        <w:tcBorders>
                          <w:top w:val="single" w:sz="5.727664" w:space="0" w:color="545454"/>
                          <w:bottom w:val="single" w:sz="5.727664" w:space="0" w:color="4B4B4B"/>
                          <w:left w:val="single" w:sz="5.727664" w:space="0" w:color="1F1F1F"/>
                          <w:right w:val="single" w:sz="7.636888" w:space="0" w:color="545454"/>
                        </w:tcBorders>
                      </w:tcPr>
                      <w:p>
                        <w:pPr>
                          <w:spacing w:before="11" w:after="0" w:line="241" w:lineRule="exact"/>
                          <w:ind w:left="7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Arial" w:hAnsi="Arial" w:cs="Arial" w:eastAsia="Arial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0"/>
                            <w:position w:val="2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0"/>
                            <w:position w:val="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3"/>
                            <w:w w:val="9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F2F2F"/>
                            <w:spacing w:val="0"/>
                            <w:w w:val="111"/>
                            <w:position w:val="-5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0" w:lineRule="exact"/>
                          <w:ind w:left="12" w:right="-177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79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9"/>
                            <w:u w:val="single" w:color="000000"/>
                            <w:position w:val="-4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9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9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3"/>
                            <w:u w:val="single" w:color="000000"/>
                            <w:position w:val="-4"/>
                          </w:rPr>
                          <w:t>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3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94"/>
                            <w:u w:val="single" w:color="000000"/>
                            <w:position w:val="-4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94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94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82"/>
                            <w:u w:val="single" w:color="000000"/>
                            <w:position w:val="-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82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82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85"/>
                            <w:u w:val="single" w:color="000000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85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9"/>
                            <w:w w:val="100"/>
                            <w:u w:val="single" w:color="0000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9"/>
                            <w:w w:val="100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9"/>
                            <w:w w:val="100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u w:val="single" w:color="000000"/>
                            <w:position w:val="-4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u w:val="single" w:color="0000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"/>
                            <w:w w:val="100"/>
                            <w:position w:val="-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  <w:position w:val="-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37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88"/>
                            <w:position w:val="-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87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0"/>
                            <w:position w:val="-4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89"/>
                            <w:position w:val="-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1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83"/>
                            <w:position w:val="-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83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83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79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7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91"/>
                            <w:position w:val="-4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1"/>
                            <w:position w:val="-4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"/>
                            <w:w w:val="91"/>
                            <w:position w:val="-4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1"/>
                            <w:position w:val="-4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1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3"/>
                            <w:w w:val="91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  <w:t>Çelik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F2F2F"/>
                            <w:spacing w:val="-4"/>
                            <w:w w:val="100"/>
                            <w:position w:val="-3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  <w:position w:val="-4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0"/>
                            <w:position w:val="-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174"/>
                            <w:position w:val="-4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6" w:lineRule="exact"/>
                          <w:ind w:left="774" w:right="583"/>
                          <w:jc w:val="center"/>
                          <w:tabs>
                            <w:tab w:pos="1320" w:val="left"/>
                            <w:tab w:pos="2340" w:val="left"/>
                          </w:tabs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2F2F2F"/>
                            <w:spacing w:val="0"/>
                            <w:w w:val="55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2F2F2F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2F2F2F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2F2F2F"/>
                            <w:spacing w:val="0"/>
                            <w:w w:val="100"/>
                            <w:position w:val="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2F2F2F"/>
                            <w:spacing w:val="-9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2F2F2F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2F2F2F"/>
                            <w:spacing w:val="0"/>
                            <w:w w:val="23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907" w:type="dxa"/>
                        <w:gridSpan w:val="3"/>
                        <w:tcBorders>
                          <w:top w:val="single" w:sz="5.727664" w:space="0" w:color="545454"/>
                          <w:bottom w:val="single" w:sz="5.727664" w:space="0" w:color="4B4B4B"/>
                          <w:left w:val="single" w:sz="7.63688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56" w:lineRule="exact"/>
                          <w:ind w:left="10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91"/>
                            <w:position w:val="2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F2F2F"/>
                            <w:spacing w:val="-19"/>
                            <w:w w:val="114"/>
                            <w:position w:val="-5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56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56"/>
                            <w:position w:val="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"/>
                            <w:w w:val="116"/>
                            <w:position w:val="-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  <w:position w:val="-5"/>
                          </w:rPr>
                          <w:t>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2F2F2F"/>
                            <w:spacing w:val="-4"/>
                            <w:w w:val="108"/>
                            <w:position w:val="2"/>
                          </w:rPr>
                          <w:t>ş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F2F2F"/>
                            <w:spacing w:val="-3"/>
                            <w:w w:val="94"/>
                            <w:position w:val="-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8"/>
                            <w:position w:val="2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52"/>
                            <w:w w:val="97"/>
                            <w:position w:val="2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F2F2F"/>
                            <w:spacing w:val="-85"/>
                            <w:w w:val="180"/>
                            <w:position w:val="-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2"/>
                            <w:position w:val="2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21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747575"/>
                            <w:spacing w:val="0"/>
                            <w:w w:val="132"/>
                            <w:position w:val="-5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8" w:lineRule="exact"/>
                          <w:ind w:left="86" w:right="-20"/>
                          <w:jc w:val="left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w w:val="175"/>
                            <w:position w:val="1"/>
                          </w:rPr>
                          <w:t>--------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-13"/>
                            <w:w w:val="175"/>
                            <w:position w:val="1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94B4B"/>
                            <w:spacing w:val="0"/>
                            <w:w w:val="354"/>
                            <w:position w:val="1"/>
                          </w:rPr>
                          <w:t>-----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94B4B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356"/>
                            <w:position w:val="1"/>
                          </w:rPr>
                          <w:t>----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-118"/>
                            <w:w w:val="356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94B4B"/>
                            <w:spacing w:val="0"/>
                            <w:w w:val="356"/>
                            <w:position w:val="1"/>
                          </w:rPr>
                          <w:t>-----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494B4B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F2F2F"/>
                            <w:spacing w:val="0"/>
                            <w:w w:val="286"/>
                            <w:position w:val="1"/>
                          </w:rPr>
                          <w:t>--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2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6"/>
                          </w:rPr>
                          <w:t>:16:35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5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4B4B4B"/>
                          <w:bottom w:val="single" w:sz="5.727664" w:space="0" w:color="545454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4" w:after="0" w:line="240" w:lineRule="auto"/>
                          <w:ind w:left="2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4B4B4B"/>
                          <w:bottom w:val="single" w:sz="5.727664" w:space="0" w:color="545454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14" w:after="0" w:line="240" w:lineRule="auto"/>
                          <w:ind w:left="-7" w:right="-20"/>
                          <w:jc w:val="left"/>
                          <w:tabs>
                            <w:tab w:pos="3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!Sahibi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86"/>
                          </w:rPr>
                          <w:t>IKi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8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5"/>
                            <w:w w:val="109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vMerge w:val="restart"/>
                        <w:gridSpan w:val="3"/>
                        <w:tcBorders>
                          <w:top w:val="single" w:sz="5.727664" w:space="0" w:color="545454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7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45454"/>
                          <w:bottom w:val="single" w:sz="5.727664" w:space="0" w:color="5B5B5B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13" w:lineRule="exact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87"/>
                            <w:position w:val="-1"/>
                          </w:rPr>
                          <w:t>lAm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78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:Mustafa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  <w:position w:val="-1"/>
                          </w:rPr>
                          <w:t>MADEN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vMerge w:val="restart"/>
                        <w:gridSpan w:val="2"/>
                        <w:tcBorders>
                          <w:top w:val="single" w:sz="5.727664" w:space="0" w:color="5B5B5B"/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>
                          <w:spacing w:before="11" w:after="0" w:line="240" w:lineRule="auto"/>
                          <w:ind w:left="-7" w:right="-185"/>
                          <w:jc w:val="left"/>
                          <w:tabs>
                            <w:tab w:pos="25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91"/>
                          </w:rPr>
                          <w:t>!Ar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9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26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8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6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596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B5B5B"/>
                          <w:bottom w:val="single" w:sz="5.727664" w:space="0" w:color="6B6B6B"/>
                          <w:left w:val="single" w:sz="5.727664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98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ık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ı6:2ı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6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16:26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vMerge/>
                        <w:gridSpan w:val="2"/>
                        <w:tcBorders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6B6B6B"/>
                          <w:bottom w:val="single" w:sz="5.727664" w:space="0" w:color="545454"/>
                          <w:left w:val="single" w:sz="5.727664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18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0"/>
                            <w:w w:val="8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2"/>
                            <w:w w:val="6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10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0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9"/>
                          </w:rPr>
                          <w:t>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6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vMerge/>
                        <w:gridSpan w:val="2"/>
                        <w:tcBorders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5.727664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6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vMerge/>
                        <w:gridSpan w:val="2"/>
                        <w:tcBorders>
                          <w:bottom w:val="single" w:sz="5.727664" w:space="0" w:color="575757"/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w w:val="8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6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4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bottom w:val="single" w:sz="7.636888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gridSpan w:val="2"/>
                        <w:tcBorders>
                          <w:top w:val="single" w:sz="5.727664" w:space="0" w:color="575757"/>
                          <w:bottom w:val="single" w:sz="7.636888" w:space="0" w:color="5B5B5B"/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>
                          <w:spacing w:before="0" w:after="0" w:line="223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F2F2F"/>
                            <w:spacing w:val="0"/>
                            <w:w w:val="101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75757"/>
                          <w:bottom w:val="single" w:sz="7.636888" w:space="0" w:color="5B5B5B"/>
                          <w:left w:val="single" w:sz="5.727664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2048" w:type="dxa"/>
                        <w:vMerge w:val="restart"/>
                        <w:gridSpan w:val="3"/>
                        <w:tcBorders>
                          <w:top w:val="single" w:sz="7.636888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0" w:after="0" w:line="216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86"/>
                          </w:rPr>
                          <w:t>Yar,..ı·-ncı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8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3" w:type="dxa"/>
                        <w:gridSpan w:val="2"/>
                        <w:tcBorders>
                          <w:top w:val="single" w:sz="7.636888" w:space="0" w:color="5B5B5B"/>
                          <w:bottom w:val="single" w:sz="5.727664" w:space="0" w:color="575757"/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>
                          <w:spacing w:before="7" w:after="0" w:line="252" w:lineRule="auto"/>
                          <w:ind w:left="17" w:right="1468" w:firstLine="-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1" w:type="dxa"/>
                        <w:gridSpan w:val="3"/>
                        <w:tcBorders>
                          <w:top w:val="single" w:sz="7.636888" w:space="0" w:color="5B5B5B"/>
                          <w:bottom w:val="single" w:sz="5.727664" w:space="0" w:color="575757"/>
                          <w:left w:val="single" w:sz="5.727664" w:space="0" w:color="4B4B4B"/>
                          <w:right w:val="single" w:sz="7.636888" w:space="0" w:color="575757"/>
                        </w:tcBorders>
                      </w:tcPr>
                      <w:p>
                        <w:pPr>
                          <w:spacing w:before="7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048" w:type="dxa"/>
                        <w:tcBorders>
                          <w:top w:val="single" w:sz="7.636888" w:space="0" w:color="5B5B5B"/>
                          <w:bottom w:val="single" w:sz="5.727664" w:space="0" w:color="575757"/>
                          <w:left w:val="single" w:sz="7.636888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1"/>
                            <w:w w:val="11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7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6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5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gridSpan w:val="2"/>
                        <w:tcBorders>
                          <w:top w:val="single" w:sz="5.727664" w:space="0" w:color="575757"/>
                          <w:bottom w:val="single" w:sz="5.727664" w:space="0" w:color="545454"/>
                          <w:left w:val="single" w:sz="5.727664" w:space="0" w:color="484848"/>
                          <w:right w:val="single" w:sz="5.727664" w:space="0" w:color="4B4B4B"/>
                        </w:tcBorders>
                      </w:tcPr>
                      <w:p>
                        <w:pPr>
                          <w:spacing w:before="7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21" w:type="dxa"/>
                        <w:gridSpan w:val="3"/>
                        <w:tcBorders>
                          <w:top w:val="single" w:sz="5.727664" w:space="0" w:color="575757"/>
                          <w:bottom w:val="single" w:sz="5.727664" w:space="0" w:color="545454"/>
                          <w:left w:val="single" w:sz="5.727664" w:space="0" w:color="4B4B4B"/>
                          <w:right w:val="single" w:sz="7.636888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048" w:type="dxa"/>
                        <w:tcBorders>
                          <w:top w:val="single" w:sz="5.727664" w:space="0" w:color="575757"/>
                          <w:bottom w:val="single" w:sz="5.727664" w:space="0" w:color="545454"/>
                          <w:left w:val="single" w:sz="7.636888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bottom w:val="single" w:sz="5.727664" w:space="0" w:color="575757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45454"/>
                          <w:bottom w:val="single" w:sz="5.727664" w:space="0" w:color="575757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9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Adı-S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6"/>
                            <w:w w:val="104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"/>
                            <w:w w:val="98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1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4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75757"/>
                          <w:bottom w:val="single" w:sz="5.727664" w:space="0" w:color="575757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7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7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yandığı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vMerge w:val="restart"/>
                        <w:gridSpan w:val="3"/>
                        <w:tcBorders>
                          <w:top w:val="single" w:sz="5.727664" w:space="0" w:color="575757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63" w:type="dxa"/>
                        <w:vMerge w:val="restart"/>
                        <w:gridSpan w:val="2"/>
                        <w:tcBorders>
                          <w:top w:val="single" w:sz="5.727664" w:space="0" w:color="575757"/>
                          <w:left w:val="single" w:sz="5.727664" w:space="0" w:color="484848"/>
                          <w:right w:val="single" w:sz="3.818448" w:space="0" w:color="343434"/>
                        </w:tcBorders>
                      </w:tcPr>
                      <w:p>
                        <w:pPr>
                          <w:spacing w:before="17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0" w:right="-125"/>
                          <w:jc w:val="left"/>
                          <w:tabs>
                            <w:tab w:pos="2540" w:val="left"/>
                          </w:tabs>
                          <w:rPr>
                            <w:rFonts w:ascii="Arial" w:hAnsi="Arial" w:cs="Arial" w:eastAsia="Arial"/>
                            <w:sz w:val="38"/>
                            <w:szCs w:val="3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işlene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4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94B4B"/>
                            <w:spacing w:val="5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F2F2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F2F2F"/>
                            <w:spacing w:val="-101"/>
                            <w:w w:val="101"/>
                            <w:position w:val="-5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38"/>
                            <w:szCs w:val="38"/>
                            <w:color w:val="747575"/>
                            <w:spacing w:val="0"/>
                            <w:w w:val="13"/>
                            <w:position w:val="-25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38"/>
                            <w:szCs w:val="3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575757"/>
                          <w:left w:val="single" w:sz="3.818448" w:space="0" w:color="343434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-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6"/>
                            <w:w w:val="100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ndtır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8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7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2048" w:type="dxa"/>
                        <w:vMerge/>
                        <w:gridSpan w:val="3"/>
                        <w:tcBorders>
                          <w:bottom w:val="single" w:sz="5.727664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63" w:type="dxa"/>
                        <w:vMerge/>
                        <w:gridSpan w:val="2"/>
                        <w:tcBorders>
                          <w:bottom w:val="single" w:sz="5.727664" w:space="0" w:color="5B5B5B"/>
                          <w:left w:val="single" w:sz="5.727664" w:space="0" w:color="484848"/>
                          <w:right w:val="single" w:sz="3.818448" w:space="0" w:color="34343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69" w:type="dxa"/>
                        <w:gridSpan w:val="4"/>
                        <w:tcBorders>
                          <w:top w:val="single" w:sz="5.727664" w:space="0" w:color="575757"/>
                          <w:bottom w:val="single" w:sz="5.727664" w:space="0" w:color="5B5B5B"/>
                          <w:left w:val="single" w:sz="3.818448" w:space="0" w:color="34343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312" w:lineRule="exact"/>
                          <w:ind w:left="94" w:right="-60"/>
                          <w:jc w:val="center"/>
                          <w:tabs>
                            <w:tab w:pos="1860" w:val="left"/>
                            <w:tab w:pos="3440" w:val="left"/>
                            <w:tab w:pos="688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103"/>
                            <w:position w:val="6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100"/>
                            <w:position w:val="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w w:val="100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8"/>
                            <w:szCs w:val="38"/>
                            <w:color w:val="2F2F2F"/>
                            <w:spacing w:val="-96"/>
                            <w:w w:val="70"/>
                            <w:position w:val="-1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75"/>
                            <w:position w:val="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5"/>
                            <w:u w:val="single" w:color="5B5B5B"/>
                            <w:position w:val="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5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75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110"/>
                            <w:u w:val="single" w:color="5B5B5B"/>
                            <w:position w:val="6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11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11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4"/>
                            <w:u w:val="single" w:color="5B5B5B"/>
                            <w:position w:val="6"/>
                          </w:rPr>
                          <w:t>pil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4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5"/>
                            <w:u w:val="single" w:color="5B5B5B"/>
                            <w:position w:val="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5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1"/>
                            <w:w w:val="100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1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1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-9"/>
                            <w:w w:val="118"/>
                            <w:u w:val="single" w:color="5B5B5B"/>
                            <w:position w:val="6"/>
                          </w:rPr>
                          <w:t>K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-9"/>
                            <w:w w:val="118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F2F2F"/>
                            <w:spacing w:val="-9"/>
                            <w:w w:val="118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98"/>
                            <w:u w:val="single" w:color="5B5B5B"/>
                            <w:position w:val="6"/>
                          </w:rPr>
                          <w:t>g,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98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99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35"/>
                            <w:u w:val="single" w:color="5B5B5B"/>
                            <w:position w:val="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35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8"/>
                            <w:w w:val="35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  <w:u w:val="single" w:color="5B5B5B"/>
                            <w:position w:val="6"/>
                          </w:rPr>
                          <w:t>K.K.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2"/>
                            <w:u w:val="single" w:color="5B5B5B"/>
                            <w:position w:val="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2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2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93"/>
                            <w:u w:val="single" w:color="5B5B5B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93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-29"/>
                            <w:w w:val="100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-29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-29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F2F2F"/>
                            <w:spacing w:val="0"/>
                            <w:w w:val="83"/>
                            <w:u w:val="single" w:color="5B5B5B"/>
                            <w:position w:val="6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F2F2F"/>
                            <w:spacing w:val="0"/>
                            <w:w w:val="83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F2F2F"/>
                            <w:spacing w:val="0"/>
                            <w:w w:val="83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94B4B"/>
                            <w:spacing w:val="-4"/>
                            <w:w w:val="96"/>
                            <w:u w:val="single" w:color="5B5B5B"/>
                            <w:position w:val="6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94B4B"/>
                            <w:spacing w:val="-4"/>
                            <w:w w:val="96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94B4B"/>
                            <w:spacing w:val="-4"/>
                            <w:w w:val="96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26"/>
                            <w:u w:val="single" w:color="5B5B5B"/>
                            <w:position w:val="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26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00"/>
                            <w:u w:val="single" w:color="5B5B5B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747575"/>
                            <w:spacing w:val="0"/>
                            <w:w w:val="100"/>
                            <w:position w:val="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7" w:lineRule="exact"/>
                          <w:ind w:left="3455" w:right="3332"/>
                          <w:jc w:val="center"/>
                          <w:rPr>
                            <w:rFonts w:ascii="Arial" w:hAnsi="Arial" w:cs="Arial" w:eastAsia="Arial"/>
                            <w:sz w:val="38"/>
                            <w:szCs w:val="3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8"/>
                            <w:szCs w:val="38"/>
                            <w:color w:val="2F2F2F"/>
                            <w:spacing w:val="0"/>
                            <w:w w:val="56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8"/>
                            <w:szCs w:val="3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809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B5B5B"/>
                          <w:bottom w:val="single" w:sz="5.727664" w:space="0" w:color="575757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!Yangında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otlar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görmüştür.Maddi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4"/>
                          </w:rPr>
                          <w:t>yoktu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10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7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75757"/>
                          <w:bottom w:val="single" w:sz="5.727664" w:space="0" w:color="545454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75757"/>
                          <w:bottom w:val="single" w:sz="5.727664" w:space="0" w:color="545454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55" w:lineRule="auto"/>
                          <w:ind w:left="-7" w:right="-64" w:firstLine="191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belirtile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adresteki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atiarda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39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3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4"/>
                            <w:w w:val="115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soruşturma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sonucunda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yakıla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ateşi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tutuşturmasıyla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0"/>
                          </w:rPr>
                          <w:t>rrıktı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9"/>
                            <w:w w:val="106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45454"/>
                          <w:bottom w:val="single" w:sz="5.727664" w:space="0" w:color="545454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10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goıtalı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45454"/>
                          <w:bottom w:val="single" w:sz="5.727664" w:space="0" w:color="545454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-7" w:right="-20"/>
                          <w:jc w:val="left"/>
                          <w:tabs>
                            <w:tab w:pos="4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w w:val="65"/>
                          </w:rPr>
                          <w:t>IŞ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7"/>
                          </w:rPr>
                          <w:t>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98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7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6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45454"/>
                          <w:bottom w:val="single" w:sz="5.727664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2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0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1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45454"/>
                          <w:bottom w:val="single" w:sz="5.727664" w:space="0" w:color="5B5B5B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23" w:hRule="exact"/>
                    </w:trPr>
                    <w:tc>
                      <w:tcPr>
                        <w:tcW w:w="2048" w:type="dxa"/>
                        <w:gridSpan w:val="3"/>
                        <w:tcBorders>
                          <w:top w:val="single" w:sz="5.727664" w:space="0" w:color="5B5B5B"/>
                          <w:bottom w:val="single" w:sz="5.727664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2" w:after="0" w:line="265" w:lineRule="auto"/>
                          <w:ind w:right="508" w:firstLine="10"/>
                          <w:jc w:val="left"/>
                          <w:tabs>
                            <w:tab w:pos="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1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dildi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9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9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Dön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5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32" w:type="dxa"/>
                        <w:gridSpan w:val="6"/>
                        <w:tcBorders>
                          <w:top w:val="single" w:sz="5.727664" w:space="0" w:color="5B5B5B"/>
                          <w:bottom w:val="single" w:sz="5.727664" w:space="0" w:color="5B5B5B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-7" w:right="-20"/>
                          <w:jc w:val="left"/>
                          <w:tabs>
                            <w:tab w:pos="39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lfarih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1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3"/>
                            <w:w w:val="111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-6"/>
                            <w:w w:val="11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1"/>
                          </w:rPr>
                          <w:t>05.20ı7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46"/>
                            <w:w w:val="1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16:55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783" w:type="dxa"/>
                        <w:tcBorders>
                          <w:top w:val="single" w:sz="5.727664" w:space="0" w:color="5B5B5B"/>
                          <w:bottom w:val="single" w:sz="5.727664" w:space="0" w:color="575757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>
                          <w:spacing w:before="2" w:after="0" w:line="240" w:lineRule="auto"/>
                          <w:ind w:left="10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0" w:type="dxa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484848"/>
                          <w:right w:val="single" w:sz="7.636888" w:space="0" w:color="545454"/>
                        </w:tcBorders>
                      </w:tcPr>
                      <w:p>
                        <w:pPr>
                          <w:spacing w:before="2" w:after="0" w:line="240" w:lineRule="auto"/>
                          <w:ind w:left="12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85" w:type="dxa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7.636888" w:space="0" w:color="545454"/>
                          <w:right w:val="single" w:sz="5.727664" w:space="0" w:color="484848"/>
                        </w:tcBorders>
                      </w:tcPr>
                      <w:p>
                        <w:pPr>
                          <w:spacing w:before="2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3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26" w:type="dxa"/>
                        <w:gridSpan w:val="4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484848"/>
                          <w:right w:val="single" w:sz="5.727664" w:space="0" w:color="606060"/>
                        </w:tcBorders>
                      </w:tcPr>
                      <w:p>
                        <w:pPr>
                          <w:spacing w:before="2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3"/>
                          </w:rPr>
                          <w:t>piDE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3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26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15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06" w:type="dxa"/>
                        <w:gridSpan w:val="2"/>
                        <w:tcBorders>
                          <w:top w:val="single" w:sz="5.727664" w:space="0" w:color="5B5B5B"/>
                          <w:bottom w:val="single" w:sz="5.727664" w:space="0" w:color="575757"/>
                          <w:left w:val="single" w:sz="5.727664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7" w:after="0" w:line="218" w:lineRule="exact"/>
                          <w:ind w:left="1576" w:right="156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97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64" w:hRule="exact"/>
                    </w:trPr>
                    <w:tc>
                      <w:tcPr>
                        <w:tcW w:w="783" w:type="dxa"/>
                        <w:tcBorders>
                          <w:top w:val="single" w:sz="5.727664" w:space="0" w:color="575757"/>
                          <w:bottom w:val="single" w:sz="5.727664" w:space="0" w:color="646464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80" w:type="dxa"/>
                        <w:tcBorders>
                          <w:top w:val="single" w:sz="5.727664" w:space="0" w:color="575757"/>
                          <w:bottom w:val="single" w:sz="5.727664" w:space="0" w:color="646464"/>
                          <w:left w:val="single" w:sz="5.727664" w:space="0" w:color="484848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5" w:type="dxa"/>
                        <w:tcBorders>
                          <w:top w:val="single" w:sz="5.727664" w:space="0" w:color="575757"/>
                          <w:bottom w:val="single" w:sz="5.727664" w:space="0" w:color="646464"/>
                          <w:left w:val="single" w:sz="7.636888" w:space="0" w:color="545454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26" w:type="dxa"/>
                        <w:vMerge w:val="restart"/>
                        <w:gridSpan w:val="4"/>
                        <w:tcBorders>
                          <w:top w:val="single" w:sz="5.727664" w:space="0" w:color="575757"/>
                          <w:left w:val="single" w:sz="5.727664" w:space="0" w:color="484848"/>
                          <w:right w:val="single" w:sz="5.727664" w:space="0" w:color="606060"/>
                        </w:tcBorders>
                      </w:tcPr>
                      <w:p>
                        <w:pPr>
                          <w:spacing w:before="1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0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Amir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1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B4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2"/>
                          </w:rPr>
                          <w:t>Koya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9"/>
                            <w:w w:val="10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EAEAE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11" w:lineRule="exact"/>
                          <w:ind w:left="29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  <w:position w:val="-1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99" w:lineRule="exact"/>
                          <w:ind w:left="314" w:right="1954"/>
                          <w:jc w:val="center"/>
                          <w:tabs>
                            <w:tab w:pos="2440" w:val="left"/>
                          </w:tabs>
                          <w:rPr>
                            <w:rFonts w:ascii="Arial" w:hAnsi="Arial" w:cs="Arial" w:eastAsia="Arial"/>
                            <w:sz w:val="144"/>
                            <w:szCs w:val="14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17"/>
                            <w:position w:val="-72"/>
                          </w:rPr>
                          <w:t>Grup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17"/>
                            <w:position w:val="-7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17"/>
                            <w:position w:val="-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20"/>
                            <w:w w:val="117"/>
                            <w:position w:val="-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17"/>
                            <w:position w:val="-72"/>
                          </w:rPr>
                          <w:t>rAmiri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-45"/>
                            <w:w w:val="117"/>
                            <w:position w:val="-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  <w:position w:val="-7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646D"/>
                            <w:spacing w:val="0"/>
                            <w:w w:val="100"/>
                            <w:position w:val="-7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2F2F2F"/>
                            <w:spacing w:val="0"/>
                            <w:w w:val="24"/>
                            <w:i/>
                            <w:position w:val="-84"/>
                          </w:rPr>
                          <w:t>E: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0" w:lineRule="exact"/>
                          <w:ind w:left="360" w:right="-20"/>
                          <w:jc w:val="left"/>
                          <w:tabs>
                            <w:tab w:pos="1100" w:val="left"/>
                          </w:tabs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0"/>
                            <w:w w:val="100"/>
                            <w:position w:val="3"/>
                          </w:rPr>
                          <w:t>Erdal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-33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0"/>
                            <w:w w:val="100"/>
                            <w:position w:val="3"/>
                          </w:rPr>
                          <w:t>lln.!RI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0"/>
                            <w:w w:val="100"/>
                            <w:position w:val="3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B646D"/>
                            <w:spacing w:val="38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858A8E"/>
                            <w:spacing w:val="0"/>
                            <w:w w:val="56"/>
                            <w:position w:val="3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5" w:after="0" w:line="137" w:lineRule="exact"/>
                          <w:ind w:left="64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646D"/>
                            <w:spacing w:val="0"/>
                            <w:w w:val="109"/>
                            <w:position w:val="-7"/>
                          </w:rPr>
                          <w:t>Güney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3" w:lineRule="exact"/>
                          <w:ind w:left="1318" w:right="2822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646D"/>
                            <w:spacing w:val="0"/>
                            <w:w w:val="100"/>
                            <w:position w:val="2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5B646D"/>
                            <w:spacing w:val="33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B646D"/>
                            <w:spacing w:val="0"/>
                            <w:w w:val="105"/>
                            <w:b/>
                            <w:bCs/>
                            <w:position w:val="2"/>
                          </w:rPr>
                          <w:t>Posta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7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86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0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97" w:right="2764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9A9C9A"/>
                            <w:spacing w:val="-18"/>
                            <w:w w:val="128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47575"/>
                            <w:spacing w:val="0"/>
                            <w:w w:val="9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47575"/>
                            <w:spacing w:val="6"/>
                            <w:w w:val="9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B646D"/>
                            <w:spacing w:val="0"/>
                            <w:w w:val="126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B646D"/>
                            <w:spacing w:val="-37"/>
                            <w:w w:val="126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47575"/>
                            <w:spacing w:val="0"/>
                            <w:w w:val="140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47575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B646D"/>
                            <w:spacing w:val="0"/>
                            <w:w w:val="119"/>
                          </w:rPr>
                          <w:t>KA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B646D"/>
                            <w:spacing w:val="-17"/>
                            <w:w w:val="119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94B4B"/>
                            <w:spacing w:val="0"/>
                            <w:w w:val="11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62" w:lineRule="exact"/>
                          <w:ind w:left="327" w:right="-2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747575"/>
                            <w:spacing w:val="-18"/>
                            <w:w w:val="130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646D"/>
                            <w:spacing w:val="0"/>
                            <w:w w:val="86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646D"/>
                            <w:spacing w:val="-10"/>
                            <w:w w:val="86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81"/>
                          </w:rPr>
                          <w:t>ai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1"/>
                            <w:w w:val="8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747575"/>
                            <w:spacing w:val="0"/>
                            <w:w w:val="8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747575"/>
                            <w:spacing w:val="-2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-2"/>
                            <w:w w:val="81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646D"/>
                            <w:spacing w:val="6"/>
                            <w:w w:val="47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78"/>
                          </w:rPr>
                          <w:t>ney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78"/>
                          </w:rPr>
                          <w:t>Bölg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78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-8"/>
                            <w:w w:val="7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73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F2F2F"/>
                            <w:spacing w:val="0"/>
                            <w:w w:val="88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F2F2F"/>
                            <w:spacing w:val="-38"/>
                            <w:w w:val="88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4B4B"/>
                            <w:spacing w:val="0"/>
                            <w:w w:val="98"/>
                          </w:rPr>
                          <w:t>ri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491" w:lineRule="exact"/>
                          <w:ind w:left="860" w:right="2662"/>
                          <w:jc w:val="center"/>
                          <w:rPr>
                            <w:rFonts w:ascii="Times New Roman" w:hAnsi="Times New Roman" w:cs="Times New Roman" w:eastAsia="Times New Roman"/>
                            <w:sz w:val="46"/>
                            <w:szCs w:val="4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46"/>
                            <w:szCs w:val="46"/>
                            <w:color w:val="313685"/>
                            <w:spacing w:val="0"/>
                            <w:w w:val="85"/>
                            <w:i/>
                          </w:rPr>
                          <w:t>2fo5ci!E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6"/>
                            <w:szCs w:val="4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06" w:type="dxa"/>
                        <w:vMerge w:val="restart"/>
                        <w:gridSpan w:val="2"/>
                        <w:tcBorders>
                          <w:top w:val="single" w:sz="5.727664" w:space="0" w:color="575757"/>
                          <w:left w:val="single" w:sz="5.727664" w:space="0" w:color="606060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87" w:right="1580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0"/>
                            <w:w w:val="73"/>
                          </w:rPr>
                          <w:t>3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11"/>
                            <w:w w:val="7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0"/>
                            <w:w w:val="73"/>
                            <w:i/>
                          </w:rPr>
                          <w:t>[,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37"/>
                            <w:w w:val="73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0"/>
                            <w:w w:val="55"/>
                          </w:rPr>
                          <w:t>M:ıvıı;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35"/>
                            <w:w w:val="5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F2F2F"/>
                            <w:spacing w:val="0"/>
                            <w:w w:val="67"/>
                          </w:rPr>
                          <w:t>7017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1877" w:right="173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83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39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B4B"/>
                            <w:spacing w:val="7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F2F2F"/>
                            <w:spacing w:val="0"/>
                            <w:w w:val="105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8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/>
                          <w:pict>
                            <v:shape style="width:128.639997pt;height:71.040pt;mso-position-horizontal-relative:char;mso-position-vertical-relative:line" type="#_x0000_t75">
                              <v:imagedata r:id="rId6" o:title=""/>
                            </v:shape>
                          </w:pic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82" w:after="0" w:line="240" w:lineRule="auto"/>
                          <w:ind w:left="2113" w:right="2086"/>
                          <w:jc w:val="center"/>
                          <w:rPr>
                            <w:rFonts w:ascii="Arial" w:hAnsi="Arial" w:cs="Arial" w:eastAsia="Arial"/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858A8E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858A8E"/>
                            <w:spacing w:val="0"/>
                            <w:w w:val="100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858A8E"/>
                            <w:spacing w:val="9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C3C3C3"/>
                            <w:spacing w:val="0"/>
                            <w:w w:val="275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84" w:hRule="exact"/>
                    </w:trPr>
                    <w:tc>
                      <w:tcPr>
                        <w:tcW w:w="783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nil" w:sz="6" w:space="0" w:color="auto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80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5.727664" w:space="0" w:color="484848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85" w:type="dxa"/>
                        <w:tcBorders>
                          <w:top w:val="single" w:sz="5.727664" w:space="0" w:color="646464"/>
                          <w:bottom w:val="single" w:sz="5.727664" w:space="0" w:color="5B5B5B"/>
                          <w:left w:val="single" w:sz="7.636888" w:space="0" w:color="545454"/>
                          <w:right w:val="single" w:sz="5.727664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26" w:type="dxa"/>
                        <w:vMerge/>
                        <w:gridSpan w:val="4"/>
                        <w:tcBorders>
                          <w:bottom w:val="single" w:sz="5.727664" w:space="0" w:color="5B5B5B"/>
                          <w:left w:val="single" w:sz="5.727664" w:space="0" w:color="484848"/>
                          <w:right w:val="single" w:sz="5.727664" w:space="0" w:color="606060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506" w:type="dxa"/>
                        <w:vMerge/>
                        <w:gridSpan w:val="2"/>
                        <w:tcBorders>
                          <w:bottom w:val="single" w:sz="5.727664" w:space="0" w:color="5B5B5B"/>
                          <w:left w:val="single" w:sz="5.727664" w:space="0" w:color="606060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1.52pt;height:32.64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9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8.560001pt;height:59.52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52" w:after="0" w:line="224" w:lineRule="auto"/>
        <w:ind w:left="591" w:right="-149" w:firstLine="2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2A2A2A"/>
          <w:spacing w:val="-389"/>
          <w:w w:val="17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2A2A2A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5" w:lineRule="auto"/>
        <w:ind w:left="381" w:right="407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86.720001pt;margin-top:5.975968pt;width:53.759998pt;height:32.639999pt;mso-position-horizontal-relative:page;mso-position-vertical-relative:paragraph;z-index:-16384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1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8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1136" w:right="488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360" w:bottom="280" w:left="460" w:right="600"/>
          <w:cols w:num="2" w:equalWidth="0">
            <w:col w:w="1612" w:space="1302"/>
            <w:col w:w="7946"/>
          </w:cols>
        </w:sectPr>
      </w:pPr>
      <w:rPr/>
    </w:p>
    <w:p>
      <w:pPr>
        <w:spacing w:before="54" w:after="0" w:line="240" w:lineRule="auto"/>
        <w:ind w:left="106" w:right="-20"/>
        <w:jc w:val="left"/>
        <w:tabs>
          <w:tab w:pos="1480" w:val="left"/>
          <w:tab w:pos="2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Olıı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:26.05.2017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23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16" w:right="-67"/>
        <w:jc w:val="left"/>
        <w:tabs>
          <w:tab w:pos="1480" w:val="left"/>
          <w:tab w:pos="2780" w:val="left"/>
          <w:tab w:pos="4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:26.05.2017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2"/>
        </w:rPr>
        <w:t>:3546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4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29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Şemikle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6316/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03" w:lineRule="exact"/>
        <w:ind w:left="11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  <w:position w:val="-1"/>
        </w:rPr>
        <w:t>Şeınikle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6316/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16.11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h'_el: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-12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4667" w:space="518"/>
            <w:col w:w="5675"/>
          </w:cols>
        </w:sectPr>
      </w:pPr>
      <w:rPr/>
    </w:p>
    <w:p>
      <w:pPr>
        <w:spacing w:before="36" w:after="0" w:line="240" w:lineRule="auto"/>
        <w:ind w:left="116" w:right="-71"/>
        <w:jc w:val="left"/>
        <w:tabs>
          <w:tab w:pos="1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1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6"/>
        </w:rPr>
        <w:t>ına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72" w:lineRule="auto"/>
        <w:ind w:right="67" w:firstLine="1205"/>
        <w:jc w:val="left"/>
        <w:tabs>
          <w:tab w:pos="3120" w:val="left"/>
          <w:tab w:pos="4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8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an_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9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</w:rPr>
        <w:t>Sioara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7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102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Betonaı·m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u w:val="single" w:color="000000"/>
          <w:position w:val="-3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8"/>
          <w:u w:val="single" w:color="000000"/>
          <w:position w:val="-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8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8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8"/>
          <w:w w:val="83"/>
          <w:u w:val="single" w:color="000000"/>
          <w:position w:val="-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8"/>
          <w:w w:val="83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B8B8B8"/>
          <w:spacing w:val="8"/>
          <w:w w:val="83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9"/>
          <w:u w:val="single" w:color="000000"/>
          <w:position w:val="-3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0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9"/>
          <w:u w:val="single" w:color="000000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7"/>
          <w:w w:val="10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  <w:u w:val="single" w:color="000000"/>
          <w:position w:val="-3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30"/>
          <w:u w:val="single" w:color="000000"/>
          <w:position w:val="-3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3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31"/>
          <w:u w:val="single" w:color="000000"/>
          <w:position w:val="-3"/>
        </w:rPr>
        <w:t>2.!D;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31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816" w:right="-20"/>
        <w:jc w:val="left"/>
        <w:tabs>
          <w:tab w:pos="1420" w:val="left"/>
          <w:tab w:pos="1920" w:val="left"/>
          <w:tab w:pos="2500" w:val="left"/>
          <w:tab w:pos="3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5"/>
          <w:szCs w:val="35"/>
          <w:color w:val="3D3D3D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35"/>
          <w:szCs w:val="35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5"/>
          <w:szCs w:val="35"/>
          <w:color w:val="3D3D3D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35"/>
          <w:szCs w:val="35"/>
          <w:color w:val="3D3D3D"/>
          <w:spacing w:val="-38"/>
          <w:w w:val="44"/>
          <w:b/>
          <w:bCs/>
        </w:rPr>
        <w:t> </w:t>
      </w:r>
      <w:r>
        <w:rPr>
          <w:rFonts w:ascii="Arial" w:hAnsi="Arial" w:cs="Arial" w:eastAsia="Arial"/>
          <w:sz w:val="35"/>
          <w:szCs w:val="35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5"/>
          <w:szCs w:val="35"/>
          <w:color w:val="3D3D3D"/>
          <w:spacing w:val="0"/>
          <w:w w:val="100"/>
          <w:b/>
          <w:bCs/>
        </w:rPr>
      </w:r>
      <w:r>
        <w:rPr>
          <w:rFonts w:ascii="Arial" w:hAnsi="Arial" w:cs="Arial" w:eastAsia="Arial"/>
          <w:sz w:val="35"/>
          <w:szCs w:val="35"/>
          <w:color w:val="909090"/>
          <w:spacing w:val="0"/>
          <w:w w:val="44"/>
          <w:b/>
          <w:bCs/>
        </w:rPr>
        <w:t>ı</w:t>
      </w:r>
      <w:r>
        <w:rPr>
          <w:rFonts w:ascii="Arial" w:hAnsi="Arial" w:cs="Arial" w:eastAsia="Arial"/>
          <w:sz w:val="35"/>
          <w:szCs w:val="35"/>
          <w:color w:val="90909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35"/>
          <w:szCs w:val="35"/>
          <w:color w:val="909090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4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5"/>
          <w:w w:val="4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16.20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2661" w:space="614"/>
            <w:col w:w="7585"/>
          </w:cols>
        </w:sectPr>
      </w:pPr>
      <w:rPr/>
    </w:p>
    <w:p>
      <w:pPr>
        <w:spacing w:before="53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8" w:after="0" w:line="311" w:lineRule="auto"/>
        <w:ind w:right="3361" w:firstLine="61"/>
        <w:jc w:val="left"/>
        <w:tabs>
          <w:tab w:pos="3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4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6"/>
          <w:w w:val="13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ALB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YRAK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0" w:lineRule="exact"/>
        <w:ind w:left="19" w:right="-20"/>
        <w:jc w:val="left"/>
        <w:tabs>
          <w:tab w:pos="256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16.12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[Varı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</w:rPr>
        <w:t>16.17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89" w:lineRule="auto"/>
        <w:ind w:left="2592" w:right="3127" w:firstLine="-2592"/>
        <w:jc w:val="left"/>
        <w:tabs>
          <w:tab w:pos="5040" w:val="left"/>
          <w:tab w:pos="5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499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37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Anza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2602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03" w:lineRule="exact"/>
        <w:ind w:left="25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1187" w:space="571"/>
            <w:col w:w="9102"/>
          </w:cols>
        </w:sectPr>
      </w:pPr>
      <w:rPr/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124"/>
        </w:rPr>
        <w:t>'litm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2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89" w:lineRule="auto"/>
        <w:ind w:left="40" w:right="738" w:firstLine="-4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2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5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A.</w:t>
      </w:r>
      <w:r>
        <w:rPr>
          <w:rFonts w:ascii="Arial" w:hAnsi="Arial" w:cs="Arial" w:eastAsia="Arial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2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9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3" w:equalWidth="0">
            <w:col w:w="1283" w:space="504"/>
            <w:col w:w="2364" w:space="180"/>
            <w:col w:w="6529"/>
          </w:cols>
        </w:sectPr>
      </w:pPr>
      <w:rPr/>
    </w:p>
    <w:p>
      <w:pPr>
        <w:spacing w:before="41" w:after="0" w:line="240" w:lineRule="auto"/>
        <w:ind w:left="10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4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1555" w:space="313"/>
            <w:col w:w="8992"/>
          </w:cols>
        </w:sectPr>
      </w:pPr>
      <w:rPr/>
    </w:p>
    <w:p>
      <w:pPr>
        <w:spacing w:before="36" w:after="0" w:line="240" w:lineRule="auto"/>
        <w:ind w:left="11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83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73" w:lineRule="exact"/>
        <w:ind w:left="2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6.240021pt;margin-top:-5.598237pt;width:10.288395pt;height:20.5pt;mso-position-horizontal-relative:page;mso-position-vertical-relative:paragraph;z-index:-1638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A2A2A"/>
                      <w:spacing w:val="0"/>
                      <w:w w:val="66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A2A2A"/>
                      <w:spacing w:val="-4"/>
                      <w:w w:val="66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2A2A2A"/>
                      <w:spacing w:val="0"/>
                      <w:w w:val="43"/>
                    </w:rPr>
                    <w:t>-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74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41" w:after="0" w:line="18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525252"/>
          <w:spacing w:val="0"/>
          <w:w w:val="59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25252"/>
          <w:spacing w:val="20"/>
          <w:w w:val="59"/>
          <w:b/>
          <w:bCs/>
          <w:position w:val="1"/>
        </w:rPr>
        <w:t> </w:t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59"/>
          <w:position w:val="1"/>
        </w:rPr>
        <w:t>-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4" w:equalWidth="0">
            <w:col w:w="1373" w:space="888"/>
            <w:col w:w="1210" w:space="878"/>
            <w:col w:w="2823" w:space="681"/>
            <w:col w:w="3007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7" w:lineRule="auto"/>
        <w:ind w:left="116" w:right="4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Çıkış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Sigoıialı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40" w:lineRule="auto"/>
        <w:ind w:left="12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03" w:lineRule="exact"/>
        <w:ind w:left="10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[Teslim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Edi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9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di.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10" w:right="405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esnasında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0" w:lineRule="auto"/>
        <w:ind w:right="74" w:firstLine="14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1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kişi\erce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izınaritini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düşürülmesi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atılmasıyla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madde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ambalaj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tutuşması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sonucunda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:Si[keti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jBedel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46464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3"/>
        </w:rPr>
        <w:t>,yok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1590" w:space="186"/>
            <w:col w:w="9084"/>
          </w:cols>
        </w:sectPr>
      </w:pPr>
      <w:rPr/>
    </w:p>
    <w:p>
      <w:pPr>
        <w:spacing w:before="13" w:after="0" w:line="237" w:lineRule="exact"/>
        <w:ind w:left="394" w:right="-20"/>
        <w:jc w:val="left"/>
        <w:tabs>
          <w:tab w:pos="1820" w:val="left"/>
          <w:tab w:pos="5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DönUşü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2"/>
          <w:position w:val="-1"/>
        </w:rPr>
        <w:t>rai'iJı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2"/>
          <w:position w:val="-1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5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7"/>
          <w:position w:val="-1"/>
        </w:rPr>
        <w:t>:26.05.2017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7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1"/>
        </w:rPr>
        <w:t>16.55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12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  <w:position w:val="-1"/>
        </w:rPr>
        <w:t>Vars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7"/>
        <w:jc w:val="left"/>
        <w:tabs>
          <w:tab w:pos="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6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Bostanlı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  <w:cols w:num="3" w:equalWidth="0">
            <w:col w:w="490" w:space="154"/>
            <w:col w:w="1004" w:space="129"/>
            <w:col w:w="908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0"/>
        </w:sectPr>
      </w:pPr>
      <w:rPr/>
    </w:p>
    <w:p>
      <w:pPr>
        <w:spacing w:before="41" w:after="0" w:line="240" w:lineRule="auto"/>
        <w:ind w:left="193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right="83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80" w:lineRule="exact"/>
        <w:ind w:right="-20"/>
        <w:jc w:val="right"/>
        <w:rPr>
          <w:rFonts w:ascii="Arial" w:hAnsi="Arial" w:cs="Arial" w:eastAsia="Arial"/>
          <w:sz w:val="61"/>
          <w:szCs w:val="61"/>
        </w:rPr>
      </w:pPr>
      <w:rPr/>
      <w:r>
        <w:rPr>
          <w:rFonts w:ascii="Arial" w:hAnsi="Arial" w:cs="Arial" w:eastAsia="Arial"/>
          <w:sz w:val="61"/>
          <w:szCs w:val="61"/>
          <w:color w:val="3F4493"/>
          <w:w w:val="94"/>
          <w:i/>
          <w:position w:val="-3"/>
        </w:rPr>
        <w:t>&amp;JJ!</w:t>
      </w:r>
      <w:r>
        <w:rPr>
          <w:rFonts w:ascii="Arial" w:hAnsi="Arial" w:cs="Arial" w:eastAsia="Arial"/>
          <w:sz w:val="61"/>
          <w:szCs w:val="61"/>
          <w:color w:val="3F4493"/>
          <w:spacing w:val="-60"/>
          <w:w w:val="94"/>
          <w:i/>
          <w:position w:val="-3"/>
        </w:rPr>
        <w:t>f</w:t>
      </w:r>
      <w:r>
        <w:rPr>
          <w:rFonts w:ascii="Arial" w:hAnsi="Arial" w:cs="Arial" w:eastAsia="Arial"/>
          <w:sz w:val="61"/>
          <w:szCs w:val="61"/>
          <w:color w:val="595990"/>
          <w:spacing w:val="0"/>
          <w:w w:val="147"/>
          <w:i/>
          <w:position w:val="-3"/>
        </w:rPr>
        <w:t>A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24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Bilal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ALB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YRAK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3" w:after="0" w:line="203" w:lineRule="exact"/>
        <w:ind w:right="85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-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-43" w:right="122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5"/>
          <w:b/>
          <w:bCs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15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5"/>
          <w:b/>
          <w:bCs/>
        </w:rPr>
        <w:t>9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14"/>
          <w:w w:val="6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47"/>
          <w:b/>
          <w:bCs/>
        </w:rPr>
        <w:t>Oca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47"/>
          <w:b/>
          <w:bCs/>
        </w:rPr>
        <w:t>k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47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22"/>
          <w:w w:val="47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9"/>
          <w:b/>
          <w:bCs/>
        </w:rPr>
        <w:t>2019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97" w:after="0" w:line="240" w:lineRule="auto"/>
        <w:ind w:left="105" w:right="145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84"/>
          <w:i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-4"/>
          <w:w w:val="84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60" w:right="600"/>
          <w:cols w:num="2" w:equalWidth="0">
            <w:col w:w="6479" w:space="1937"/>
            <w:col w:w="2444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26.880001pt;margin-top:22.08pt;width:542.880011pt;height:799.800002pt;mso-position-horizontal-relative:page;mso-position-vertical-relative:page;z-index:-16383" coordorigin="538,442" coordsize="10858,15996">
            <v:shape style="position:absolute;left:614;top:12115;width:250;height:672" type="#_x0000_t75">
              <v:imagedata r:id="rId10" o:title=""/>
            </v:shape>
            <v:shape style="position:absolute;left:8602;top:12672;width:2746;height:1958" type="#_x0000_t75">
              <v:imagedata r:id="rId11" o:title=""/>
            </v:shape>
            <v:group style="position:absolute;left:547;top:470;width:10819;height:2" coordorigin="547,470" coordsize="10819,2">
              <v:shape style="position:absolute;left:547;top:470;width:10819;height:2" coordorigin="547,470" coordsize="10819,0" path="m547,470l11366,470e" filled="f" stroked="t" strokeweight=".72pt" strokecolor="#545454">
                <v:path arrowok="t"/>
              </v:shape>
            </v:group>
            <v:group style="position:absolute;left:557;top:451;width:2;height:5616" coordorigin="557,451" coordsize="2,5616">
              <v:shape style="position:absolute;left:557;top:451;width:2;height:5616" coordorigin="557,451" coordsize="0,5616" path="m557,6067l557,451e" filled="f" stroked="t" strokeweight=".96pt" strokecolor="#5B5B5B">
                <v:path arrowok="t"/>
              </v:shape>
            </v:group>
            <v:group style="position:absolute;left:2222;top:461;width:2;height:1190" coordorigin="2222,461" coordsize="2,1190">
              <v:shape style="position:absolute;left:2222;top:461;width:2;height:1190" coordorigin="2222,461" coordsize="0,1190" path="m2222,1651l2222,461e" filled="f" stroked="t" strokeweight=".48pt" strokecolor="#646464">
                <v:path arrowok="t"/>
              </v:shape>
            </v:group>
            <v:group style="position:absolute;left:9034;top:470;width:2;height:1190" coordorigin="9034,470" coordsize="2,1190">
              <v:shape style="position:absolute;left:9034;top:470;width:2;height:1190" coordorigin="9034,470" coordsize="0,1190" path="m9034,1661l9034,470e" filled="f" stroked="t" strokeweight=".72pt" strokecolor="#444444">
                <v:path arrowok="t"/>
              </v:shape>
            </v:group>
            <v:group style="position:absolute;left:11357;top:461;width:2;height:15955" coordorigin="11357,461" coordsize="2,15955">
              <v:shape style="position:absolute;left:11357;top:461;width:2;height:15955" coordorigin="11357,461" coordsize="0,15955" path="m11357,16416l11357,461e" filled="f" stroked="t" strokeweight=".72pt" strokecolor="#4F4F4F">
                <v:path arrowok="t"/>
              </v:shape>
            </v:group>
            <v:group style="position:absolute;left:547;top:1646;width:10800;height:2" coordorigin="547,1646" coordsize="10800,2">
              <v:shape style="position:absolute;left:547;top:1646;width:10800;height:2" coordorigin="547,1646" coordsize="10800,0" path="m547,1646l11347,1646e" filled="f" stroked="t" strokeweight=".48pt" strokecolor="#232323">
                <v:path arrowok="t"/>
              </v:shape>
            </v:group>
            <v:group style="position:absolute;left:547;top:1882;width:10805;height:2" coordorigin="547,1882" coordsize="10805,2">
              <v:shape style="position:absolute;left:547;top:1882;width:10805;height:2" coordorigin="547,1882" coordsize="10805,0" path="m547,1882l11352,1882e" filled="f" stroked="t" strokeweight=".72pt" strokecolor="#3B3B3B">
                <v:path arrowok="t"/>
              </v:shape>
            </v:group>
            <v:group style="position:absolute;left:571;top:10800;width:2;height:5347" coordorigin="571,10800" coordsize="2,5347">
              <v:shape style="position:absolute;left:571;top:10800;width:2;height:5347" coordorigin="571,10800" coordsize="0,5347" path="m571,16147l571,10800e" filled="f" stroked="t" strokeweight=".48pt" strokecolor="#3B3B3B">
                <v:path arrowok="t"/>
              </v:shape>
            </v:group>
            <v:group style="position:absolute;left:979;top:10858;width:2;height:5563" coordorigin="979,10858" coordsize="2,5563">
              <v:shape style="position:absolute;left:979;top:10858;width:2;height:5563" coordorigin="979,10858" coordsize="0,5563" path="m979,16421l979,10858e" filled="f" stroked="t" strokeweight=".72pt" strokecolor="#4B4B4B">
                <v:path arrowok="t"/>
              </v:shape>
            </v:group>
            <v:group style="position:absolute;left:902;top:2126;width:10450;height:2" coordorigin="902,2126" coordsize="10450,2">
              <v:shape style="position:absolute;left:902;top:2126;width:10450;height:2" coordorigin="902,2126" coordsize="10450,0" path="m902,2126l11352,2126e" filled="f" stroked="t" strokeweight=".48pt" strokecolor="#3B3B3B">
                <v:path arrowok="t"/>
              </v:shape>
            </v:group>
            <v:group style="position:absolute;left:547;top:2362;width:10805;height:2" coordorigin="547,2362" coordsize="10805,2">
              <v:shape style="position:absolute;left:547;top:2362;width:10805;height:2" coordorigin="547,2362" coordsize="10805,0" path="m547,2362l11352,2362e" filled="f" stroked="t" strokeweight=".96pt" strokecolor="#4F4F4F">
                <v:path arrowok="t"/>
              </v:shape>
            </v:group>
            <v:group style="position:absolute;left:547;top:2602;width:10810;height:2" coordorigin="547,2602" coordsize="10810,2">
              <v:shape style="position:absolute;left:547;top:2602;width:10810;height:2" coordorigin="547,2602" coordsize="10810,0" path="m547,2602l11357,2602e" filled="f" stroked="t" strokeweight=".72pt" strokecolor="#444444">
                <v:path arrowok="t"/>
              </v:shape>
            </v:group>
            <v:group style="position:absolute;left:547;top:2842;width:10810;height:2" coordorigin="547,2842" coordsize="10810,2">
              <v:shape style="position:absolute;left:547;top:2842;width:10810;height:2" coordorigin="547,2842" coordsize="10810,0" path="m547,2842l11357,2842e" filled="f" stroked="t" strokeweight=".96pt" strokecolor="#545454">
                <v:path arrowok="t"/>
              </v:shape>
            </v:group>
            <v:group style="position:absolute;left:1565;top:10858;width:2;height:5573" coordorigin="1565,10858" coordsize="2,5573">
              <v:shape style="position:absolute;left:1565;top:10858;width:2;height:5573" coordorigin="1565,10858" coordsize="0,5573" path="m1565,16430l1565,10858e" filled="f" stroked="t" strokeweight=".72pt" strokecolor="#343434">
                <v:path arrowok="t"/>
              </v:shape>
            </v:group>
            <v:group style="position:absolute;left:2237;top:3600;width:2;height:12830" coordorigin="2237,3600" coordsize="2,12830">
              <v:shape style="position:absolute;left:2237;top:3600;width:2;height:12830" coordorigin="2237,3600" coordsize="0,12830" path="m2237,16430l2237,3600e" filled="f" stroked="t" strokeweight=".72pt" strokecolor="#3F3F3F">
                <v:path arrowok="t"/>
              </v:shape>
            </v:group>
            <v:group style="position:absolute;left:3715;top:2832;width:2;height:787" coordorigin="3715,2832" coordsize="2,787">
              <v:shape style="position:absolute;left:3715;top:2832;width:2;height:787" coordorigin="3715,2832" coordsize="0,787" path="m3715,3619l3715,2832e" filled="f" stroked="t" strokeweight=".72pt" strokecolor="#3B3B3B">
                <v:path arrowok="t"/>
              </v:shape>
            </v:group>
            <v:group style="position:absolute;left:6840;top:2832;width:2;height:787" coordorigin="6840,2832" coordsize="2,787">
              <v:shape style="position:absolute;left:6840;top:2832;width:2;height:787" coordorigin="6840,2832" coordsize="0,787" path="m6840,3619l6840,2832e" filled="f" stroked="t" strokeweight=".48pt" strokecolor="#282828">
                <v:path arrowok="t"/>
              </v:shape>
            </v:group>
            <v:group style="position:absolute;left:547;top:3610;width:10810;height:2" coordorigin="547,3610" coordsize="10810,2">
              <v:shape style="position:absolute;left:547;top:3610;width:10810;height:2" coordorigin="547,3610" coordsize="10810,0" path="m547,3610l11357,3610e" filled="f" stroked="t" strokeweight=".96pt" strokecolor="#4F4F4F">
                <v:path arrowok="t"/>
              </v:shape>
            </v:group>
            <v:group style="position:absolute;left:566;top:6269;width:2;height:4397" coordorigin="566,6269" coordsize="2,4397">
              <v:shape style="position:absolute;left:566;top:6269;width:2;height:4397" coordorigin="566,6269" coordsize="0,4397" path="m566,10666l566,6269e" filled="f" stroked="t" strokeweight=".72pt" strokecolor="#484848">
                <v:path arrowok="t"/>
              </v:shape>
            </v:group>
            <v:group style="position:absolute;left:2218;top:4128;width:9139;height:2" coordorigin="2218,4128" coordsize="9139,2">
              <v:shape style="position:absolute;left:2218;top:4128;width:9139;height:2" coordorigin="2218,4128" coordsize="9139,0" path="m2218,4128l11357,4128e" filled="f" stroked="t" strokeweight=".96pt" strokecolor="#4F4F4F">
                <v:path arrowok="t"/>
              </v:shape>
            </v:group>
            <v:group style="position:absolute;left:4790;top:4080;width:2;height:2275" coordorigin="4790,4080" coordsize="2,2275">
              <v:shape style="position:absolute;left:4790;top:4080;width:2;height:2275" coordorigin="4790,4080" coordsize="0,2275" path="m4790,6355l4790,4080e" filled="f" stroked="t" strokeweight=".72pt" strokecolor="#3B3B3B">
                <v:path arrowok="t"/>
              </v:shape>
            </v:group>
            <v:group style="position:absolute;left:4781;top:4834;width:6586;height:2" coordorigin="4781,4834" coordsize="6586,2">
              <v:shape style="position:absolute;left:4781;top:4834;width:6586;height:2" coordorigin="4781,4834" coordsize="6586,0" path="m4781,4834l11366,4834e" filled="f" stroked="t" strokeweight=".96pt" strokecolor="#8C8C8C">
                <v:path arrowok="t"/>
              </v:shape>
            </v:group>
            <v:group style="position:absolute;left:7728;top:4613;width:3638;height:2" coordorigin="7728,4613" coordsize="3638,2">
              <v:shape style="position:absolute;left:7728;top:4613;width:3638;height:2" coordorigin="7728,4613" coordsize="3638,0" path="m7728,4613l11366,4613e" filled="f" stroked="t" strokeweight=".48pt" strokecolor="#2B2B2B">
                <v:path arrowok="t"/>
              </v:shape>
            </v:group>
            <v:group style="position:absolute;left:4781;top:5098;width:6586;height:2" coordorigin="4781,5098" coordsize="6586,2">
              <v:shape style="position:absolute;left:4781;top:5098;width:6586;height:2" coordorigin="4781,5098" coordsize="6586,0" path="m4781,5098l11366,5098e" filled="f" stroked="t" strokeweight=".96pt" strokecolor="#545454">
                <v:path arrowok="t"/>
              </v:shape>
            </v:group>
            <v:group style="position:absolute;left:2218;top:5338;width:9149;height:2" coordorigin="2218,5338" coordsize="9149,2">
              <v:shape style="position:absolute;left:2218;top:5338;width:9149;height:2" coordorigin="2218,5338" coordsize="9149,0" path="m2218,5338l11366,5338e" filled="f" stroked="t" strokeweight=".72pt" strokecolor="#444444">
                <v:path arrowok="t"/>
              </v:shape>
            </v:group>
            <v:group style="position:absolute;left:2218;top:6058;width:9149;height:2" coordorigin="2218,6058" coordsize="9149,2">
              <v:shape style="position:absolute;left:2218;top:6058;width:9149;height:2" coordorigin="2218,6058" coordsize="9149,0" path="m2218,6058l11366,6058e" filled="f" stroked="t" strokeweight=".72pt" strokecolor="#484848">
                <v:path arrowok="t"/>
              </v:shape>
            </v:group>
            <v:group style="position:absolute;left:2218;top:6341;width:9149;height:2" coordorigin="2218,6341" coordsize="9149,2">
              <v:shape style="position:absolute;left:2218;top:6341;width:9149;height:2" coordorigin="2218,6341" coordsize="9149,0" path="m2218,6341l11366,6341e" filled="f" stroked="t" strokeweight=".48pt" strokecolor="#2F2F2F">
                <v:path arrowok="t"/>
              </v:shape>
            </v:group>
            <v:group style="position:absolute;left:4800;top:7046;width:2;height:749" coordorigin="4800,7046" coordsize="2,749">
              <v:shape style="position:absolute;left:4800;top:7046;width:2;height:749" coordorigin="4800,7046" coordsize="0,749" path="m4800,7795l4800,7046e" filled="f" stroked="t" strokeweight=".96pt" strokecolor="#444444">
                <v:path arrowok="t"/>
              </v:shape>
            </v:group>
            <v:group style="position:absolute;left:547;top:3888;width:10810;height:2" coordorigin="547,3888" coordsize="10810,2">
              <v:shape style="position:absolute;left:547;top:3888;width:10810;height:2" coordorigin="547,3888" coordsize="10810,0" path="m547,3888l11357,3888e" filled="f" stroked="t" strokeweight=".96pt" strokecolor="#4B4B4B">
                <v:path arrowok="t"/>
              </v:shape>
            </v:group>
            <v:group style="position:absolute;left:547;top:5578;width:10819;height:2" coordorigin="547,5578" coordsize="10819,2">
              <v:shape style="position:absolute;left:547;top:5578;width:10819;height:2" coordorigin="547,5578" coordsize="10819,0" path="m547,5578l11366,5578e" filled="f" stroked="t" strokeweight=".96pt" strokecolor="#4B4B4B">
                <v:path arrowok="t"/>
              </v:shape>
            </v:group>
            <v:group style="position:absolute;left:547;top:6586;width:10819;height:2" coordorigin="547,6586" coordsize="10819,2">
              <v:shape style="position:absolute;left:547;top:6586;width:10819;height:2" coordorigin="547,6586" coordsize="10819,0" path="m547,6586l11366,6586e" filled="f" stroked="t" strokeweight=".72pt" strokecolor="#4B4B4B">
                <v:path arrowok="t"/>
              </v:shape>
            </v:group>
            <v:group style="position:absolute;left:547;top:7056;width:10819;height:2" coordorigin="547,7056" coordsize="10819,2">
              <v:shape style="position:absolute;left:547;top:7056;width:10819;height:2" coordorigin="547,7056" coordsize="10819,0" path="m547,7056l11366,7056e" filled="f" stroked="t" strokeweight=".72pt" strokecolor="#444444">
                <v:path arrowok="t"/>
              </v:shape>
            </v:group>
            <v:group style="position:absolute;left:4790;top:7296;width:6576;height:2" coordorigin="4790,7296" coordsize="6576,2">
              <v:shape style="position:absolute;left:4790;top:7296;width:6576;height:2" coordorigin="4790,7296" coordsize="6576,0" path="m4790,7296l11366,7296e" filled="f" stroked="t" strokeweight=".96pt" strokecolor="#4B4B4B">
                <v:path arrowok="t"/>
              </v:shape>
            </v:group>
            <v:group style="position:absolute;left:4790;top:7536;width:6576;height:2" coordorigin="4790,7536" coordsize="6576,2">
              <v:shape style="position:absolute;left:4790;top:7536;width:6576;height:2" coordorigin="4790,7536" coordsize="6576,0" path="m4790,7536l11366,7536e" filled="f" stroked="t" strokeweight=".72pt" strokecolor="#4F4F4F">
                <v:path arrowok="t"/>
              </v:shape>
            </v:group>
            <v:group style="position:absolute;left:557;top:7786;width:10819;height:2" coordorigin="557,7786" coordsize="10819,2">
              <v:shape style="position:absolute;left:557;top:7786;width:10819;height:2" coordorigin="557,7786" coordsize="10819,0" path="m557,7786l11376,7786e" filled="f" stroked="t" strokeweight=".72pt" strokecolor="#3F3F3F">
                <v:path arrowok="t"/>
              </v:shape>
            </v:group>
            <v:group style="position:absolute;left:557;top:8722;width:10819;height:2" coordorigin="557,8722" coordsize="10819,2">
              <v:shape style="position:absolute;left:557;top:8722;width:10819;height:2" coordorigin="557,8722" coordsize="10819,0" path="m557,8722l11376,8722e" filled="f" stroked="t" strokeweight=".72pt" strokecolor="#444444">
                <v:path arrowok="t"/>
              </v:shape>
            </v:group>
            <v:group style="position:absolute;left:557;top:9653;width:10829;height:2" coordorigin="557,9653" coordsize="10829,2">
              <v:shape style="position:absolute;left:557;top:9653;width:10829;height:2" coordorigin="557,9653" coordsize="10829,0" path="m557,9653l11386,9653e" filled="f" stroked="t" strokeweight=".72pt" strokecolor="#484848">
                <v:path arrowok="t"/>
              </v:shape>
            </v:group>
            <v:group style="position:absolute;left:557;top:9893;width:10829;height:2" coordorigin="557,9893" coordsize="10829,2">
              <v:shape style="position:absolute;left:557;top:9893;width:10829;height:2" coordorigin="557,9893" coordsize="10829,0" path="m557,9893l11386,9893e" filled="f" stroked="t" strokeweight=".72pt" strokecolor="#484848">
                <v:path arrowok="t"/>
              </v:shape>
            </v:group>
            <v:group style="position:absolute;left:557;top:10138;width:10829;height:2" coordorigin="557,10138" coordsize="10829,2">
              <v:shape style="position:absolute;left:557;top:10138;width:10829;height:2" coordorigin="557,10138" coordsize="10829,0" path="m557,10138l11386,10138e" filled="f" stroked="t" strokeweight=".72pt" strokecolor="#484848">
                <v:path arrowok="t"/>
              </v:shape>
            </v:group>
            <v:group style="position:absolute;left:768;top:10862;width:9062;height:2" coordorigin="768,10862" coordsize="9062,2">
              <v:shape style="position:absolute;left:768;top:10862;width:9062;height:2" coordorigin="768,10862" coordsize="9062,0" path="m768,10862l9830,10862e" filled="f" stroked="t" strokeweight=".48pt" strokecolor="#444444">
                <v:path arrowok="t"/>
              </v:shape>
            </v:group>
            <v:group style="position:absolute;left:7291;top:10848;width:2;height:5563" coordorigin="7291,10848" coordsize="2,5563">
              <v:shape style="position:absolute;left:7291;top:10848;width:2;height:5563" coordorigin="7291,10848" coordsize="0,5563" path="m7291,16411l7291,10848e" filled="f" stroked="t" strokeweight=".72pt" strokecolor="#3F3F3F">
                <v:path arrowok="t"/>
              </v:shape>
            </v:group>
            <v:group style="position:absolute;left:557;top:11611;width:10829;height:2" coordorigin="557,11611" coordsize="10829,2">
              <v:shape style="position:absolute;left:557;top:11611;width:10829;height:2" coordorigin="557,11611" coordsize="10829,0" path="m557,11611l11386,11611e" filled="f" stroked="t" strokeweight=".96pt" strokecolor="#545454">
                <v:path arrowok="t"/>
              </v:shape>
            </v:group>
            <v:group style="position:absolute;left:566;top:13709;width:1680;height:2" coordorigin="566,13709" coordsize="1680,2">
              <v:shape style="position:absolute;left:566;top:13709;width:1680;height:2" coordorigin="566,13709" coordsize="1680,0" path="m566,13709l2246,13709e" filled="f" stroked="t" strokeweight=".96pt" strokecolor="#606060">
                <v:path arrowok="t"/>
              </v:shape>
            </v:group>
            <v:group style="position:absolute;left:566;top:16406;width:1690;height:2" coordorigin="566,16406" coordsize="1690,2">
              <v:shape style="position:absolute;left:566;top:16406;width:1690;height:2" coordorigin="566,16406" coordsize="1690,0" path="m566,16406l2256,16406e" filled="f" stroked="t" strokeweight=".96pt" strokecolor="#707070">
                <v:path arrowok="t"/>
              </v:shape>
            </v:group>
            <v:group style="position:absolute;left:3374;top:14314;width:2;height:586" coordorigin="3374,14314" coordsize="2,586">
              <v:shape style="position:absolute;left:3374;top:14314;width:2;height:586" coordorigin="3374,14314" coordsize="0,586" path="m3374,14899l3374,14314e" filled="f" stroked="t" strokeweight="1.2pt" strokecolor="#343F9C">
                <v:path arrowok="t"/>
              </v:shape>
            </v:group>
            <v:group style="position:absolute;left:3293;top:14818;width:797;height:2" coordorigin="3293,14818" coordsize="797,2">
              <v:shape style="position:absolute;left:3293;top:14818;width:797;height:2" coordorigin="3293,14818" coordsize="797,0" path="m3293,14818l4090,14818e" filled="f" stroked="t" strokeweight="2.16pt" strokecolor="#4854A0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82" w:lineRule="exact"/>
        <w:ind w:left="2910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267.839996pt;margin-top:5.964851pt;width:42.240002pt;height:49.919998pt;mso-position-horizontal-relative:page;mso-position-vertical-relative:paragraph;z-index:-16382" type="#_x0000_t75">
            <v:imagedata r:id="rId12" o:title=""/>
          </v:shape>
        </w:pict>
      </w:r>
      <w:r>
        <w:rPr>
          <w:rFonts w:ascii="Arial" w:hAnsi="Arial" w:cs="Arial" w:eastAsia="Arial"/>
          <w:sz w:val="25"/>
          <w:szCs w:val="25"/>
          <w:color w:val="2B2D6E"/>
          <w:spacing w:val="0"/>
          <w:w w:val="100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322" w:lineRule="exact"/>
        <w:ind w:left="2737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2"/>
          <w:szCs w:val="32"/>
          <w:color w:val="525252"/>
          <w:spacing w:val="0"/>
          <w:w w:val="100"/>
          <w:b/>
          <w:bCs/>
          <w:position w:val="-4"/>
        </w:rPr>
        <w:t>rinı</w:t>
      </w:r>
      <w:r>
        <w:rPr>
          <w:rFonts w:ascii="Arial" w:hAnsi="Arial" w:cs="Arial" w:eastAsia="Arial"/>
          <w:sz w:val="32"/>
          <w:szCs w:val="32"/>
          <w:color w:val="525252"/>
          <w:spacing w:val="-79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525252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0"/>
          <w:w w:val="102"/>
          <w:b/>
          <w:bCs/>
          <w:position w:val="-4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055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2A2A2A"/>
          <w:w w:val="89"/>
          <w:b/>
          <w:bCs/>
          <w:position w:val="-3"/>
        </w:rPr>
        <w:t>ltfalv</w:t>
      </w:r>
      <w:r>
        <w:rPr>
          <w:rFonts w:ascii="Arial" w:hAnsi="Arial" w:cs="Arial" w:eastAsia="Arial"/>
          <w:sz w:val="20"/>
          <w:szCs w:val="20"/>
          <w:color w:val="2A2A2A"/>
          <w:w w:val="90"/>
          <w:b/>
          <w:bCs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25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5"/>
          <w:b/>
          <w:bCs/>
          <w:position w:val="-3"/>
        </w:rPr>
        <w:t>Kuze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6"/>
          <w:b/>
          <w:bCs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2A2A2A"/>
          <w:spacing w:val="-25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7"/>
          <w:b/>
          <w:bCs/>
          <w:position w:val="-3"/>
        </w:rPr>
        <w:t>Bölg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87"/>
          <w:b/>
          <w:bCs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2A2A2A"/>
          <w:spacing w:val="-13"/>
          <w:w w:val="87"/>
          <w:b/>
          <w:bCs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  <w:position w:val="-3"/>
        </w:rPr>
        <w:t>Amiri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  <w:position w:val="7"/>
        </w:rPr>
        <w:t>AliDOGAN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4849" w:right="539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60" w:right="600"/>
        </w:sectPr>
      </w:pPr>
      <w:rPr/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0" w:lineRule="atLeast"/>
        <w:ind w:left="3659" w:right="4245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77993pt;margin-top:-9.119606pt;width:19.622681pt;height:46pt;mso-position-horizontal-relative:page;mso-position-vertical-relative:paragraph;z-index:-16377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42424"/>
                      <w:spacing w:val="0"/>
                      <w:w w:val="153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1" w:lineRule="exact"/>
        <w:ind w:left="713" w:right="-20"/>
        <w:jc w:val="left"/>
        <w:tabs>
          <w:tab w:pos="3120" w:val="left"/>
          <w:tab w:pos="92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69"/>
          <w:position w:val="1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0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7C7E"/>
          <w:spacing w:val="23"/>
          <w:w w:val="69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42"/>
          <w:position w:val="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1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1"/>
        </w:rPr>
        <w:t>Z,MIR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22"/>
          <w:position w:val="9"/>
        </w:rPr>
        <w:t>'</w:t>
      </w:r>
      <w:r>
        <w:rPr>
          <w:rFonts w:ascii="Arial" w:hAnsi="Arial" w:cs="Arial" w:eastAsia="Arial"/>
          <w:sz w:val="18"/>
          <w:szCs w:val="18"/>
          <w:color w:val="4D4D4D"/>
          <w:spacing w:val="44"/>
          <w:w w:val="122"/>
          <w:position w:val="9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222"/>
          <w:position w:val="9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58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-3"/>
        </w:rPr>
        <w:t>BUYUKf,EHIR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627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1"/>
          <w:position w:val="-1"/>
        </w:rPr>
        <w:t>BELE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1"/>
          <w:position w:val="-1"/>
        </w:rPr>
        <w:t>D</w:t>
      </w:r>
      <w:r>
        <w:rPr>
          <w:rFonts w:ascii="Arial" w:hAnsi="Arial" w:cs="Arial" w:eastAsia="Arial"/>
          <w:sz w:val="14"/>
          <w:szCs w:val="14"/>
          <w:color w:val="383838"/>
          <w:spacing w:val="29"/>
          <w:w w:val="111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  <w:t>YESI</w:t>
      </w:r>
      <w:r>
        <w:rPr>
          <w:rFonts w:ascii="Arial" w:hAnsi="Arial" w:cs="Arial" w:eastAsia="Arial"/>
          <w:sz w:val="14"/>
          <w:szCs w:val="14"/>
          <w:color w:val="383838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04" w:right="-20"/>
        <w:jc w:val="left"/>
        <w:tabs>
          <w:tab w:pos="1460" w:val="left"/>
          <w:tab w:pos="3020" w:val="left"/>
          <w:tab w:pos="538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8.803833pt;margin-top:12.291696pt;width:306.048467pt;height:.833477pt;mso-position-horizontal-relative:page;mso-position-vertical-relative:paragraph;z-index:-16379" coordorigin="5376,246" coordsize="6121,17">
            <v:group style="position:absolute;left:5383;top:255;width:2389;height:2" coordorigin="5383,255" coordsize="2389,2">
              <v:shape style="position:absolute;left:5383;top:255;width:2389;height:2" coordorigin="5383,255" coordsize="2389,0" path="m5383,255l7773,255e" filled="f" stroked="t" strokeweight=".713954pt" strokecolor="#5B5B5B">
                <v:path arrowok="t"/>
              </v:shape>
            </v:group>
            <v:group style="position:absolute;left:7715;top:253;width:3774;height:2" coordorigin="7715,253" coordsize="3774,2">
              <v:shape style="position:absolute;left:7715;top:253;width:3774;height:2" coordorigin="7715,253" coordsize="3774,0" path="m7715,253l11490,253e" filled="f" stroked="t" strokeweight=".713954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:26.05.2017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083897"/>
          <w:spacing w:val="0"/>
          <w:w w:val="74"/>
          <w:position w:val="0"/>
        </w:rPr>
        <w:t>'2.2.</w:t>
      </w:r>
      <w:r>
        <w:rPr>
          <w:rFonts w:ascii="Times New Roman" w:hAnsi="Times New Roman" w:cs="Times New Roman" w:eastAsia="Times New Roman"/>
          <w:sz w:val="23"/>
          <w:szCs w:val="23"/>
          <w:color w:val="08389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08389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16:09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0"/>
          <w:position w:val="1"/>
        </w:rPr>
        <w:t>!T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0"/>
          <w:position w:val="1"/>
        </w:rPr>
        <w:t>l: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23" w:right="-20"/>
        <w:jc w:val="left"/>
        <w:tabs>
          <w:tab w:pos="1480" w:val="left"/>
          <w:tab w:pos="3020" w:val="left"/>
          <w:tab w:pos="412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44.4104pt;margin-top:10.900568pt;width:330.679895pt;height:.95247pt;mso-position-horizontal-relative:page;mso-position-vertical-relative:paragraph;z-index:-16378" coordorigin="4888,218" coordsize="6614,19">
            <v:group style="position:absolute;left:4898;top:228;width:524;height:2" coordorigin="4898,228" coordsize="524,2">
              <v:shape style="position:absolute;left:4898;top:228;width:524;height:2" coordorigin="4898,228" coordsize="524,0" path="m4898,228l5421,228e" filled="f" stroked="t" strokeweight=".951939pt" strokecolor="#5B6064">
                <v:path arrowok="t"/>
              </v:shape>
            </v:group>
            <v:group style="position:absolute;left:5245;top:228;width:514;height:2" coordorigin="5245,228" coordsize="514,2">
              <v:shape style="position:absolute;left:5245;top:228;width:514;height:2" coordorigin="5245,228" coordsize="514,0" path="m5245,228l5759,228e" filled="f" stroked="t" strokeweight=".47597pt" strokecolor="#444444">
                <v:path arrowok="t"/>
              </v:shape>
            </v:group>
            <v:group style="position:absolute;left:8877;top:228;width:271;height:2" coordorigin="8877,228" coordsize="271,2">
              <v:shape style="position:absolute;left:8877;top:228;width:271;height:2" coordorigin="8877,228" coordsize="271,0" path="m8877,228l9148,228e" filled="f" stroked="t" strokeweight=".47597pt" strokecolor="#4F4F4F">
                <v:path arrowok="t"/>
              </v:shape>
            </v:group>
            <v:group style="position:absolute;left:5702;top:225;width:5793;height:2" coordorigin="5702,225" coordsize="5793,2">
              <v:shape style="position:absolute;left:5702;top:225;width:5793;height:2" coordorigin="5702,225" coordsize="5793,0" path="m5702,225l11495,225e" filled="f" stroked="t" strokeweight=".713954pt" strokecolor="#67676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:26.05.2017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  <w:position w:val="3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2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58"/>
          <w:i/>
          <w:position w:val="0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-4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467E"/>
          <w:spacing w:val="0"/>
          <w:w w:val="70"/>
          <w:i/>
          <w:position w:val="0"/>
        </w:rPr>
        <w:t>1.5t....5</w:t>
      </w:r>
      <w:r>
        <w:rPr>
          <w:rFonts w:ascii="Times New Roman" w:hAnsi="Times New Roman" w:cs="Times New Roman" w:eastAsia="Times New Roman"/>
          <w:sz w:val="24"/>
          <w:szCs w:val="24"/>
          <w:color w:val="38467E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8467E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2"/>
          <w:position w:val="3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3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Çimentepe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..572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.No32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12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Doıtr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..572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3" w:right="-20"/>
        <w:jc w:val="left"/>
        <w:tabs>
          <w:tab w:pos="1460" w:val="left"/>
          <w:tab w:pos="45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39" w:lineRule="exact"/>
        <w:ind w:left="104" w:right="-20"/>
        <w:jc w:val="left"/>
        <w:tabs>
          <w:tab w:pos="348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9"/>
        </w:rPr>
        <w:t>lse: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472" w:right="47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277817pt;margin-top:3.414399pt;width:11.218501pt;height:22.5pt;mso-position-horizontal-relative:page;mso-position-vertical-relative:paragraph;z-index:-16376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242424"/>
                      <w:spacing w:val="0"/>
                      <w:w w:val="17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"/>
        </w:rPr>
        <w:t>13etoıınnne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0"/>
          <w:position w:val="1"/>
        </w:rPr>
        <w:t>_Q_elik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0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89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7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4554" w:right="-20"/>
        <w:jc w:val="left"/>
        <w:tabs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7C7C7E"/>
          <w:spacing w:val="0"/>
          <w:w w:val="52"/>
          <w:position w:val="-1"/>
        </w:rPr>
        <w:t>J</w:t>
      </w:r>
      <w:r>
        <w:rPr>
          <w:rFonts w:ascii="Arial" w:hAnsi="Arial" w:cs="Arial" w:eastAsia="Arial"/>
          <w:sz w:val="21"/>
          <w:szCs w:val="21"/>
          <w:color w:val="7C7C7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7C7C7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9"/>
        </w:rPr>
        <w:t>:12:23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67" w:right="-20"/>
        <w:jc w:val="left"/>
        <w:tabs>
          <w:tab w:pos="20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!Sahibi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6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215" w:lineRule="exact"/>
        <w:ind w:left="20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626262"/>
          <w:spacing w:val="5"/>
          <w:w w:val="100"/>
          <w:position w:val="-1"/>
        </w:rPr>
        <w:t>y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>üp</w:t>
      </w:r>
      <w:r>
        <w:rPr>
          <w:rFonts w:ascii="Arial" w:hAnsi="Arial" w:cs="Arial" w:eastAsia="Arial"/>
          <w:sz w:val="18"/>
          <w:szCs w:val="18"/>
          <w:color w:val="383838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007" w:right="-20"/>
        <w:jc w:val="left"/>
        <w:tabs>
          <w:tab w:pos="45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45"/>
        </w:rPr>
        <w:t>ı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1"/>
        </w:rPr>
        <w:t>Saati:l6:10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:16: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8"/>
          <w:position w:val="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104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04" w:right="-20"/>
        <w:jc w:val="left"/>
        <w:tabs>
          <w:tab w:pos="454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17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4563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2031" w:right="3403" w:firstLine="2523"/>
        <w:jc w:val="left"/>
        <w:tabs>
          <w:tab w:pos="454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EmLliyet-Jandarma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04" w:right="-20"/>
        <w:jc w:val="left"/>
        <w:tabs>
          <w:tab w:pos="2020" w:val="left"/>
          <w:tab w:pos="460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0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0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40" w:lineRule="auto"/>
        <w:ind w:left="20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Adı-Soya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4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18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7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505" w:right="38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§öndünnede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2" w:lineRule="exact"/>
        <w:ind w:left="159" w:right="-20"/>
        <w:jc w:val="left"/>
        <w:tabs>
          <w:tab w:pos="2080" w:val="left"/>
          <w:tab w:pos="4520" w:val="left"/>
          <w:tab w:pos="6420" w:val="left"/>
          <w:tab w:pos="79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  <w:t>ile</w:t>
        <w:tab/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1"/>
          <w:w w:val="47"/>
          <w:position w:val="-4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4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!K.K.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0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383838"/>
          <w:spacing w:val="-19"/>
          <w:w w:val="111"/>
          <w:position w:val="-4"/>
        </w:rPr>
        <w:t>g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49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4897" w:right="-20"/>
        <w:jc w:val="left"/>
        <w:tabs>
          <w:tab w:pos="6420" w:val="left"/>
          <w:tab w:pos="79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D4D4D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0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120" w:bottom="280" w:left="420" w:right="240"/>
        </w:sectPr>
      </w:pPr>
      <w:rPr/>
    </w:p>
    <w:p>
      <w:pPr>
        <w:spacing w:before="19" w:after="0" w:line="240" w:lineRule="auto"/>
        <w:ind w:left="15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  <w:cols w:num="2" w:equalWidth="0">
            <w:col w:w="1836" w:space="238"/>
            <w:col w:w="9186"/>
          </w:cols>
        </w:sectPr>
      </w:pPr>
      <w:rPr/>
    </w:p>
    <w:p>
      <w:pPr>
        <w:spacing w:before="5" w:after="0" w:line="240" w:lineRule="auto"/>
        <w:ind w:left="104" w:right="-20"/>
        <w:jc w:val="left"/>
        <w:tabs>
          <w:tab w:pos="2020" w:val="left"/>
          <w:tab w:pos="8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rtangı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,;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ıiilınü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geçen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kişiler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0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1"/>
          <w:w w:val="15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ndi.irülmcdcıı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-7"/>
          <w:w w:val="15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78"/>
        </w:rPr>
        <w:t>lll'l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lınıştır.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4" w:right="-20"/>
        <w:jc w:val="left"/>
        <w:tabs>
          <w:tab w:pos="20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2"/>
        </w:rPr>
        <w:t>Şirke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-Yok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1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-Yok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2" w:lineRule="auto"/>
        <w:ind w:left="164" w:right="8791" w:firstLine="-61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TesUı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389" w:right="-20"/>
        <w:jc w:val="left"/>
        <w:tabs>
          <w:tab w:pos="206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'ıi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68"/>
          <w:position w:val="1"/>
        </w:rPr>
        <w:t>ra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2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1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18" w:right="-20"/>
        <w:jc w:val="left"/>
        <w:tabs>
          <w:tab w:pos="100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20"/>
          <w:szCs w:val="20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1"/>
          <w:position w:val="0"/>
        </w:rPr>
        <w:t>[QJDE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22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5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6" w:lineRule="exact"/>
        <w:ind w:left="16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w w:val="76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52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83838"/>
          <w:spacing w:val="12"/>
          <w:w w:val="52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48"/>
        </w:rPr>
        <w:t>Ma</w:t>
      </w:r>
      <w:r>
        <w:rPr>
          <w:rFonts w:ascii="Arial" w:hAnsi="Arial" w:cs="Arial" w:eastAsia="Arial"/>
          <w:sz w:val="28"/>
          <w:szCs w:val="28"/>
          <w:color w:val="383838"/>
          <w:spacing w:val="-45"/>
          <w:w w:val="48"/>
        </w:rPr>
        <w:t>v</w:t>
      </w:r>
      <w:r>
        <w:rPr>
          <w:rFonts w:ascii="Arial" w:hAnsi="Arial" w:cs="Arial" w:eastAsia="Arial"/>
          <w:sz w:val="28"/>
          <w:szCs w:val="28"/>
          <w:color w:val="383838"/>
          <w:spacing w:val="-114"/>
          <w:w w:val="75"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47"/>
        </w:rPr>
        <w:t>ı</w:t>
      </w:r>
      <w:r>
        <w:rPr>
          <w:rFonts w:ascii="Arial" w:hAnsi="Arial" w:cs="Arial" w:eastAsia="Arial"/>
          <w:sz w:val="28"/>
          <w:szCs w:val="28"/>
          <w:color w:val="383838"/>
          <w:spacing w:val="-28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75"/>
        </w:rPr>
        <w:t>M17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  <w:cols w:num="3" w:equalWidth="0">
            <w:col w:w="818" w:space="1351"/>
            <w:col w:w="3994" w:space="2085"/>
            <w:col w:w="301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41" w:lineRule="atLeast"/>
        <w:ind w:left="2074" w:right="-86"/>
        <w:jc w:val="left"/>
        <w:tabs>
          <w:tab w:pos="79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2"/>
        </w:rPr>
        <w:t>GruplarA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57"/>
        </w:rPr>
        <w:t>ı</w:t>
      </w:r>
      <w:r>
        <w:rPr>
          <w:rFonts w:ascii="Arial" w:hAnsi="Arial" w:cs="Arial" w:eastAsia="Arial"/>
          <w:sz w:val="31"/>
          <w:szCs w:val="31"/>
          <w:color w:val="4D4D4D"/>
          <w:spacing w:val="-7"/>
          <w:w w:val="5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00"/>
        </w:rPr>
        <w:t>·</w:t>
      </w:r>
      <w:r>
        <w:rPr>
          <w:rFonts w:ascii="Arial" w:hAnsi="Arial" w:cs="Arial" w:eastAsia="Arial"/>
          <w:sz w:val="23"/>
          <w:szCs w:val="23"/>
          <w:color w:val="A8A8A8"/>
          <w:spacing w:val="21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5"/>
          <w:w w:val="124"/>
        </w:rPr>
        <w:t>·</w:t>
      </w:r>
      <w:r>
        <w:rPr>
          <w:rFonts w:ascii="Arial" w:hAnsi="Arial" w:cs="Arial" w:eastAsia="Arial"/>
          <w:sz w:val="18"/>
          <w:szCs w:val="18"/>
          <w:color w:val="A8A8A8"/>
          <w:spacing w:val="12"/>
          <w:w w:val="158"/>
          <w:position w:val="9"/>
        </w:rPr>
        <w:t>.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84"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626262"/>
          <w:spacing w:val="-4"/>
          <w:w w:val="83"/>
          <w:position w:val="0"/>
        </w:rPr>
        <w:t>tf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83"/>
          <w:position w:val="0"/>
        </w:rPr>
        <w:t>ai""'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26262"/>
          <w:spacing w:val="-7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201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85"/>
          <w:szCs w:val="85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8A8A8"/>
          <w:spacing w:val="-26"/>
          <w:w w:val="158"/>
          <w:position w:val="-65"/>
        </w:rPr>
        <w:t>'</w:t>
      </w:r>
      <w:r>
        <w:rPr>
          <w:rFonts w:ascii="Arial" w:hAnsi="Arial" w:cs="Arial" w:eastAsia="Arial"/>
          <w:sz w:val="23"/>
          <w:szCs w:val="23"/>
          <w:color w:val="A8A8A8"/>
          <w:spacing w:val="-57"/>
          <w:w w:val="103"/>
          <w:position w:val="-74"/>
        </w:rPr>
        <w:t>·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82"/>
          <w:position w:val="-74"/>
        </w:rPr>
        <w:t>:</w:t>
      </w:r>
      <w:r>
        <w:rPr>
          <w:rFonts w:ascii="Arial" w:hAnsi="Arial" w:cs="Arial" w:eastAsia="Arial"/>
          <w:sz w:val="23"/>
          <w:szCs w:val="23"/>
          <w:color w:val="7C7C7E"/>
          <w:spacing w:val="-28"/>
          <w:w w:val="100"/>
          <w:position w:val="-74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4"/>
          <w:position w:val="-74"/>
        </w:rPr>
        <w:t>·-: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74"/>
        </w:rPr>
        <w:tab/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  <w:position w:val="-74"/>
        </w:rPr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74"/>
          <w:position w:val="-74"/>
        </w:rPr>
        <w:t>·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74"/>
          <w:position w:val="-74"/>
        </w:rPr>
        <w:t> </w:t>
      </w:r>
      <w:r>
        <w:rPr>
          <w:rFonts w:ascii="Arial" w:hAnsi="Arial" w:cs="Arial" w:eastAsia="Arial"/>
          <w:sz w:val="23"/>
          <w:szCs w:val="23"/>
          <w:color w:val="7C7C7E"/>
          <w:spacing w:val="34"/>
          <w:w w:val="74"/>
          <w:position w:val="-74"/>
        </w:rPr>
        <w:t> </w:t>
      </w:r>
      <w:r>
        <w:rPr>
          <w:rFonts w:ascii="Times New Roman" w:hAnsi="Times New Roman" w:cs="Times New Roman" w:eastAsia="Times New Roman"/>
          <w:sz w:val="85"/>
          <w:szCs w:val="85"/>
          <w:color w:val="4F568E"/>
          <w:spacing w:val="0"/>
          <w:w w:val="107"/>
          <w:i/>
          <w:position w:val="-65"/>
        </w:rPr>
        <w:t>1</w:t>
      </w:r>
      <w:r>
        <w:rPr>
          <w:rFonts w:ascii="Times New Roman" w:hAnsi="Times New Roman" w:cs="Times New Roman" w:eastAsia="Times New Roman"/>
          <w:sz w:val="85"/>
          <w:szCs w:val="8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  <w:cols w:num="2" w:equalWidth="0">
            <w:col w:w="8984" w:space="240"/>
            <w:col w:w="2036"/>
          </w:cols>
        </w:sectPr>
      </w:pPr>
      <w:rPr/>
    </w:p>
    <w:p>
      <w:pPr>
        <w:spacing w:before="0" w:after="0" w:line="559" w:lineRule="atLeast"/>
        <w:ind w:left="2160" w:right="-99"/>
        <w:jc w:val="left"/>
        <w:tabs>
          <w:tab w:pos="80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39"/>
          <w:szCs w:val="39"/>
          <w:color w:val="7C7C7E"/>
          <w:spacing w:val="-100"/>
          <w:w w:val="65"/>
        </w:rPr>
        <w:t>A</w:t>
      </w:r>
      <w:r>
        <w:rPr>
          <w:rFonts w:ascii="Arial" w:hAnsi="Arial" w:cs="Arial" w:eastAsia="Arial"/>
          <w:sz w:val="39"/>
          <w:szCs w:val="39"/>
          <w:color w:val="626262"/>
          <w:spacing w:val="0"/>
          <w:w w:val="93"/>
        </w:rPr>
        <w:t>u</w:t>
      </w:r>
      <w:r>
        <w:rPr>
          <w:rFonts w:ascii="Arial" w:hAnsi="Arial" w:cs="Arial" w:eastAsia="Arial"/>
          <w:sz w:val="39"/>
          <w:szCs w:val="39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39"/>
          <w:szCs w:val="3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5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59" w:lineRule="atLeas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  <w:position w:val="2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-1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-7"/>
          <w:w w:val="100"/>
          <w:position w:val="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5"/>
          <w:position w:val="0"/>
        </w:rPr>
        <w:t>İtfai;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6"/>
          <w:position w:val="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59" w:lineRule="atLeas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383838"/>
          <w:w w:val="588"/>
          <w:position w:val="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383838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154"/>
          <w:position w:val="2"/>
        </w:rPr>
        <w:t>....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0"/>
          <w:w w:val="154"/>
          <w:position w:val="2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11"/>
          <w:w w:val="154"/>
          <w:position w:val="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0"/>
          <w:w w:val="100"/>
          <w:position w:val="2"/>
        </w:rPr>
        <w:t>:;.</w:t>
      </w:r>
      <w:r>
        <w:rPr>
          <w:rFonts w:ascii="Times New Roman" w:hAnsi="Times New Roman" w:cs="Times New Roman" w:eastAsia="Times New Roman"/>
          <w:sz w:val="9"/>
          <w:szCs w:val="9"/>
          <w:color w:val="7C7C7E"/>
          <w:spacing w:val="13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600"/>
          <w:position w:val="0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  <w:cols w:num="3" w:equalWidth="0">
            <w:col w:w="8102" w:space="122"/>
            <w:col w:w="683" w:space="441"/>
            <w:col w:w="1912"/>
          </w:cols>
        </w:sectPr>
      </w:pPr>
      <w:rPr/>
    </w:p>
    <w:p>
      <w:pPr>
        <w:spacing w:before="0" w:after="0" w:line="245" w:lineRule="atLeast"/>
        <w:ind w:left="2103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114"/>
        </w:rPr>
        <w:t>l.faiy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14"/>
        </w:rPr>
        <w:t>e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1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B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383838"/>
          <w:spacing w:val="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6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atLeast"/>
        <w:ind w:left="3141" w:right="1432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09090"/>
          <w:spacing w:val="-4"/>
          <w:w w:val="81"/>
        </w:rPr>
        <w:t>·</w:t>
      </w:r>
      <w:r>
        <w:rPr>
          <w:rFonts w:ascii="Arial" w:hAnsi="Arial" w:cs="Arial" w:eastAsia="Arial"/>
          <w:sz w:val="28"/>
          <w:szCs w:val="28"/>
          <w:color w:val="909090"/>
          <w:spacing w:val="0"/>
          <w:w w:val="81"/>
        </w:rPr>
        <w:t>·</w:t>
      </w:r>
      <w:r>
        <w:rPr>
          <w:rFonts w:ascii="Arial" w:hAnsi="Arial" w:cs="Arial" w:eastAsia="Arial"/>
          <w:sz w:val="28"/>
          <w:szCs w:val="28"/>
          <w:color w:val="909090"/>
          <w:spacing w:val="28"/>
          <w:w w:val="81"/>
        </w:rPr>
        <w:t> </w:t>
      </w:r>
      <w:r>
        <w:rPr>
          <w:rFonts w:ascii="Arial" w:hAnsi="Arial" w:cs="Arial" w:eastAsia="Arial"/>
          <w:sz w:val="28"/>
          <w:szCs w:val="28"/>
          <w:color w:val="909090"/>
          <w:spacing w:val="-17"/>
          <w:w w:val="67"/>
        </w:rPr>
        <w:t>'</w:t>
      </w:r>
      <w:r>
        <w:rPr>
          <w:rFonts w:ascii="Arial" w:hAnsi="Arial" w:cs="Arial" w:eastAsia="Arial"/>
          <w:sz w:val="28"/>
          <w:szCs w:val="28"/>
          <w:color w:val="626262"/>
          <w:spacing w:val="0"/>
          <w:w w:val="153"/>
        </w:rPr>
        <w:t>(</w:t>
      </w:r>
      <w:r>
        <w:rPr>
          <w:rFonts w:ascii="Arial" w:hAnsi="Arial" w:cs="Arial" w:eastAsia="Arial"/>
          <w:sz w:val="28"/>
          <w:szCs w:val="28"/>
          <w:color w:val="626262"/>
          <w:spacing w:val="0"/>
          <w:w w:val="152"/>
        </w:rPr>
        <w:t>f</w:t>
      </w:r>
      <w:r>
        <w:rPr>
          <w:rFonts w:ascii="Arial" w:hAnsi="Arial" w:cs="Arial" w:eastAsia="Arial"/>
          <w:sz w:val="28"/>
          <w:szCs w:val="28"/>
          <w:color w:val="626262"/>
          <w:spacing w:val="-12"/>
          <w:w w:val="15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0"/>
          <w:w w:val="147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62626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A8A8A8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A8A8A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94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56" w:lineRule="exact"/>
        <w:ind w:right="-20"/>
        <w:jc w:val="left"/>
        <w:tabs>
          <w:tab w:pos="2920" w:val="left"/>
          <w:tab w:pos="39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0"/>
          <w:w w:val="124"/>
          <w:position w:val="-1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-36"/>
          <w:w w:val="124"/>
          <w:position w:val="-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124"/>
          <w:position w:val="-1"/>
        </w:rPr>
        <w:t>ci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-73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100"/>
          <w:position w:val="-1"/>
        </w:rPr>
      </w:r>
      <w:r>
        <w:rPr>
          <w:rFonts w:ascii="Arial" w:hAnsi="Arial" w:cs="Arial" w:eastAsia="Arial"/>
          <w:sz w:val="32"/>
          <w:szCs w:val="32"/>
          <w:color w:val="626262"/>
          <w:spacing w:val="0"/>
          <w:w w:val="162"/>
          <w:position w:val="-1"/>
        </w:rPr>
        <w:t>ü</w:t>
      </w:r>
      <w:r>
        <w:rPr>
          <w:rFonts w:ascii="Arial" w:hAnsi="Arial" w:cs="Arial" w:eastAsia="Arial"/>
          <w:sz w:val="32"/>
          <w:szCs w:val="32"/>
          <w:color w:val="626262"/>
          <w:spacing w:val="3"/>
          <w:w w:val="162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626262"/>
          <w:spacing w:val="0"/>
          <w:w w:val="162"/>
          <w:position w:val="-1"/>
        </w:rPr>
        <w:t>ıui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3521" w:right="1648"/>
        <w:jc w:val="center"/>
        <w:tabs>
          <w:tab w:pos="42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3"/>
          <w:szCs w:val="13"/>
          <w:color w:val="626262"/>
          <w:spacing w:val="0"/>
          <w:w w:val="61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626262"/>
          <w:spacing w:val="-10"/>
          <w:w w:val="61"/>
          <w:i/>
          <w:position w:val="-2"/>
        </w:rPr>
        <w:t>.</w:t>
      </w:r>
      <w:r>
        <w:rPr>
          <w:rFonts w:ascii="Arial" w:hAnsi="Arial" w:cs="Arial" w:eastAsia="Arial"/>
          <w:sz w:val="13"/>
          <w:szCs w:val="13"/>
          <w:color w:val="383838"/>
          <w:spacing w:val="0"/>
          <w:w w:val="61"/>
          <w:i/>
          <w:position w:val="-2"/>
        </w:rPr>
        <w:t>•</w:t>
      </w:r>
      <w:r>
        <w:rPr>
          <w:rFonts w:ascii="Arial" w:hAnsi="Arial" w:cs="Arial" w:eastAsia="Arial"/>
          <w:sz w:val="13"/>
          <w:szCs w:val="13"/>
          <w:color w:val="383838"/>
          <w:spacing w:val="3"/>
          <w:w w:val="61"/>
          <w:i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4D4D4D"/>
          <w:spacing w:val="0"/>
          <w:w w:val="100"/>
          <w:position w:val="-2"/>
        </w:rPr>
        <w:t>f'</w:t>
      </w:r>
      <w:r>
        <w:rPr>
          <w:rFonts w:ascii="Arial" w:hAnsi="Arial" w:cs="Arial" w:eastAsia="Arial"/>
          <w:sz w:val="13"/>
          <w:szCs w:val="13"/>
          <w:color w:val="4D4D4D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626262"/>
          <w:spacing w:val="0"/>
          <w:w w:val="100"/>
          <w:position w:val="-2"/>
        </w:rPr>
        <w:t>·</w:t>
      </w:r>
      <w:r>
        <w:rPr>
          <w:rFonts w:ascii="Arial" w:hAnsi="Arial" w:cs="Arial" w:eastAsia="Arial"/>
          <w:sz w:val="13"/>
          <w:szCs w:val="13"/>
          <w:color w:val="626262"/>
          <w:spacing w:val="9"/>
          <w:w w:val="100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626262"/>
          <w:spacing w:val="0"/>
          <w:w w:val="48"/>
          <w:position w:val="-2"/>
        </w:rPr>
        <w:t>..,</w:t>
      </w:r>
      <w:r>
        <w:rPr>
          <w:rFonts w:ascii="Arial" w:hAnsi="Arial" w:cs="Arial" w:eastAsia="Arial"/>
          <w:sz w:val="13"/>
          <w:szCs w:val="13"/>
          <w:color w:val="626262"/>
          <w:spacing w:val="0"/>
          <w:w w:val="48"/>
          <w:position w:val="-2"/>
        </w:rPr>
        <w:t>   </w:t>
      </w:r>
      <w:r>
        <w:rPr>
          <w:rFonts w:ascii="Arial" w:hAnsi="Arial" w:cs="Arial" w:eastAsia="Arial"/>
          <w:sz w:val="13"/>
          <w:szCs w:val="13"/>
          <w:color w:val="626262"/>
          <w:spacing w:val="7"/>
          <w:w w:val="48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48"/>
          <w:position w:val="-2"/>
        </w:rPr>
        <w:t>""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C8C8C8"/>
          <w:spacing w:val="-48"/>
          <w:w w:val="252"/>
          <w:position w:val="1"/>
        </w:rPr>
        <w:t>,</w:t>
      </w:r>
      <w:r>
        <w:rPr>
          <w:rFonts w:ascii="Arial" w:hAnsi="Arial" w:cs="Arial" w:eastAsia="Arial"/>
          <w:sz w:val="16"/>
          <w:szCs w:val="16"/>
          <w:color w:val="909090"/>
          <w:spacing w:val="0"/>
          <w:w w:val="237"/>
          <w:position w:val="1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left="3320" w:right="2039"/>
        <w:jc w:val="center"/>
        <w:tabs>
          <w:tab w:pos="37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27"/>
          <w:position w:val="-2"/>
        </w:rPr>
        <w:t>(...)...</w:t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8A8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172"/>
          <w:position w:val="-2"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9"/>
          <w:w w:val="173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5"/>
          <w:position w:val="-2"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626262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0"/>
          <w:w w:val="88"/>
          <w:position w:val="-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7C7C7E"/>
          <w:spacing w:val="-5"/>
          <w:w w:val="88"/>
          <w:position w:val="-2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909090"/>
          <w:spacing w:val="0"/>
          <w:w w:val="303"/>
          <w:position w:val="-2"/>
        </w:rPr>
        <w:t>-.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20" w:right="240"/>
          <w:cols w:num="2" w:equalWidth="0">
            <w:col w:w="4000" w:space="1021"/>
            <w:col w:w="6239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25.107397pt;margin-top:13.746705pt;width:551.648792pt;height:743.548237pt;mso-position-horizontal-relative:page;mso-position-vertical-relative:page;z-index:-16380" coordorigin="502,275" coordsize="11033,14871">
            <v:group style="position:absolute;left:519;top:292;width:2356;height:2" coordorigin="519,292" coordsize="2356,2">
              <v:shape style="position:absolute;left:519;top:292;width:2356;height:2" coordorigin="519,292" coordsize="2356,0" path="m519,292l2875,292e" filled="f" stroked="t" strokeweight=".713954pt" strokecolor="#606060">
                <v:path arrowok="t"/>
              </v:shape>
            </v:group>
            <v:group style="position:absolute;left:2432;top:282;width:2;height:880" coordorigin="2432,282" coordsize="2,880">
              <v:shape style="position:absolute;left:2432;top:282;width:2;height:880" coordorigin="2432,282" coordsize="0,880" path="m2432,1162l2432,282e" filled="f" stroked="t" strokeweight=".47597pt" strokecolor="#676767">
                <v:path arrowok="t"/>
              </v:shape>
            </v:group>
            <v:group style="position:absolute;left:2818;top:292;width:557;height:2" coordorigin="2818,292" coordsize="557,2">
              <v:shape style="position:absolute;left:2818;top:292;width:557;height:2" coordorigin="2818,292" coordsize="557,0" path="m2818,292l3375,292e" filled="f" stroked="t" strokeweight=".47597pt" strokecolor="#2F2F2F">
                <v:path arrowok="t"/>
              </v:shape>
            </v:group>
            <v:group style="position:absolute;left:3318;top:292;width:333;height:2" coordorigin="3318,292" coordsize="333,2">
              <v:shape style="position:absolute;left:3318;top:292;width:333;height:2" coordorigin="3318,292" coordsize="333,0" path="m3318,292l3651,292e" filled="f" stroked="t" strokeweight=".47597pt" strokecolor="#484848">
                <v:path arrowok="t"/>
              </v:shape>
            </v:group>
            <v:group style="position:absolute;left:3579;top:289;width:5402;height:2" coordorigin="3579,289" coordsize="5402,2">
              <v:shape style="position:absolute;left:3579;top:289;width:5402;height:2" coordorigin="3579,289" coordsize="5402,0" path="m3579,289l8982,289e" filled="f" stroked="t" strokeweight=".713954pt" strokecolor="#606060">
                <v:path arrowok="t"/>
              </v:shape>
            </v:group>
            <v:group style="position:absolute;left:8877;top:287;width:281;height:2" coordorigin="8877,287" coordsize="281,2">
              <v:shape style="position:absolute;left:8877;top:287;width:281;height:2" coordorigin="8877,287" coordsize="281,0" path="m8877,287l9158,287e" filled="f" stroked="t" strokeweight=".47597pt" strokecolor="#4B4B4B">
                <v:path arrowok="t"/>
              </v:shape>
            </v:group>
            <v:group style="position:absolute;left:9129;top:282;width:2;height:1291" coordorigin="9129,282" coordsize="2,1291">
              <v:shape style="position:absolute;left:9129;top:282;width:2;height:1291" coordorigin="9129,282" coordsize="0,1291" path="m9129,1573l9129,282e" filled="f" stroked="t" strokeweight=".713954pt" strokecolor="#909090">
                <v:path arrowok="t"/>
              </v:shape>
            </v:group>
            <v:group style="position:absolute;left:9086;top:287;width:2399;height:2" coordorigin="9086,287" coordsize="2399,2">
              <v:shape style="position:absolute;left:9086;top:287;width:2399;height:2" coordorigin="9086,287" coordsize="2399,0" path="m9086,287l11485,287e" filled="f" stroked="t" strokeweight=".713954pt" strokecolor="#707070">
                <v:path arrowok="t"/>
              </v:shape>
            </v:group>
            <v:group style="position:absolute;left:2435;top:1104;width:2;height:478" coordorigin="2435,1104" coordsize="2,478">
              <v:shape style="position:absolute;left:2435;top:1104;width:2;height:478" coordorigin="2435,1104" coordsize="0,478" path="m2435,1582l2435,1104e" filled="f" stroked="t" strokeweight=".951939pt" strokecolor="#7C7C7C">
                <v:path arrowok="t"/>
              </v:shape>
            </v:group>
            <v:group style="position:absolute;left:519;top:1571;width:4341;height:2" coordorigin="519,1571" coordsize="4341,2">
              <v:shape style="position:absolute;left:519;top:1571;width:4341;height:2" coordorigin="519,1571" coordsize="4341,0" path="m519,1571l4860,1571e" filled="f" stroked="t" strokeweight=".713954pt" strokecolor="#575757">
                <v:path arrowok="t"/>
              </v:shape>
            </v:group>
            <v:group style="position:absolute;left:3865;top:1568;width:300;height:2" coordorigin="3865,1568" coordsize="300,2">
              <v:shape style="position:absolute;left:3865;top:1568;width:300;height:2" coordorigin="3865,1568" coordsize="300,0" path="m3865,1568l4165,1568e" filled="f" stroked="t" strokeweight=".47597pt" strokecolor="#343434">
                <v:path arrowok="t"/>
              </v:shape>
            </v:group>
            <v:group style="position:absolute;left:4108;top:1568;width:362;height:2" coordorigin="4108,1568" coordsize="362,2">
              <v:shape style="position:absolute;left:4108;top:1568;width:362;height:2" coordorigin="4108,1568" coordsize="362,0" path="m4108,1568l4469,1568e" filled="f" stroked="t" strokeweight=".47597pt" strokecolor="#484848">
                <v:path arrowok="t"/>
              </v:shape>
            </v:group>
            <v:group style="position:absolute;left:6940;top:1568;width:462;height:2" coordorigin="6940,1568" coordsize="462,2">
              <v:shape style="position:absolute;left:6940;top:1568;width:462;height:2" coordorigin="6940,1568" coordsize="462,0" path="m6940,1568l7401,1568e" filled="f" stroked="t" strokeweight=".47597pt" strokecolor="#4B4B4B">
                <v:path arrowok="t"/>
              </v:shape>
            </v:group>
            <v:group style="position:absolute;left:5383;top:1566;width:6107;height:2" coordorigin="5383,1566" coordsize="6107,2">
              <v:shape style="position:absolute;left:5383;top:1566;width:6107;height:2" coordorigin="5383,1566" coordsize="6107,0" path="m5383,1566l11490,1566e" filled="f" stroked="t" strokeweight=".713954pt" strokecolor="#646464">
                <v:path arrowok="t"/>
              </v:shape>
            </v:group>
            <v:group style="position:absolute;left:8924;top:1566;width:790;height:2" coordorigin="8924,1566" coordsize="790,2">
              <v:shape style="position:absolute;left:8924;top:1566;width:790;height:2" coordorigin="8924,1566" coordsize="790,0" path="m8924,1566l9715,1566e" filled="f" stroked="t" strokeweight=".951939pt" strokecolor="#777777">
                <v:path arrowok="t"/>
              </v:shape>
            </v:group>
            <v:group style="position:absolute;left:519;top:1812;width:4522;height:2" coordorigin="519,1812" coordsize="4522,2">
              <v:shape style="position:absolute;left:519;top:1812;width:4522;height:2" coordorigin="519,1812" coordsize="4522,0" path="m519,1812l5041,1812e" filled="f" stroked="t" strokeweight=".713954pt" strokecolor="#545454">
                <v:path arrowok="t"/>
              </v:shape>
            </v:group>
            <v:group style="position:absolute;left:524;top:1458;width:2;height:612" coordorigin="524,1458" coordsize="2,612">
              <v:shape style="position:absolute;left:524;top:1458;width:2;height:612" coordorigin="524,1458" coordsize="0,612" path="m524,2070l524,1458e" filled="f" stroked="t" strokeweight=".47597pt" strokecolor="#4B4B4B">
                <v:path arrowok="t"/>
              </v:shape>
            </v:group>
            <v:group style="position:absolute;left:514;top:2046;width:4079;height:2" coordorigin="514,2046" coordsize="4079,2">
              <v:shape style="position:absolute;left:514;top:2046;width:4079;height:2" coordorigin="514,2046" coordsize="4079,0" path="m514,2046l4593,2046e" filled="f" stroked="t" strokeweight=".713954pt" strokecolor="#545454">
                <v:path arrowok="t"/>
              </v:shape>
            </v:group>
            <v:group style="position:absolute;left:514;top:2283;width:10981;height:2" coordorigin="514,2283" coordsize="10981,2">
              <v:shape style="position:absolute;left:514;top:2283;width:10981;height:2" coordorigin="514,2283" coordsize="10981,0" path="m514,2283l11495,2283e" filled="f" stroked="t" strokeweight=".713954pt" strokecolor="#5B5B5B">
                <v:path arrowok="t"/>
              </v:shape>
            </v:group>
            <v:group style="position:absolute;left:9591;top:2280;width:714;height:2" coordorigin="9591,2280" coordsize="714,2">
              <v:shape style="position:absolute;left:9591;top:2280;width:714;height:2" coordorigin="9591,2280" coordsize="714,0" path="m9591,2280l10305,2280e" filled="f" stroked="t" strokeweight=".47597pt" strokecolor="#4F4F4F">
                <v:path arrowok="t"/>
              </v:shape>
            </v:group>
            <v:group style="position:absolute;left:6940;top:2524;width:462;height:2" coordorigin="6940,2524" coordsize="462,2">
              <v:shape style="position:absolute;left:6940;top:2524;width:462;height:2" coordorigin="6940,2524" coordsize="462,0" path="m6940,2524l7401,2524e" filled="f" stroked="t" strokeweight=".47597pt" strokecolor="#3F3F3F">
                <v:path arrowok="t"/>
              </v:shape>
            </v:group>
            <v:group style="position:absolute;left:514;top:2522;width:10976;height:2" coordorigin="514,2522" coordsize="10976,2">
              <v:shape style="position:absolute;left:514;top:2522;width:10976;height:2" coordorigin="514,2522" coordsize="10976,0" path="m514,2522l11490,2522e" filled="f" stroked="t" strokeweight=".713954pt" strokecolor="#5B5B5B">
                <v:path arrowok="t"/>
              </v:shape>
            </v:group>
            <v:group style="position:absolute;left:514;top:2763;width:3160;height:2" coordorigin="514,2763" coordsize="3160,2">
              <v:shape style="position:absolute;left:514;top:2763;width:3160;height:2" coordorigin="514,2763" coordsize="3160,0" path="m514,2763l3674,2763e" filled="f" stroked="t" strokeweight=".713954pt" strokecolor="#575757">
                <v:path arrowok="t"/>
              </v:shape>
            </v:group>
            <v:group style="position:absolute;left:3594;top:2763;width:571;height:2" coordorigin="3594,2763" coordsize="571,2">
              <v:shape style="position:absolute;left:3594;top:2763;width:571;height:2" coordorigin="3594,2763" coordsize="571,0" path="m3594,2763l4165,2763e" filled="f" stroked="t" strokeweight=".47597pt" strokecolor="#4B4B4B">
                <v:path arrowok="t"/>
              </v:shape>
            </v:group>
            <v:group style="position:absolute;left:4108;top:2761;width:2889;height:2" coordorigin="4108,2761" coordsize="2889,2">
              <v:shape style="position:absolute;left:4108;top:2761;width:2889;height:2" coordorigin="4108,2761" coordsize="2889,0" path="m4108,2761l6997,2761e" filled="f" stroked="t" strokeweight=".713954pt" strokecolor="#575757">
                <v:path arrowok="t"/>
              </v:shape>
            </v:group>
            <v:group style="position:absolute;left:6940;top:2763;width:462;height:2" coordorigin="6940,2763" coordsize="462,2">
              <v:shape style="position:absolute;left:6940;top:2763;width:462;height:2" coordorigin="6940,2763" coordsize="462,0" path="m6940,2763l7401,2763e" filled="f" stroked="t" strokeweight=".47597pt" strokecolor="#3F3F3F">
                <v:path arrowok="t"/>
              </v:shape>
            </v:group>
            <v:group style="position:absolute;left:7344;top:2759;width:4155;height:2" coordorigin="7344,2759" coordsize="4155,2">
              <v:shape style="position:absolute;left:7344;top:2759;width:4155;height:2" coordorigin="7344,2759" coordsize="4155,0" path="m7344,2759l11499,2759e" filled="f" stroked="t" strokeweight=".713954pt" strokecolor="#646464">
                <v:path arrowok="t"/>
              </v:shape>
            </v:group>
            <v:group style="position:absolute;left:521;top:1458;width:2;height:4571" coordorigin="521,1458" coordsize="2,4571">
              <v:shape style="position:absolute;left:521;top:1458;width:2;height:4571" coordorigin="521,1458" coordsize="0,4571" path="m521,6029l521,1458e" filled="f" stroked="t" strokeweight=".713954pt" strokecolor="#676767">
                <v:path arrowok="t"/>
              </v:shape>
            </v:group>
            <v:group style="position:absolute;left:3908;top:2759;width:2;height:708" coordorigin="3908,2759" coordsize="2,708">
              <v:shape style="position:absolute;left:3908;top:2759;width:2;height:708" coordorigin="3908,2759" coordsize="0,708" path="m3908,3466l3908,2759e" filled="f" stroked="t" strokeweight=".713954pt" strokecolor="#545454">
                <v:path arrowok="t"/>
              </v:shape>
            </v:group>
            <v:group style="position:absolute;left:6980;top:2754;width:2;height:712" coordorigin="6980,2754" coordsize="2,712">
              <v:shape style="position:absolute;left:6980;top:2754;width:2;height:712" coordorigin="6980,2754" coordsize="0,712" path="m6980,3466l6980,2754e" filled="f" stroked="t" strokeweight=".713954pt" strokecolor="#545454">
                <v:path arrowok="t"/>
              </v:shape>
            </v:group>
            <v:group style="position:absolute;left:6963;top:3184;width:1352;height:2" coordorigin="6963,3184" coordsize="1352,2">
              <v:shape style="position:absolute;left:6963;top:3184;width:1352;height:2" coordorigin="6963,3184" coordsize="1352,0" path="m6963,3184l8315,3184e" filled="f" stroked="t" strokeweight=".237985pt" strokecolor="#676767">
                <v:path arrowok="t"/>
              </v:shape>
            </v:group>
            <v:group style="position:absolute;left:3898;top:3184;width:2727;height:2" coordorigin="3898,3184" coordsize="2727,2">
              <v:shape style="position:absolute;left:3898;top:3184;width:2727;height:2" coordorigin="3898,3184" coordsize="2727,0" path="m3898,3184l6625,3184e" filled="f" stroked="t" strokeweight=".713954pt" strokecolor="#8C8C8C">
                <v:path arrowok="t"/>
              </v:shape>
            </v:group>
            <v:group style="position:absolute;left:6221;top:3179;width:766;height:2" coordorigin="6221,3179" coordsize="766,2">
              <v:shape style="position:absolute;left:6221;top:3179;width:766;height:2" coordorigin="6221,3179" coordsize="766,0" path="m6221,3179l6987,3179e" filled="f" stroked="t" strokeweight=".47597pt" strokecolor="#A3A3A3">
                <v:path arrowok="t"/>
              </v:shape>
            </v:group>
            <v:group style="position:absolute;left:8315;top:3184;width:3218;height:2" coordorigin="8315,3184" coordsize="3218,2">
              <v:shape style="position:absolute;left:8315;top:3184;width:3218;height:2" coordorigin="8315,3184" coordsize="3218,0" path="m8315,3184l11533,3184e" filled="f" stroked="t" strokeweight=".237985pt" strokecolor="#000000">
                <v:path arrowok="t"/>
              </v:shape>
            </v:group>
            <v:group style="position:absolute;left:519;top:3457;width:947;height:2" coordorigin="519,3457" coordsize="947,2">
              <v:shape style="position:absolute;left:519;top:3457;width:947;height:2" coordorigin="519,3457" coordsize="947,0" path="m519,3457l1466,3457e" filled="f" stroked="t" strokeweight=".713954pt" strokecolor="#606060">
                <v:path arrowok="t"/>
              </v:shape>
            </v:group>
            <v:group style="position:absolute;left:524;top:3155;width:2;height:325" coordorigin="524,3155" coordsize="2,325">
              <v:shape style="position:absolute;left:524;top:3155;width:2;height:325" coordorigin="524,3155" coordsize="0,325" path="m524,3481l524,3155e" filled="f" stroked="t" strokeweight=".47597pt" strokecolor="#383838">
                <v:path arrowok="t"/>
              </v:shape>
            </v:group>
            <v:group style="position:absolute;left:1314;top:3457;width:476;height:2" coordorigin="1314,3457" coordsize="476,2">
              <v:shape style="position:absolute;left:1314;top:3457;width:476;height:2" coordorigin="1314,3457" coordsize="476,0" path="m1314,3457l1790,3457e" filled="f" stroked="t" strokeweight=".47597pt" strokecolor="#3F3F3F">
                <v:path arrowok="t"/>
              </v:shape>
            </v:group>
            <v:group style="position:absolute;left:1733;top:3459;width:1642;height:2" coordorigin="1733,3459" coordsize="1642,2">
              <v:shape style="position:absolute;left:1733;top:3459;width:1642;height:2" coordorigin="1733,3459" coordsize="1642,0" path="m1733,3459l3375,3459e" filled="f" stroked="t" strokeweight=".713954pt" strokecolor="#545454">
                <v:path arrowok="t"/>
              </v:shape>
            </v:group>
            <v:group style="position:absolute;left:3318;top:3457;width:333;height:2" coordorigin="3318,3457" coordsize="333,2">
              <v:shape style="position:absolute;left:3318;top:3457;width:333;height:2" coordorigin="3318,3457" coordsize="333,0" path="m3318,3457l3651,3457e" filled="f" stroked="t" strokeweight=".47597pt" strokecolor="#444444">
                <v:path arrowok="t"/>
              </v:shape>
            </v:group>
            <v:group style="position:absolute;left:3594;top:3457;width:338;height:2" coordorigin="3594,3457" coordsize="338,2">
              <v:shape style="position:absolute;left:3594;top:3457;width:338;height:2" coordorigin="3594,3457" coordsize="338,0" path="m3594,3457l3932,3457e" filled="f" stroked="t" strokeweight=".951939pt" strokecolor="#747474">
                <v:path arrowok="t"/>
              </v:shape>
            </v:group>
            <v:group style="position:absolute;left:3713;top:3452;width:7782;height:2" coordorigin="3713,3452" coordsize="7782,2">
              <v:shape style="position:absolute;left:3713;top:3452;width:7782;height:2" coordorigin="3713,3452" coordsize="7782,0" path="m3713,3452l11495,3452e" filled="f" stroked="t" strokeweight=".951939pt" strokecolor="#606060">
                <v:path arrowok="t"/>
              </v:shape>
            </v:group>
            <v:group style="position:absolute;left:524;top:3409;width:2;height:368" coordorigin="524,3409" coordsize="2,368">
              <v:shape style="position:absolute;left:524;top:3409;width:2;height:368" coordorigin="524,3409" coordsize="0,368" path="m524,3777l524,3409e" filled="f" stroked="t" strokeweight=".47597pt" strokecolor="#4B4B4B">
                <v:path arrowok="t"/>
              </v:shape>
            </v:group>
            <v:group style="position:absolute;left:2432;top:3447;width:2;height:330" coordorigin="2432,3447" coordsize="2,330">
              <v:shape style="position:absolute;left:2432;top:3447;width:2;height:330" coordorigin="2432,3447" coordsize="0,330" path="m2432,3777l2432,3447e" filled="f" stroked="t" strokeweight=".951939pt" strokecolor="#575757">
                <v:path arrowok="t"/>
              </v:shape>
            </v:group>
            <v:group style="position:absolute;left:4912;top:3755;width:390;height:2" coordorigin="4912,3755" coordsize="390,2">
              <v:shape style="position:absolute;left:4912;top:3755;width:390;height:2" coordorigin="4912,3755" coordsize="390,0" path="m4912,3755l5302,3755e" filled="f" stroked="t" strokeweight=".47597pt" strokecolor="#3B3B3B">
                <v:path arrowok="t"/>
              </v:shape>
            </v:group>
            <v:group style="position:absolute;left:7715;top:3753;width:628;height:2" coordorigin="7715,3753" coordsize="628,2">
              <v:shape style="position:absolute;left:7715;top:3753;width:628;height:2" coordorigin="7715,3753" coordsize="628,0" path="m7715,3753l8344,3753e" filled="f" stroked="t" strokeweight=".47597pt" strokecolor="#3F3F3F">
                <v:path arrowok="t"/>
              </v:shape>
            </v:group>
            <v:group style="position:absolute;left:514;top:3753;width:10985;height:2" coordorigin="514,3753" coordsize="10985,2">
              <v:shape style="position:absolute;left:514;top:3753;width:10985;height:2" coordorigin="514,3753" coordsize="10985,0" path="m514,3753l11499,3753e" filled="f" stroked="t" strokeweight=".713954pt" strokecolor="#5B5B5B">
                <v:path arrowok="t"/>
              </v:shape>
            </v:group>
            <v:group style="position:absolute;left:2432;top:3705;width:2;height:717" coordorigin="2432,3705" coordsize="2,717">
              <v:shape style="position:absolute;left:2432;top:3705;width:2;height:717" coordorigin="2432,3705" coordsize="0,717" path="m2432,4422l2432,3705e" filled="f" stroked="t" strokeweight=".47597pt" strokecolor="#343434">
                <v:path arrowok="t"/>
              </v:shape>
            </v:group>
            <v:group style="position:absolute;left:2427;top:3997;width:2542;height:2" coordorigin="2427,3997" coordsize="2542,2">
              <v:shape style="position:absolute;left:2427;top:3997;width:2542;height:2" coordorigin="2427,3997" coordsize="2542,0" path="m2427,3997l4969,3997e" filled="f" stroked="t" strokeweight=".713954pt" strokecolor="#5B5B5B">
                <v:path arrowok="t"/>
              </v:shape>
            </v:group>
            <v:group style="position:absolute;left:4883;top:3994;width:419;height:2" coordorigin="4883,3994" coordsize="419,2">
              <v:shape style="position:absolute;left:4883;top:3994;width:419;height:2" coordorigin="4883,3994" coordsize="419,0" path="m4883,3994l5302,3994e" filled="f" stroked="t" strokeweight=".713954pt" strokecolor="#484848">
                <v:path arrowok="t"/>
              </v:shape>
            </v:group>
            <v:group style="position:absolute;left:5126;top:3992;width:1195;height:2" coordorigin="5126,3992" coordsize="1195,2">
              <v:shape style="position:absolute;left:5126;top:3992;width:1195;height:2" coordorigin="5126,3992" coordsize="1195,0" path="m5126,3992l6321,3992e" filled="f" stroked="t" strokeweight=".951939pt" strokecolor="#606060">
                <v:path arrowok="t"/>
              </v:shape>
            </v:group>
            <v:group style="position:absolute;left:6221;top:3992;width:500;height:2" coordorigin="6221,3992" coordsize="500,2">
              <v:shape style="position:absolute;left:6221;top:3992;width:500;height:2" coordorigin="6221,3992" coordsize="500,0" path="m6221,3992l6721,3992e" filled="f" stroked="t" strokeweight=".47597pt" strokecolor="#3B3B3B">
                <v:path arrowok="t"/>
              </v:shape>
            </v:group>
            <v:group style="position:absolute;left:6664;top:3992;width:4836;height:2" coordorigin="6664,3992" coordsize="4836,2">
              <v:shape style="position:absolute;left:6664;top:3992;width:4836;height:2" coordorigin="6664,3992" coordsize="4836,0" path="m6664,3992l11499,3992e" filled="f" stroked="t" strokeweight=".713954pt" strokecolor="#646464">
                <v:path arrowok="t"/>
              </v:shape>
            </v:group>
            <v:group style="position:absolute;left:7715;top:3992;width:628;height:2" coordorigin="7715,3992" coordsize="628,2">
              <v:shape style="position:absolute;left:7715;top:3992;width:628;height:2" coordorigin="7715,3992" coordsize="628,0" path="m7715,3992l8344,3992e" filled="f" stroked="t" strokeweight=".47597pt" strokecolor="#3F3F3F">
                <v:path arrowok="t"/>
              </v:shape>
            </v:group>
            <v:group style="position:absolute;left:4955;top:3987;width:2;height:545" coordorigin="4955,3987" coordsize="2,545">
              <v:shape style="position:absolute;left:4955;top:3987;width:2;height:545" coordorigin="4955,3987" coordsize="0,545" path="m4955,4532l4955,3987e" filled="f" stroked="t" strokeweight=".47597pt" strokecolor="#383838">
                <v:path arrowok="t"/>
              </v:shape>
            </v:group>
            <v:group style="position:absolute;left:4950;top:4408;width:2047;height:2" coordorigin="4950,4408" coordsize="2047,2">
              <v:shape style="position:absolute;left:4950;top:4408;width:2047;height:2" coordorigin="4950,4408" coordsize="2047,0" path="m4950,4408l6997,4408e" filled="f" stroked="t" strokeweight=".713954pt" strokecolor="#606060">
                <v:path arrowok="t"/>
              </v:shape>
            </v:group>
            <v:group style="position:absolute;left:7744;top:3978;width:2;height:273" coordorigin="7744,3978" coordsize="2,273">
              <v:shape style="position:absolute;left:7744;top:3978;width:2;height:273" coordorigin="7744,3978" coordsize="0,273" path="m7744,4250l7744,3978e" filled="f" stroked="t" strokeweight=".237985pt" strokecolor="#575757">
                <v:path arrowok="t"/>
              </v:shape>
            </v:group>
            <v:group style="position:absolute;left:6940;top:4408;width:462;height:2" coordorigin="6940,4408" coordsize="462,2">
              <v:shape style="position:absolute;left:6940;top:4408;width:462;height:2" coordorigin="6940,4408" coordsize="462,0" path="m6940,4408l7401,4408e" filled="f" stroked="t" strokeweight=".47597pt" strokecolor="#484848">
                <v:path arrowok="t"/>
              </v:shape>
            </v:group>
            <v:group style="position:absolute;left:7344;top:4408;width:1590;height:2" coordorigin="7344,4408" coordsize="1590,2">
              <v:shape style="position:absolute;left:7344;top:4408;width:1590;height:2" coordorigin="7344,4408" coordsize="1590,0" path="m7344,4408l8934,4408e" filled="f" stroked="t" strokeweight=".713954pt" strokecolor="#676767">
                <v:path arrowok="t"/>
              </v:shape>
            </v:group>
            <v:group style="position:absolute;left:7744;top:4250;width:2;height:153" coordorigin="7744,4250" coordsize="2,153">
              <v:shape style="position:absolute;left:7744;top:4250;width:2;height:153" coordorigin="7744,4250" coordsize="0,153" path="m7744,4403l7744,4250e" filled="f" stroked="t" strokeweight=".237985pt" strokecolor="#777777">
                <v:path arrowok="t"/>
              </v:shape>
            </v:group>
            <v:group style="position:absolute;left:8877;top:4408;width:271;height:2" coordorigin="8877,4408" coordsize="271,2">
              <v:shape style="position:absolute;left:8877;top:4408;width:271;height:2" coordorigin="8877,4408" coordsize="271,0" path="m8877,4408l9148,4408e" filled="f" stroked="t" strokeweight=".47597pt" strokecolor="#484848">
                <v:path arrowok="t"/>
              </v:shape>
            </v:group>
            <v:group style="position:absolute;left:9091;top:4406;width:2408;height:2" coordorigin="9091,4406" coordsize="2408,2">
              <v:shape style="position:absolute;left:9091;top:4406;width:2408;height:2" coordorigin="9091,4406" coordsize="2408,0" path="m9091,4406l11499,4406e" filled="f" stroked="t" strokeweight=".713954pt" strokecolor="#6B6B6B">
                <v:path arrowok="t"/>
              </v:shape>
            </v:group>
            <v:group style="position:absolute;left:2432;top:4365;width:2;height:1033" coordorigin="2432,4365" coordsize="2,1033">
              <v:shape style="position:absolute;left:2432;top:4365;width:2;height:1033" coordorigin="2432,4365" coordsize="0,1033" path="m2432,5398l2432,4365e" filled="f" stroked="t" strokeweight=".951939pt" strokecolor="#5B5B5B">
                <v:path arrowok="t"/>
              </v:shape>
            </v:group>
            <v:group style="position:absolute;left:4955;top:4365;width:2;height:354" coordorigin="4955,4365" coordsize="2,354">
              <v:shape style="position:absolute;left:4955;top:4365;width:2;height:354" coordorigin="4955,4365" coordsize="0,354" path="m4955,4719l4955,4365e" filled="f" stroked="t" strokeweight=".47597pt" strokecolor="#4B4B4B">
                <v:path arrowok="t"/>
              </v:shape>
            </v:group>
            <v:group style="position:absolute;left:4936;top:4690;width:3379;height:2" coordorigin="4936,4690" coordsize="3379,2">
              <v:shape style="position:absolute;left:4936;top:4690;width:3379;height:2" coordorigin="4936,4690" coordsize="3379,0" path="m4936,4690l8315,4690e" filled="f" stroked="t" strokeweight=".237985pt" strokecolor="#545454">
                <v:path arrowok="t"/>
              </v:shape>
            </v:group>
            <v:group style="position:absolute;left:8315;top:4690;width:3218;height:2" coordorigin="8315,4690" coordsize="3218,2">
              <v:shape style="position:absolute;left:8315;top:4690;width:3218;height:2" coordorigin="8315,4690" coordsize="3218,0" path="m8315,4690l11533,4690e" filled="f" stroked="t" strokeweight=".237985pt" strokecolor="#000000">
                <v:path arrowok="t"/>
              </v:shape>
            </v:group>
            <v:group style="position:absolute;left:4945;top:4888;width:6549;height:2" coordorigin="4945,4888" coordsize="6549,2">
              <v:shape style="position:absolute;left:4945;top:4888;width:6549;height:2" coordorigin="4945,4888" coordsize="6549,0" path="m4945,4888l11495,4888e" filled="f" stroked="t" strokeweight=".713954pt" strokecolor="#747474">
                <v:path arrowok="t"/>
              </v:shape>
            </v:group>
            <v:group style="position:absolute;left:2423;top:5135;width:452;height:2" coordorigin="2423,5135" coordsize="452,2">
              <v:shape style="position:absolute;left:2423;top:5135;width:452;height:2" coordorigin="2423,5135" coordsize="452,0" path="m2423,5135l2875,5135e" filled="f" stroked="t" strokeweight=".47597pt" strokecolor="#575757">
                <v:path arrowok="t"/>
              </v:shape>
            </v:group>
            <v:group style="position:absolute;left:2818;top:5135;width:557;height:2" coordorigin="2818,5135" coordsize="557,2">
              <v:shape style="position:absolute;left:2818;top:5135;width:557;height:2" coordorigin="2818,5135" coordsize="557,0" path="m2818,5135l3375,5135e" filled="f" stroked="t" strokeweight=".951939pt" strokecolor="#676767">
                <v:path arrowok="t"/>
              </v:shape>
            </v:group>
            <v:group style="position:absolute;left:3318;top:5130;width:333;height:2" coordorigin="3318,5130" coordsize="333,2">
              <v:shape style="position:absolute;left:3318;top:5130;width:333;height:2" coordorigin="3318,5130" coordsize="333,0" path="m3318,5130l3651,5130e" filled="f" stroked="t" strokeweight=".47597pt" strokecolor="#575757">
                <v:path arrowok="t"/>
              </v:shape>
            </v:group>
            <v:group style="position:absolute;left:8586;top:5130;width:776;height:2" coordorigin="8586,5130" coordsize="776,2">
              <v:shape style="position:absolute;left:8586;top:5130;width:776;height:2" coordorigin="8586,5130" coordsize="776,0" path="m8586,5130l9362,5130e" filled="f" stroked="t" strokeweight=".951939pt" strokecolor="#777777">
                <v:path arrowok="t"/>
              </v:shape>
            </v:group>
            <v:group style="position:absolute;left:3594;top:5130;width:7901;height:2" coordorigin="3594,5130" coordsize="7901,2">
              <v:shape style="position:absolute;left:3594;top:5130;width:7901;height:2" coordorigin="3594,5130" coordsize="7901,0" path="m3594,5130l11495,5130e" filled="f" stroked="t" strokeweight=".713954pt" strokecolor="#646464">
                <v:path arrowok="t"/>
              </v:shape>
            </v:group>
            <v:group style="position:absolute;left:514;top:5379;width:857;height:2" coordorigin="514,5379" coordsize="857,2">
              <v:shape style="position:absolute;left:514;top:5379;width:857;height:2" coordorigin="514,5379" coordsize="857,0" path="m514,5379l1371,5379e" filled="f" stroked="t" strokeweight=".951939pt" strokecolor="#606060">
                <v:path arrowok="t"/>
              </v:shape>
            </v:group>
            <v:group style="position:absolute;left:1314;top:5379;width:476;height:2" coordorigin="1314,5379" coordsize="476,2">
              <v:shape style="position:absolute;left:1314;top:5379;width:476;height:2" coordorigin="1314,5379" coordsize="476,0" path="m1314,5379l1790,5379e" filled="f" stroked="t" strokeweight=".47597pt" strokecolor="#3B3B3B">
                <v:path arrowok="t"/>
              </v:shape>
            </v:group>
            <v:group style="position:absolute;left:1733;top:5376;width:2189;height:2" coordorigin="1733,5376" coordsize="2189,2">
              <v:shape style="position:absolute;left:1733;top:5376;width:2189;height:2" coordorigin="1733,5376" coordsize="2189,0" path="m1733,5376l3922,5376e" filled="f" stroked="t" strokeweight=".951939pt" strokecolor="#606060">
                <v:path arrowok="t"/>
              </v:shape>
            </v:group>
            <v:group style="position:absolute;left:3865;top:5374;width:604;height:2" coordorigin="3865,5374" coordsize="604,2">
              <v:shape style="position:absolute;left:3865;top:5374;width:604;height:2" coordorigin="3865,5374" coordsize="604,0" path="m3865,5374l4469,5374e" filled="f" stroked="t" strokeweight=".47597pt" strokecolor="#4F4F4F">
                <v:path arrowok="t"/>
              </v:shape>
            </v:group>
            <v:group style="position:absolute;left:4412;top:5371;width:7082;height:2" coordorigin="4412,5371" coordsize="7082,2">
              <v:shape style="position:absolute;left:4412;top:5371;width:7082;height:2" coordorigin="4412,5371" coordsize="7082,0" path="m4412,5371l11495,5371e" filled="f" stroked="t" strokeweight=".713954pt" strokecolor="#606060">
                <v:path arrowok="t"/>
              </v:shape>
            </v:group>
            <v:group style="position:absolute;left:519;top:1458;width:2;height:4571" coordorigin="519,1458" coordsize="2,4571">
              <v:shape style="position:absolute;left:519;top:1458;width:2;height:4571" coordorigin="519,1458" coordsize="0,4571" path="m519,6029l519,1458e" filled="f" stroked="t" strokeweight=".47597pt" strokecolor="#646464">
                <v:path arrowok="t"/>
              </v:shape>
            </v:group>
            <v:group style="position:absolute;left:2432;top:5326;width:2;height:330" coordorigin="2432,5326" coordsize="2,330">
              <v:shape style="position:absolute;left:2432;top:5326;width:2;height:330" coordorigin="2432,5326" coordsize="0,330" path="m2432,5656l2432,5326e" filled="f" stroked="t" strokeweight=".47597pt" strokecolor="#444444">
                <v:path arrowok="t"/>
              </v:shape>
            </v:group>
            <v:group style="position:absolute;left:4952;top:4661;width:2;height:994" coordorigin="4952,4661" coordsize="2,994">
              <v:shape style="position:absolute;left:4952;top:4661;width:2;height:994" coordorigin="4952,4661" coordsize="0,994" path="m4952,5656l4952,4661e" filled="f" stroked="t" strokeweight=".951939pt" strokecolor="#545454">
                <v:path arrowok="t"/>
              </v:shape>
            </v:group>
            <v:group style="position:absolute;left:7744;top:5355;width:2;height:789" coordorigin="7744,5355" coordsize="2,789">
              <v:shape style="position:absolute;left:7744;top:5355;width:2;height:789" coordorigin="7744,5355" coordsize="0,789" path="m7744,6143l7744,5355e" filled="f" stroked="t" strokeweight=".237985pt" strokecolor="#7C7C7C">
                <v:path arrowok="t"/>
              </v:shape>
            </v:group>
            <v:group style="position:absolute;left:2432;top:5598;width:2;height:301" coordorigin="2432,5598" coordsize="2,301">
              <v:shape style="position:absolute;left:2432;top:5598;width:2;height:301" coordorigin="2432,5598" coordsize="0,301" path="m2432,5900l2432,5598e" filled="f" stroked="t" strokeweight=".47597pt" strokecolor="#232323">
                <v:path arrowok="t"/>
              </v:shape>
            </v:group>
            <v:group style="position:absolute;left:2427;top:5842;width:1304;height:2" coordorigin="2427,5842" coordsize="1304,2">
              <v:shape style="position:absolute;left:2427;top:5842;width:1304;height:2" coordorigin="2427,5842" coordsize="1304,0" path="m2427,5842l3732,5842e" filled="f" stroked="t" strokeweight=".713954pt" strokecolor="#676767">
                <v:path arrowok="t"/>
              </v:shape>
            </v:group>
            <v:group style="position:absolute;left:3594;top:5845;width:328;height:2" coordorigin="3594,5845" coordsize="328,2">
              <v:shape style="position:absolute;left:3594;top:5845;width:328;height:2" coordorigin="3594,5845" coordsize="328,0" path="m3594,5845l3922,5845e" filled="f" stroked="t" strokeweight=".713954pt" strokecolor="#7C7C7C">
                <v:path arrowok="t"/>
              </v:shape>
            </v:group>
            <v:group style="position:absolute;left:3865;top:5842;width:604;height:2" coordorigin="3865,5842" coordsize="604,2">
              <v:shape style="position:absolute;left:3865;top:5842;width:604;height:2" coordorigin="3865,5842" coordsize="604,0" path="m3865,5842l4469,5842e" filled="f" stroked="t" strokeweight=".47597pt" strokecolor="#484848">
                <v:path arrowok="t"/>
              </v:shape>
            </v:group>
            <v:group style="position:absolute;left:4955;top:5598;width:2;height:306" coordorigin="4955,5598" coordsize="2,306">
              <v:shape style="position:absolute;left:4955;top:5598;width:2;height:306" coordorigin="4955,5598" coordsize="0,306" path="m4955,5904l4955,5598e" filled="f" stroked="t" strokeweight=".47597pt" strokecolor="#181818">
                <v:path arrowok="t"/>
              </v:shape>
            </v:group>
            <v:group style="position:absolute;left:4412;top:5842;width:2989;height:2" coordorigin="4412,5842" coordsize="2989,2">
              <v:shape style="position:absolute;left:4412;top:5842;width:2989;height:2" coordorigin="4412,5842" coordsize="2989,0" path="m4412,5842l7401,5842e" filled="f" stroked="t" strokeweight=".713954pt" strokecolor="#606060">
                <v:path arrowok="t"/>
              </v:shape>
            </v:group>
            <v:group style="position:absolute;left:7344;top:5842;width:433;height:2" coordorigin="7344,5842" coordsize="433,2">
              <v:shape style="position:absolute;left:7344;top:5842;width:433;height:2" coordorigin="7344,5842" coordsize="433,0" path="m7344,5842l7777,5842e" filled="f" stroked="t" strokeweight=".47597pt" strokecolor="#707070">
                <v:path arrowok="t"/>
              </v:shape>
            </v:group>
            <v:group style="position:absolute;left:7715;top:5842;width:3789;height:2" coordorigin="7715,5842" coordsize="3789,2">
              <v:shape style="position:absolute;left:7715;top:5842;width:3789;height:2" coordorigin="7715,5842" coordsize="3789,0" path="m7715,5842l11504,5842e" filled="f" stroked="t" strokeweight=".713954pt" strokecolor="#646464">
                <v:path arrowok="t"/>
              </v:shape>
            </v:group>
            <v:group style="position:absolute;left:8287;top:5842;width:647;height:2" coordorigin="8287,5842" coordsize="647,2">
              <v:shape style="position:absolute;left:8287;top:5842;width:647;height:2" coordorigin="8287,5842" coordsize="647,0" path="m8287,5842l8934,5842e" filled="f" stroked="t" strokeweight=".47597pt" strokecolor="#575757">
                <v:path arrowok="t"/>
              </v:shape>
            </v:group>
            <v:group style="position:absolute;left:8877;top:5842;width:271;height:2" coordorigin="8877,5842" coordsize="271,2">
              <v:shape style="position:absolute;left:8877;top:5842;width:271;height:2" coordorigin="8877,5842" coordsize="271,0" path="m8877,5842l9148,5842e" filled="f" stroked="t" strokeweight=".47597pt" strokecolor="#6B6B6B">
                <v:path arrowok="t"/>
              </v:shape>
            </v:group>
            <v:group style="position:absolute;left:9591;top:5842;width:1904;height:2" coordorigin="9591,5842" coordsize="1904,2">
              <v:shape style="position:absolute;left:9591;top:5842;width:1904;height:2" coordorigin="9591,5842" coordsize="1904,0" path="m9591,5842l11495,5842e" filled="f" stroked="t" strokeweight=".237985pt" strokecolor="#545454">
                <v:path arrowok="t"/>
              </v:shape>
            </v:group>
            <v:group style="position:absolute;left:524;top:5842;width:2;height:196" coordorigin="524,5842" coordsize="2,196">
              <v:shape style="position:absolute;left:524;top:5842;width:2;height:196" coordorigin="524,5842" coordsize="0,196" path="m524,6038l524,5842e" filled="f" stroked="t" strokeweight=".713954pt" strokecolor="#808080">
                <v:path arrowok="t"/>
              </v:shape>
            </v:group>
            <v:group style="position:absolute;left:2432;top:5842;width:2;height:320" coordorigin="2432,5842" coordsize="2,320">
              <v:shape style="position:absolute;left:2432;top:5842;width:2;height:320" coordorigin="2432,5842" coordsize="0,320" path="m2432,6163l2432,5842e" filled="f" stroked="t" strokeweight=".47597pt" strokecolor="#3F3F3F">
                <v:path arrowok="t"/>
              </v:shape>
            </v:group>
            <v:group style="position:absolute;left:2423;top:6148;width:2899;height:2" coordorigin="2423,6148" coordsize="2899,2">
              <v:shape style="position:absolute;left:2423;top:6148;width:2899;height:2" coordorigin="2423,6148" coordsize="2899,0" path="m2423,6148l5321,6148e" filled="f" stroked="t" strokeweight=".713954pt" strokecolor="#5B5B5B">
                <v:path arrowok="t"/>
              </v:shape>
            </v:group>
            <v:group style="position:absolute;left:4955;top:5837;width:2;height:320" coordorigin="4955,5837" coordsize="2,320">
              <v:shape style="position:absolute;left:4955;top:5837;width:2;height:320" coordorigin="4955,5837" coordsize="0,320" path="m4955,6158l4955,5837e" filled="f" stroked="t" strokeweight=".47597pt" strokecolor="#3B3B3B">
                <v:path arrowok="t"/>
              </v:shape>
            </v:group>
            <v:group style="position:absolute;left:5245;top:6148;width:514;height:2" coordorigin="5245,6148" coordsize="514,2">
              <v:shape style="position:absolute;left:5245;top:6148;width:514;height:2" coordorigin="5245,6148" coordsize="514,0" path="m5245,6148l5759,6148e" filled="f" stroked="t" strokeweight=".47597pt" strokecolor="#444444">
                <v:path arrowok="t"/>
              </v:shape>
            </v:group>
            <v:group style="position:absolute;left:5702;top:6146;width:1295;height:2" coordorigin="5702,6146" coordsize="1295,2">
              <v:shape style="position:absolute;left:5702;top:6146;width:1295;height:2" coordorigin="5702,6146" coordsize="1295,0" path="m5702,6146l6997,6146e" filled="f" stroked="t" strokeweight=".713954pt" strokecolor="#676767">
                <v:path arrowok="t"/>
              </v:shape>
            </v:group>
            <v:group style="position:absolute;left:6940;top:6148;width:462;height:2" coordorigin="6940,6148" coordsize="462,2">
              <v:shape style="position:absolute;left:6940;top:6148;width:462;height:2" coordorigin="6940,6148" coordsize="462,0" path="m6940,6148l7401,6148e" filled="f" stroked="t" strokeweight=".47597pt" strokecolor="#606060">
                <v:path arrowok="t"/>
              </v:shape>
            </v:group>
            <v:group style="position:absolute;left:7292;top:6143;width:485;height:2" coordorigin="7292,6143" coordsize="485,2">
              <v:shape style="position:absolute;left:7292;top:6143;width:485;height:2" coordorigin="7292,6143" coordsize="485,0" path="m7292,6143l7777,6143e" filled="f" stroked="t" strokeweight=".951939pt" strokecolor="#7C7C7C">
                <v:path arrowok="t"/>
              </v:shape>
            </v:group>
            <v:group style="position:absolute;left:8748;top:6143;width:695;height:2" coordorigin="8748,6143" coordsize="695,2">
              <v:shape style="position:absolute;left:8748;top:6143;width:695;height:2" coordorigin="8748,6143" coordsize="695,0" path="m8748,6143l9443,6143e" filled="f" stroked="t" strokeweight=".951939pt" strokecolor="#777777">
                <v:path arrowok="t"/>
              </v:shape>
            </v:group>
            <v:group style="position:absolute;left:7715;top:6146;width:3784;height:2" coordorigin="7715,6146" coordsize="3784,2">
              <v:shape style="position:absolute;left:7715;top:6146;width:3784;height:2" coordorigin="7715,6146" coordsize="3784,0" path="m7715,6146l11499,6146e" filled="f" stroked="t" strokeweight=".713954pt" strokecolor="#646464">
                <v:path arrowok="t"/>
              </v:shape>
            </v:group>
            <v:group style="position:absolute;left:9591;top:6143;width:714;height:2" coordorigin="9591,6143" coordsize="714,2">
              <v:shape style="position:absolute;left:9591;top:6143;width:714;height:2" coordorigin="9591,6143" coordsize="714,0" path="m9591,6143l10305,6143e" filled="f" stroked="t" strokeweight=".47597pt" strokecolor="#4F4F4F">
                <v:path arrowok="t"/>
              </v:shape>
            </v:group>
            <v:group style="position:absolute;left:509;top:6392;width:862;height:2" coordorigin="509,6392" coordsize="862,2">
              <v:shape style="position:absolute;left:509;top:6392;width:862;height:2" coordorigin="509,6392" coordsize="862,0" path="m509,6392l1371,6392e" filled="f" stroked="t" strokeweight=".713954pt" strokecolor="#606060">
                <v:path arrowok="t"/>
              </v:shape>
            </v:group>
            <v:group style="position:absolute;left:521;top:6201;width:2;height:4437" coordorigin="521,6201" coordsize="2,4437">
              <v:shape style="position:absolute;left:521;top:6201;width:2;height:4437" coordorigin="521,6201" coordsize="0,4437" path="m521,10638l521,6201e" filled="f" stroked="t" strokeweight=".713954pt" strokecolor="#6B6B6B">
                <v:path arrowok="t"/>
              </v:shape>
            </v:group>
            <v:group style="position:absolute;left:1314;top:6392;width:476;height:2" coordorigin="1314,6392" coordsize="476,2">
              <v:shape style="position:absolute;left:1314;top:6392;width:476;height:2" coordorigin="1314,6392" coordsize="476,0" path="m1314,6392l1790,6392e" filled="f" stroked="t" strokeweight=".47597pt" strokecolor="#282828">
                <v:path arrowok="t"/>
              </v:shape>
            </v:group>
            <v:group style="position:absolute;left:2432;top:6105;width:2;height:1033" coordorigin="2432,6105" coordsize="2,1033">
              <v:shape style="position:absolute;left:2432;top:6105;width:2;height:1033" coordorigin="2432,6105" coordsize="0,1033" path="m2432,7138l2432,6105e" filled="f" stroked="t" strokeweight=".713954pt" strokecolor="#606060">
                <v:path arrowok="t"/>
              </v:shape>
            </v:group>
            <v:group style="position:absolute;left:5245;top:6387;width:514;height:2" coordorigin="5245,6387" coordsize="514,2">
              <v:shape style="position:absolute;left:5245;top:6387;width:514;height:2" coordorigin="5245,6387" coordsize="514,0" path="m5245,6387l5759,6387e" filled="f" stroked="t" strokeweight=".47597pt" strokecolor="#3B3B3B">
                <v:path arrowok="t"/>
              </v:shape>
            </v:group>
            <v:group style="position:absolute;left:1733;top:6387;width:9772;height:2" coordorigin="1733,6387" coordsize="9772,2">
              <v:shape style="position:absolute;left:1733;top:6387;width:9772;height:2" coordorigin="1733,6387" coordsize="9772,0" path="m1733,6387l11504,6387e" filled="f" stroked="t" strokeweight=".713954pt" strokecolor="#676767">
                <v:path arrowok="t"/>
              </v:shape>
            </v:group>
            <v:group style="position:absolute;left:6940;top:6387;width:462;height:2" coordorigin="6940,6387" coordsize="462,2">
              <v:shape style="position:absolute;left:6940;top:6387;width:462;height:2" coordorigin="6940,6387" coordsize="462,0" path="m6940,6387l7401,6387e" filled="f" stroked="t" strokeweight=".47597pt" strokecolor="#4B4B4B">
                <v:path arrowok="t"/>
              </v:shape>
            </v:group>
            <v:group style="position:absolute;left:7344;top:6387;width:428;height:2" coordorigin="7344,6387" coordsize="428,2">
              <v:shape style="position:absolute;left:7344;top:6387;width:428;height:2" coordorigin="7344,6387" coordsize="428,0" path="m7344,6387l7773,6387e" filled="f" stroked="t" strokeweight=".47597pt" strokecolor="#606060">
                <v:path arrowok="t"/>
              </v:shape>
            </v:group>
            <v:group style="position:absolute;left:514;top:6865;width:857;height:2" coordorigin="514,6865" coordsize="857,2">
              <v:shape style="position:absolute;left:514;top:6865;width:857;height:2" coordorigin="514,6865" coordsize="857,0" path="m514,6865l1371,6865e" filled="f" stroked="t" strokeweight=".47597pt" strokecolor="#545454">
                <v:path arrowok="t"/>
              </v:shape>
            </v:group>
            <v:group style="position:absolute;left:1314;top:6861;width:476;height:2" coordorigin="1314,6861" coordsize="476,2">
              <v:shape style="position:absolute;left:1314;top:6861;width:476;height:2" coordorigin="1314,6861" coordsize="476,0" path="m1314,6861l1790,6861e" filled="f" stroked="t" strokeweight=".47597pt" strokecolor="#343434">
                <v:path arrowok="t"/>
              </v:shape>
            </v:group>
            <v:group style="position:absolute;left:4412;top:6861;width:557;height:2" coordorigin="4412,6861" coordsize="557,2">
              <v:shape style="position:absolute;left:4412;top:6861;width:557;height:2" coordorigin="4412,6861" coordsize="557,0" path="m4412,6861l4969,6861e" filled="f" stroked="t" strokeweight=".47597pt" strokecolor="#383838">
                <v:path arrowok="t"/>
              </v:shape>
            </v:group>
            <v:group style="position:absolute;left:533;top:6858;width:10971;height:2" coordorigin="533,6858" coordsize="10971,2">
              <v:shape style="position:absolute;left:533;top:6858;width:10971;height:2" coordorigin="533,6858" coordsize="10971,0" path="m533,6858l11504,6858e" filled="f" stroked="t" strokeweight=".713954pt" strokecolor="#606060">
                <v:path arrowok="t"/>
              </v:shape>
            </v:group>
            <v:group style="position:absolute;left:7344;top:6856;width:428;height:2" coordorigin="7344,6856" coordsize="428,2">
              <v:shape style="position:absolute;left:7344;top:6856;width:428;height:2" coordorigin="7344,6856" coordsize="428,0" path="m7344,6856l7773,6856e" filled="f" stroked="t" strokeweight=".47597pt" strokecolor="#575757">
                <v:path arrowok="t"/>
              </v:shape>
            </v:group>
            <v:group style="position:absolute;left:8877;top:6856;width:271;height:2" coordorigin="8877,6856" coordsize="271,2">
              <v:shape style="position:absolute;left:8877;top:6856;width:271;height:2" coordorigin="8877,6856" coordsize="271,0" path="m8877,6856l9148,6856e" filled="f" stroked="t" strokeweight=".47597pt" strokecolor="#444444">
                <v:path arrowok="t"/>
              </v:shape>
            </v:group>
            <v:group style="position:absolute;left:4955;top:6856;width:2;height:282" coordorigin="4955,6856" coordsize="2,282">
              <v:shape style="position:absolute;left:4955;top:6856;width:2;height:282" coordorigin="4955,6856" coordsize="0,282" path="m4955,7138l4955,6856e" filled="f" stroked="t" strokeweight=".47597pt" strokecolor="#545454">
                <v:path arrowok="t"/>
              </v:shape>
            </v:group>
            <v:group style="position:absolute;left:4950;top:7097;width:4012;height:2" coordorigin="4950,7097" coordsize="4012,2">
              <v:shape style="position:absolute;left:4950;top:7097;width:4012;height:2" coordorigin="4950,7097" coordsize="4012,0" path="m4950,7097l8963,7097e" filled="f" stroked="t" strokeweight=".713954pt" strokecolor="#646464">
                <v:path arrowok="t"/>
              </v:shape>
            </v:group>
            <v:group style="position:absolute;left:8877;top:7095;width:271;height:2" coordorigin="8877,7095" coordsize="271,2">
              <v:shape style="position:absolute;left:8877;top:7095;width:271;height:2" coordorigin="8877,7095" coordsize="271,0" path="m8877,7095l9148,7095e" filled="f" stroked="t" strokeweight=".47597pt" strokecolor="#484848">
                <v:path arrowok="t"/>
              </v:shape>
            </v:group>
            <v:group style="position:absolute;left:9091;top:7095;width:2413;height:2" coordorigin="9091,7095" coordsize="2413,2">
              <v:shape style="position:absolute;left:9091;top:7095;width:2413;height:2" coordorigin="9091,7095" coordsize="2413,0" path="m9091,7095l11504,7095e" filled="f" stroked="t" strokeweight=".713954pt" strokecolor="#646464">
                <v:path arrowok="t"/>
              </v:shape>
            </v:group>
            <v:group style="position:absolute;left:519;top:6875;width:2;height:3763" coordorigin="519,6875" coordsize="2,3763">
              <v:shape style="position:absolute;left:519;top:6875;width:2;height:3763" coordorigin="519,6875" coordsize="0,3763" path="m519,10638l519,6875e" filled="f" stroked="t" strokeweight=".47597pt" strokecolor="#676767">
                <v:path arrowok="t"/>
              </v:shape>
            </v:group>
            <v:group style="position:absolute;left:2432;top:7081;width:2;height:559" coordorigin="2432,7081" coordsize="2,559">
              <v:shape style="position:absolute;left:2432;top:7081;width:2;height:559" coordorigin="2432,7081" coordsize="0,559" path="m2432,7640l2432,7081e" filled="f" stroked="t" strokeweight=".47597pt" strokecolor="#2F2F2F">
                <v:path arrowok="t"/>
              </v:shape>
            </v:group>
            <v:group style="position:absolute;left:4955;top:7081;width:2;height:512" coordorigin="4955,7081" coordsize="2,512">
              <v:shape style="position:absolute;left:4955;top:7081;width:2;height:512" coordorigin="4955,7081" coordsize="0,512" path="m4955,7592l4955,7081e" filled="f" stroked="t" strokeweight=".47597pt" strokecolor="#343434">
                <v:path arrowok="t"/>
              </v:shape>
            </v:group>
            <v:group style="position:absolute;left:6221;top:7339;width:624;height:2" coordorigin="6221,7339" coordsize="624,2">
              <v:shape style="position:absolute;left:6221;top:7339;width:624;height:2" coordorigin="6221,7339" coordsize="624,0" path="m6221,7339l6844,7339e" filled="f" stroked="t" strokeweight=".47597pt" strokecolor="#3B3B3B">
                <v:path arrowok="t"/>
              </v:shape>
            </v:group>
            <v:group style="position:absolute;left:4950;top:7336;width:6559;height:2" coordorigin="4950,7336" coordsize="6559,2">
              <v:shape style="position:absolute;left:4950;top:7336;width:6559;height:2" coordorigin="4950,7336" coordsize="6559,0" path="m4950,7336l11509,7336e" filled="f" stroked="t" strokeweight=".713954pt" strokecolor="#646464">
                <v:path arrowok="t"/>
              </v:shape>
            </v:group>
            <v:group style="position:absolute;left:2389;top:7583;width:485;height:2" coordorigin="2389,7583" coordsize="485,2">
              <v:shape style="position:absolute;left:2389;top:7583;width:485;height:2" coordorigin="2389,7583" coordsize="485,0" path="m2389,7583l2875,7583e" filled="f" stroked="t" strokeweight=".47597pt" strokecolor="#575757">
                <v:path arrowok="t"/>
              </v:shape>
            </v:group>
            <v:group style="position:absolute;left:3594;top:7583;width:571;height:2" coordorigin="3594,7583" coordsize="571,2">
              <v:shape style="position:absolute;left:3594;top:7583;width:571;height:2" coordorigin="3594,7583" coordsize="571,0" path="m3594,7583l4165,7583e" filled="f" stroked="t" strokeweight=".47597pt" strokecolor="#5B5B5B">
                <v:path arrowok="t"/>
              </v:shape>
            </v:group>
            <v:group style="position:absolute;left:514;top:7583;width:10995;height:2" coordorigin="514,7583" coordsize="10995,2">
              <v:shape style="position:absolute;left:514;top:7583;width:10995;height:2" coordorigin="514,7583" coordsize="10995,0" path="m514,7583l11509,7583e" filled="f" stroked="t" strokeweight=".713954pt" strokecolor="#606060">
                <v:path arrowok="t"/>
              </v:shape>
            </v:group>
            <v:group style="position:absolute;left:6221;top:7578;width:500;height:2" coordorigin="6221,7578" coordsize="500,2">
              <v:shape style="position:absolute;left:6221;top:7578;width:500;height:2" coordorigin="6221,7578" coordsize="500,0" path="m6221,7578l6721,7578e" filled="f" stroked="t" strokeweight=".47597pt" strokecolor="#3B3B3B">
                <v:path arrowok="t"/>
              </v:shape>
            </v:group>
            <v:group style="position:absolute;left:6664;top:7578;width:333;height:2" coordorigin="6664,7578" coordsize="333,2">
              <v:shape style="position:absolute;left:6664;top:7578;width:333;height:2" coordorigin="6664,7578" coordsize="333,0" path="m6664,7578l6997,7578e" filled="f" stroked="t" strokeweight=".47597pt" strokecolor="#4F4F4F">
                <v:path arrowok="t"/>
              </v:shape>
            </v:group>
            <v:group style="position:absolute;left:2432;top:7568;width:2;height:1253" coordorigin="2432,7568" coordsize="2,1253">
              <v:shape style="position:absolute;left:2432;top:7568;width:2;height:1253" coordorigin="2432,7568" coordsize="0,1253" path="m2432,8821l2432,7568e" filled="f" stroked="t" strokeweight=".951939pt" strokecolor="#646464">
                <v:path arrowok="t"/>
              </v:shape>
            </v:group>
            <v:group style="position:absolute;left:3318;top:8285;width:333;height:2" coordorigin="3318,8285" coordsize="333,2">
              <v:shape style="position:absolute;left:3318;top:8285;width:333;height:2" coordorigin="3318,8285" coordsize="333,0" path="m3318,8285l3651,8285e" filled="f" stroked="t" strokeweight=".47597pt" strokecolor="#606060">
                <v:path arrowok="t"/>
              </v:shape>
            </v:group>
            <v:group style="position:absolute;left:3655;top:8285;width:890;height:2" coordorigin="3655,8285" coordsize="890,2">
              <v:shape style="position:absolute;left:3655;top:8285;width:890;height:2" coordorigin="3655,8285" coordsize="890,0" path="m3655,8285l4546,8285e" filled="f" stroked="t" strokeweight=".951939pt" strokecolor="#777777">
                <v:path arrowok="t"/>
              </v:shape>
            </v:group>
            <v:group style="position:absolute;left:4412;top:8285;width:890;height:2" coordorigin="4412,8285" coordsize="890,2">
              <v:shape style="position:absolute;left:4412;top:8285;width:890;height:2" coordorigin="4412,8285" coordsize="890,0" path="m4412,8285l5302,8285e" filled="f" stroked="t" strokeweight=".47597pt" strokecolor="#444444">
                <v:path arrowok="t"/>
              </v:shape>
            </v:group>
            <v:group style="position:absolute;left:514;top:8283;width:11000;height:2" coordorigin="514,8283" coordsize="11000,2">
              <v:shape style="position:absolute;left:514;top:8283;width:11000;height:2" coordorigin="514,8283" coordsize="11000,0" path="m514,8283l11514,8283e" filled="f" stroked="t" strokeweight=".713954pt" strokecolor="#606060">
                <v:path arrowok="t"/>
              </v:shape>
            </v:group>
            <v:group style="position:absolute;left:8877;top:8281;width:271;height:2" coordorigin="8877,8281" coordsize="271,2">
              <v:shape style="position:absolute;left:8877;top:8281;width:271;height:2" coordorigin="8877,8281" coordsize="271,0" path="m8877,8281l9148,8281e" filled="f" stroked="t" strokeweight=".47597pt" strokecolor="#444444">
                <v:path arrowok="t"/>
              </v:shape>
            </v:group>
            <v:group style="position:absolute;left:521;top:8500;width:2;height:320" coordorigin="521,8500" coordsize="2,320">
              <v:shape style="position:absolute;left:521;top:8500;width:2;height:320" coordorigin="521,8500" coordsize="0,320" path="m521,8821l521,8500e" filled="f" stroked="t" strokeweight=".47597pt" strokecolor="#4F4F4F">
                <v:path arrowok="t"/>
              </v:shape>
            </v:group>
            <v:group style="position:absolute;left:519;top:8763;width:2;height:273" coordorigin="519,8763" coordsize="2,273">
              <v:shape style="position:absolute;left:519;top:8763;width:2;height:273" coordorigin="519,8763" coordsize="0,273" path="m519,9036l519,8763e" filled="f" stroked="t" strokeweight=".47597pt" strokecolor="#282828">
                <v:path arrowok="t"/>
              </v:shape>
            </v:group>
            <v:group style="position:absolute;left:2432;top:8763;width:2;height:273" coordorigin="2432,8763" coordsize="2,273">
              <v:shape style="position:absolute;left:2432;top:8763;width:2;height:273" coordorigin="2432,8763" coordsize="0,273" path="m2432,9036l2432,8763e" filled="f" stroked="t" strokeweight=".47597pt" strokecolor="#343434">
                <v:path arrowok="t"/>
              </v:shape>
            </v:group>
            <v:group style="position:absolute;left:2432;top:8979;width:2;height:636" coordorigin="2432,8979" coordsize="2,636">
              <v:shape style="position:absolute;left:2432;top:8979;width:2;height:636" coordorigin="2432,8979" coordsize="0,636" path="m2432,9614l2432,8979e" filled="f" stroked="t" strokeweight=".713954pt" strokecolor="#575757">
                <v:path arrowok="t"/>
              </v:shape>
            </v:group>
            <v:group style="position:absolute;left:3594;top:9591;width:328;height:2" coordorigin="3594,9591" coordsize="328,2">
              <v:shape style="position:absolute;left:3594;top:9591;width:328;height:2" coordorigin="3594,9591" coordsize="328,0" path="m3594,9591l3922,9591e" filled="f" stroked="t" strokeweight=".47597pt" strokecolor="#545454">
                <v:path arrowok="t"/>
              </v:shape>
            </v:group>
            <v:group style="position:absolute;left:3865;top:9591;width:300;height:2" coordorigin="3865,9591" coordsize="300,2">
              <v:shape style="position:absolute;left:3865;top:9591;width:300;height:2" coordorigin="3865,9591" coordsize="300,0" path="m3865,9591l4165,9591e" filled="f" stroked="t" strokeweight=".47597pt" strokecolor="#383838">
                <v:path arrowok="t"/>
              </v:shape>
            </v:group>
            <v:group style="position:absolute;left:509;top:9591;width:10995;height:2" coordorigin="509,9591" coordsize="10995,2">
              <v:shape style="position:absolute;left:509;top:9591;width:10995;height:2" coordorigin="509,9591" coordsize="10995,0" path="m509,9591l11504,9591e" filled="f" stroked="t" strokeweight=".713954pt" strokecolor="#646464">
                <v:path arrowok="t"/>
              </v:shape>
            </v:group>
            <v:group style="position:absolute;left:5245;top:9591;width:514;height:2" coordorigin="5245,9591" coordsize="514,2">
              <v:shape style="position:absolute;left:5245;top:9591;width:514;height:2" coordorigin="5245,9591" coordsize="514,0" path="m5245,9591l5759,9591e" filled="f" stroked="t" strokeweight=".47597pt" strokecolor="#444444">
                <v:path arrowok="t"/>
              </v:shape>
            </v:group>
            <v:group style="position:absolute;left:6664;top:9588;width:333;height:2" coordorigin="6664,9588" coordsize="333,2">
              <v:shape style="position:absolute;left:6664;top:9588;width:333;height:2" coordorigin="6664,9588" coordsize="333,0" path="m6664,9588l6997,9588e" filled="f" stroked="t" strokeweight=".47597pt" strokecolor="#676767">
                <v:path arrowok="t"/>
              </v:shape>
            </v:group>
            <v:group style="position:absolute;left:8653;top:9586;width:771;height:2" coordorigin="8653,9586" coordsize="771,2">
              <v:shape style="position:absolute;left:8653;top:9586;width:771;height:2" coordorigin="8653,9586" coordsize="771,0" path="m8653,9586l9424,9586e" filled="f" stroked="t" strokeweight=".951939pt" strokecolor="#777777">
                <v:path arrowok="t"/>
              </v:shape>
            </v:group>
            <v:group style="position:absolute;left:9591;top:9586;width:714;height:2" coordorigin="9591,9586" coordsize="714,2">
              <v:shape style="position:absolute;left:9591;top:9586;width:714;height:2" coordorigin="9591,9586" coordsize="714,0" path="m9591,9586l10305,9586e" filled="f" stroked="t" strokeweight=".47597pt" strokecolor="#4F4F4F">
                <v:path arrowok="t"/>
              </v:shape>
            </v:group>
            <v:group style="position:absolute;left:509;top:9832;width:1951;height:2" coordorigin="509,9832" coordsize="1951,2">
              <v:shape style="position:absolute;left:509;top:9832;width:1951;height:2" coordorigin="509,9832" coordsize="1951,0" path="m509,9832l2461,9832e" filled="f" stroked="t" strokeweight=".713954pt" strokecolor="#5B5B5B">
                <v:path arrowok="t"/>
              </v:shape>
            </v:group>
            <v:group style="position:absolute;left:2389;top:9830;width:1775;height:2" coordorigin="2389,9830" coordsize="1775,2">
              <v:shape style="position:absolute;left:2389;top:9830;width:1775;height:2" coordorigin="2389,9830" coordsize="1775,0" path="m2389,9830l4165,9830e" filled="f" stroked="t" strokeweight=".47597pt" strokecolor="#606060">
                <v:path arrowok="t"/>
              </v:shape>
            </v:group>
            <v:group style="position:absolute;left:4108;top:9827;width:7401;height:2" coordorigin="4108,9827" coordsize="7401,2">
              <v:shape style="position:absolute;left:4108;top:9827;width:7401;height:2" coordorigin="4108,9827" coordsize="7401,0" path="m4108,9827l11509,9827e" filled="f" stroked="t" strokeweight=".713954pt" strokecolor="#676767">
                <v:path arrowok="t"/>
              </v:shape>
            </v:group>
            <v:group style="position:absolute;left:5245;top:9830;width:514;height:2" coordorigin="5245,9830" coordsize="514,2">
              <v:shape style="position:absolute;left:5245;top:9830;width:514;height:2" coordorigin="5245,9830" coordsize="514,0" path="m5245,9830l5759,9830e" filled="f" stroked="t" strokeweight=".47597pt" strokecolor="#3F3F3F">
                <v:path arrowok="t"/>
              </v:shape>
            </v:group>
            <v:group style="position:absolute;left:2013;top:10071;width:2456;height:2" coordorigin="2013,10071" coordsize="2456,2">
              <v:shape style="position:absolute;left:2013;top:10071;width:2456;height:2" coordorigin="2013,10071" coordsize="2456,0" path="m2013,10071l4469,10071e" filled="f" stroked="t" strokeweight=".713954pt" strokecolor="#8C8C8C">
                <v:path arrowok="t"/>
              </v:shape>
            </v:group>
            <v:group style="position:absolute;left:5674;top:10071;width:604;height:2" coordorigin="5674,10071" coordsize="604,2">
              <v:shape style="position:absolute;left:5674;top:10071;width:604;height:2" coordorigin="5674,10071" coordsize="604,0" path="m5674,10071l6278,10071e" filled="f" stroked="t" strokeweight=".47597pt" strokecolor="#606060">
                <v:path arrowok="t"/>
              </v:shape>
            </v:group>
            <v:group style="position:absolute;left:6940;top:10069;width:833;height:2" coordorigin="6940,10069" coordsize="833,2">
              <v:shape style="position:absolute;left:6940;top:10069;width:833;height:2" coordorigin="6940,10069" coordsize="833,0" path="m6940,10069l7773,10069e" filled="f" stroked="t" strokeweight=".47597pt" strokecolor="#575757">
                <v:path arrowok="t"/>
              </v:shape>
            </v:group>
            <v:group style="position:absolute;left:8287;top:10066;width:647;height:2" coordorigin="8287,10066" coordsize="647,2">
              <v:shape style="position:absolute;left:8287;top:10066;width:647;height:2" coordorigin="8287,10066" coordsize="647,0" path="m8287,10066l8934,10066e" filled="f" stroked="t" strokeweight=".47597pt" strokecolor="#606060">
                <v:path arrowok="t"/>
              </v:shape>
            </v:group>
            <v:group style="position:absolute;left:8877;top:10069;width:271;height:2" coordorigin="8877,10069" coordsize="271,2">
              <v:shape style="position:absolute;left:8877;top:10069;width:271;height:2" coordorigin="8877,10069" coordsize="271,0" path="m8877,10069l9148,10069e" filled="f" stroked="t" strokeweight=".47597pt" strokecolor="#484848">
                <v:path arrowok="t"/>
              </v:shape>
            </v:group>
            <v:group style="position:absolute;left:509;top:10069;width:10995;height:2" coordorigin="509,10069" coordsize="10995,2">
              <v:shape style="position:absolute;left:509;top:10069;width:10995;height:2" coordorigin="509,10069" coordsize="10995,0" path="m509,10069l11504,10069e" filled="f" stroked="t" strokeweight=".713954pt" strokecolor="#707070">
                <v:path arrowok="t"/>
              </v:shape>
            </v:group>
            <v:group style="position:absolute;left:2430;top:9351;width:2;height:994" coordorigin="2430,9351" coordsize="2,994">
              <v:shape style="position:absolute;left:2430;top:9351;width:2;height:994" coordorigin="2430,9351" coordsize="0,994" path="m2430,10346l2430,9351e" filled="f" stroked="t" strokeweight=".951939pt" strokecolor="#6B6B6B">
                <v:path arrowok="t"/>
              </v:shape>
            </v:group>
            <v:group style="position:absolute;left:514;top:10542;width:2361;height:2" coordorigin="514,10542" coordsize="2361,2">
              <v:shape style="position:absolute;left:514;top:10542;width:2361;height:2" coordorigin="514,10542" coordsize="2361,0" path="m514,10542l2875,10542e" filled="f" stroked="t" strokeweight=".713954pt" strokecolor="#606060">
                <v:path arrowok="t"/>
              </v:shape>
            </v:group>
            <v:group style="position:absolute;left:2432;top:10284;width:2;height:760" coordorigin="2432,10284" coordsize="2,760">
              <v:shape style="position:absolute;left:2432;top:10284;width:2;height:760" coordorigin="2432,10284" coordsize="0,760" path="m2432,11044l2432,10284e" filled="f" stroked="t" strokeweight=".47597pt" strokecolor="#444444">
                <v:path arrowok="t"/>
              </v:shape>
            </v:group>
            <v:group style="position:absolute;left:2818;top:10542;width:557;height:2" coordorigin="2818,10542" coordsize="557,2">
              <v:shape style="position:absolute;left:2818;top:10542;width:557;height:2" coordorigin="2818,10542" coordsize="557,0" path="m2818,10542l3375,10542e" filled="f" stroked="t" strokeweight=".47597pt" strokecolor="#444444">
                <v:path arrowok="t"/>
              </v:shape>
            </v:group>
            <v:group style="position:absolute;left:3318;top:10542;width:333;height:2" coordorigin="3318,10542" coordsize="333,2">
              <v:shape style="position:absolute;left:3318;top:10542;width:333;height:2" coordorigin="3318,10542" coordsize="333,0" path="m3318,10542l3651,10542e" filled="f" stroked="t" strokeweight=".47597pt" strokecolor="#606060">
                <v:path arrowok="t"/>
              </v:shape>
            </v:group>
            <v:group style="position:absolute;left:3541;top:10542;width:633;height:2" coordorigin="3541,10542" coordsize="633,2">
              <v:shape style="position:absolute;left:3541;top:10542;width:633;height:2" coordorigin="3541,10542" coordsize="633,0" path="m3541,10542l4174,10542e" filled="f" stroked="t" strokeweight=".951939pt" strokecolor="#6B6B6B">
                <v:path arrowok="t"/>
              </v:shape>
            </v:group>
            <v:group style="position:absolute;left:4108;top:10540;width:390;height:2" coordorigin="4108,10540" coordsize="390,2">
              <v:shape style="position:absolute;left:4108;top:10540;width:390;height:2" coordorigin="4108,10540" coordsize="390,0" path="m4108,10540l4498,10540e" filled="f" stroked="t" strokeweight=".713954pt" strokecolor="#575757">
                <v:path arrowok="t"/>
              </v:shape>
            </v:group>
            <v:group style="position:absolute;left:4412;top:10542;width:890;height:2" coordorigin="4412,10542" coordsize="890,2">
              <v:shape style="position:absolute;left:4412;top:10542;width:890;height:2" coordorigin="4412,10542" coordsize="890,0" path="m4412,10542l5302,10542e" filled="f" stroked="t" strokeweight=".47597pt" strokecolor="#383838">
                <v:path arrowok="t"/>
              </v:shape>
            </v:group>
            <v:group style="position:absolute;left:5245;top:10542;width:514;height:2" coordorigin="5245,10542" coordsize="514,2">
              <v:shape style="position:absolute;left:5245;top:10542;width:514;height:2" coordorigin="5245,10542" coordsize="514,0" path="m5245,10542l5759,10542e" filled="f" stroked="t" strokeweight=".951939pt" strokecolor="#606060">
                <v:path arrowok="t"/>
              </v:shape>
            </v:group>
            <v:group style="position:absolute;left:5702;top:10540;width:576;height:2" coordorigin="5702,10540" coordsize="576,2">
              <v:shape style="position:absolute;left:5702;top:10540;width:576;height:2" coordorigin="5702,10540" coordsize="576,0" path="m5702,10540l6278,10540e" filled="f" stroked="t" strokeweight=".47597pt" strokecolor="#4B4B4B">
                <v:path arrowok="t"/>
              </v:shape>
            </v:group>
            <v:group style="position:absolute;left:6207;top:10540;width:5298;height:2" coordorigin="6207,10540" coordsize="5298,2">
              <v:shape style="position:absolute;left:6207;top:10540;width:5298;height:2" coordorigin="6207,10540" coordsize="5298,0" path="m6207,10540l11504,10540e" filled="f" stroked="t" strokeweight=".713954pt" strokecolor="#676767">
                <v:path arrowok="t"/>
              </v:shape>
            </v:group>
            <v:group style="position:absolute;left:7344;top:10537;width:428;height:2" coordorigin="7344,10537" coordsize="428,2">
              <v:shape style="position:absolute;left:7344;top:10537;width:428;height:2" coordorigin="7344,10537" coordsize="428,0" path="m7344,10537l7773,10537e" filled="f" stroked="t" strokeweight=".47597pt" strokecolor="#5B5B5B">
                <v:path arrowok="t"/>
              </v:shape>
            </v:group>
            <v:group style="position:absolute;left:8877;top:10537;width:271;height:2" coordorigin="8877,10537" coordsize="271,2">
              <v:shape style="position:absolute;left:8877;top:10537;width:271;height:2" coordorigin="8877,10537" coordsize="271,0" path="m8877,10537l9148,10537e" filled="f" stroked="t" strokeweight=".47597pt" strokecolor="#3F3F3F">
                <v:path arrowok="t"/>
              </v:shape>
            </v:group>
            <v:group style="position:absolute;left:828;top:10783;width:1633;height:2" coordorigin="828,10783" coordsize="1633,2">
              <v:shape style="position:absolute;left:828;top:10783;width:1633;height:2" coordorigin="828,10783" coordsize="1633,0" path="m828,10783l2461,10783e" filled="f" stroked="t" strokeweight=".713954pt" strokecolor="#606060">
                <v:path arrowok="t"/>
              </v:shape>
            </v:group>
            <v:group style="position:absolute;left:2389;top:10781;width:2142;height:2" coordorigin="2389,10781" coordsize="2142,2">
              <v:shape style="position:absolute;left:2389;top:10781;width:2142;height:2" coordorigin="2389,10781" coordsize="2142,0" path="m2389,10781l4531,10781e" filled="f" stroked="t" strokeweight=".713954pt" strokecolor="#ACACAC">
                <v:path arrowok="t"/>
              </v:shape>
            </v:group>
            <v:group style="position:absolute;left:4412;top:10781;width:557;height:2" coordorigin="4412,10781" coordsize="557,2">
              <v:shape style="position:absolute;left:4412;top:10781;width:557;height:2" coordorigin="4412,10781" coordsize="557,0" path="m4412,10781l4969,10781e" filled="f" stroked="t" strokeweight=".47597pt" strokecolor="#646464">
                <v:path arrowok="t"/>
              </v:shape>
            </v:group>
            <v:group style="position:absolute;left:4912;top:10781;width:390;height:2" coordorigin="4912,10781" coordsize="390,2">
              <v:shape style="position:absolute;left:4912;top:10781;width:390;height:2" coordorigin="4912,10781" coordsize="390,0" path="m4912,10781l5302,10781e" filled="f" stroked="t" strokeweight=".47597pt" strokecolor="#383838">
                <v:path arrowok="t"/>
              </v:shape>
            </v:group>
            <v:group style="position:absolute;left:2751;top:10781;width:3008;height:2" coordorigin="2751,10781" coordsize="3008,2">
              <v:shape style="position:absolute;left:2751;top:10781;width:3008;height:2" coordorigin="2751,10781" coordsize="3008,0" path="m2751,10781l5759,10781e" filled="f" stroked="t" strokeweight=".951939pt" strokecolor="#8C8C8C">
                <v:path arrowok="t"/>
              </v:shape>
            </v:group>
            <v:group style="position:absolute;left:2751;top:10779;width:8758;height:2" coordorigin="2751,10779" coordsize="8758,2">
              <v:shape style="position:absolute;left:2751;top:10779;width:8758;height:2" coordorigin="2751,10779" coordsize="8758,0" path="m2751,10779l11509,10779e" filled="f" stroked="t" strokeweight=".713954pt" strokecolor="#747474">
                <v:path arrowok="t"/>
              </v:shape>
            </v:group>
            <v:group style="position:absolute;left:509;top:11022;width:1318;height:2" coordorigin="509,11022" coordsize="1318,2">
              <v:shape style="position:absolute;left:509;top:11022;width:1318;height:2" coordorigin="509,11022" coordsize="1318,0" path="m509,11022l1828,11022e" filled="f" stroked="t" strokeweight=".713954pt" strokecolor="#646464">
                <v:path arrowok="t"/>
              </v:shape>
            </v:group>
            <v:group style="position:absolute;left:519;top:10738;width:2;height:4403" coordorigin="519,10738" coordsize="2,4403">
              <v:shape style="position:absolute;left:519;top:10738;width:2;height:4403" coordorigin="519,10738" coordsize="0,4403" path="m519,15141l519,10738e" filled="f" stroked="t" strokeweight=".47597pt" strokecolor="#6B6B6B">
                <v:path arrowok="t"/>
              </v:shape>
            </v:group>
            <v:group style="position:absolute;left:1773;top:10776;width:2;height:4351" coordorigin="1773,10776" coordsize="2,4351">
              <v:shape style="position:absolute;left:1773;top:10776;width:2;height:4351" coordorigin="1773,10776" coordsize="0,4351" path="m1773,15127l1773,10776e" filled="f" stroked="t" strokeweight=".713954pt" strokecolor="#545454">
                <v:path arrowok="t"/>
              </v:shape>
            </v:group>
            <v:group style="position:absolute;left:1728;top:11025;width:733;height:2" coordorigin="1728,11025" coordsize="733,2">
              <v:shape style="position:absolute;left:1728;top:11025;width:733;height:2" coordorigin="1728,11025" coordsize="733,0" path="m1728,11025l2461,11025e" filled="f" stroked="t" strokeweight=".47597pt" strokecolor="#575757">
                <v:path arrowok="t"/>
              </v:shape>
            </v:group>
            <v:group style="position:absolute;left:2389;top:11020;width:4331;height:2" coordorigin="2389,11020" coordsize="4331,2">
              <v:shape style="position:absolute;left:2389;top:11020;width:4331;height:2" coordorigin="2389,11020" coordsize="4331,0" path="m2389,11020l6721,11020e" filled="f" stroked="t" strokeweight=".713954pt" strokecolor="#878787">
                <v:path arrowok="t"/>
              </v:shape>
            </v:group>
            <v:group style="position:absolute;left:6645;top:11018;width:781;height:2" coordorigin="6645,11018" coordsize="781,2">
              <v:shape style="position:absolute;left:6645;top:11018;width:781;height:2" coordorigin="6645,11018" coordsize="781,0" path="m6645,11018l7425,11018e" filled="f" stroked="t" strokeweight=".951939pt" strokecolor="#747474">
                <v:path arrowok="t"/>
              </v:shape>
            </v:group>
            <v:group style="position:absolute;left:7385;top:10771;width:2;height:273" coordorigin="7385,10771" coordsize="2,273">
              <v:shape style="position:absolute;left:7385;top:10771;width:2;height:273" coordorigin="7385,10771" coordsize="0,273" path="m7385,11044l7385,10771e" filled="f" stroked="t" strokeweight=".47597pt" strokecolor="#575757">
                <v:path arrowok="t"/>
              </v:shape>
            </v:group>
            <v:group style="position:absolute;left:7339;top:11015;width:433;height:2" coordorigin="7339,11015" coordsize="433,2">
              <v:shape style="position:absolute;left:7339;top:11015;width:433;height:2" coordorigin="7339,11015" coordsize="433,0" path="m7339,11015l7773,11015e" filled="f" stroked="t" strokeweight=".47597pt" strokecolor="#5B5B5B">
                <v:path arrowok="t"/>
              </v:shape>
            </v:group>
            <v:group style="position:absolute;left:7715;top:11015;width:3793;height:2" coordorigin="7715,11015" coordsize="3793,2">
              <v:shape style="position:absolute;left:7715;top:11015;width:3793;height:2" coordorigin="7715,11015" coordsize="3793,0" path="m7715,11015l11509,11015e" filled="f" stroked="t" strokeweight=".713954pt" strokecolor="#676767">
                <v:path arrowok="t"/>
              </v:shape>
            </v:group>
            <v:group style="position:absolute;left:521;top:10747;width:2;height:4389" coordorigin="521,10747" coordsize="2,4389">
              <v:shape style="position:absolute;left:521;top:10747;width:2;height:4389" coordorigin="521,10747" coordsize="0,4389" path="m521,15136l521,10747e" filled="f" stroked="t" strokeweight=".713954pt" strokecolor="#707070">
                <v:path arrowok="t"/>
              </v:shape>
            </v:group>
            <v:group style="position:absolute;left:1349;top:10776;width:2;height:4351" coordorigin="1349,10776" coordsize="2,4351">
              <v:shape style="position:absolute;left:1349;top:10776;width:2;height:4351" coordorigin="1349,10776" coordsize="0,4351" path="m1349,15127l1349,10776e" filled="f" stroked="t" strokeweight=".713954pt" strokecolor="#4F4F4F">
                <v:path arrowok="t"/>
              </v:shape>
            </v:group>
            <v:group style="position:absolute;left:2432;top:10972;width:2;height:1104" coordorigin="2432,10972" coordsize="2,1104">
              <v:shape style="position:absolute;left:2432;top:10972;width:2;height:1104" coordorigin="2432,10972" coordsize="0,1104" path="m2432,12077l2432,10972e" filled="f" stroked="t" strokeweight=".713954pt" strokecolor="#646464">
                <v:path arrowok="t"/>
              </v:shape>
            </v:group>
            <v:group style="position:absolute;left:7382;top:10972;width:2;height:564" coordorigin="7382,10972" coordsize="2,564">
              <v:shape style="position:absolute;left:7382;top:10972;width:2;height:564" coordorigin="7382,10972" coordsize="0,564" path="m7382,11536l7382,10972e" filled="f" stroked="t" strokeweight=".951939pt" strokecolor="#707070">
                <v:path arrowok="t"/>
              </v:shape>
            </v:group>
            <v:group style="position:absolute;left:1352;top:11479;width:2;height:282" coordorigin="1352,11479" coordsize="2,282">
              <v:shape style="position:absolute;left:1352;top:11479;width:2;height:282" coordorigin="1352,11479" coordsize="0,282" path="m1352,11761l1352,11479e" filled="f" stroked="t" strokeweight=".47597pt" strokecolor="#282828">
                <v:path arrowok="t"/>
              </v:shape>
            </v:group>
            <v:group style="position:absolute;left:1775;top:11479;width:2;height:282" coordorigin="1775,11479" coordsize="2,282">
              <v:shape style="position:absolute;left:1775;top:11479;width:2;height:282" coordorigin="1775,11479" coordsize="0,282" path="m1775,11761l1775,11479e" filled="f" stroked="t" strokeweight=".713954pt" strokecolor="#3F3F3F">
                <v:path arrowok="t"/>
              </v:shape>
            </v:group>
            <v:group style="position:absolute;left:519;top:11704;width:2;height:770" coordorigin="519,11704" coordsize="2,770">
              <v:shape style="position:absolute;left:519;top:11704;width:2;height:770" coordorigin="519,11704" coordsize="0,770" path="m519,12473l519,11704e" filled="f" stroked="t" strokeweight=".47597pt" strokecolor="#545454">
                <v:path arrowok="t"/>
              </v:shape>
            </v:group>
            <v:group style="position:absolute;left:7385;top:11479;width:2;height:598" coordorigin="7385,11479" coordsize="2,598">
              <v:shape style="position:absolute;left:7385;top:11479;width:2;height:598" coordorigin="7385,11479" coordsize="0,598" path="m7385,12077l7385,11479e" filled="f" stroked="t" strokeweight=".47597pt" strokecolor="#575757">
                <v:path arrowok="t"/>
              </v:shape>
            </v:group>
            <v:group style="position:absolute;left:2432;top:12019;width:2;height:650" coordorigin="2432,12019" coordsize="2,650">
              <v:shape style="position:absolute;left:2432;top:12019;width:2;height:650" coordorigin="2432,12019" coordsize="0,650" path="m2432,12669l2432,12019e" filled="f" stroked="t" strokeweight=".47597pt" strokecolor="#444444">
                <v:path arrowok="t"/>
              </v:shape>
            </v:group>
            <v:group style="position:absolute;left:505;top:12755;width:847;height:2" coordorigin="505,12755" coordsize="847,2">
              <v:shape style="position:absolute;left:505;top:12755;width:847;height:2" coordorigin="505,12755" coordsize="847,0" path="m505,12755l1352,12755e" filled="f" stroked="t" strokeweight=".237985pt" strokecolor="#707070">
                <v:path arrowok="t"/>
              </v:shape>
            </v:group>
            <v:group style="position:absolute;left:1349;top:12612;width:2;height:177" coordorigin="1349,12612" coordsize="2,177">
              <v:shape style="position:absolute;left:1349;top:12612;width:2;height:177" coordorigin="1349,12612" coordsize="0,177" path="m1349,12789l1349,12612e" filled="f" stroked="t" strokeweight=".951939pt" strokecolor="#6B6B6B">
                <v:path arrowok="t"/>
              </v:shape>
            </v:group>
            <v:group style="position:absolute;left:1337;top:12755;width:1095;height:2" coordorigin="1337,12755" coordsize="1095,2">
              <v:shape style="position:absolute;left:1337;top:12755;width:1095;height:2" coordorigin="1337,12755" coordsize="1095,0" path="m1337,12755l2432,12755e" filled="f" stroked="t" strokeweight=".237985pt" strokecolor="#5B5B5B">
                <v:path arrowok="t"/>
              </v:shape>
            </v:group>
            <v:group style="position:absolute;left:1771;top:12612;width:2;height:674" coordorigin="1771,12612" coordsize="2,674">
              <v:shape style="position:absolute;left:1771;top:12612;width:2;height:674" coordorigin="1771,12612" coordsize="0,674" path="m1771,13286l1771,12612e" filled="f" stroked="t" strokeweight=".47597pt" strokecolor="#383838">
                <v:path arrowok="t"/>
              </v:shape>
            </v:group>
            <v:group style="position:absolute;left:2432;top:12612;width:2;height:908" coordorigin="2432,12612" coordsize="2,908">
              <v:shape style="position:absolute;left:2432;top:12612;width:2;height:908" coordorigin="2432,12612" coordsize="0,908" path="m2432,13520l2432,12612e" filled="f" stroked="t" strokeweight=".951939pt" strokecolor="#6B6B6B">
                <v:path arrowok="t"/>
              </v:shape>
            </v:group>
            <v:group style="position:absolute;left:7385;top:12019;width:2;height:932" coordorigin="7385,12019" coordsize="2,932">
              <v:shape style="position:absolute;left:7385;top:12019;width:2;height:932" coordorigin="7385,12019" coordsize="0,932" path="m7385,12951l7385,12019e" filled="f" stroked="t" strokeweight=".713954pt" strokecolor="#6B6B6B">
                <v:path arrowok="t"/>
              </v:shape>
            </v:group>
            <v:group style="position:absolute;left:10269;top:12727;width:2;height:239" coordorigin="10269,12727" coordsize="2,239">
              <v:shape style="position:absolute;left:10269;top:12727;width:2;height:239" coordorigin="10269,12727" coordsize="0,239" path="m10269,12966l10269,12727e" filled="f" stroked="t" strokeweight="2.379848pt" strokecolor="#575B64">
                <v:path arrowok="t"/>
              </v:shape>
            </v:group>
            <v:group style="position:absolute;left:1352;top:12894;width:2;height:497" coordorigin="1352,12894" coordsize="2,497">
              <v:shape style="position:absolute;left:1352;top:12894;width:2;height:497" coordorigin="1352,12894" coordsize="0,497" path="m1352,13391l1352,12894e" filled="f" stroked="t" strokeweight=".47597pt" strokecolor="#383838">
                <v:path arrowok="t"/>
              </v:shape>
            </v:group>
            <v:group style="position:absolute;left:7387;top:12894;width:2;height:497" coordorigin="7387,12894" coordsize="2,497">
              <v:shape style="position:absolute;left:7387;top:12894;width:2;height:497" coordorigin="7387,12894" coordsize="0,497" path="m7387,13391l7387,12894e" filled="f" stroked="t" strokeweight=".47597pt" strokecolor="#3B3B3B">
                <v:path arrowok="t"/>
              </v:shape>
            </v:group>
            <v:group style="position:absolute;left:1352;top:13334;width:2;height:186" coordorigin="1352,13334" coordsize="2,186">
              <v:shape style="position:absolute;left:1352;top:13334;width:2;height:186" coordorigin="1352,13334" coordsize="0,186" path="m1352,13520l1352,13334e" filled="f" stroked="t" strokeweight=".47597pt" strokecolor="#4B4B4B">
                <v:path arrowok="t"/>
              </v:shape>
            </v:group>
            <v:group style="position:absolute;left:519;top:13463;width:2;height:382" coordorigin="519,13463" coordsize="2,382">
              <v:shape style="position:absolute;left:519;top:13463;width:2;height:382" coordorigin="519,13463" coordsize="0,382" path="m519,13846l519,13463e" filled="f" stroked="t" strokeweight=".47597pt" strokecolor="#545454">
                <v:path arrowok="t"/>
              </v:shape>
            </v:group>
            <v:group style="position:absolute;left:2432;top:13463;width:2;height:229" coordorigin="2432,13463" coordsize="2,229">
              <v:shape style="position:absolute;left:2432;top:13463;width:2;height:229" coordorigin="2432,13463" coordsize="0,229" path="m2432,13693l2432,13463e" filled="f" stroked="t" strokeweight=".47597pt" strokecolor="#4F4F4F">
                <v:path arrowok="t"/>
              </v:shape>
            </v:group>
            <v:group style="position:absolute;left:2432;top:13635;width:2;height:492" coordorigin="2432,13635" coordsize="2,492">
              <v:shape style="position:absolute;left:2432;top:13635;width:2;height:492" coordorigin="2432,13635" coordsize="0,492" path="m2432,14128l2432,13635e" filled="f" stroked="t" strokeweight=".47597pt" strokecolor="#383838">
                <v:path arrowok="t"/>
              </v:shape>
            </v:group>
            <v:group style="position:absolute;left:7387;top:13334;width:2;height:1052" coordorigin="7387,13334" coordsize="2,1052">
              <v:shape style="position:absolute;left:7387;top:13334;width:2;height:1052" coordorigin="7387,13334" coordsize="0,1052" path="m7387,14386l7387,13334e" filled="f" stroked="t" strokeweight=".713954pt" strokecolor="#707070">
                <v:path arrowok="t"/>
              </v:shape>
            </v:group>
            <v:group style="position:absolute;left:2432;top:14070;width:2;height:296" coordorigin="2432,14070" coordsize="2,296">
              <v:shape style="position:absolute;left:2432;top:14070;width:2;height:296" coordorigin="2432,14070" coordsize="0,296" path="m2432,14367l2432,14070e" filled="f" stroked="t" strokeweight=".47597pt" strokecolor="#5B5B5B">
                <v:path arrowok="t"/>
              </v:shape>
            </v:group>
            <v:group style="position:absolute;left:1771;top:14309;width:2;height:273" coordorigin="1771,14309" coordsize="2,273">
              <v:shape style="position:absolute;left:1771;top:14309;width:2;height:273" coordorigin="1771,14309" coordsize="0,273" path="m1771,14582l1771,14309e" filled="f" stroked="t" strokeweight=".47597pt" strokecolor="#3F3F3F">
                <v:path arrowok="t"/>
              </v:shape>
            </v:group>
            <v:group style="position:absolute;left:7387;top:14309;width:2;height:273" coordorigin="7387,14309" coordsize="2,273">
              <v:shape style="position:absolute;left:7387;top:14309;width:2;height:273" coordorigin="7387,14309" coordsize="0,273" path="m7387,14582l7387,14309e" filled="f" stroked="t" strokeweight=".47597pt" strokecolor="#4F4F4F">
                <v:path arrowok="t"/>
              </v:shape>
            </v:group>
            <v:group style="position:absolute;left:1352;top:14524;width:2;height:602" coordorigin="1352,14524" coordsize="2,602">
              <v:shape style="position:absolute;left:1352;top:14524;width:2;height:602" coordorigin="1352,14524" coordsize="0,602" path="m1352,15127l1352,14524e" filled="f" stroked="t" strokeweight=".47597pt" strokecolor="#383838">
                <v:path arrowok="t"/>
              </v:shape>
            </v:group>
            <v:group style="position:absolute;left:2432;top:14304;width:2;height:818" coordorigin="2432,14304" coordsize="2,818">
              <v:shape style="position:absolute;left:2432;top:14304;width:2;height:818" coordorigin="2432,14304" coordsize="0,818" path="m2432,15122l2432,14304e" filled="f" stroked="t" strokeweight=".951939pt" strokecolor="#747474">
                <v:path arrowok="t"/>
              </v:shape>
            </v:group>
            <v:group style="position:absolute;left:2389;top:15117;width:485;height:2" coordorigin="2389,15117" coordsize="485,2">
              <v:shape style="position:absolute;left:2389;top:15117;width:485;height:2" coordorigin="2389,15117" coordsize="485,0" path="m2389,15117l2875,15117e" filled="f" stroked="t" strokeweight=".47597pt" strokecolor="#5B5B5B">
                <v:path arrowok="t"/>
              </v:shape>
            </v:group>
            <v:group style="position:absolute;left:3594;top:15117;width:571;height:2" coordorigin="3594,15117" coordsize="571,2">
              <v:shape style="position:absolute;left:3594;top:15117;width:571;height:2" coordorigin="3594,15117" coordsize="571,0" path="m3594,15117l4165,15117e" filled="f" stroked="t" strokeweight=".47597pt" strokecolor="#575757">
                <v:path arrowok="t"/>
              </v:shape>
            </v:group>
            <v:group style="position:absolute;left:5245;top:15112;width:1476;height:2" coordorigin="5245,15112" coordsize="1476,2">
              <v:shape style="position:absolute;left:5245;top:15112;width:1476;height:2" coordorigin="5245,15112" coordsize="1476,0" path="m5245,15112l6721,15112e" filled="f" stroked="t" strokeweight=".713954pt" strokecolor="#6B6B6B">
                <v:path arrowok="t"/>
              </v:shape>
            </v:group>
            <v:group style="position:absolute;left:514;top:15115;width:11000;height:2" coordorigin="514,15115" coordsize="11000,2">
              <v:shape style="position:absolute;left:514;top:15115;width:11000;height:2" coordorigin="514,15115" coordsize="11000,0" path="m514,15115l11514,15115e" filled="f" stroked="t" strokeweight=".713954pt" strokecolor="#707070">
                <v:path arrowok="t"/>
              </v:shape>
            </v:group>
            <v:group style="position:absolute;left:7392;top:14524;width:2;height:598" coordorigin="7392,14524" coordsize="2,598">
              <v:shape style="position:absolute;left:7392;top:14524;width:2;height:598" coordorigin="7392,14524" coordsize="0,598" path="m7392,15122l7392,14524e" filled="f" stroked="t" strokeweight=".951939pt" strokecolor="#707070">
                <v:path arrowok="t"/>
              </v:shape>
            </v:group>
            <v:group style="position:absolute;left:7715;top:15112;width:628;height:2" coordorigin="7715,15112" coordsize="628,2">
              <v:shape style="position:absolute;left:7715;top:15112;width:628;height:2" coordorigin="7715,15112" coordsize="628,0" path="m7715,15112l8344,15112e" filled="f" stroked="t" strokeweight=".47597pt" strokecolor="#575757">
                <v:path arrowok="t"/>
              </v:shape>
            </v:group>
            <v:group style="position:absolute;left:9091;top:15108;width:2423;height:2" coordorigin="9091,15108" coordsize="2423,2">
              <v:shape style="position:absolute;left:9091;top:15108;width:2423;height:2" coordorigin="9091,15108" coordsize="2423,0" path="m9091,15108l11514,15108e" filled="f" stroked="t" strokeweight=".713954pt" strokecolor="#707070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5"/>
          <w:b/>
          <w:bCs/>
        </w:rPr>
        <w:t>Altdarr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5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29"/>
          <w:w w:val="75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D4D4D"/>
          <w:spacing w:val="0"/>
          <w:w w:val="75"/>
          <w:b/>
          <w:bCs/>
        </w:rPr>
        <w:t>PÇl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34" w:after="0" w:line="232" w:lineRule="exact"/>
        <w:ind w:left="14" w:right="-20"/>
        <w:jc w:val="left"/>
        <w:tabs>
          <w:tab w:pos="34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4D4D4D"/>
          <w:spacing w:val="0"/>
          <w:w w:val="219"/>
          <w:position w:val="-2"/>
        </w:rPr>
        <w:t>ltfaiy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219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219"/>
          <w:position w:val="-2"/>
        </w:rPr>
        <w:t>ge</w:t>
      </w:r>
      <w:r>
        <w:rPr>
          <w:rFonts w:ascii="Arial" w:hAnsi="Arial" w:cs="Arial" w:eastAsia="Arial"/>
          <w:sz w:val="22"/>
          <w:szCs w:val="22"/>
          <w:color w:val="4D4D4D"/>
          <w:spacing w:val="-131"/>
          <w:w w:val="219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74"/>
          <w:position w:val="-2"/>
        </w:rPr>
        <w:t>..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866" w:right="-69"/>
        <w:jc w:val="left"/>
        <w:tabs>
          <w:tab w:pos="2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626262"/>
          <w:spacing w:val="0"/>
          <w:w w:val="76"/>
          <w:position w:val="1"/>
        </w:rPr>
        <w:t>&lt;"</w:t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Ersı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1"/>
        </w:rPr>
        <w:t>ŞERKUN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4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43" w:lineRule="exact"/>
        <w:ind w:right="-103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8A8A8"/>
          <w:spacing w:val="-34"/>
          <w:w w:val="133"/>
          <w:position w:val="8"/>
        </w:rPr>
        <w:t>.</w:t>
      </w:r>
      <w:r>
        <w:rPr>
          <w:rFonts w:ascii="Arial" w:hAnsi="Arial" w:cs="Arial" w:eastAsia="Arial"/>
          <w:sz w:val="20"/>
          <w:szCs w:val="20"/>
          <w:color w:val="A8A8A8"/>
          <w:spacing w:val="-65"/>
          <w:w w:val="88"/>
          <w:position w:val="10"/>
        </w:rPr>
        <w:t>"</w:t>
      </w:r>
      <w:r>
        <w:rPr>
          <w:rFonts w:ascii="Arial" w:hAnsi="Arial" w:cs="Arial" w:eastAsia="Arial"/>
          <w:sz w:val="27"/>
          <w:szCs w:val="27"/>
          <w:color w:val="A8A8A8"/>
          <w:spacing w:val="-1"/>
          <w:w w:val="78"/>
          <w:position w:val="4"/>
        </w:rPr>
        <w:t>.</w:t>
      </w:r>
      <w:r>
        <w:rPr>
          <w:rFonts w:ascii="Arial" w:hAnsi="Arial" w:cs="Arial" w:eastAsia="Arial"/>
          <w:sz w:val="20"/>
          <w:szCs w:val="20"/>
          <w:color w:val="A8A8A8"/>
          <w:spacing w:val="-37"/>
          <w:w w:val="88"/>
          <w:position w:val="10"/>
        </w:rPr>
        <w:t>'</w:t>
      </w:r>
      <w:r>
        <w:rPr>
          <w:rFonts w:ascii="Arial" w:hAnsi="Arial" w:cs="Arial" w:eastAsia="Arial"/>
          <w:sz w:val="27"/>
          <w:szCs w:val="27"/>
          <w:color w:val="A8A8A8"/>
          <w:spacing w:val="0"/>
          <w:w w:val="78"/>
          <w:position w:val="4"/>
        </w:rPr>
        <w:t>.</w:t>
      </w:r>
      <w:r>
        <w:rPr>
          <w:rFonts w:ascii="Arial" w:hAnsi="Arial" w:cs="Arial" w:eastAsia="Arial"/>
          <w:sz w:val="27"/>
          <w:szCs w:val="27"/>
          <w:color w:val="A8A8A8"/>
          <w:spacing w:val="0"/>
          <w:w w:val="100"/>
          <w:position w:val="4"/>
        </w:rPr>
        <w:t> </w:t>
      </w:r>
      <w:r>
        <w:rPr>
          <w:rFonts w:ascii="Arial" w:hAnsi="Arial" w:cs="Arial" w:eastAsia="Arial"/>
          <w:sz w:val="27"/>
          <w:szCs w:val="27"/>
          <w:color w:val="A8A8A8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01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A8A8A8"/>
          <w:spacing w:val="-52"/>
          <w:w w:val="100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C8C8C8"/>
          <w:spacing w:val="0"/>
          <w:w w:val="152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C8C8C8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0"/>
          <w:w w:val="144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C8C8C8"/>
          <w:spacing w:val="-41"/>
          <w:w w:val="114"/>
        </w:rPr>
        <w:t>.</w:t>
      </w:r>
      <w:r>
        <w:rPr>
          <w:rFonts w:ascii="Arial" w:hAnsi="Arial" w:cs="Arial" w:eastAsia="Arial"/>
          <w:sz w:val="29"/>
          <w:szCs w:val="29"/>
          <w:color w:val="A8A8A8"/>
          <w:spacing w:val="0"/>
          <w:w w:val="53"/>
        </w:rPr>
        <w:t>•.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20" w:right="240"/>
          <w:cols w:num="4" w:equalWidth="0">
            <w:col w:w="484" w:space="1943"/>
            <w:col w:w="3711" w:space="2296"/>
            <w:col w:w="712" w:space="202"/>
            <w:col w:w="1912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20" w:lineRule="auto"/>
        <w:ind w:left="610" w:right="-151" w:firstLine="-23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13131"/>
          <w:spacing w:val="-784"/>
          <w:w w:val="164"/>
          <w:b/>
          <w:bCs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52" w:right="461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624695pt;margin-top:-18.149969pt;width:54.043203pt;height:72pt;mso-position-horizontal-relative:page;mso-position-vertical-relative:paragraph;z-index:-16366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13131"/>
                      <w:spacing w:val="0"/>
                      <w:w w:val="135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465" w:right="474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1" w:lineRule="exact"/>
        <w:ind w:left="1114" w:right="543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131"/>
          <w:w w:val="9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97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40" w:bottom="280" w:left="120" w:right="0"/>
          <w:cols w:num="2" w:equalWidth="0">
            <w:col w:w="1636" w:space="1700"/>
            <w:col w:w="8464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34" w:after="0" w:line="240" w:lineRule="auto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2.051965pt;margin-top:-73.94516pt;width:577.539707pt;height:76.242447pt;mso-position-horizontal-relative:page;mso-position-vertical-relative:paragraph;z-index:-16375" coordorigin="241,-1479" coordsize="11551,1525">
            <v:group style="position:absolute;left:253;top:-1465;width:11527;height:2" coordorigin="253,-1465" coordsize="11527,2">
              <v:shape style="position:absolute;left:253;top:-1465;width:11527;height:2" coordorigin="253,-1465" coordsize="11527,0" path="m253,-1465l11780,-1465e" filled="f" stroked="t" strokeweight=".715958pt" strokecolor="#5B5B5B">
                <v:path arrowok="t"/>
              </v:shape>
            </v:group>
            <v:group style="position:absolute;left:2284;top:-1474;width:2;height:1513" coordorigin="2284,-1474" coordsize="2,1513">
              <v:shape style="position:absolute;left:2284;top:-1474;width:2;height:1513" coordorigin="2284,-1474" coordsize="0,1513" path="m2284,39l2284,-1474e" filled="f" stroked="t" strokeweight=".477306pt" strokecolor="#484848">
                <v:path arrowok="t"/>
              </v:shape>
            </v:group>
            <v:group style="position:absolute;left:248;top:29;width:11536;height:2" coordorigin="248,29" coordsize="11536,2">
              <v:shape style="position:absolute;left:248;top:29;width:11536;height:2" coordorigin="248,29" coordsize="11536,0" path="m248,29l11785,29e" filled="f" stroked="t" strokeweight=".715958pt" strokecolor="#545454">
                <v:path arrowok="t"/>
              </v:shape>
            </v:group>
            <v:group style="position:absolute;left:9093;top:-1469;width:2;height:1508" coordorigin="9093,-1469" coordsize="2,1508">
              <v:shape style="position:absolute;left:9093;top:-1469;width:2;height:1508" coordorigin="9093,-1469" coordsize="0,1508" path="m9093,39l9093,-1469e" filled="f" stroked="t" strokeweight=".715958pt" strokecolor="#5B5B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.88725pt;margin-top:13.6692pt;width:576.823748pt;height:.1pt;mso-position-horizontal-relative:page;mso-position-vertical-relative:paragraph;z-index:-16374" coordorigin="258,273" coordsize="11536,2">
            <v:shape style="position:absolute;left:258;top:273;width:11536;height:2" coordorigin="258,273" coordsize="11536,0" path="m258,273l11794,273e" filled="f" stroked="t" strokeweight=".715958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26" w:lineRule="exact"/>
        <w:ind w:right="-20"/>
        <w:jc w:val="left"/>
        <w:tabs>
          <w:tab w:pos="1680" w:val="left"/>
          <w:tab w:pos="4060" w:val="left"/>
          <w:tab w:pos="6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26.05.2017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No:21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:15:48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  <w:position w:val="-1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2" w:equalWidth="0">
            <w:col w:w="1048" w:space="460"/>
            <w:col w:w="10292"/>
          </w:cols>
        </w:sectPr>
      </w:pPr>
      <w:rPr/>
    </w:p>
    <w:p>
      <w:pPr>
        <w:spacing w:before="18" w:after="0" w:line="240" w:lineRule="auto"/>
        <w:ind w:left="143" w:right="-20"/>
        <w:jc w:val="left"/>
        <w:tabs>
          <w:tab w:pos="1500" w:val="left"/>
          <w:tab w:pos="3180" w:val="left"/>
          <w:tab w:pos="4560" w:val="left"/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2.88725pt;margin-top:12.629801pt;width:576.823748pt;height:.1pt;mso-position-horizontal-relative:page;mso-position-vertical-relative:paragraph;z-index:-16373" coordorigin="258,253" coordsize="11536,2">
            <v:shape style="position:absolute;left:258;top:253;width:11536;height:2" coordorigin="258,253" coordsize="11536,0" path="m258,253l11794,253e" filled="f" stroked="t" strokeweight=".715958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9"/>
          <w:w w:val="92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3544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4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4" w:lineRule="auto"/>
        <w:ind w:left="143" w:right="6853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2.409944pt;margin-top:12.060082pt;width:577.062402pt;height:.1pt;mso-position-horizontal-relative:page;mso-position-vertical-relative:paragraph;z-index:-16372" coordorigin="248,241" coordsize="11541,2">
            <v:shape style="position:absolute;left:248;top:241;width:11541;height:2" coordorigin="248,241" coordsize="11541,0" path="m248,241l11789,241e" filled="f" stroked="t" strokeweight=".715958pt" strokecolor="#707070">
              <v:path arrowok="t"/>
            </v:shape>
          </v:group>
          <w10:wrap type="none"/>
        </w:pict>
      </w:r>
      <w:r>
        <w:rPr/>
        <w:pict>
          <v:group style="position:absolute;margin-left:12.051965pt;margin-top:21.516176pt;width:578.136339pt;height:3.110547pt;mso-position-horizontal-relative:page;mso-position-vertical-relative:paragraph;z-index:-16371" coordorigin="241,430" coordsize="11563,62">
            <v:group style="position:absolute;left:248;top:485;width:11541;height:2" coordorigin="248,485" coordsize="11541,2">
              <v:shape style="position:absolute;left:248;top:485;width:11541;height:2" coordorigin="248,485" coordsize="11541,0" path="m248,485l11789,485e" filled="f" stroked="t" strokeweight=".715958pt" strokecolor="#575757">
                <v:path arrowok="t"/>
              </v:shape>
            </v:group>
            <v:group style="position:absolute;left:3289;top:483;width:511;height:2" coordorigin="3289,483" coordsize="511,2">
              <v:shape style="position:absolute;left:3289;top:483;width:511;height:2" coordorigin="3289,483" coordsize="511,0" path="m3289,483l3799,483e" filled="f" stroked="t" strokeweight=".477306pt" strokecolor="#282828">
                <v:path arrowok="t"/>
              </v:shape>
            </v:group>
            <v:group style="position:absolute;left:11174;top:483;width:625;height:2" coordorigin="11174,483" coordsize="625,2">
              <v:shape style="position:absolute;left:11174;top:483;width:625;height:2" coordorigin="11174,483" coordsize="625,0" path="m11174,483l11799,483e" filled="f" stroked="t" strokeweight=".477306pt" strokecolor="#5B5B5B">
                <v:path arrowok="t"/>
              </v:shape>
            </v:group>
            <v:group style="position:absolute;left:1909;top:433;width:43;height:2" coordorigin="1909,433" coordsize="43,2">
              <v:shape style="position:absolute;left:1909;top:433;width:43;height:2" coordorigin="1909,433" coordsize="43,0" path="m1909,433l1952,433e" filled="f" stroked="t" strokeweight=".23865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ubaşı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Mah.Dere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lZMiR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·Subaşı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5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38" w:right="-20"/>
        <w:jc w:val="left"/>
        <w:tabs>
          <w:tab w:pos="1500" w:val="left"/>
          <w:tab w:pos="4100" w:val="left"/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1.336007pt;margin-top:9.786665pt;width:579.329603pt;height:638.558967pt;mso-position-horizontal-relative:page;mso-position-vertical-relative:paragraph;z-index:-16370" coordorigin="227,196" coordsize="11587,12771">
            <v:group style="position:absolute;left:243;top:246;width:11546;height:2" coordorigin="243,246" coordsize="11546,2">
              <v:shape style="position:absolute;left:243;top:246;width:11546;height:2" coordorigin="243,246" coordsize="11546,0" path="m243,246l11789,246e" filled="f" stroked="t" strokeweight=".715958pt" strokecolor="#575757">
                <v:path arrowok="t"/>
              </v:shape>
            </v:group>
            <v:group style="position:absolute;left:11174;top:244;width:616;height:2" coordorigin="11174,244" coordsize="616,2">
              <v:shape style="position:absolute;left:11174;top:244;width:616;height:2" coordorigin="11174,244" coordsize="616,0" path="m11174,244l11789,244e" filled="f" stroked="t" strokeweight=".477306pt" strokecolor="#676767">
                <v:path arrowok="t"/>
              </v:shape>
            </v:group>
            <v:group style="position:absolute;left:3785;top:239;width:2;height:747" coordorigin="3785,239" coordsize="2,747">
              <v:shape style="position:absolute;left:3785;top:239;width:2;height:747" coordorigin="3785,239" coordsize="0,747" path="m3785,986l3785,239e" filled="f" stroked="t" strokeweight=".954611pt" strokecolor="#545454">
                <v:path arrowok="t"/>
              </v:shape>
            </v:group>
            <v:group style="position:absolute;left:6902;top:201;width:2;height:503" coordorigin="6902,201" coordsize="2,503">
              <v:shape style="position:absolute;left:6902;top:201;width:2;height:503" coordorigin="6902,201" coordsize="0,503" path="m6902,703l6902,201e" filled="f" stroked="t" strokeweight=".477306pt" strokecolor="#3F3F3F">
                <v:path arrowok="t"/>
              </v:shape>
            </v:group>
            <v:group style="position:absolute;left:6892;top:674;width:1628;height:2" coordorigin="6892,674" coordsize="1628,2">
              <v:shape style="position:absolute;left:6892;top:674;width:1628;height:2" coordorigin="6892,674" coordsize="1628,0" path="m6892,674l8520,674e" filled="f" stroked="t" strokeweight=".238653pt" strokecolor="#2F2F2F">
                <v:path arrowok="t"/>
              </v:shape>
            </v:group>
            <v:group style="position:absolute;left:3775;top:670;width:1966;height:2" coordorigin="3775,670" coordsize="1966,2">
              <v:shape style="position:absolute;left:3775;top:670;width:1966;height:2" coordorigin="3775,670" coordsize="1966,0" path="m3775,670l5742,670e" filled="f" stroked="t" strokeweight=".715958pt" strokecolor="#4F4F4F">
                <v:path arrowok="t"/>
              </v:shape>
            </v:group>
            <v:group style="position:absolute;left:8520;top:674;width:3284;height:2" coordorigin="8520,674" coordsize="3284,2">
              <v:shape style="position:absolute;left:8520;top:674;width:3284;height:2" coordorigin="8520,674" coordsize="3284,0" path="m8520,674l11804,674e" filled="f" stroked="t" strokeweight=".238653pt" strokecolor="#000000">
                <v:path arrowok="t"/>
              </v:shape>
            </v:group>
            <v:group style="position:absolute;left:243;top:981;width:592;height:2" coordorigin="243,981" coordsize="592,2">
              <v:shape style="position:absolute;left:243;top:981;width:592;height:2" coordorigin="243,981" coordsize="592,0" path="m243,981l835,981e" filled="f" stroked="t" strokeweight=".715958pt" strokecolor="#606060">
                <v:path arrowok="t"/>
              </v:shape>
            </v:group>
            <v:group style="position:absolute;left:778;top:981;width:840;height:2" coordorigin="778,981" coordsize="840,2">
              <v:shape style="position:absolute;left:778;top:981;width:840;height:2" coordorigin="778,981" coordsize="840,0" path="m778,981l1618,981e" filled="f" stroked="t" strokeweight=".477306pt" strokecolor="#2F2F2F">
                <v:path arrowok="t"/>
              </v:shape>
            </v:group>
            <v:group style="position:absolute;left:1561;top:983;width:730;height:2" coordorigin="1561,983" coordsize="730,2">
              <v:shape style="position:absolute;left:1561;top:983;width:730;height:2" coordorigin="1561,983" coordsize="730,0" path="m1561,983l2291,983e" filled="f" stroked="t" strokeweight=".715958pt" strokecolor="#4B4B4B">
                <v:path arrowok="t"/>
              </v:shape>
            </v:group>
            <v:group style="position:absolute;left:2177;top:983;width:1169;height:2" coordorigin="2177,983" coordsize="1169,2">
              <v:shape style="position:absolute;left:2177;top:983;width:1169;height:2" coordorigin="2177,983" coordsize="1169,0" path="m2177,983l3346,983e" filled="f" stroked="t" strokeweight=".954611pt" strokecolor="#606060">
                <v:path arrowok="t"/>
              </v:shape>
            </v:group>
            <v:group style="position:absolute;left:3289;top:981;width:520;height:2" coordorigin="3289,981" coordsize="520,2">
              <v:shape style="position:absolute;left:3289;top:981;width:520;height:2" coordorigin="3289,981" coordsize="520,0" path="m3289,981l3809,981e" filled="f" stroked="t" strokeweight=".477306pt" strokecolor="#2F2F2F">
                <v:path arrowok="t"/>
              </v:shape>
            </v:group>
            <v:group style="position:absolute;left:253;top:976;width:3814;height:2" coordorigin="253,976" coordsize="3814,2">
              <v:shape style="position:absolute;left:253;top:976;width:3814;height:2" coordorigin="253,976" coordsize="3814,0" path="m253,976l4067,976e" filled="f" stroked="t" strokeweight=".954611pt" strokecolor="#4B4B4B">
                <v:path arrowok="t"/>
              </v:shape>
            </v:group>
            <v:group style="position:absolute;left:3775;top:979;width:807;height:2" coordorigin="3775,979" coordsize="807,2">
              <v:shape style="position:absolute;left:3775;top:979;width:807;height:2" coordorigin="3775,979" coordsize="807,0" path="m3775,979l4582,979e" filled="f" stroked="t" strokeweight="1.193264pt" strokecolor="#2F2F2F">
                <v:path arrowok="t"/>
              </v:shape>
            </v:group>
            <v:group style="position:absolute;left:4286;top:976;width:1494;height:2" coordorigin="4286,976" coordsize="1494,2">
              <v:shape style="position:absolute;left:4286;top:976;width:1494;height:2" coordorigin="4286,976" coordsize="1494,0" path="m4286,976l5780,976e" filled="f" stroked="t" strokeweight="1.431917pt" strokecolor="#444444">
                <v:path arrowok="t"/>
              </v:shape>
            </v:group>
            <v:group style="position:absolute;left:5499;top:981;width:1031;height:2" coordorigin="5499,981" coordsize="1031,2">
              <v:shape style="position:absolute;left:5499;top:981;width:1031;height:2" coordorigin="5499,981" coordsize="1031,0" path="m5499,981l6530,981e" filled="f" stroked="t" strokeweight=".477306pt" strokecolor="#2B2B2B">
                <v:path arrowok="t"/>
              </v:shape>
            </v:group>
            <v:group style="position:absolute;left:6472;top:979;width:5074;height:2" coordorigin="6472,979" coordsize="5074,2">
              <v:shape style="position:absolute;left:6472;top:979;width:5074;height:2" coordorigin="6472,979" coordsize="5074,0" path="m6472,979l11546,979e" filled="f" stroked="t" strokeweight=".715958pt" strokecolor="#545454">
                <v:path arrowok="t"/>
              </v:shape>
            </v:group>
            <v:group style="position:absolute;left:6907;top:646;width:2;height:345" coordorigin="6907,646" coordsize="2,345">
              <v:shape style="position:absolute;left:6907;top:646;width:2;height:345" coordorigin="6907,646" coordsize="0,345" path="m6907,990l6907,646e" filled="f" stroked="t" strokeweight=".715958pt" strokecolor="#4B4B4B">
                <v:path arrowok="t"/>
              </v:shape>
            </v:group>
            <v:group style="position:absolute;left:11174;top:981;width:611;height:2" coordorigin="11174,981" coordsize="611,2">
              <v:shape style="position:absolute;left:11174;top:981;width:611;height:2" coordorigin="11174,981" coordsize="611,0" path="m11174,981l11785,981e" filled="f" stroked="t" strokeweight=".477306pt" strokecolor="#545454">
                <v:path arrowok="t"/>
              </v:shape>
            </v:group>
            <v:group style="position:absolute;left:243;top:1261;width:2057;height:2" coordorigin="243,1261" coordsize="2057,2">
              <v:shape style="position:absolute;left:243;top:1261;width:2057;height:2" coordorigin="243,1261" coordsize="2057,0" path="m243,1261l2301,1261e" filled="f" stroked="t" strokeweight=".477306pt" strokecolor="#3F3F3F">
                <v:path arrowok="t"/>
              </v:shape>
            </v:group>
            <v:group style="position:absolute;left:2282;top:971;width:2;height:330" coordorigin="2282,971" coordsize="2,330">
              <v:shape style="position:absolute;left:2282;top:971;width:2;height:330" coordorigin="2282,971" coordsize="0,330" path="m2282,1302l2282,971e" filled="f" stroked="t" strokeweight=".477306pt" strokecolor="#3F3F3F">
                <v:path arrowok="t"/>
              </v:shape>
            </v:group>
            <v:group style="position:absolute;left:243;top:1259;width:11551;height:2" coordorigin="243,1259" coordsize="11551,2">
              <v:shape style="position:absolute;left:243;top:1259;width:11551;height:2" coordorigin="243,1259" coordsize="11551,0" path="m243,1259l11794,1259e" filled="f" stroked="t" strokeweight=".715958pt" strokecolor="#545454">
                <v:path arrowok="t"/>
              </v:shape>
            </v:group>
            <v:group style="position:absolute;left:3141;top:1259;width:926;height:2" coordorigin="3141,1259" coordsize="926,2">
              <v:shape style="position:absolute;left:3141;top:1259;width:926;height:2" coordorigin="3141,1259" coordsize="926,0" path="m3141,1259l4067,1259e" filled="f" stroked="t" strokeweight=".477306pt" strokecolor="#282828">
                <v:path arrowok="t"/>
              </v:shape>
            </v:group>
            <v:group style="position:absolute;left:8491;top:1259;width:864;height:2" coordorigin="8491,1259" coordsize="864,2">
              <v:shape style="position:absolute;left:8491;top:1259;width:864;height:2" coordorigin="8491,1259" coordsize="864,0" path="m8491,1259l9355,1259e" filled="f" stroked="t" strokeweight=".477306pt" strokecolor="#444444">
                <v:path arrowok="t"/>
              </v:shape>
            </v:group>
            <v:group style="position:absolute;left:10085;top:1259;width:1146;height:2" coordorigin="10085,1259" coordsize="1146,2">
              <v:shape style="position:absolute;left:10085;top:1259;width:1146;height:2" coordorigin="10085,1259" coordsize="1146,0" path="m10085,1259l11231,1259e" filled="f" stroked="t" strokeweight=".477306pt" strokecolor="#4F4F4F">
                <v:path arrowok="t"/>
              </v:shape>
            </v:group>
            <v:group style="position:absolute;left:11174;top:1259;width:620;height:2" coordorigin="11174,1259" coordsize="620,2">
              <v:shape style="position:absolute;left:11174;top:1259;width:620;height:2" coordorigin="11174,1259" coordsize="620,0" path="m11174,1259l11794,1259e" filled="f" stroked="t" strokeweight=".715958pt" strokecolor="#6B6B6B">
                <v:path arrowok="t"/>
              </v:shape>
            </v:group>
            <v:group style="position:absolute;left:2272;top:1498;width:2310;height:2" coordorigin="2272,1498" coordsize="2310,2">
              <v:shape style="position:absolute;left:2272;top:1498;width:2310;height:2" coordorigin="2272,1498" coordsize="2310,0" path="m2272,1498l4582,1498e" filled="f" stroked="t" strokeweight=".477306pt" strokecolor="#484848">
                <v:path arrowok="t"/>
              </v:shape>
            </v:group>
            <v:group style="position:absolute;left:4277;top:1500;width:1489;height:2" coordorigin="4277,1500" coordsize="1489,2">
              <v:shape style="position:absolute;left:4277;top:1500;width:1489;height:2" coordorigin="4277,1500" coordsize="1489,0" path="m4277,1500l5766,1500e" filled="f" stroked="t" strokeweight=".954611pt" strokecolor="#5B5B5B">
                <v:path arrowok="t"/>
              </v:shape>
            </v:group>
            <v:group style="position:absolute;left:5709;top:1498;width:821;height:2" coordorigin="5709,1498" coordsize="821,2">
              <v:shape style="position:absolute;left:5709;top:1498;width:821;height:2" coordorigin="5709,1498" coordsize="821,0" path="m5709,1498l6530,1498e" filled="f" stroked="t" strokeweight=".477306pt" strokecolor="#282828">
                <v:path arrowok="t"/>
              </v:shape>
            </v:group>
            <v:group style="position:absolute;left:6472;top:1500;width:453;height:2" coordorigin="6472,1500" coordsize="453,2">
              <v:shape style="position:absolute;left:6472;top:1500;width:453;height:2" coordorigin="6472,1500" coordsize="453,0" path="m6472,1500l6926,1500e" filled="f" stroked="t" strokeweight=".477306pt" strokecolor="#484848">
                <v:path arrowok="t"/>
              </v:shape>
            </v:group>
            <v:group style="position:absolute;left:6725;top:1500;width:5079;height:2" coordorigin="6725,1500" coordsize="5079,2">
              <v:shape style="position:absolute;left:6725;top:1500;width:5079;height:2" coordorigin="6725,1500" coordsize="5079,0" path="m6725,1500l11804,1500e" filled="f" stroked="t" strokeweight=".715958pt" strokecolor="#5B5B5B">
                <v:path arrowok="t"/>
              </v:shape>
            </v:group>
            <v:group style="position:absolute;left:8491;top:1498;width:864;height:2" coordorigin="8491,1498" coordsize="864,2">
              <v:shape style="position:absolute;left:8491;top:1498;width:864;height:2" coordorigin="8491,1498" coordsize="864,0" path="m8491,1498l9355,1498e" filled="f" stroked="t" strokeweight=".477306pt" strokecolor="#3B3B3B">
                <v:path arrowok="t"/>
              </v:shape>
            </v:group>
            <v:group style="position:absolute;left:11174;top:1498;width:635;height:2" coordorigin="11174,1498" coordsize="635,2">
              <v:shape style="position:absolute;left:11174;top:1498;width:635;height:2" coordorigin="11174,1498" coordsize="635,0" path="m11174,1498l11809,1498e" filled="f" stroked="t" strokeweight=".477306pt" strokecolor="#646464">
                <v:path arrowok="t"/>
              </v:shape>
            </v:group>
            <v:group style="position:absolute;left:4840;top:1488;width:2;height:1269" coordorigin="4840,1488" coordsize="2,1269">
              <v:shape style="position:absolute;left:4840;top:1488;width:2;height:1269" coordorigin="4840,1488" coordsize="0,1269" path="m4840,2757l4840,1488e" filled="f" stroked="t" strokeweight=".954611pt" strokecolor="#575757">
                <v:path arrowok="t"/>
              </v:shape>
            </v:group>
            <v:group style="position:absolute;left:7761;top:1488;width:2;height:503" coordorigin="7761,1488" coordsize="2,503">
              <v:shape style="position:absolute;left:7761;top:1488;width:2;height:503" coordorigin="7761,1488" coordsize="0,503" path="m7761,1991l7761,1488e" filled="f" stroked="t" strokeweight=".954611pt" strokecolor="#545454">
                <v:path arrowok="t"/>
              </v:shape>
            </v:group>
            <v:group style="position:absolute;left:4830;top:1984;width:6964;height:2" coordorigin="4830,1984" coordsize="6964,2">
              <v:shape style="position:absolute;left:4830;top:1984;width:6964;height:2" coordorigin="4830,1984" coordsize="6964,0" path="m4830,1984l11794,1984e" filled="f" stroked="t" strokeweight=".715958pt" strokecolor="#6B6B6B">
                <v:path arrowok="t"/>
              </v:shape>
            </v:group>
            <v:group style="position:absolute;left:7718;top:1986;width:831;height:2" coordorigin="7718,1986" coordsize="831,2">
              <v:shape style="position:absolute;left:7718;top:1986;width:831;height:2" coordorigin="7718,1986" coordsize="831,0" path="m7718,1986l8549,1986e" filled="f" stroked="t" strokeweight=".477306pt" strokecolor="#4B4B4B">
                <v:path arrowok="t"/>
              </v:shape>
            </v:group>
            <v:group style="position:absolute;left:10085;top:1986;width:1146;height:2" coordorigin="10085,1986" coordsize="1146,2">
              <v:shape style="position:absolute;left:10085;top:1986;width:1146;height:2" coordorigin="10085,1986" coordsize="1146,0" path="m10085,1986l11231,1986e" filled="f" stroked="t" strokeweight=".477306pt" strokecolor="#575757">
                <v:path arrowok="t"/>
              </v:shape>
            </v:group>
            <v:group style="position:absolute;left:4830;top:2228;width:6964;height:2" coordorigin="4830,2228" coordsize="6964,2">
              <v:shape style="position:absolute;left:4830;top:2228;width:6964;height:2" coordorigin="4830,2228" coordsize="6964,0" path="m4830,2228l11794,2228e" filled="f" stroked="t" strokeweight=".715958pt" strokecolor="#5B5B5B">
                <v:path arrowok="t"/>
              </v:shape>
            </v:group>
            <v:group style="position:absolute;left:4835;top:2472;width:6964;height:2" coordorigin="4835,2472" coordsize="6964,2">
              <v:shape style="position:absolute;left:4835;top:2472;width:6964;height:2" coordorigin="4835,2472" coordsize="6964,0" path="m4835,2472l11799,2472e" filled="f" stroked="t" strokeweight=".715958pt" strokecolor="#575757">
                <v:path arrowok="t"/>
              </v:shape>
            </v:group>
            <v:group style="position:absolute;left:7265;top:2470;width:515;height:2" coordorigin="7265,2470" coordsize="515,2">
              <v:shape style="position:absolute;left:7265;top:2470;width:515;height:2" coordorigin="7265,2470" coordsize="515,0" path="m7265,2470l7780,2470e" filled="f" stroked="t" strokeweight=".477306pt" strokecolor="#2F2F2F">
                <v:path arrowok="t"/>
              </v:shape>
            </v:group>
            <v:group style="position:absolute;left:9689;top:2470;width:453;height:2" coordorigin="9689,2470" coordsize="453,2">
              <v:shape style="position:absolute;left:9689;top:2470;width:453;height:2" coordorigin="9689,2470" coordsize="453,0" path="m9689,2470l10143,2470e" filled="f" stroked="t" strokeweight=".477306pt" strokecolor="#343434">
                <v:path arrowok="t"/>
              </v:shape>
            </v:group>
            <v:group style="position:absolute;left:2279;top:1230;width:2;height:2025" coordorigin="2279,1230" coordsize="2,2025">
              <v:shape style="position:absolute;left:2279;top:1230;width:2;height:2025" coordorigin="2279,1230" coordsize="0,2025" path="m2279,3255l2279,1230e" filled="f" stroked="t" strokeweight=".954611pt" strokecolor="#575757">
                <v:path arrowok="t"/>
              </v:shape>
            </v:group>
            <v:group style="position:absolute;left:2267;top:2709;width:473;height:2" coordorigin="2267,2709" coordsize="473,2">
              <v:shape style="position:absolute;left:2267;top:2709;width:473;height:2" coordorigin="2267,2709" coordsize="473,0" path="m2267,2709l2740,2709e" filled="f" stroked="t" strokeweight=".477306pt" strokecolor="#2B2B2B">
                <v:path arrowok="t"/>
              </v:shape>
            </v:group>
            <v:group style="position:absolute;left:2682;top:2709;width:515;height:2" coordorigin="2682,2709" coordsize="515,2">
              <v:shape style="position:absolute;left:2682;top:2709;width:515;height:2" coordorigin="2682,2709" coordsize="515,0" path="m2682,2709l3198,2709e" filled="f" stroked="t" strokeweight=".477306pt" strokecolor="#3F3F3F">
                <v:path arrowok="t"/>
              </v:shape>
            </v:group>
            <v:group style="position:absolute;left:3064;top:2712;width:1518;height:2" coordorigin="3064,2712" coordsize="1518,2">
              <v:shape style="position:absolute;left:3064;top:2712;width:1518;height:2" coordorigin="3064,2712" coordsize="1518,0" path="m3064,2712l4582,2712e" filled="f" stroked="t" strokeweight=".954611pt" strokecolor="#606060">
                <v:path arrowok="t"/>
              </v:shape>
            </v:group>
            <v:group style="position:absolute;left:4525;top:2709;width:348;height:2" coordorigin="4525,2709" coordsize="348,2">
              <v:shape style="position:absolute;left:4525;top:2709;width:348;height:2" coordorigin="4525,2709" coordsize="348,0" path="m4525,2709l4873,2709e" filled="f" stroked="t" strokeweight=".477306pt" strokecolor="#282828">
                <v:path arrowok="t"/>
              </v:shape>
            </v:group>
            <v:group style="position:absolute;left:4802;top:2712;width:6988;height:2" coordorigin="4802,2712" coordsize="6988,2">
              <v:shape style="position:absolute;left:4802;top:2712;width:6988;height:2" coordorigin="4802,2712" coordsize="6988,0" path="m4802,2712l11789,2712e" filled="f" stroked="t" strokeweight=".715958pt" strokecolor="#5B5B5B">
                <v:path arrowok="t"/>
              </v:shape>
            </v:group>
            <v:group style="position:absolute;left:9689;top:2709;width:453;height:2" coordorigin="9689,2709" coordsize="453,2">
              <v:shape style="position:absolute;left:9689;top:2709;width:453;height:2" coordorigin="9689,2709" coordsize="453,0" path="m9689,2709l10143,2709e" filled="f" stroked="t" strokeweight=".477306pt" strokecolor="#383838">
                <v:path arrowok="t"/>
              </v:shape>
            </v:group>
            <v:group style="position:absolute;left:243;top:2951;width:7589;height:2" coordorigin="243,2951" coordsize="7589,2">
              <v:shape style="position:absolute;left:243;top:2951;width:7589;height:2" coordorigin="243,2951" coordsize="7589,0" path="m243,2951l7833,2951e" filled="f" stroked="t" strokeweight=".715958pt" strokecolor="#545454">
                <v:path arrowok="t"/>
              </v:shape>
            </v:group>
            <v:group style="position:absolute;left:4840;top:2685;width:2;height:292" coordorigin="4840,2685" coordsize="2,292">
              <v:shape style="position:absolute;left:4840;top:2685;width:2;height:292" coordorigin="4840,2685" coordsize="0,292" path="m4840,2977l4840,2685e" filled="f" stroked="t" strokeweight=".477306pt" strokecolor="#3F3F3F">
                <v:path arrowok="t"/>
              </v:shape>
            </v:group>
            <v:group style="position:absolute;left:7723;top:2953;width:826;height:2" coordorigin="7723,2953" coordsize="826,2">
              <v:shape style="position:absolute;left:7723;top:2953;width:826;height:2" coordorigin="7723,2953" coordsize="826,0" path="m7723,2953l8549,2953e" filled="f" stroked="t" strokeweight=".477306pt" strokecolor="#3F3F3F">
                <v:path arrowok="t"/>
              </v:shape>
            </v:group>
            <v:group style="position:absolute;left:8491;top:2953;width:3303;height:2" coordorigin="8491,2953" coordsize="3303,2">
              <v:shape style="position:absolute;left:8491;top:2953;width:3303;height:2" coordorigin="8491,2953" coordsize="3303,0" path="m8491,2953l11794,2953e" filled="f" stroked="t" strokeweight=".715958pt" strokecolor="#606060">
                <v:path arrowok="t"/>
              </v:shape>
            </v:group>
            <v:group style="position:absolute;left:4840;top:2738;width:2;height:713" coordorigin="4840,2738" coordsize="2,713">
              <v:shape style="position:absolute;left:4840;top:2738;width:2;height:713" coordorigin="4840,2738" coordsize="0,713" path="m4840,3451l4840,2738e" filled="f" stroked="t" strokeweight=".477306pt" strokecolor="#2B2B2B">
                <v:path arrowok="t"/>
              </v:shape>
            </v:group>
            <v:group style="position:absolute;left:7761;top:2944;width:2;height:728" coordorigin="7761,2944" coordsize="2,728">
              <v:shape style="position:absolute;left:7761;top:2944;width:2;height:728" coordorigin="7761,2944" coordsize="0,728" path="m7761,3672l7761,2944e" filled="f" stroked="t" strokeweight=".715958pt" strokecolor="#2F2F2F">
                <v:path arrowok="t"/>
              </v:shape>
            </v:group>
            <v:group style="position:absolute;left:2277;top:3198;width:2;height:737" coordorigin="2277,3198" coordsize="2,737">
              <v:shape style="position:absolute;left:2277;top:3198;width:2;height:737" coordorigin="2277,3198" coordsize="0,737" path="m2277,3935l2277,3198e" filled="f" stroked="t" strokeweight=".715958pt" strokecolor="#444444">
                <v:path arrowok="t"/>
              </v:shape>
            </v:group>
            <v:group style="position:absolute;left:2272;top:3423;width:1131;height:2" coordorigin="2272,3423" coordsize="1131,2">
              <v:shape style="position:absolute;left:2272;top:3423;width:1131;height:2" coordorigin="2272,3423" coordsize="1131,0" path="m2272,3423l3403,3423e" filled="f" stroked="t" strokeweight=".954611pt" strokecolor="#606060">
                <v:path arrowok="t"/>
              </v:shape>
            </v:group>
            <v:group style="position:absolute;left:3289;top:3423;width:325;height:2" coordorigin="3289,3423" coordsize="325,2">
              <v:shape style="position:absolute;left:3289;top:3423;width:325;height:2" coordorigin="3289,3423" coordsize="325,0" path="m3289,3423l3613,3423e" filled="f" stroked="t" strokeweight=".477306pt" strokecolor="#3B3B3B">
                <v:path arrowok="t"/>
              </v:shape>
            </v:group>
            <v:group style="position:absolute;left:3556;top:3423;width:511;height:2" coordorigin="3556,3423" coordsize="511,2">
              <v:shape style="position:absolute;left:3556;top:3423;width:511;height:2" coordorigin="3556,3423" coordsize="511,0" path="m3556,3423l4067,3423e" filled="f" stroked="t" strokeweight=".477306pt" strokecolor="#282828">
                <v:path arrowok="t"/>
              </v:shape>
            </v:group>
            <v:group style="position:absolute;left:4009;top:3420;width:1546;height:2" coordorigin="4009,3420" coordsize="1546,2">
              <v:shape style="position:absolute;left:4009;top:3420;width:1546;height:2" coordorigin="4009,3420" coordsize="1546,0" path="m4009,3420l5556,3420e" filled="f" stroked="t" strokeweight=".954611pt" strokecolor="#5B5B5B">
                <v:path arrowok="t"/>
              </v:shape>
            </v:group>
            <v:group style="position:absolute;left:5499;top:3423;width:1031;height:2" coordorigin="5499,3423" coordsize="1031,2">
              <v:shape style="position:absolute;left:5499;top:3423;width:1031;height:2" coordorigin="5499,3423" coordsize="1031,0" path="m5499,3423l6530,3423e" filled="f" stroked="t" strokeweight=".477306pt" strokecolor="#2B2B2B">
                <v:path arrowok="t"/>
              </v:shape>
            </v:group>
            <v:group style="position:absolute;left:6472;top:3425;width:453;height:2" coordorigin="6472,3425" coordsize="453,2">
              <v:shape style="position:absolute;left:6472;top:3425;width:453;height:2" coordorigin="6472,3425" coordsize="453,0" path="m6472,3425l6926,3425e" filled="f" stroked="t" strokeweight=".477306pt" strokecolor="#484848">
                <v:path arrowok="t"/>
              </v:shape>
            </v:group>
            <v:group style="position:absolute;left:6730;top:3423;width:1193;height:2" coordorigin="6730,3423" coordsize="1193,2">
              <v:shape style="position:absolute;left:6730;top:3423;width:1193;height:2" coordorigin="6730,3423" coordsize="1193,0" path="m6730,3423l7923,3423e" filled="f" stroked="t" strokeweight=".954611pt" strokecolor="#5B5B5B">
                <v:path arrowok="t"/>
              </v:shape>
            </v:group>
            <v:group style="position:absolute;left:7718;top:3423;width:1637;height:2" coordorigin="7718,3423" coordsize="1637,2">
              <v:shape style="position:absolute;left:7718;top:3423;width:1637;height:2" coordorigin="7718,3423" coordsize="1637,0" path="m7718,3423l9355,3423e" filled="f" stroked="t" strokeweight=".477306pt" strokecolor="#3F3F3F">
                <v:path arrowok="t"/>
              </v:shape>
            </v:group>
            <v:group style="position:absolute;left:9179;top:3425;width:2616;height:2" coordorigin="9179,3425" coordsize="2616,2">
              <v:shape style="position:absolute;left:9179;top:3425;width:2616;height:2" coordorigin="9179,3425" coordsize="2616,0" path="m9179,3425l11794,3425e" filled="f" stroked="t" strokeweight=".715958pt" strokecolor="#5B5B5B">
                <v:path arrowok="t"/>
              </v:shape>
            </v:group>
            <v:group style="position:absolute;left:11174;top:3423;width:630;height:2" coordorigin="11174,3423" coordsize="630,2">
              <v:shape style="position:absolute;left:11174;top:3423;width:630;height:2" coordorigin="11174,3423" coordsize="630,0" path="m11174,3423l11804,3423e" filled="f" stroked="t" strokeweight=".477306pt" strokecolor="#545454">
                <v:path arrowok="t"/>
              </v:shape>
            </v:group>
            <v:group style="position:absolute;left:4525;top:3667;width:463;height:2" coordorigin="4525,3667" coordsize="463,2">
              <v:shape style="position:absolute;left:4525;top:3667;width:463;height:2" coordorigin="4525,3667" coordsize="463,0" path="m4525,3667l4988,3667e" filled="f" stroked="t" strokeweight=".477306pt" strokecolor="#343434">
                <v:path arrowok="t"/>
              </v:shape>
            </v:group>
            <v:group style="position:absolute;left:4845;top:3380;width:2;height:292" coordorigin="4845,3380" coordsize="2,292">
              <v:shape style="position:absolute;left:4845;top:3380;width:2;height:292" coordorigin="4845,3380" coordsize="0,292" path="m4845,3672l4845,3380e" filled="f" stroked="t" strokeweight=".715958pt" strokecolor="#4B4B4B">
                <v:path arrowok="t"/>
              </v:shape>
            </v:group>
            <v:group style="position:absolute;left:2272;top:3664;width:9522;height:2" coordorigin="2272,3664" coordsize="9522,2">
              <v:shape style="position:absolute;left:2272;top:3664;width:9522;height:2" coordorigin="2272,3664" coordsize="9522,0" path="m2272,3664l11794,3664e" filled="f" stroked="t" strokeweight=".715958pt" strokecolor="#575757">
                <v:path arrowok="t"/>
              </v:shape>
            </v:group>
            <v:group style="position:absolute;left:6868;top:3667;width:921;height:2" coordorigin="6868,3667" coordsize="921,2">
              <v:shape style="position:absolute;left:6868;top:3667;width:921;height:2" coordorigin="6868,3667" coordsize="921,0" path="m6868,3667l7790,3667e" filled="f" stroked="t" strokeweight=".477306pt" strokecolor="#2F2F2F">
                <v:path arrowok="t"/>
              </v:shape>
            </v:group>
            <v:group style="position:absolute;left:9298;top:3667;width:845;height:2" coordorigin="9298,3667" coordsize="845,2">
              <v:shape style="position:absolute;left:9298;top:3667;width:845;height:2" coordorigin="9298,3667" coordsize="845,0" path="m9298,3667l10143,3667e" filled="f" stroked="t" strokeweight=".477306pt" strokecolor="#2F2F2F">
                <v:path arrowok="t"/>
              </v:shape>
            </v:group>
            <v:group style="position:absolute;left:239;top:3906;width:11551;height:2" coordorigin="239,3906" coordsize="11551,2">
              <v:shape style="position:absolute;left:239;top:3906;width:11551;height:2" coordorigin="239,3906" coordsize="11551,0" path="m239,3906l11789,3906e" filled="f" stroked="t" strokeweight=".715958pt" strokecolor="#575757">
                <v:path arrowok="t"/>
              </v:shape>
            </v:group>
            <v:group style="position:absolute;left:4806;top:3906;width:749;height:2" coordorigin="4806,3906" coordsize="749,2">
              <v:shape style="position:absolute;left:4806;top:3906;width:749;height:2" coordorigin="4806,3906" coordsize="749,0" path="m4806,3906l5556,3906e" filled="f" stroked="t" strokeweight=".477306pt" strokecolor="#3B3B3B">
                <v:path arrowok="t"/>
              </v:shape>
            </v:group>
            <v:group style="position:absolute;left:5499;top:3909;width:267;height:2" coordorigin="5499,3909" coordsize="267,2">
              <v:shape style="position:absolute;left:5499;top:3909;width:267;height:2" coordorigin="5499,3909" coordsize="267,0" path="m5499,3909l5766,3909e" filled="f" stroked="t" strokeweight=".715958pt" strokecolor="#545454">
                <v:path arrowok="t"/>
              </v:shape>
            </v:group>
            <v:group style="position:absolute;left:7265;top:3906;width:515;height:2" coordorigin="7265,3906" coordsize="515,2">
              <v:shape style="position:absolute;left:7265;top:3906;width:515;height:2" coordorigin="7265,3906" coordsize="515,0" path="m7265,3906l7780,3906e" filled="f" stroked="t" strokeweight=".477306pt" strokecolor="#282828">
                <v:path arrowok="t"/>
              </v:shape>
            </v:group>
            <v:group style="position:absolute;left:10085;top:3909;width:1146;height:2" coordorigin="10085,3909" coordsize="1146,2">
              <v:shape style="position:absolute;left:10085;top:3909;width:1146;height:2" coordorigin="10085,3909" coordsize="1146,0" path="m10085,3909l11231,3909e" filled="f" stroked="t" strokeweight=".477306pt" strokecolor="#4B4B4B">
                <v:path arrowok="t"/>
              </v:shape>
            </v:group>
            <v:group style="position:absolute;left:10964;top:3906;width:816;height:2" coordorigin="10964,3906" coordsize="816,2">
              <v:shape style="position:absolute;left:10964;top:3906;width:816;height:2" coordorigin="10964,3906" coordsize="816,0" path="m10964,3906l11780,3906e" filled="f" stroked="t" strokeweight=".954611pt" strokecolor="#6B6B6B">
                <v:path arrowok="t"/>
              </v:shape>
            </v:group>
            <v:group style="position:absolute;left:2277;top:3863;width:2;height:335" coordorigin="2277,3863" coordsize="2,335">
              <v:shape style="position:absolute;left:2277;top:3863;width:2;height:335" coordorigin="2277,3863" coordsize="0,335" path="m2277,4198l2277,3863e" filled="f" stroked="t" strokeweight=".477306pt" strokecolor="#383838">
                <v:path arrowok="t"/>
              </v:shape>
            </v:group>
            <v:group style="position:absolute;left:239;top:4383;width:3561;height:2" coordorigin="239,4383" coordsize="3561,2">
              <v:shape style="position:absolute;left:239;top:4383;width:3561;height:2" coordorigin="239,4383" coordsize="3561,0" path="m239,4383l3799,4383e" filled="f" stroked="t" strokeweight=".715958pt" strokecolor="#5B5B5B">
                <v:path arrowok="t"/>
              </v:shape>
            </v:group>
            <v:group style="position:absolute;left:1561;top:4383;width:740;height:2" coordorigin="1561,4383" coordsize="740,2">
              <v:shape style="position:absolute;left:1561;top:4383;width:740;height:2" coordorigin="1561,4383" coordsize="740,0" path="m1561,4383l2301,4383e" filled="f" stroked="t" strokeweight=".477306pt" strokecolor="#484848">
                <v:path arrowok="t"/>
              </v:shape>
            </v:group>
            <v:group style="position:absolute;left:2277;top:4141;width:2;height:742" coordorigin="2277,4141" coordsize="2,742">
              <v:shape style="position:absolute;left:2277;top:4141;width:2;height:742" coordorigin="2277,4141" coordsize="0,742" path="m2277,4883l2277,4141e" filled="f" stroked="t" strokeweight=".477306pt" strokecolor="#1F1F1F">
                <v:path arrowok="t"/>
              </v:shape>
            </v:group>
            <v:group style="position:absolute;left:3742;top:4383;width:840;height:2" coordorigin="3742,4383" coordsize="840,2">
              <v:shape style="position:absolute;left:3742;top:4383;width:840;height:2" coordorigin="3742,4383" coordsize="840,0" path="m3742,4383l4582,4383e" filled="f" stroked="t" strokeweight=".477306pt" strokecolor="#444444">
                <v:path arrowok="t"/>
              </v:shape>
            </v:group>
            <v:group style="position:absolute;left:4286;top:4383;width:1518;height:2" coordorigin="4286,4383" coordsize="1518,2">
              <v:shape style="position:absolute;left:4286;top:4383;width:1518;height:2" coordorigin="4286,4383" coordsize="1518,0" path="m4286,4383l5804,4383e" filled="f" stroked="t" strokeweight=".954611pt" strokecolor="#5B5B5B">
                <v:path arrowok="t"/>
              </v:shape>
            </v:group>
            <v:group style="position:absolute;left:5709;top:4380;width:821;height:2" coordorigin="5709,4380" coordsize="821,2">
              <v:shape style="position:absolute;left:5709;top:4380;width:821;height:2" coordorigin="5709,4380" coordsize="821,0" path="m5709,4380l6530,4380e" filled="f" stroked="t" strokeweight=".477306pt" strokecolor="#343434">
                <v:path arrowok="t"/>
              </v:shape>
            </v:group>
            <v:group style="position:absolute;left:6472;top:4383;width:5327;height:2" coordorigin="6472,4383" coordsize="5327,2">
              <v:shape style="position:absolute;left:6472;top:4383;width:5327;height:2" coordorigin="6472,4383" coordsize="5327,0" path="m6472,4383l11799,4383e" filled="f" stroked="t" strokeweight=".715958pt" strokecolor="#5B5B5B">
                <v:path arrowok="t"/>
              </v:shape>
            </v:group>
            <v:group style="position:absolute;left:9298;top:4385;width:449;height:2" coordorigin="9298,4385" coordsize="449,2">
              <v:shape style="position:absolute;left:9298;top:4385;width:449;height:2" coordorigin="9298,4385" coordsize="449,0" path="m9298,4385l9747,4385e" filled="f" stroked="t" strokeweight=".477306pt" strokecolor="#3F3F3F">
                <v:path arrowok="t"/>
              </v:shape>
            </v:group>
            <v:group style="position:absolute;left:4840;top:4371;width:2;height:737" coordorigin="4840,4371" coordsize="2,737">
              <v:shape style="position:absolute;left:4840;top:4371;width:2;height:737" coordorigin="4840,4371" coordsize="0,737" path="m4840,5108l4840,4371e" filled="f" stroked="t" strokeweight=".954611pt" strokecolor="#545454">
                <v:path arrowok="t"/>
              </v:shape>
            </v:group>
            <v:group style="position:absolute;left:4830;top:4624;width:6969;height:2" coordorigin="4830,4624" coordsize="6969,2">
              <v:shape style="position:absolute;left:4830;top:4624;width:6969;height:2" coordorigin="4830,4624" coordsize="6969,0" path="m4830,4624l11799,4624e" filled="f" stroked="t" strokeweight=".715958pt" strokecolor="#606060">
                <v:path arrowok="t"/>
              </v:shape>
            </v:group>
            <v:group style="position:absolute;left:9298;top:4624;width:845;height:2" coordorigin="9298,4624" coordsize="845,2">
              <v:shape style="position:absolute;left:9298;top:4624;width:845;height:2" coordorigin="9298,4624" coordsize="845,0" path="m9298,4624l10143,4624e" filled="f" stroked="t" strokeweight=".477306pt" strokecolor="#383838">
                <v:path arrowok="t"/>
              </v:shape>
            </v:group>
            <v:group style="position:absolute;left:4830;top:4866;width:1346;height:2" coordorigin="4830,4866" coordsize="1346,2">
              <v:shape style="position:absolute;left:4830;top:4866;width:1346;height:2" coordorigin="4830,4866" coordsize="1346,0" path="m4830,4866l6176,4866e" filled="f" stroked="t" strokeweight=".477306pt" strokecolor="#484848">
                <v:path arrowok="t"/>
              </v:shape>
            </v:group>
            <v:group style="position:absolute;left:6119;top:4866;width:4234;height:2" coordorigin="6119,4866" coordsize="4234,2">
              <v:shape style="position:absolute;left:6119;top:4866;width:4234;height:2" coordorigin="6119,4866" coordsize="4234,0" path="m6119,4866l10353,4866e" filled="f" stroked="t" strokeweight=".715958pt" strokecolor="#5B5B5B">
                <v:path arrowok="t"/>
              </v:shape>
            </v:group>
            <v:group style="position:absolute;left:10085;top:4869;width:1146;height:2" coordorigin="10085,4869" coordsize="1146,2">
              <v:shape style="position:absolute;left:10085;top:4869;width:1146;height:2" coordorigin="10085,4869" coordsize="1146,0" path="m10085,4869l11231,4869e" filled="f" stroked="t" strokeweight=".477306pt" strokecolor="#545454">
                <v:path arrowok="t"/>
              </v:shape>
            </v:group>
            <v:group style="position:absolute;left:11174;top:4869;width:620;height:2" coordorigin="11174,4869" coordsize="620,2">
              <v:shape style="position:absolute;left:11174;top:4869;width:620;height:2" coordorigin="11174,4869" coordsize="620,0" path="m11174,4869l11794,4869e" filled="f" stroked="t" strokeweight=".715958pt" strokecolor="#747474">
                <v:path arrowok="t"/>
              </v:shape>
            </v:group>
            <v:group style="position:absolute;left:243;top:5103;width:2496;height:2" coordorigin="243,5103" coordsize="2496,2">
              <v:shape style="position:absolute;left:243;top:5103;width:2496;height:2" coordorigin="243,5103" coordsize="2496,0" path="m243,5103l2740,5103e" filled="f" stroked="t" strokeweight=".954611pt" strokecolor="#606060">
                <v:path arrowok="t"/>
              </v:shape>
            </v:group>
            <v:group style="position:absolute;left:2682;top:5106;width:515;height:2" coordorigin="2682,5106" coordsize="515,2">
              <v:shape style="position:absolute;left:2682;top:5106;width:515;height:2" coordorigin="2682,5106" coordsize="515,0" path="m2682,5106l3198,5106e" filled="f" stroked="t" strokeweight=".477306pt" strokecolor="#484848">
                <v:path arrowok="t"/>
              </v:shape>
            </v:group>
            <v:group style="position:absolute;left:3012;top:5106;width:1861;height:2" coordorigin="3012,5106" coordsize="1861,2">
              <v:shape style="position:absolute;left:3012;top:5106;width:1861;height:2" coordorigin="3012,5106" coordsize="1861,0" path="m3012,5106l4873,5106e" filled="f" stroked="t" strokeweight=".954611pt" strokecolor="#5B5B5B">
                <v:path arrowok="t"/>
              </v:shape>
            </v:group>
            <v:group style="position:absolute;left:4802;top:5103;width:186;height:2" coordorigin="4802,5103" coordsize="186,2">
              <v:shape style="position:absolute;left:4802;top:5103;width:186;height:2" coordorigin="4802,5103" coordsize="186,0" path="m4802,5103l4988,5103e" filled="f" stroked="t" strokeweight=".477306pt" strokecolor="#2F2F2F">
                <v:path arrowok="t"/>
              </v:shape>
            </v:group>
            <v:group style="position:absolute;left:4931;top:5106;width:835;height:2" coordorigin="4931,5106" coordsize="835,2">
              <v:shape style="position:absolute;left:4931;top:5106;width:835;height:2" coordorigin="4931,5106" coordsize="835,0" path="m4931,5106l5766,5106e" filled="f" stroked="t" strokeweight=".715958pt" strokecolor="#484848">
                <v:path arrowok="t"/>
              </v:shape>
            </v:group>
            <v:group style="position:absolute;left:5709;top:5108;width:468;height:2" coordorigin="5709,5108" coordsize="468,2">
              <v:shape style="position:absolute;left:5709;top:5108;width:468;height:2" coordorigin="5709,5108" coordsize="468,0" path="m5709,5108l6176,5108e" filled="f" stroked="t" strokeweight=".477306pt" strokecolor="#343434">
                <v:path arrowok="t"/>
              </v:shape>
            </v:group>
            <v:group style="position:absolute;left:6071;top:5106;width:1871;height:2" coordorigin="6071,5106" coordsize="1871,2">
              <v:shape style="position:absolute;left:6071;top:5106;width:1871;height:2" coordorigin="6071,5106" coordsize="1871,0" path="m6071,5106l7942,5106e" filled="f" stroked="t" strokeweight=".954611pt" strokecolor="#5B5B5B">
                <v:path arrowok="t"/>
              </v:shape>
            </v:group>
            <v:group style="position:absolute;left:7723;top:5108;width:1632;height:2" coordorigin="7723,5108" coordsize="1632,2">
              <v:shape style="position:absolute;left:7723;top:5108;width:1632;height:2" coordorigin="7723,5108" coordsize="1632,0" path="m7723,5108l9355,5108e" filled="f" stroked="t" strokeweight=".477306pt" strokecolor="#3F3F3F">
                <v:path arrowok="t"/>
              </v:shape>
            </v:group>
            <v:group style="position:absolute;left:9169;top:5110;width:2620;height:2" coordorigin="9169,5110" coordsize="2620,2">
              <v:shape style="position:absolute;left:9169;top:5110;width:2620;height:2" coordorigin="9169,5110" coordsize="2620,0" path="m9169,5110l11789,5110e" filled="f" stroked="t" strokeweight=".954611pt" strokecolor="#646464">
                <v:path arrowok="t"/>
              </v:shape>
            </v:group>
            <v:group style="position:absolute;left:11174;top:5108;width:620;height:2" coordorigin="11174,5108" coordsize="620,2">
              <v:shape style="position:absolute;left:11174;top:5108;width:620;height:2" coordorigin="11174,5108" coordsize="620,0" path="m11174,5108l11794,5108e" filled="f" stroked="t" strokeweight=".477306pt" strokecolor="#4F4F4F">
                <v:path arrowok="t"/>
              </v:shape>
            </v:group>
            <v:group style="position:absolute;left:243;top:5912;width:11541;height:2" coordorigin="243,5912" coordsize="11541,2">
              <v:shape style="position:absolute;left:243;top:5912;width:11541;height:2" coordorigin="243,5912" coordsize="11541,0" path="m243,5912l11785,5912e" filled="f" stroked="t" strokeweight=".715958pt" strokecolor="#575757">
                <v:path arrowok="t"/>
              </v:shape>
            </v:group>
            <v:group style="position:absolute;left:3141;top:5912;width:205;height:2" coordorigin="3141,5912" coordsize="205,2">
              <v:shape style="position:absolute;left:3141;top:5912;width:205;height:2" coordorigin="3141,5912" coordsize="205,0" path="m3141,5912l3346,5912e" filled="f" stroked="t" strokeweight=".477306pt" strokecolor="#444444">
                <v:path arrowok="t"/>
              </v:shape>
            </v:group>
            <v:group style="position:absolute;left:3289;top:5912;width:325;height:2" coordorigin="3289,5912" coordsize="325,2">
              <v:shape style="position:absolute;left:3289;top:5912;width:325;height:2" coordorigin="3289,5912" coordsize="325,0" path="m3289,5912l3613,5912e" filled="f" stroked="t" strokeweight=".477306pt" strokecolor="#2F2F2F">
                <v:path arrowok="t"/>
              </v:shape>
            </v:group>
            <v:group style="position:absolute;left:5499;top:5912;width:1031;height:2" coordorigin="5499,5912" coordsize="1031,2">
              <v:shape style="position:absolute;left:5499;top:5912;width:1031;height:2" coordorigin="5499,5912" coordsize="1031,0" path="m5499,5912l6530,5912e" filled="f" stroked="t" strokeweight=".477306pt" strokecolor="#2F2F2F">
                <v:path arrowok="t"/>
              </v:shape>
            </v:group>
            <v:group style="position:absolute;left:8491;top:5915;width:1651;height:2" coordorigin="8491,5915" coordsize="1651,2">
              <v:shape style="position:absolute;left:8491;top:5915;width:1651;height:2" coordorigin="8491,5915" coordsize="1651,0" path="m8491,5915l10143,5915e" filled="f" stroked="t" strokeweight=".477306pt" strokecolor="#444444">
                <v:path arrowok="t"/>
              </v:shape>
            </v:group>
            <v:group style="position:absolute;left:2274;top:4825;width:2;height:2940" coordorigin="2274,4825" coordsize="2,2940">
              <v:shape style="position:absolute;left:2274;top:4825;width:2;height:2940" coordorigin="2274,4825" coordsize="0,2940" path="m2274,7765l2274,4825e" filled="f" stroked="t" strokeweight=".954611pt" strokecolor="#4F4F4F">
                <v:path arrowok="t"/>
              </v:shape>
            </v:group>
            <v:group style="position:absolute;left:239;top:6760;width:11551;height:2" coordorigin="239,6760" coordsize="11551,2">
              <v:shape style="position:absolute;left:239;top:6760;width:11551;height:2" coordorigin="239,6760" coordsize="11551,0" path="m239,6760l11789,6760e" filled="f" stroked="t" strokeweight=".715958pt" strokecolor="#575757">
                <v:path arrowok="t"/>
              </v:shape>
            </v:group>
            <v:group style="position:absolute;left:974;top:6755;width:644;height:2" coordorigin="974,6755" coordsize="644,2">
              <v:shape style="position:absolute;left:974;top:6755;width:644;height:2" coordorigin="974,6755" coordsize="644,0" path="m974,6755l1618,6755e" filled="f" stroked="t" strokeweight=".477306pt" strokecolor="#2B2B2B">
                <v:path arrowok="t"/>
              </v:shape>
            </v:group>
            <v:group style="position:absolute;left:6868;top:6760;width:453;height:2" coordorigin="6868,6760" coordsize="453,2">
              <v:shape style="position:absolute;left:6868;top:6760;width:453;height:2" coordorigin="6868,6760" coordsize="453,0" path="m6868,6760l7322,6760e" filled="f" stroked="t" strokeweight=".477306pt" strokecolor="#343434">
                <v:path arrowok="t"/>
              </v:shape>
            </v:group>
            <v:group style="position:absolute;left:9689;top:6760;width:453;height:2" coordorigin="9689,6760" coordsize="453,2">
              <v:shape style="position:absolute;left:9689;top:6760;width:453;height:2" coordorigin="9689,6760" coordsize="453,0" path="m9689,6760l10143,6760e" filled="f" stroked="t" strokeweight=".477306pt" strokecolor="#2F2F2F">
                <v:path arrowok="t"/>
              </v:shape>
            </v:group>
            <v:group style="position:absolute;left:10085;top:6762;width:1146;height:2" coordorigin="10085,6762" coordsize="1146,2">
              <v:shape style="position:absolute;left:10085;top:6762;width:1146;height:2" coordorigin="10085,6762" coordsize="1146,0" path="m10085,6762l11231,6762e" filled="f" stroked="t" strokeweight=".715958pt" strokecolor="#545454">
                <v:path arrowok="t"/>
              </v:shape>
            </v:group>
            <v:group style="position:absolute;left:10921;top:6760;width:869;height:2" coordorigin="10921,6760" coordsize="869,2">
              <v:shape style="position:absolute;left:10921;top:6760;width:869;height:2" coordorigin="10921,6760" coordsize="869,0" path="m10921,6760l11789,6760e" filled="f" stroked="t" strokeweight=".954611pt" strokecolor="#6B6B6B">
                <v:path arrowok="t"/>
              </v:shape>
            </v:group>
            <v:group style="position:absolute;left:3742;top:6994;width:325;height:2" coordorigin="3742,6994" coordsize="325,2">
              <v:shape style="position:absolute;left:3742;top:6994;width:325;height:2" coordorigin="3742,6994" coordsize="325,0" path="m3742,6994l4067,6994e" filled="f" stroked="t" strokeweight=".477306pt" strokecolor="#2B2B2B">
                <v:path arrowok="t"/>
              </v:shape>
            </v:group>
            <v:group style="position:absolute;left:4525;top:6999;width:463;height:2" coordorigin="4525,6999" coordsize="463,2">
              <v:shape style="position:absolute;left:4525;top:6999;width:463;height:2" coordorigin="4525,6999" coordsize="463,0" path="m4525,6999l4988,6999e" filled="f" stroked="t" strokeweight=".477306pt" strokecolor="#2F2F2F">
                <v:path arrowok="t"/>
              </v:shape>
            </v:group>
            <v:group style="position:absolute;left:239;top:6997;width:11551;height:2" coordorigin="239,6997" coordsize="11551,2">
              <v:shape style="position:absolute;left:239;top:6997;width:11551;height:2" coordorigin="239,6997" coordsize="11551,0" path="m239,6997l11789,6997e" filled="f" stroked="t" strokeweight=".715958pt" strokecolor="#575757">
                <v:path arrowok="t"/>
              </v:shape>
            </v:group>
            <v:group style="position:absolute;left:6472;top:6999;width:1308;height:2" coordorigin="6472,6999" coordsize="1308,2">
              <v:shape style="position:absolute;left:6472;top:6999;width:1308;height:2" coordorigin="6472,6999" coordsize="1308,0" path="m6472,6999l7780,6999e" filled="f" stroked="t" strokeweight=".477306pt" strokecolor="#444444">
                <v:path arrowok="t"/>
              </v:shape>
            </v:group>
            <v:group style="position:absolute;left:9298;top:6999;width:845;height:2" coordorigin="9298,6999" coordsize="845,2">
              <v:shape style="position:absolute;left:9298;top:6999;width:845;height:2" coordorigin="9298,6999" coordsize="845,0" path="m9298,6999l10143,6999e" filled="f" stroked="t" strokeweight=".477306pt" strokecolor="#3B3B3B">
                <v:path arrowok="t"/>
              </v:shape>
            </v:group>
            <v:group style="position:absolute;left:10959;top:7001;width:831;height:2" coordorigin="10959,7001" coordsize="831,2">
              <v:shape style="position:absolute;left:10959;top:7001;width:831;height:2" coordorigin="10959,7001" coordsize="831,0" path="m10959,7001l11789,7001e" filled="f" stroked="t" strokeweight=".954611pt" strokecolor="#747474">
                <v:path arrowok="t"/>
              </v:shape>
            </v:group>
            <v:group style="position:absolute;left:239;top:7243;width:11551;height:2" coordorigin="239,7243" coordsize="11551,2">
              <v:shape style="position:absolute;left:239;top:7243;width:11551;height:2" coordorigin="239,7243" coordsize="11551,0" path="m239,7243l11789,7243e" filled="f" stroked="t" strokeweight=".715958pt" strokecolor="#575757">
                <v:path arrowok="t"/>
              </v:shape>
            </v:group>
            <v:group style="position:absolute;left:2229;top:7238;width:511;height:2" coordorigin="2229,7238" coordsize="511,2">
              <v:shape style="position:absolute;left:2229;top:7238;width:511;height:2" coordorigin="2229,7238" coordsize="511,0" path="m2229,7238l2740,7238e" filled="f" stroked="t" strokeweight=".477306pt" strokecolor="#2B2B2B">
                <v:path arrowok="t"/>
              </v:shape>
            </v:group>
            <v:group style="position:absolute;left:2682;top:7238;width:515;height:2" coordorigin="2682,7238" coordsize="515,2">
              <v:shape style="position:absolute;left:2682;top:7238;width:515;height:2" coordorigin="2682,7238" coordsize="515,0" path="m2682,7238l3198,7238e" filled="f" stroked="t" strokeweight=".477306pt" strokecolor="#3F3F3F">
                <v:path arrowok="t"/>
              </v:shape>
            </v:group>
            <v:group style="position:absolute;left:4525;top:7238;width:1031;height:2" coordorigin="4525,7238" coordsize="1031,2">
              <v:shape style="position:absolute;left:4525;top:7238;width:1031;height:2" coordorigin="4525,7238" coordsize="1031,0" path="m4525,7238l5556,7238e" filled="f" stroked="t" strokeweight=".477306pt" strokecolor="#343434">
                <v:path arrowok="t"/>
              </v:shape>
            </v:group>
            <v:group style="position:absolute;left:788;top:7717;width:831;height:2" coordorigin="788,7717" coordsize="831,2">
              <v:shape style="position:absolute;left:788;top:7717;width:831;height:2" coordorigin="788,7717" coordsize="831,0" path="m788,7717l1618,7717e" filled="f" stroked="t" strokeweight=".954611pt" strokecolor="#5B5B5B">
                <v:path arrowok="t"/>
              </v:shape>
            </v:group>
            <v:group style="position:absolute;left:1561;top:7715;width:1179;height:2" coordorigin="1561,7715" coordsize="1179,2">
              <v:shape style="position:absolute;left:1561;top:7715;width:1179;height:2" coordorigin="1561,7715" coordsize="1179,0" path="m1561,7715l2740,7715e" filled="f" stroked="t" strokeweight=".477306pt" strokecolor="#444444">
                <v:path arrowok="t"/>
              </v:shape>
            </v:group>
            <v:group style="position:absolute;left:2682;top:7715;width:1900;height:2" coordorigin="2682,7715" coordsize="1900,2">
              <v:shape style="position:absolute;left:2682;top:7715;width:1900;height:2" coordorigin="2682,7715" coordsize="1900,0" path="m2682,7715l4582,7715e" filled="f" stroked="t" strokeweight=".954611pt" strokecolor="#606060">
                <v:path arrowok="t"/>
              </v:shape>
            </v:group>
            <v:group style="position:absolute;left:4525;top:7717;width:463;height:2" coordorigin="4525,7717" coordsize="463,2">
              <v:shape style="position:absolute;left:4525;top:7717;width:463;height:2" coordorigin="4525,7717" coordsize="463,0" path="m4525,7717l4988,7717e" filled="f" stroked="t" strokeweight=".477306pt" strokecolor="#2B2B2B">
                <v:path arrowok="t"/>
              </v:shape>
            </v:group>
            <v:group style="position:absolute;left:4931;top:7717;width:6854;height:2" coordorigin="4931,7717" coordsize="6854,2">
              <v:shape style="position:absolute;left:4931;top:7717;width:6854;height:2" coordorigin="4931,7717" coordsize="6854,0" path="m4931,7717l11785,7717e" filled="f" stroked="t" strokeweight=".715958pt" strokecolor="#545454">
                <v:path arrowok="t"/>
              </v:shape>
            </v:group>
            <v:group style="position:absolute;left:5289;top:7717;width:477;height:2" coordorigin="5289,7717" coordsize="477,2">
              <v:shape style="position:absolute;left:5289;top:7717;width:477;height:2" coordorigin="5289,7717" coordsize="477,0" path="m5289,7717l5766,7717e" filled="f" stroked="t" strokeweight=".954611pt" strokecolor="#6B6B6B">
                <v:path arrowok="t"/>
              </v:shape>
            </v:group>
            <v:group style="position:absolute;left:6868;top:7717;width:912;height:2" coordorigin="6868,7717" coordsize="912,2">
              <v:shape style="position:absolute;left:6868;top:7717;width:912;height:2" coordorigin="6868,7717" coordsize="912,0" path="m6868,7717l7780,7717e" filled="f" stroked="t" strokeweight=".477306pt" strokecolor="#2F2F2F">
                <v:path arrowok="t"/>
              </v:shape>
            </v:group>
            <v:group style="position:absolute;left:10085;top:7722;width:1146;height:2" coordorigin="10085,7722" coordsize="1146,2">
              <v:shape style="position:absolute;left:10085;top:7722;width:1146;height:2" coordorigin="10085,7722" coordsize="1146,0" path="m10085,7722l11231,7722e" filled="f" stroked="t" strokeweight=".477306pt" strokecolor="#3F3F3F">
                <v:path arrowok="t"/>
              </v:shape>
            </v:group>
            <v:group style="position:absolute;left:11174;top:7722;width:611;height:2" coordorigin="11174,7722" coordsize="611,2">
              <v:shape style="position:absolute;left:11174;top:7722;width:611;height:2" coordorigin="11174,7722" coordsize="611,0" path="m11174,7722l11785,7722e" filled="f" stroked="t" strokeweight=".477306pt" strokecolor="#575757">
                <v:path arrowok="t"/>
              </v:shape>
            </v:group>
            <v:group style="position:absolute;left:243;top:7959;width:7699;height:2" coordorigin="243,7959" coordsize="7699,2">
              <v:shape style="position:absolute;left:243;top:7959;width:7699;height:2" coordorigin="243,7959" coordsize="7699,0" path="m243,7959l7942,7959e" filled="f" stroked="t" strokeweight=".954611pt" strokecolor="#606060">
                <v:path arrowok="t"/>
              </v:shape>
            </v:group>
            <v:group style="position:absolute;left:2272;top:7693;width:2;height:531" coordorigin="2272,7693" coordsize="2,531">
              <v:shape style="position:absolute;left:2272;top:7693;width:2;height:531" coordorigin="2272,7693" coordsize="0,531" path="m2272,8225l2272,7693e" filled="f" stroked="t" strokeweight=".715958pt" strokecolor="#282828">
                <v:path arrowok="t"/>
              </v:shape>
            </v:group>
            <v:group style="position:absolute;left:7723;top:7961;width:826;height:2" coordorigin="7723,7961" coordsize="826,2">
              <v:shape style="position:absolute;left:7723;top:7961;width:826;height:2" coordorigin="7723,7961" coordsize="826,0" path="m7723,7961l8549,7961e" filled="f" stroked="t" strokeweight=".477306pt" strokecolor="#4B4B4B">
                <v:path arrowok="t"/>
              </v:shape>
            </v:group>
            <v:group style="position:absolute;left:8491;top:7964;width:3293;height:2" coordorigin="8491,7964" coordsize="3293,2">
              <v:shape style="position:absolute;left:8491;top:7964;width:3293;height:2" coordorigin="8491,7964" coordsize="3293,0" path="m8491,7964l11785,7964e" filled="f" stroked="t" strokeweight=".715958pt" strokecolor="#5B5B5B">
                <v:path arrowok="t"/>
              </v:shape>
            </v:group>
            <v:group style="position:absolute;left:243;top:8198;width:5336;height:2" coordorigin="243,8198" coordsize="5336,2">
              <v:shape style="position:absolute;left:243;top:8198;width:5336;height:2" coordorigin="243,8198" coordsize="5336,0" path="m243,8198l5580,8198e" filled="f" stroked="t" strokeweight=".954611pt" strokecolor="#5B5B5B">
                <v:path arrowok="t"/>
              </v:shape>
            </v:group>
            <v:group style="position:absolute;left:5499;top:8201;width:1031;height:2" coordorigin="5499,8201" coordsize="1031,2">
              <v:shape style="position:absolute;left:5499;top:8201;width:1031;height:2" coordorigin="5499,8201" coordsize="1031,0" path="m5499,8201l6530,8201e" filled="f" stroked="t" strokeweight=".477306pt" strokecolor="#3B3B3B">
                <v:path arrowok="t"/>
              </v:shape>
            </v:group>
            <v:group style="position:absolute;left:6429;top:8198;width:1456;height:2" coordorigin="6429,8198" coordsize="1456,2">
              <v:shape style="position:absolute;left:6429;top:8198;width:1456;height:2" coordorigin="6429,8198" coordsize="1456,0" path="m6429,8198l7885,8198e" filled="f" stroked="t" strokeweight=".954611pt" strokecolor="#646464">
                <v:path arrowok="t"/>
              </v:shape>
            </v:group>
            <v:group style="position:absolute;left:7723;top:8201;width:826;height:2" coordorigin="7723,8201" coordsize="826,2">
              <v:shape style="position:absolute;left:7723;top:8201;width:826;height:2" coordorigin="7723,8201" coordsize="826,0" path="m7723,8201l8549,8201e" filled="f" stroked="t" strokeweight=".477306pt" strokecolor="#484848">
                <v:path arrowok="t"/>
              </v:shape>
            </v:group>
            <v:group style="position:absolute;left:8491;top:8201;width:3293;height:2" coordorigin="8491,8201" coordsize="3293,2">
              <v:shape style="position:absolute;left:8491;top:8201;width:3293;height:2" coordorigin="8491,8201" coordsize="3293,0" path="m8491,8201l11785,8201e" filled="f" stroked="t" strokeweight=".715958pt" strokecolor="#606060">
                <v:path arrowok="t"/>
              </v:shape>
            </v:group>
            <v:group style="position:absolute;left:1014;top:7947;width:2;height:1001" coordorigin="1014,7947" coordsize="2,1001">
              <v:shape style="position:absolute;left:1014;top:7947;width:2;height:1001" coordorigin="1014,7947" coordsize="0,1001" path="m1014,8948l1014,7947e" filled="f" stroked="t" strokeweight=".954611pt" strokecolor="#575757">
                <v:path arrowok="t"/>
              </v:shape>
            </v:group>
            <v:group style="position:absolute;left:1597;top:7947;width:2;height:1168" coordorigin="1597,7947" coordsize="2,1168">
              <v:shape style="position:absolute;left:1597;top:7947;width:2;height:1168" coordorigin="1597,7947" coordsize="0,1168" path="m1597,9115l1597,7947e" filled="f" stroked="t" strokeweight=".954611pt" strokecolor="#575757">
                <v:path arrowok="t"/>
              </v:shape>
            </v:group>
            <v:group style="position:absolute;left:2274;top:8153;width:2;height:1906" coordorigin="2274,8153" coordsize="2,1906">
              <v:shape style="position:absolute;left:2274;top:8153;width:2;height:1906" coordorigin="2274,8153" coordsize="0,1906" path="m2274,10058l2274,8153e" filled="f" stroked="t" strokeweight=".715958pt" strokecolor="#4F4F4F">
                <v:path arrowok="t"/>
              </v:shape>
            </v:group>
            <v:group style="position:absolute;left:7305;top:7952;width:2;height:5008" coordorigin="7305,7952" coordsize="2,5008">
              <v:shape style="position:absolute;left:7305;top:7952;width:2;height:5008" coordorigin="7305,7952" coordsize="0,5008" path="m7305,12960l7305,7952e" filled="f" stroked="t" strokeweight=".715958pt" strokecolor="#606060">
                <v:path arrowok="t"/>
              </v:shape>
            </v:group>
            <v:group style="position:absolute;left:1017;top:8890;width:2;height:809" coordorigin="1017,8890" coordsize="2,809">
              <v:shape style="position:absolute;left:1017;top:8890;width:2;height:809" coordorigin="1017,8890" coordsize="0,809" path="m1017,9699l1017,8890e" filled="f" stroked="t" strokeweight=".477306pt" strokecolor="#282828">
                <v:path arrowok="t"/>
              </v:shape>
            </v:group>
            <v:group style="position:absolute;left:1599;top:9058;width:2;height:642" coordorigin="1599,9058" coordsize="2,642">
              <v:shape style="position:absolute;left:1599;top:9058;width:2;height:642" coordorigin="1599,9058" coordsize="0,642" path="m1599,9699l1599,9058e" filled="f" stroked="t" strokeweight=".477306pt" strokecolor="#131313">
                <v:path arrowok="t"/>
              </v:shape>
            </v:group>
            <v:group style="position:absolute;left:1599;top:9642;width:2;height:263" coordorigin="1599,9642" coordsize="2,263">
              <v:shape style="position:absolute;left:1599;top:9642;width:2;height:263" coordorigin="1599,9642" coordsize="0,263" path="m1599,9905l1599,9642e" filled="f" stroked="t" strokeweight=".477306pt" strokecolor="#383838">
                <v:path arrowok="t"/>
              </v:shape>
            </v:group>
            <v:group style="position:absolute;left:4964;top:9273;width:2;height:632" coordorigin="4964,9273" coordsize="2,632">
              <v:shape style="position:absolute;left:4964;top:9273;width:2;height:632" coordorigin="4964,9273" coordsize="0,632" path="m4964,9905l4964,9273e" filled="f" stroked="t" strokeweight="1.909222pt" strokecolor="#28348C">
                <v:path arrowok="t"/>
              </v:shape>
            </v:group>
            <v:group style="position:absolute;left:5527;top:9618;width:2;height:129" coordorigin="5527,9618" coordsize="2,129">
              <v:shape style="position:absolute;left:5527;top:9618;width:2;height:129" coordorigin="5527,9618" coordsize="0,129" path="m5527,9747l5527,9618e" filled="f" stroked="t" strokeweight="1.670569pt" strokecolor="#44488C">
                <v:path arrowok="t"/>
              </v:shape>
            </v:group>
            <v:group style="position:absolute;left:1597;top:9848;width:2;height:302" coordorigin="1597,9848" coordsize="2,302">
              <v:shape style="position:absolute;left:1597;top:9848;width:2;height:302" coordorigin="1597,9848" coordsize="0,302" path="m1597,10149l1597,9848e" filled="f" stroked="t" strokeweight=".715958pt" strokecolor="#4F4F4F">
                <v:path arrowok="t"/>
              </v:shape>
            </v:group>
            <v:group style="position:absolute;left:2272;top:10001;width:2;height:1144" coordorigin="2272,10001" coordsize="2,1144">
              <v:shape style="position:absolute;left:2272;top:10001;width:2;height:1144" coordorigin="2272,10001" coordsize="0,1144" path="m2272,11145l2272,10001e" filled="f" stroked="t" strokeweight=".477306pt" strokecolor="#2B2B2B">
                <v:path arrowok="t"/>
              </v:shape>
            </v:group>
            <v:group style="position:absolute;left:234;top:10341;width:573;height:2" coordorigin="234,10341" coordsize="573,2">
              <v:shape style="position:absolute;left:234;top:10341;width:573;height:2" coordorigin="234,10341" coordsize="573,0" path="m234,10341l807,10341e" filled="f" stroked="t" strokeweight=".238653pt" strokecolor="#000000">
                <v:path arrowok="t"/>
              </v:shape>
            </v:group>
            <v:group style="position:absolute;left:807;top:10341;width:205;height:2" coordorigin="807,10341" coordsize="205,2">
              <v:shape style="position:absolute;left:807;top:10341;width:205;height:2" coordorigin="807,10341" coordsize="205,0" path="m807,10341l1012,10341e" filled="f" stroked="t" strokeweight=".238653pt" strokecolor="#282828">
                <v:path arrowok="t"/>
              </v:shape>
            </v:group>
            <v:group style="position:absolute;left:998;top:10341;width:1274;height:2" coordorigin="998,10341" coordsize="1274,2">
              <v:shape style="position:absolute;left:998;top:10341;width:1274;height:2" coordorigin="998,10341" coordsize="1274,0" path="m998,10341l2272,10341e" filled="f" stroked="t" strokeweight=".238653pt" strokecolor="#444444">
                <v:path arrowok="t"/>
              </v:shape>
            </v:group>
            <v:group style="position:absolute;left:7303;top:10312;width:2;height:330" coordorigin="7303,10312" coordsize="2,330">
              <v:shape style="position:absolute;left:7303;top:10312;width:2;height:330" coordorigin="7303,10312" coordsize="0,330" path="m7303,10643l7303,10312e" filled="f" stroked="t" strokeweight=".477306pt" strokecolor="#3B3B3B">
                <v:path arrowok="t"/>
              </v:shape>
            </v:group>
            <v:group style="position:absolute;left:1014;top:9642;width:2;height:2748" coordorigin="1014,9642" coordsize="2,2748">
              <v:shape style="position:absolute;left:1014;top:9642;width:2;height:2748" coordorigin="1014,9642" coordsize="0,2748" path="m1014,12390l1014,9642e" filled="f" stroked="t" strokeweight=".954611pt" strokecolor="#4F4F4F">
                <v:path arrowok="t"/>
              </v:shape>
            </v:group>
            <v:group style="position:absolute;left:7308;top:11897;width:2;height:350" coordorigin="7308,11897" coordsize="2,350">
              <v:shape style="position:absolute;left:7308;top:11897;width:2;height:350" coordorigin="7308,11897" coordsize="0,350" path="m7308,12246l7308,11897e" filled="f" stroked="t" strokeweight=".477306pt" strokecolor="#484848">
                <v:path arrowok="t"/>
              </v:shape>
            </v:group>
            <v:group style="position:absolute;left:234;top:12945;width:11551;height:2" coordorigin="234,12945" coordsize="11551,2">
              <v:shape style="position:absolute;left:234;top:12945;width:11551;height:2" coordorigin="234,12945" coordsize="11551,0" path="m234,12945l11785,12945e" filled="f" stroked="t" strokeweight=".715958pt" strokecolor="#676767">
                <v:path arrowok="t"/>
              </v:shape>
            </v:group>
            <v:group style="position:absolute;left:778;top:12941;width:850;height:2" coordorigin="778,12941" coordsize="850,2">
              <v:shape style="position:absolute;left:778;top:12941;width:850;height:2" coordorigin="778,12941" coordsize="850,0" path="m778,12941l1628,12941e" filled="f" stroked="t" strokeweight=".477306pt" strokecolor="#4B4B4B">
                <v:path arrowok="t"/>
              </v:shape>
            </v:group>
            <v:group style="position:absolute;left:1012;top:10475;width:2;height:2470" coordorigin="1012,10475" coordsize="2,2470">
              <v:shape style="position:absolute;left:1012;top:10475;width:2;height:2470" coordorigin="1012,10475" coordsize="0,2470" path="m1012,12945l1012,10475e" filled="f" stroked="t" strokeweight=".477306pt" strokecolor="#4B4B4B">
                <v:path arrowok="t"/>
              </v:shape>
            </v:group>
            <v:group style="position:absolute;left:1594;top:9886;width:2;height:3059" coordorigin="1594,9886" coordsize="2,3059">
              <v:shape style="position:absolute;left:1594;top:9886;width:2;height:3059" coordorigin="1594,9886" coordsize="0,3059" path="m1594,12945l1594,9886e" filled="f" stroked="t" strokeweight=".954611pt" strokecolor="#575757">
                <v:path arrowok="t"/>
              </v:shape>
            </v:group>
            <v:group style="position:absolute;left:2270;top:11088;width:2;height:1862" coordorigin="2270,11088" coordsize="2,1862">
              <v:shape style="position:absolute;left:2270;top:11088;width:2;height:1862" coordorigin="2270,11088" coordsize="0,1862" path="m2270,12950l2270,11088e" filled="f" stroked="t" strokeweight=".954611pt" strokecolor="#575757">
                <v:path arrowok="t"/>
              </v:shape>
            </v:group>
            <v:group style="position:absolute;left:4281;top:12945;width:706;height:2" coordorigin="4281,12945" coordsize="706,2">
              <v:shape style="position:absolute;left:4281;top:12945;width:706;height:2" coordorigin="4281,12945" coordsize="706,0" path="m4281,12945l4988,12945e" filled="f" stroked="t" strokeweight=".477306pt" strokecolor="#4F4F4F">
                <v:path arrowok="t"/>
              </v:shape>
            </v:group>
            <v:group style="position:absolute;left:6119;top:12941;width:410;height:2" coordorigin="6119,12941" coordsize="410,2">
              <v:shape style="position:absolute;left:6119;top:12941;width:410;height:2" coordorigin="6119,12941" coordsize="410,0" path="m6119,12941l6530,12941e" filled="f" stroked="t" strokeweight=".477306pt" strokecolor="#575757">
                <v:path arrowok="t"/>
              </v:shape>
            </v:group>
            <v:group style="position:absolute;left:6868;top:12945;width:463;height:2" coordorigin="6868,12945" coordsize="463,2">
              <v:shape style="position:absolute;left:6868;top:12945;width:463;height:2" coordorigin="6868,12945" coordsize="463,0" path="m6868,12945l7331,12945e" filled="f" stroked="t" strokeweight=".477306pt" strokecolor="#575757">
                <v:path arrowok="t"/>
              </v:shape>
            </v:group>
            <v:group style="position:absolute;left:10085;top:12950;width:1146;height:2" coordorigin="10085,12950" coordsize="1146,2">
              <v:shape style="position:absolute;left:10085;top:12950;width:1146;height:2" coordorigin="10085,12950" coordsize="1146,0" path="m10085,12950l11231,12950e" filled="f" stroked="t" strokeweight=".477306pt" strokecolor="#4B4B4B">
                <v:path arrowok="t"/>
              </v:shape>
            </v:group>
            <v:group style="position:absolute;left:11174;top:12950;width:611;height:2" coordorigin="11174,12950" coordsize="611,2">
              <v:shape style="position:absolute;left:11174;top:12950;width:611;height:2" coordorigin="11174,12950" coordsize="611,0" path="m11174,12950l11785,12950e" filled="f" stroked="t" strokeweight=".477306pt" strokecolor="#646464">
                <v:path arrowok="t"/>
              </v:shape>
            </v:group>
            <v:group style="position:absolute;left:9844;top:10009;width:2;height:259" coordorigin="9844,10009" coordsize="2,259">
              <v:shape style="position:absolute;left:9844;top:10009;width:2;height:259" coordorigin="9844,10009" coordsize="0,259" path="m9844,10269l9844,10009e" filled="f" stroked="t" strokeweight="3.41569pt" strokecolor="#DDDFE1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59" w:lineRule="exact"/>
        <w:ind w:left="133" w:right="-20"/>
        <w:jc w:val="left"/>
        <w:tabs>
          <w:tab w:pos="372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-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4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19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119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66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66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66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68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Bcıoı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rıııc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0" w:after="0" w:line="357" w:lineRule="exact"/>
        <w:ind w:right="-20"/>
        <w:jc w:val="right"/>
        <w:tabs>
          <w:tab w:pos="600" w:val="left"/>
          <w:tab w:pos="158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545454"/>
          <w:w w:val="61"/>
          <w:position w:val="-2"/>
        </w:rPr>
        <w:t>ı</w:t>
      </w:r>
      <w:r>
        <w:rPr>
          <w:rFonts w:ascii="Arial" w:hAnsi="Arial" w:cs="Arial" w:eastAsia="Arial"/>
          <w:sz w:val="35"/>
          <w:szCs w:val="35"/>
          <w:color w:val="545454"/>
          <w:w w:val="100"/>
          <w:position w:val="-2"/>
        </w:rPr>
        <w:tab/>
      </w:r>
      <w:r>
        <w:rPr>
          <w:rFonts w:ascii="Arial" w:hAnsi="Arial" w:cs="Arial" w:eastAsia="Arial"/>
          <w:sz w:val="35"/>
          <w:szCs w:val="35"/>
          <w:color w:val="545454"/>
          <w:w w:val="61"/>
          <w:position w:val="-2"/>
        </w:rPr>
        <w:t>ı</w:t>
      </w:r>
      <w:r>
        <w:rPr>
          <w:rFonts w:ascii="Arial" w:hAnsi="Arial" w:cs="Arial" w:eastAsia="Arial"/>
          <w:sz w:val="35"/>
          <w:szCs w:val="35"/>
          <w:color w:val="545454"/>
          <w:w w:val="100"/>
          <w:position w:val="-2"/>
        </w:rPr>
        <w:tab/>
      </w:r>
      <w:r>
        <w:rPr>
          <w:rFonts w:ascii="Arial" w:hAnsi="Arial" w:cs="Arial" w:eastAsia="Arial"/>
          <w:sz w:val="35"/>
          <w:szCs w:val="35"/>
          <w:color w:val="545454"/>
          <w:w w:val="100"/>
          <w:position w:val="-2"/>
        </w:rPr>
      </w:r>
      <w:r>
        <w:rPr>
          <w:rFonts w:ascii="Arial" w:hAnsi="Arial" w:cs="Arial" w:eastAsia="Arial"/>
          <w:sz w:val="35"/>
          <w:szCs w:val="35"/>
          <w:color w:val="313131"/>
          <w:spacing w:val="0"/>
          <w:w w:val="45"/>
          <w:position w:val="0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:16:05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2" w:equalWidth="0">
            <w:col w:w="6130" w:space="652"/>
            <w:col w:w="5018"/>
          </w:cols>
        </w:sectPr>
      </w:pPr>
      <w:rPr/>
    </w:p>
    <w:p>
      <w:pPr>
        <w:spacing w:before="0" w:after="0" w:line="214" w:lineRule="exact"/>
        <w:ind w:left="133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Şeyin:</w:t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22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1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2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1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:Mustafa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2162" w:right="-20"/>
        <w:jc w:val="left"/>
        <w:tabs>
          <w:tab w:pos="478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15:48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596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3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716" w:right="481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9" w:lineRule="auto"/>
        <w:ind w:left="2176" w:right="4448" w:firstLine="2563"/>
        <w:jc w:val="left"/>
        <w:tabs>
          <w:tab w:pos="4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mni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9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99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6" w:lineRule="exact"/>
        <w:ind w:left="2176" w:right="2793" w:firstLine="-2048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9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-39"/>
          <w:w w:val="8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5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37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1"/>
          <w:w w:val="9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9"/>
        </w:rPr>
        <w:t>""'lcı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6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3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!Ara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ç</w:t>
      </w:r>
      <w:r>
        <w:rPr>
          <w:rFonts w:ascii="Arial" w:hAnsi="Arial" w:cs="Arial" w:eastAsia="Arial"/>
          <w:sz w:val="18"/>
          <w:szCs w:val="18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2"/>
          <w:w w:val="10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9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8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33" w:right="3380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4799" w:right="422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5"/>
        </w:rPr>
        <w:t>öndOrınede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left="128" w:right="-20"/>
        <w:jc w:val="left"/>
        <w:tabs>
          <w:tab w:pos="2200" w:val="left"/>
          <w:tab w:pos="4820" w:val="left"/>
          <w:tab w:pos="6640" w:val="left"/>
          <w:tab w:pos="8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  <w:position w:val="2"/>
        </w:rPr>
        <w:t>işlene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82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82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2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1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3"/>
        </w:rPr>
        <w:t>/Köpü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1"/>
          <w:position w:val="-3"/>
        </w:rPr>
        <w:t>IK.K.T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2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753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0"/>
          <w:w w:val="129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otlar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7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33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0" w:after="0" w:line="229" w:lineRule="exact"/>
        <w:ind w:left="123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2" w:equalWidth="0">
            <w:col w:w="1842" w:space="510"/>
            <w:col w:w="9448"/>
          </w:cols>
        </w:sectPr>
      </w:pPr>
      <w:rPr/>
    </w:p>
    <w:p>
      <w:pPr>
        <w:spacing w:before="14" w:after="0" w:line="226" w:lineRule="exact"/>
        <w:ind w:left="2162" w:right="58" w:firstLine="-2038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9" w:right="4296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24"/>
        </w:rPr>
        <w:t>oıta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Sirketi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  <w:position w:val="0"/>
        </w:rPr>
        <w:t>!B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0"/>
        </w:rPr>
        <w:t>deli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Tes]i.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8" w:after="0" w:line="240" w:lineRule="auto"/>
        <w:ind w:left="119" w:right="-20"/>
        <w:jc w:val="left"/>
        <w:tabs>
          <w:tab w:pos="700" w:val="left"/>
          <w:tab w:pos="2160" w:val="left"/>
          <w:tab w:pos="6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808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26.05.2017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16:20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26" w:lineRule="exact"/>
        <w:ind w:left="214" w:right="-20"/>
        <w:jc w:val="left"/>
        <w:tabs>
          <w:tab w:pos="1020" w:val="left"/>
          <w:tab w:pos="1520" w:val="left"/>
          <w:tab w:pos="8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00" w:lineRule="exact"/>
        <w:ind w:left="2314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66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5083" w:right="-20"/>
        <w:jc w:val="left"/>
        <w:tabs>
          <w:tab w:pos="882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0"/>
          <w:w w:val="80"/>
          <w:position w:val="-1"/>
        </w:rPr>
        <w:t>3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-34"/>
          <w:w w:val="100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8"/>
          <w:position w:val="-1"/>
        </w:rPr>
        <w:t>r,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68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3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8"/>
          <w:position w:val="-1"/>
        </w:rPr>
        <w:t>lohvı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68"/>
          <w:position w:val="-1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68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?017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left="467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45454"/>
          <w:spacing w:val="-1"/>
          <w:w w:val="148"/>
          <w:position w:val="-8"/>
        </w:rPr>
        <w:t>'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42"/>
          <w:position w:val="-8"/>
        </w:rPr>
        <w:t>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1" w:lineRule="atLeast"/>
        <w:ind w:left="443" w:right="-78"/>
        <w:jc w:val="left"/>
        <w:tabs>
          <w:tab w:pos="2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2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7E8080"/>
          <w:spacing w:val="0"/>
          <w:w w:val="107"/>
          <w:position w:val="-7"/>
        </w:rPr>
        <w:t>G</w:t>
      </w:r>
      <w:r>
        <w:rPr>
          <w:rFonts w:ascii="Arial" w:hAnsi="Arial" w:cs="Arial" w:eastAsia="Arial"/>
          <w:sz w:val="19"/>
          <w:szCs w:val="19"/>
          <w:color w:val="7E8080"/>
          <w:spacing w:val="-3"/>
          <w:w w:val="108"/>
          <w:position w:val="-7"/>
        </w:rPr>
        <w:t>ü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97"/>
          <w:position w:val="-7"/>
        </w:rPr>
        <w:t>ney;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" w:lineRule="exact"/>
        <w:ind w:right="-20"/>
        <w:jc w:val="left"/>
        <w:tabs>
          <w:tab w:pos="5260" w:val="left"/>
        </w:tabs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  <w:b/>
          <w:bCs/>
          <w:position w:val="-62"/>
        </w:rPr>
        <w:t>1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  <w:b/>
          <w:bCs/>
          <w:position w:val="-62"/>
        </w:rPr>
        <w:t>.</w:t>
      </w:r>
      <w:r>
        <w:rPr>
          <w:rFonts w:ascii="Arial" w:hAnsi="Arial" w:cs="Arial" w:eastAsia="Arial"/>
          <w:sz w:val="19"/>
          <w:szCs w:val="19"/>
          <w:color w:val="626669"/>
          <w:spacing w:val="6"/>
          <w:w w:val="100"/>
          <w:b/>
          <w:bCs/>
          <w:position w:val="-62"/>
        </w:rPr>
        <w:t> 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  <w:b/>
          <w:bCs/>
          <w:position w:val="-62"/>
        </w:rPr>
        <w:t>Posta</w:t>
      </w:r>
      <w:r>
        <w:rPr>
          <w:rFonts w:ascii="Arial" w:hAnsi="Arial" w:cs="Arial" w:eastAsia="Arial"/>
          <w:sz w:val="19"/>
          <w:szCs w:val="19"/>
          <w:color w:val="626669"/>
          <w:spacing w:val="-27"/>
          <w:w w:val="100"/>
          <w:b/>
          <w:bCs/>
          <w:position w:val="-62"/>
        </w:rPr>
        <w:t> 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  <w:b/>
          <w:bCs/>
          <w:position w:val="-62"/>
        </w:rPr>
        <w:tab/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  <w:b/>
          <w:bCs/>
          <w:position w:val="-62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4"/>
          <w:position w:val="-71"/>
        </w:rPr>
        <w:t>lt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4"/>
          <w:w w:val="84"/>
          <w:position w:val="-7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0"/>
          <w:w w:val="84"/>
          <w:position w:val="-71"/>
        </w:rPr>
        <w:t>ii}ye</w:t>
      </w:r>
      <w:r>
        <w:rPr>
          <w:rFonts w:ascii="Times New Roman" w:hAnsi="Times New Roman" w:cs="Times New Roman" w:eastAsia="Times New Roman"/>
          <w:sz w:val="21"/>
          <w:szCs w:val="21"/>
          <w:color w:val="545454"/>
          <w:spacing w:val="23"/>
          <w:w w:val="84"/>
          <w:position w:val="-71"/>
        </w:rPr>
        <w:t> </w:t>
      </w:r>
      <w:r>
        <w:rPr>
          <w:rFonts w:ascii="Arial" w:hAnsi="Arial" w:cs="Arial" w:eastAsia="Arial"/>
          <w:sz w:val="92"/>
          <w:szCs w:val="92"/>
          <w:color w:val="444444"/>
          <w:spacing w:val="0"/>
          <w:w w:val="30"/>
          <w:position w:val="-71"/>
        </w:rPr>
        <w:t>ı</w:t>
      </w:r>
      <w:r>
        <w:rPr>
          <w:rFonts w:ascii="Arial" w:hAnsi="Arial" w:cs="Arial" w:eastAsia="Arial"/>
          <w:sz w:val="92"/>
          <w:szCs w:val="92"/>
          <w:color w:val="444444"/>
          <w:spacing w:val="-80"/>
          <w:w w:val="30"/>
          <w:position w:val="-71"/>
        </w:rPr>
        <w:t>ı</w:t>
      </w:r>
      <w:r>
        <w:rPr>
          <w:rFonts w:ascii="Arial" w:hAnsi="Arial" w:cs="Arial" w:eastAsia="Arial"/>
          <w:sz w:val="92"/>
          <w:szCs w:val="92"/>
          <w:color w:val="626669"/>
          <w:spacing w:val="0"/>
          <w:w w:val="85"/>
          <w:position w:val="-71"/>
        </w:rPr>
        <w:t>:</w:t>
      </w:r>
      <w:r>
        <w:rPr>
          <w:rFonts w:ascii="Arial" w:hAnsi="Arial" w:cs="Arial" w:eastAsia="Arial"/>
          <w:sz w:val="92"/>
          <w:szCs w:val="92"/>
          <w:color w:val="626669"/>
          <w:spacing w:val="-88"/>
          <w:w w:val="85"/>
          <w:position w:val="-71"/>
        </w:rPr>
        <w:t>t</w:t>
      </w:r>
      <w:r>
        <w:rPr>
          <w:rFonts w:ascii="Arial" w:hAnsi="Arial" w:cs="Arial" w:eastAsia="Arial"/>
          <w:sz w:val="92"/>
          <w:szCs w:val="92"/>
          <w:color w:val="7E8080"/>
          <w:spacing w:val="22"/>
          <w:w w:val="9"/>
          <w:position w:val="-71"/>
        </w:rPr>
        <w:t>.</w:t>
      </w:r>
      <w:r>
        <w:rPr>
          <w:rFonts w:ascii="Arial" w:hAnsi="Arial" w:cs="Arial" w:eastAsia="Arial"/>
          <w:sz w:val="92"/>
          <w:szCs w:val="92"/>
          <w:color w:val="9A9A99"/>
          <w:spacing w:val="-12"/>
          <w:w w:val="30"/>
          <w:position w:val="-71"/>
        </w:rPr>
        <w:t>.</w:t>
      </w:r>
      <w:r>
        <w:rPr>
          <w:rFonts w:ascii="Arial" w:hAnsi="Arial" w:cs="Arial" w:eastAsia="Arial"/>
          <w:sz w:val="92"/>
          <w:szCs w:val="92"/>
          <w:color w:val="BFBFC1"/>
          <w:spacing w:val="0"/>
          <w:w w:val="20"/>
          <w:position w:val="-71"/>
        </w:rPr>
        <w:t>.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2" w:equalWidth="0">
            <w:col w:w="2832" w:space="671"/>
            <w:col w:w="8297"/>
          </w:cols>
        </w:sectPr>
      </w:pPr>
      <w:rPr/>
    </w:p>
    <w:p>
      <w:pPr>
        <w:spacing w:before="0" w:after="0" w:line="508" w:lineRule="atLeast"/>
        <w:ind w:left="515" w:right="-20"/>
        <w:jc w:val="left"/>
        <w:tabs>
          <w:tab w:pos="9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35429pt;margin-top:5.762573pt;width:4.036727pt;height:11.5pt;mso-position-horizontal-relative:page;mso-position-vertical-relative:paragraph;z-index:-16369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444444"/>
                      <w:spacing w:val="1"/>
                      <w:w w:val="103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444"/>
                      <w:spacing w:val="-114"/>
                      <w:w w:val="104"/>
                      <w:i/>
                    </w:rPr>
                    <w:t>o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13131"/>
          <w:w w:val="141"/>
          <w:position w:val="4"/>
        </w:rPr>
        <w:t>(</w:t>
      </w:r>
      <w:r>
        <w:rPr>
          <w:rFonts w:ascii="Arial" w:hAnsi="Arial" w:cs="Arial" w:eastAsia="Arial"/>
          <w:sz w:val="8"/>
          <w:szCs w:val="8"/>
          <w:color w:val="313131"/>
          <w:spacing w:val="-14"/>
          <w:w w:val="100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40"/>
          <w:position w:val="4"/>
        </w:rPr>
        <w:t>]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40"/>
          <w:position w:val="4"/>
        </w:rPr>
        <w:t>)</w:t>
      </w:r>
      <w:r>
        <w:rPr>
          <w:rFonts w:ascii="Arial" w:hAnsi="Arial" w:cs="Arial" w:eastAsia="Arial"/>
          <w:sz w:val="8"/>
          <w:szCs w:val="8"/>
          <w:color w:val="313131"/>
          <w:spacing w:val="-31"/>
          <w:w w:val="140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8"/>
          <w:szCs w:val="8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3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83"/>
          <w:i/>
          <w:position w:val="0"/>
        </w:rPr>
        <w:t>  </w:t>
      </w:r>
      <w:r>
        <w:rPr>
          <w:rFonts w:ascii="Arial" w:hAnsi="Arial" w:cs="Arial" w:eastAsia="Arial"/>
          <w:sz w:val="19"/>
          <w:szCs w:val="19"/>
          <w:color w:val="545454"/>
          <w:spacing w:val="39"/>
          <w:w w:val="8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0" w:after="0" w:line="216" w:lineRule="atLeas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75"/>
        </w:rPr>
        <w:t>rtl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316" w:lineRule="atLeas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2"/>
          <w:szCs w:val="22"/>
          <w:color w:val="62666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E808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67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26669"/>
          <w:spacing w:val="0"/>
          <w:w w:val="65"/>
          <w:position w:val="-7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82" w:lineRule="atLeast"/>
        <w:ind w:right="-20"/>
        <w:jc w:val="left"/>
        <w:tabs>
          <w:tab w:pos="58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26669"/>
          <w:spacing w:val="0"/>
          <w:w w:val="100"/>
          <w:b/>
          <w:bCs/>
          <w:position w:val="2"/>
        </w:rPr>
        <w:t>ILOIRIM</w:t>
      </w:r>
      <w:r>
        <w:rPr>
          <w:rFonts w:ascii="Arial" w:hAnsi="Arial" w:cs="Arial" w:eastAsia="Arial"/>
          <w:sz w:val="21"/>
          <w:szCs w:val="21"/>
          <w:color w:val="626669"/>
          <w:spacing w:val="-43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626669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626669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14"/>
          <w:szCs w:val="14"/>
          <w:color w:val="9A9A99"/>
          <w:spacing w:val="-14"/>
          <w:w w:val="43"/>
          <w:position w:val="0"/>
        </w:rPr>
        <w:t>J</w:t>
      </w:r>
      <w:r>
        <w:rPr>
          <w:rFonts w:ascii="Arial" w:hAnsi="Arial" w:cs="Arial" w:eastAsia="Arial"/>
          <w:sz w:val="14"/>
          <w:szCs w:val="14"/>
          <w:color w:val="313131"/>
          <w:spacing w:val="-19"/>
          <w:w w:val="68"/>
          <w:position w:val="0"/>
        </w:rPr>
        <w:t>·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5"/>
          <w:position w:val="0"/>
        </w:rPr>
        <w:t>.H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0"/>
        </w:rPr>
        <w:t>    </w:t>
      </w:r>
      <w:r>
        <w:rPr>
          <w:rFonts w:ascii="Arial" w:hAnsi="Arial" w:cs="Arial" w:eastAsia="Arial"/>
          <w:sz w:val="14"/>
          <w:szCs w:val="14"/>
          <w:color w:val="545454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CACAE"/>
          <w:spacing w:val="0"/>
          <w:w w:val="68"/>
          <w:i/>
          <w:position w:val="0"/>
        </w:rPr>
        <w:t>-</w:t>
      </w:r>
      <w:r>
        <w:rPr>
          <w:rFonts w:ascii="Arial" w:hAnsi="Arial" w:cs="Arial" w:eastAsia="Arial"/>
          <w:sz w:val="14"/>
          <w:szCs w:val="14"/>
          <w:color w:val="ACACAE"/>
          <w:spacing w:val="-1"/>
          <w:w w:val="68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ACACAE"/>
          <w:spacing w:val="0"/>
          <w:w w:val="68"/>
          <w:i/>
          <w:position w:val="0"/>
        </w:rPr>
        <w:t>_</w:t>
      </w:r>
      <w:r>
        <w:rPr>
          <w:rFonts w:ascii="Arial" w:hAnsi="Arial" w:cs="Arial" w:eastAsia="Arial"/>
          <w:sz w:val="14"/>
          <w:szCs w:val="14"/>
          <w:color w:val="ACACAE"/>
          <w:spacing w:val="-11"/>
          <w:w w:val="67"/>
          <w:i/>
          <w:position w:val="0"/>
        </w:rPr>
        <w:t>,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65"/>
          <w:i/>
          <w:position w:val="0"/>
        </w:rPr>
        <w:t>;:</w:t>
      </w:r>
      <w:r>
        <w:rPr>
          <w:rFonts w:ascii="Arial" w:hAnsi="Arial" w:cs="Arial" w:eastAsia="Arial"/>
          <w:sz w:val="14"/>
          <w:szCs w:val="14"/>
          <w:color w:val="545454"/>
          <w:spacing w:val="-23"/>
          <w:w w:val="100"/>
          <w:i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BFBFC1"/>
          <w:spacing w:val="0"/>
          <w:w w:val="179"/>
          <w:i/>
          <w:position w:val="0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3" w:equalWidth="0">
            <w:col w:w="638" w:space="1862"/>
            <w:col w:w="633" w:space="111"/>
            <w:col w:w="8556"/>
          </w:cols>
        </w:sectPr>
      </w:pPr>
      <w:rPr/>
    </w:p>
    <w:p>
      <w:pPr>
        <w:spacing w:before="61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</w:rPr>
        <w:t>Grup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626669"/>
          <w:spacing w:val="3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E8080"/>
          <w:spacing w:val="0"/>
          <w:w w:val="103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7E8080"/>
          <w:spacing w:val="16"/>
          <w:w w:val="103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626669"/>
          <w:spacing w:val="0"/>
          <w:w w:val="103"/>
          <w:b/>
          <w:bCs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0" w:lineRule="exact"/>
        <w:ind w:left="420" w:right="3437"/>
        <w:jc w:val="center"/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43"/>
          <w:szCs w:val="43"/>
          <w:color w:val="2B3172"/>
          <w:spacing w:val="-302"/>
          <w:w w:val="192"/>
          <w:position w:val="8"/>
        </w:rPr>
        <w:t>l</w:t>
      </w:r>
      <w:r>
        <w:rPr>
          <w:rFonts w:ascii="Times New Roman" w:hAnsi="Times New Roman" w:cs="Times New Roman" w:eastAsia="Times New Roman"/>
          <w:sz w:val="50"/>
          <w:szCs w:val="50"/>
          <w:color w:val="2B3172"/>
          <w:spacing w:val="0"/>
          <w:w w:val="117"/>
          <w:i/>
          <w:position w:val="5"/>
        </w:rPr>
        <w:t>w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-35" w:right="312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84F"/>
          <w:w w:val="170"/>
          <w:position w:val="-6"/>
        </w:rPr>
        <w:t>{j</w:t>
      </w:r>
      <w:r>
        <w:rPr>
          <w:rFonts w:ascii="Times New Roman" w:hAnsi="Times New Roman" w:cs="Times New Roman" w:eastAsia="Times New Roman"/>
          <w:sz w:val="20"/>
          <w:szCs w:val="20"/>
          <w:color w:val="26284F"/>
          <w:spacing w:val="-16"/>
          <w:w w:val="171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us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afa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6"/>
        </w:rPr>
        <w:t>MADEN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" w:lineRule="exact"/>
        <w:ind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313131"/>
          <w:spacing w:val="-12"/>
          <w:w w:val="59"/>
          <w:position w:val="-2"/>
        </w:rPr>
        <w:t>m</w:t>
      </w:r>
      <w:r>
        <w:rPr>
          <w:rFonts w:ascii="Arial" w:hAnsi="Arial" w:cs="Arial" w:eastAsia="Arial"/>
          <w:sz w:val="29"/>
          <w:szCs w:val="29"/>
          <w:color w:val="313131"/>
          <w:spacing w:val="-44"/>
          <w:w w:val="111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626669"/>
          <w:spacing w:val="-17"/>
          <w:w w:val="164"/>
          <w:position w:val="-2"/>
        </w:rPr>
        <w:t>: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111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ACACAE"/>
          <w:spacing w:val="0"/>
          <w:w w:val="59"/>
          <w:position w:val="-2"/>
        </w:rPr>
        <w:t>,.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left="430" w:right="-20"/>
        <w:jc w:val="left"/>
        <w:rPr>
          <w:rFonts w:ascii="Arial" w:hAnsi="Arial" w:cs="Arial" w:eastAsia="Arial"/>
          <w:sz w:val="99"/>
          <w:szCs w:val="9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76825pt;margin-top:.514366pt;width:40.941456pt;height:19.5pt;mso-position-horizontal-relative:page;mso-position-vertical-relative:paragraph;z-index:-16368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26669"/>
                      <w:spacing w:val="0"/>
                      <w:w w:val="73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26669"/>
                      <w:spacing w:val="0"/>
                      <w:w w:val="73"/>
                      <w:i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26669"/>
                      <w:spacing w:val="21"/>
                      <w:w w:val="7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444444"/>
                      <w:spacing w:val="0"/>
                      <w:w w:val="12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26669"/>
                      <w:spacing w:val="0"/>
                      <w:w w:val="128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626669"/>
                      <w:spacing w:val="-54"/>
                      <w:w w:val="12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A9A99"/>
                      <w:spacing w:val="0"/>
                      <w:w w:val="6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A9A99"/>
                      <w:spacing w:val="-15"/>
                      <w:w w:val="6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7E8080"/>
                      <w:spacing w:val="0"/>
                      <w:w w:val="68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9"/>
          <w:szCs w:val="99"/>
          <w:color w:val="7E8080"/>
          <w:spacing w:val="-253"/>
          <w:w w:val="63"/>
          <w:position w:val="-38"/>
        </w:rPr>
        <w:t>;</w:t>
      </w:r>
      <w:r>
        <w:rPr>
          <w:rFonts w:ascii="Arial" w:hAnsi="Arial" w:cs="Arial" w:eastAsia="Arial"/>
          <w:sz w:val="8"/>
          <w:szCs w:val="8"/>
          <w:color w:val="7E8080"/>
          <w:spacing w:val="0"/>
          <w:w w:val="126"/>
          <w:i/>
          <w:position w:val="1"/>
        </w:rPr>
        <w:t>1</w:t>
      </w:r>
      <w:r>
        <w:rPr>
          <w:rFonts w:ascii="Arial" w:hAnsi="Arial" w:cs="Arial" w:eastAsia="Arial"/>
          <w:sz w:val="8"/>
          <w:szCs w:val="8"/>
          <w:color w:val="7E8080"/>
          <w:spacing w:val="-4"/>
          <w:w w:val="100"/>
          <w:i/>
          <w:position w:val="1"/>
        </w:rPr>
        <w:t> </w:t>
      </w:r>
      <w:r>
        <w:rPr>
          <w:rFonts w:ascii="Arial" w:hAnsi="Arial" w:cs="Arial" w:eastAsia="Arial"/>
          <w:sz w:val="99"/>
          <w:szCs w:val="99"/>
          <w:color w:val="3B428C"/>
          <w:spacing w:val="0"/>
          <w:w w:val="100"/>
          <w:position w:val="-38"/>
        </w:rPr>
        <w:t>7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3" w:equalWidth="0">
            <w:col w:w="3868" w:space="695"/>
            <w:col w:w="4752" w:space="694"/>
            <w:col w:w="1791"/>
          </w:cols>
        </w:sectPr>
      </w:pPr>
      <w:rPr/>
    </w:p>
    <w:p>
      <w:pPr>
        <w:spacing w:before="36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47B"/>
          <w:w w:val="197"/>
        </w:rPr>
        <w:t>'-</w:t>
      </w:r>
      <w:r>
        <w:rPr>
          <w:rFonts w:ascii="Times New Roman" w:hAnsi="Times New Roman" w:cs="Times New Roman" w:eastAsia="Times New Roman"/>
          <w:sz w:val="19"/>
          <w:szCs w:val="19"/>
          <w:color w:val="52547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04" w:lineRule="exact"/>
        <w:ind w:right="-109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545454"/>
          <w:spacing w:val="-102"/>
          <w:w w:val="172"/>
          <w:position w:val="2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ACACAE"/>
          <w:spacing w:val="-55"/>
          <w:w w:val="76"/>
          <w:position w:val="-7"/>
        </w:rPr>
        <w:t>,</w:t>
      </w:r>
      <w:r>
        <w:rPr>
          <w:rFonts w:ascii="Arial" w:hAnsi="Arial" w:cs="Arial" w:eastAsia="Arial"/>
          <w:sz w:val="18"/>
          <w:szCs w:val="18"/>
          <w:color w:val="444444"/>
          <w:spacing w:val="-17"/>
          <w:w w:val="124"/>
          <w:position w:val="15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0"/>
          <w:w w:val="52"/>
          <w:position w:val="-7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7"/>
          <w:w w:val="53"/>
          <w:position w:val="-7"/>
        </w:rPr>
        <w:t>f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78"/>
          <w:w w:val="53"/>
          <w:position w:val="-7"/>
        </w:rPr>
        <w:t>ü</w:t>
      </w:r>
      <w:r>
        <w:rPr>
          <w:rFonts w:ascii="Arial" w:hAnsi="Arial" w:cs="Arial" w:eastAsia="Arial"/>
          <w:sz w:val="37"/>
          <w:szCs w:val="37"/>
          <w:color w:val="545454"/>
          <w:spacing w:val="-147"/>
          <w:w w:val="172"/>
          <w:position w:val="2"/>
        </w:rPr>
        <w:t>!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19"/>
          <w:w w:val="52"/>
          <w:position w:val="-7"/>
        </w:rPr>
        <w:t>;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54"/>
          <w:w w:val="53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313131"/>
          <w:spacing w:val="-11"/>
          <w:w w:val="93"/>
          <w:position w:val="15"/>
        </w:rPr>
        <w:t>t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0"/>
          <w:w w:val="52"/>
          <w:position w:val="-7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83"/>
          <w:w w:val="52"/>
          <w:position w:val="-7"/>
        </w:rPr>
        <w:t>a</w:t>
      </w:r>
      <w:r>
        <w:rPr>
          <w:rFonts w:ascii="Arial" w:hAnsi="Arial" w:cs="Arial" w:eastAsia="Arial"/>
          <w:sz w:val="37"/>
          <w:szCs w:val="37"/>
          <w:color w:val="7E8080"/>
          <w:spacing w:val="-56"/>
          <w:w w:val="77"/>
          <w:position w:val="2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114"/>
          <w:w w:val="53"/>
          <w:position w:val="-7"/>
        </w:rPr>
        <w:t>h</w:t>
      </w:r>
      <w:r>
        <w:rPr>
          <w:rFonts w:ascii="Arial" w:hAnsi="Arial" w:cs="Arial" w:eastAsia="Arial"/>
          <w:sz w:val="19"/>
          <w:szCs w:val="19"/>
          <w:color w:val="313131"/>
          <w:spacing w:val="-45"/>
          <w:w w:val="131"/>
          <w:position w:val="15"/>
        </w:rPr>
        <w:t>I</w:t>
      </w:r>
      <w:r>
        <w:rPr>
          <w:rFonts w:ascii="Arial" w:hAnsi="Arial" w:cs="Arial" w:eastAsia="Arial"/>
          <w:sz w:val="37"/>
          <w:szCs w:val="37"/>
          <w:color w:val="9A9A99"/>
          <w:spacing w:val="-52"/>
          <w:w w:val="76"/>
          <w:position w:val="2"/>
        </w:rPr>
        <w:t>'</w:t>
      </w:r>
      <w:r>
        <w:rPr>
          <w:rFonts w:ascii="Arial" w:hAnsi="Arial" w:cs="Arial" w:eastAsia="Arial"/>
          <w:sz w:val="19"/>
          <w:szCs w:val="19"/>
          <w:color w:val="9A9A99"/>
          <w:spacing w:val="-12"/>
          <w:w w:val="75"/>
          <w:position w:val="15"/>
        </w:rPr>
        <w:t>·</w:t>
      </w:r>
      <w:r>
        <w:rPr>
          <w:rFonts w:ascii="Arial" w:hAnsi="Arial" w:cs="Arial" w:eastAsia="Arial"/>
          <w:sz w:val="19"/>
          <w:szCs w:val="19"/>
          <w:color w:val="444444"/>
          <w:spacing w:val="-104"/>
          <w:w w:val="58"/>
          <w:position w:val="15"/>
        </w:rPr>
        <w:t>Y</w:t>
      </w:r>
      <w:r>
        <w:rPr>
          <w:rFonts w:ascii="Arial" w:hAnsi="Arial" w:cs="Arial" w:eastAsia="Arial"/>
          <w:sz w:val="37"/>
          <w:szCs w:val="37"/>
          <w:color w:val="7E8080"/>
          <w:spacing w:val="-7"/>
          <w:w w:val="48"/>
          <w:position w:val="2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44"/>
          <w:w w:val="52"/>
          <w:position w:val="-7"/>
        </w:rPr>
        <w:t>ı</w:t>
      </w:r>
      <w:r>
        <w:rPr>
          <w:rFonts w:ascii="Arial" w:hAnsi="Arial" w:cs="Arial" w:eastAsia="Arial"/>
          <w:sz w:val="19"/>
          <w:szCs w:val="19"/>
          <w:color w:val="444444"/>
          <w:spacing w:val="-2"/>
          <w:w w:val="58"/>
          <w:position w:val="15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444444"/>
          <w:spacing w:val="-91"/>
          <w:w w:val="52"/>
          <w:position w:val="-7"/>
        </w:rPr>
        <w:t>e</w:t>
      </w:r>
      <w:r>
        <w:rPr>
          <w:rFonts w:ascii="Times New Roman" w:hAnsi="Times New Roman" w:cs="Times New Roman" w:eastAsia="Times New Roman"/>
          <w:sz w:val="36"/>
          <w:szCs w:val="36"/>
          <w:color w:val="7E8080"/>
          <w:spacing w:val="0"/>
          <w:w w:val="77"/>
          <w:position w:val="-7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281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BFBFC1"/>
          <w:spacing w:val="0"/>
          <w:w w:val="46"/>
          <w:i/>
          <w:position w:val="-16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54" w:right="-83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w w:val="84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44444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ACACAE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CACAE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7E8080"/>
          <w:spacing w:val="0"/>
          <w:w w:val="38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7E8080"/>
          <w:spacing w:val="0"/>
          <w:w w:val="38"/>
          <w:position w:val="-1"/>
        </w:rPr>
        <w:t>   </w:t>
      </w:r>
      <w:r>
        <w:rPr>
          <w:rFonts w:ascii="Arial" w:hAnsi="Arial" w:cs="Arial" w:eastAsia="Arial"/>
          <w:sz w:val="19"/>
          <w:szCs w:val="19"/>
          <w:color w:val="7E8080"/>
          <w:spacing w:val="7"/>
          <w:w w:val="38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9A9A99"/>
          <w:spacing w:val="0"/>
          <w:w w:val="89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41"/>
          <w:position w:val="-1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45454"/>
          <w:w w:val="95"/>
        </w:rPr>
        <w:t>u</w:t>
      </w:r>
      <w:r>
        <w:rPr>
          <w:rFonts w:ascii="Arial" w:hAnsi="Arial" w:cs="Arial" w:eastAsia="Arial"/>
          <w:sz w:val="25"/>
          <w:szCs w:val="25"/>
          <w:color w:val="545454"/>
          <w:spacing w:val="-33"/>
          <w:w w:val="95"/>
        </w:rPr>
        <w:t>n</w:t>
      </w:r>
      <w:r>
        <w:rPr>
          <w:rFonts w:ascii="Arial" w:hAnsi="Arial" w:cs="Arial" w:eastAsia="Arial"/>
          <w:sz w:val="25"/>
          <w:szCs w:val="25"/>
          <w:color w:val="BFBFC1"/>
          <w:spacing w:val="-41"/>
          <w:w w:val="114"/>
        </w:rPr>
        <w:t>.</w:t>
      </w:r>
      <w:r>
        <w:rPr>
          <w:rFonts w:ascii="Arial" w:hAnsi="Arial" w:cs="Arial" w:eastAsia="Arial"/>
          <w:sz w:val="25"/>
          <w:szCs w:val="25"/>
          <w:color w:val="9A9A99"/>
          <w:spacing w:val="0"/>
          <w:w w:val="76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9A9A99"/>
          <w:spacing w:val="-32"/>
          <w:w w:val="61"/>
        </w:rPr>
        <w:t>,</w:t>
      </w:r>
      <w:r>
        <w:rPr>
          <w:rFonts w:ascii="Arial" w:hAnsi="Arial" w:cs="Arial" w:eastAsia="Arial"/>
          <w:sz w:val="25"/>
          <w:szCs w:val="25"/>
          <w:color w:val="7E8080"/>
          <w:spacing w:val="-48"/>
          <w:w w:val="125"/>
        </w:rPr>
        <w:t>,</w:t>
      </w:r>
      <w:r>
        <w:rPr>
          <w:rFonts w:ascii="Arial" w:hAnsi="Arial" w:cs="Arial" w:eastAsia="Arial"/>
          <w:sz w:val="25"/>
          <w:szCs w:val="25"/>
          <w:color w:val="9A9A99"/>
          <w:spacing w:val="8"/>
          <w:w w:val="62"/>
        </w:rPr>
        <w:t>·</w:t>
      </w:r>
      <w:r>
        <w:rPr>
          <w:rFonts w:ascii="Arial" w:hAnsi="Arial" w:cs="Arial" w:eastAsia="Arial"/>
          <w:sz w:val="25"/>
          <w:szCs w:val="25"/>
          <w:color w:val="ACACAE"/>
          <w:spacing w:val="0"/>
          <w:w w:val="42"/>
          <w:i/>
        </w:rPr>
        <w:t>.</w:t>
      </w:r>
      <w:r>
        <w:rPr>
          <w:rFonts w:ascii="Arial" w:hAnsi="Arial" w:cs="Arial" w:eastAsia="Arial"/>
          <w:sz w:val="25"/>
          <w:szCs w:val="25"/>
          <w:color w:val="ACACAE"/>
          <w:spacing w:val="-11"/>
          <w:w w:val="42"/>
          <w:i/>
        </w:rPr>
        <w:t>.</w:t>
      </w:r>
      <w:r>
        <w:rPr>
          <w:rFonts w:ascii="Arial" w:hAnsi="Arial" w:cs="Arial" w:eastAsia="Arial"/>
          <w:sz w:val="25"/>
          <w:szCs w:val="25"/>
          <w:color w:val="9A9A99"/>
          <w:spacing w:val="0"/>
          <w:w w:val="107"/>
          <w:i/>
        </w:rPr>
        <w:t>!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4" w:equalWidth="0">
            <w:col w:w="5606" w:space="2874"/>
            <w:col w:w="952" w:space="112"/>
            <w:col w:w="543" w:space="174"/>
            <w:col w:w="1539"/>
          </w:cols>
        </w:sectPr>
      </w:pPr>
      <w:rPr/>
    </w:p>
    <w:p>
      <w:pPr>
        <w:spacing w:before="9" w:after="0" w:line="126" w:lineRule="exact"/>
        <w:ind w:right="-20"/>
        <w:jc w:val="right"/>
        <w:tabs>
          <w:tab w:pos="34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7E8080"/>
          <w:w w:val="54"/>
          <w:position w:val="-7"/>
        </w:rPr>
        <w:t>..._</w:t>
      </w:r>
      <w:r>
        <w:rPr>
          <w:rFonts w:ascii="Times New Roman" w:hAnsi="Times New Roman" w:cs="Times New Roman" w:eastAsia="Times New Roman"/>
          <w:sz w:val="9"/>
          <w:szCs w:val="9"/>
          <w:color w:val="7E808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E8080"/>
          <w:w w:val="100"/>
          <w:position w:val="-7"/>
        </w:rPr>
      </w:r>
      <w:r>
        <w:rPr>
          <w:rFonts w:ascii="Arial" w:hAnsi="Arial" w:cs="Arial" w:eastAsia="Arial"/>
          <w:sz w:val="32"/>
          <w:szCs w:val="32"/>
          <w:color w:val="ACACAE"/>
          <w:spacing w:val="0"/>
          <w:w w:val="98"/>
          <w:position w:val="-20"/>
        </w:rPr>
        <w:t>..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14" w:after="0" w:line="120" w:lineRule="exact"/>
        <w:ind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CACAE"/>
          <w:spacing w:val="0"/>
          <w:w w:val="51"/>
          <w:position w:val="-3"/>
        </w:rPr>
        <w:t>...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CACAE"/>
          <w:spacing w:val="0"/>
          <w:w w:val="80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ACACAE"/>
          <w:spacing w:val="23"/>
          <w:w w:val="8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A99"/>
          <w:spacing w:val="0"/>
          <w:w w:val="51"/>
          <w:position w:val="-7"/>
        </w:rPr>
        <w:t>;,...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3" w:equalWidth="0">
            <w:col w:w="9321" w:space="798"/>
            <w:col w:w="61" w:space="6"/>
            <w:col w:w="161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6" w:lineRule="exact"/>
        <w:ind w:right="116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89"/>
          <w:position w:val="-4"/>
        </w:rPr>
        <w:t>Fat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500" w:right="-87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263514pt;margin-top:2.181964pt;width:8.79198pt;height:11.5pt;mso-position-horizontal-relative:page;mso-position-vertical-relative:paragraph;z-index:-16367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13131"/>
                      <w:spacing w:val="0"/>
                      <w:w w:val="100"/>
                    </w:rPr>
                    <w:t>:ı: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47"/>
          <w:w w:val="53"/>
          <w:i/>
          <w:position w:val="4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6"/>
          <w:w w:val="51"/>
          <w:position w:val="10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115"/>
          <w:w w:val="53"/>
          <w:i/>
          <w:position w:val="4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50"/>
          <w:position w:val="10"/>
        </w:rPr>
        <w:t>:s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İtf.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1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FBFC1"/>
          <w:spacing w:val="0"/>
          <w:w w:val="50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50" w:after="0" w:line="240" w:lineRule="auto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BFBFC1"/>
          <w:spacing w:val="0"/>
          <w:w w:val="100"/>
        </w:rPr>
        <w:t>·-.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492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BFBFC1"/>
          <w:w w:val="70"/>
          <w:position w:val="-1"/>
        </w:rPr>
        <w:t>-</w:t>
      </w:r>
      <w:r>
        <w:rPr>
          <w:rFonts w:ascii="Times New Roman" w:hAnsi="Times New Roman" w:cs="Times New Roman" w:eastAsia="Times New Roman"/>
          <w:sz w:val="43"/>
          <w:szCs w:val="43"/>
          <w:color w:val="BFBFC1"/>
          <w:spacing w:val="-5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A9A99"/>
          <w:spacing w:val="0"/>
          <w:w w:val="52"/>
          <w:position w:val="22"/>
        </w:rPr>
        <w:t>_.,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  <w:cols w:num="5" w:equalWidth="0">
            <w:col w:w="5260" w:space="119"/>
            <w:col w:w="223" w:space="3887"/>
            <w:col w:w="53" w:space="128"/>
            <w:col w:w="216" w:space="157"/>
            <w:col w:w="1757"/>
          </w:cols>
        </w:sectPr>
      </w:pPr>
      <w:rPr/>
    </w:p>
    <w:p>
      <w:pPr>
        <w:spacing w:before="0" w:after="0" w:line="286" w:lineRule="exact"/>
        <w:ind w:left="2727" w:right="7282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17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669"/>
          <w:spacing w:val="0"/>
          <w:w w:val="98"/>
        </w:rPr>
        <w:t>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54" w:lineRule="exact"/>
        <w:ind w:left="2544" w:right="7095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74"/>
          <w:position w:val="-1"/>
        </w:rPr>
        <w:t>ltfaiy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4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313131"/>
          <w:spacing w:val="27"/>
          <w:w w:val="74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4"/>
          <w:position w:val="-1"/>
        </w:rPr>
        <w:t>Güne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4"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313131"/>
          <w:spacing w:val="-9"/>
          <w:w w:val="74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5"/>
          <w:position w:val="-1"/>
        </w:rPr>
        <w:t>Bölg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6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313131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78"/>
          <w:position w:val="-1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63" w:lineRule="exact"/>
        <w:ind w:left="3111"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2A38A3"/>
          <w:spacing w:val="0"/>
          <w:w w:val="51"/>
          <w:b/>
          <w:bCs/>
          <w:i/>
          <w:position w:val="1"/>
        </w:rPr>
        <w:t>.2'%5</w:t>
      </w:r>
      <w:r>
        <w:rPr>
          <w:rFonts w:ascii="Times New Roman" w:hAnsi="Times New Roman" w:cs="Times New Roman" w:eastAsia="Times New Roman"/>
          <w:sz w:val="56"/>
          <w:szCs w:val="56"/>
          <w:color w:val="2A38A3"/>
          <w:spacing w:val="63"/>
          <w:w w:val="51"/>
          <w:b/>
          <w:bCs/>
          <w:i/>
          <w:position w:val="1"/>
        </w:rPr>
        <w:t> </w:t>
      </w:r>
      <w:r>
        <w:rPr>
          <w:rFonts w:ascii="Arial" w:hAnsi="Arial" w:cs="Arial" w:eastAsia="Arial"/>
          <w:sz w:val="52"/>
          <w:szCs w:val="52"/>
          <w:color w:val="2A38A3"/>
          <w:spacing w:val="0"/>
          <w:w w:val="113"/>
          <w:i/>
          <w:position w:val="1"/>
        </w:rPr>
        <w:t>Jt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38" w:right="-20"/>
        <w:jc w:val="left"/>
        <w:tabs>
          <w:tab w:pos="962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80001pt;margin-top:-15.264687pt;width:20.597721pt;height:44pt;mso-position-horizontal-relative:page;mso-position-vertical-relative:paragraph;z-index:-16350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82828"/>
                      <w:spacing w:val="0"/>
                      <w:w w:val="168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BDBFC3"/>
          <w:spacing w:val="0"/>
          <w:w w:val="236"/>
          <w:position w:val="5"/>
        </w:rPr>
        <w:t>/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21" w:after="0" w:line="180" w:lineRule="exact"/>
        <w:ind w:left="374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13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1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-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15"/>
          <w:position w:val="-4"/>
        </w:rPr>
        <w:t>G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301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7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1.040009pt;margin-top:5.912208pt;width:39.360001pt;height:.1pt;mso-position-horizontal-relative:page;mso-position-vertical-relative:paragraph;z-index:-16364" coordorigin="9821,118" coordsize="787,2">
            <v:shape style="position:absolute;left:9821;top:118;width:787;height:2" coordorigin="9821,118" coordsize="787,0" path="m9821,118l10608,118e" filled="f" stroked="t" strokeweight="3.36pt" strokecolor="#3F4848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04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82828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57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82828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82828"/>
          <w:spacing w:val="-28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-20"/>
        <w:jc w:val="left"/>
        <w:tabs>
          <w:tab w:pos="1500" w:val="left"/>
          <w:tab w:pos="3100" w:val="left"/>
          <w:tab w:pos="550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4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7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15:07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fe!: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8" w:right="-20"/>
        <w:jc w:val="left"/>
        <w:tabs>
          <w:tab w:pos="1520" w:val="left"/>
          <w:tab w:pos="3100" w:val="left"/>
          <w:tab w:pos="464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3543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Aktepe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Aktepe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8" w:right="-20"/>
        <w:jc w:val="left"/>
        <w:tabs>
          <w:tab w:pos="1520" w:val="left"/>
          <w:tab w:pos="49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179" w:lineRule="auto"/>
        <w:ind w:left="3498" w:right="3508" w:firstLine="-3350"/>
        <w:jc w:val="left"/>
        <w:tabs>
          <w:tab w:pos="3460" w:val="left"/>
          <w:tab w:pos="62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399994pt;margin-top:15.270269pt;width:50.78308pt;height:24.5pt;mso-position-horizontal-relative:page;mso-position-vertical-relative:paragraph;z-index:-16349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tabs>
                      <w:tab w:pos="640" w:val="left"/>
                    </w:tabs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BDBFC3"/>
                      <w:spacing w:val="0"/>
                      <w:w w:val="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BDBFC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BDBFC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3D3D3D"/>
                      <w:spacing w:val="-8"/>
                      <w:w w:val="45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BDBFC3"/>
                      <w:spacing w:val="0"/>
                      <w:w w:val="65"/>
                      <w:position w:val="-1"/>
                    </w:rPr>
                    <w:t>---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0"/>
          <w:position w:val="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4314" w:right="-20"/>
        <w:jc w:val="left"/>
        <w:tabs>
          <w:tab w:pos="49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545454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31"/>
          <w:szCs w:val="31"/>
          <w:color w:val="282828"/>
          <w:spacing w:val="-43"/>
          <w:w w:val="51"/>
          <w:position w:val="2"/>
        </w:rPr>
        <w:t> </w:t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1"/>
          <w:szCs w:val="31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8"/>
          <w:position w:val="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7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8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2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8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43" w:right="-20"/>
        <w:jc w:val="left"/>
        <w:tabs>
          <w:tab w:pos="208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0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Mürni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2" w:lineRule="auto"/>
        <w:ind w:left="119" w:right="2545" w:firstLine="1978"/>
        <w:jc w:val="left"/>
        <w:tabs>
          <w:tab w:pos="2080" w:val="left"/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6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15:08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:15:15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0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48" w:right="-20"/>
        <w:jc w:val="left"/>
        <w:tabs>
          <w:tab w:pos="4660" w:val="left"/>
          <w:tab w:pos="71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282828"/>
          <w:spacing w:val="0"/>
          <w:w w:val="66"/>
          <w:position w:val="-2"/>
        </w:rPr>
        <w:t>----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4655" w:right="4076"/>
        <w:jc w:val="center"/>
        <w:tabs>
          <w:tab w:pos="714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89"/>
          <w:position w:val="1"/>
        </w:rPr>
        <w:t>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4645" w:right="40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.78265pt;margin-top:12.137125pt;width:.1pt;height:30.013673pt;mso-position-horizontal-relative:page;mso-position-vertical-relative:paragraph;z-index:-16361" coordorigin="436,243" coordsize="2,600">
            <v:shape style="position:absolute;left:436;top:243;width:2;height:600" coordorigin="436,243" coordsize="0,600" path="m436,843l436,243e" filled="f" stroked="t" strokeweight="4.1293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45454"/>
          <w:w w:val="95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et-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:----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33" w:lineRule="exact"/>
        <w:ind w:left="2116" w:right="-20"/>
        <w:jc w:val="left"/>
        <w:tabs>
          <w:tab w:pos="4680" w:val="left"/>
          <w:tab w:pos="71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8"/>
        </w:rPr>
      </w:r>
      <w:r>
        <w:rPr>
          <w:rFonts w:ascii="Arial" w:hAnsi="Arial" w:cs="Arial" w:eastAsia="Arial"/>
          <w:sz w:val="21"/>
          <w:szCs w:val="21"/>
          <w:color w:val="3D3D3D"/>
          <w:spacing w:val="-27"/>
          <w:w w:val="92"/>
          <w:position w:val="-9"/>
        </w:rPr>
        <w:t>-</w:t>
      </w:r>
      <w:r>
        <w:rPr>
          <w:rFonts w:ascii="Arial" w:hAnsi="Arial" w:cs="Arial" w:eastAsia="Arial"/>
          <w:sz w:val="21"/>
          <w:szCs w:val="21"/>
          <w:color w:val="A8A8A8"/>
          <w:spacing w:val="11"/>
          <w:w w:val="23"/>
          <w:position w:val="-9"/>
        </w:rPr>
        <w:t>·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97"/>
          <w:position w:val="-9"/>
        </w:rPr>
        <w:t>---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140" w:right="160"/>
        </w:sectPr>
      </w:pPr>
      <w:rPr/>
    </w:p>
    <w:p>
      <w:pPr>
        <w:spacing w:before="0" w:after="0" w:line="450" w:lineRule="exact"/>
        <w:ind w:left="138" w:right="-10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545454"/>
          <w:spacing w:val="-123"/>
          <w:w w:val="6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1"/>
          <w:w w:val="135"/>
          <w:i/>
          <w:position w:val="7"/>
        </w:rPr>
        <w:t>Y</w:t>
      </w:r>
      <w:r>
        <w:rPr>
          <w:rFonts w:ascii="Arial" w:hAnsi="Arial" w:cs="Arial" w:eastAsia="Arial"/>
          <w:sz w:val="44"/>
          <w:szCs w:val="44"/>
          <w:color w:val="545454"/>
          <w:spacing w:val="-71"/>
          <w:w w:val="61"/>
          <w:position w:val="0"/>
        </w:rPr>
        <w:t>-</w:t>
      </w:r>
      <w:r>
        <w:rPr>
          <w:rFonts w:ascii="Arial" w:hAnsi="Arial" w:cs="Arial" w:eastAsia="Arial"/>
          <w:sz w:val="44"/>
          <w:szCs w:val="44"/>
          <w:color w:val="A8A8A8"/>
          <w:spacing w:val="-97"/>
          <w:w w:val="55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  <w:i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2" w:lineRule="auto"/>
        <w:ind w:left="1483" w:right="-53" w:firstLine="-1483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4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4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  <w:cols w:num="3" w:equalWidth="0">
            <w:col w:w="355" w:space="287"/>
            <w:col w:w="5067" w:space="1889"/>
            <w:col w:w="4022"/>
          </w:cols>
        </w:sectPr>
      </w:pPr>
      <w:rPr/>
    </w:p>
    <w:p>
      <w:pPr>
        <w:spacing w:before="25" w:after="0" w:line="253" w:lineRule="auto"/>
        <w:ind w:left="158" w:right="2735" w:firstLine="-1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635" w:right="40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198" w:lineRule="exact"/>
        <w:ind w:left="138" w:right="-20"/>
        <w:jc w:val="left"/>
        <w:tabs>
          <w:tab w:pos="2820" w:val="left"/>
          <w:tab w:pos="5380" w:val="left"/>
          <w:tab w:pos="6580" w:val="left"/>
          <w:tab w:pos="8160" w:val="left"/>
          <w:tab w:pos="9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  <w:position w:val="-3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3"/>
        </w:rPr>
        <w:t>öpük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ıco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620" w:right="-20"/>
        <w:jc w:val="left"/>
        <w:tabs>
          <w:tab w:pos="6580" w:val="left"/>
          <w:tab w:pos="8160" w:val="left"/>
          <w:tab w:pos="9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82828"/>
          <w:spacing w:val="0"/>
          <w:w w:val="209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56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3" w:lineRule="auto"/>
        <w:ind w:left="158" w:right="6465" w:firstLine="37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bulunmamaktadır.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8" w:lineRule="auto"/>
        <w:ind w:left="2116" w:right="50" w:firstLine="-1958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mahalledeki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oyun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oynama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yaktıkları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4" w:lineRule="auto"/>
        <w:ind w:left="158" w:right="4171"/>
        <w:jc w:val="left"/>
        <w:tabs>
          <w:tab w:pos="2100" w:val="left"/>
          <w:tab w:pos="2600" w:val="left"/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9"/>
          <w:position w:val="0"/>
        </w:rPr>
        <w:t>lB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  <w:position w:val="0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828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82828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82828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03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58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D3D3D"/>
          <w:spacing w:val="0"/>
          <w:w w:val="50"/>
          <w:i/>
          <w:position w:val="1"/>
        </w:rPr>
        <w:t>L•"</w:t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18"/>
          <w:szCs w:val="18"/>
          <w:color w:val="282828"/>
          <w:spacing w:val="-7"/>
          <w:w w:val="27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77" w:right="-20"/>
        <w:jc w:val="left"/>
        <w:tabs>
          <w:tab w:pos="212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Ekıuı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:16:07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4" w:lineRule="exact"/>
        <w:ind w:left="268" w:right="-20"/>
        <w:jc w:val="left"/>
        <w:tabs>
          <w:tab w:pos="10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</w:sectPr>
      </w:pPr>
      <w:rPr/>
    </w:p>
    <w:p>
      <w:pPr>
        <w:spacing w:before="35" w:after="0" w:line="240" w:lineRule="auto"/>
        <w:ind w:left="2279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3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5" w:lineRule="exact"/>
        <w:ind w:left="33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80.480011pt;margin-top:.825071pt;width:.1pt;height:7.2pt;mso-position-horizontal-relative:page;mso-position-vertical-relative:paragraph;z-index:-16363" coordorigin="3610,17" coordsize="2,144">
            <v:shape style="position:absolute;left:3610;top:17;width:2;height:144" coordorigin="3610,17" coordsize="0,144" path="m3610,161l3610,17e" filled="f" stroked="t" strokeweight=".4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29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left="378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720001pt;margin-top:1.429809pt;width:1.895406pt;height:34pt;mso-position-horizontal-relative:page;mso-position-vertical-relative:paragraph;z-index:-16348" type="#_x0000_t202" filled="f" stroked="f">
            <v:textbox inset="0,0,0,0">
              <w:txbxContent>
                <w:p>
                  <w:pPr>
                    <w:spacing w:before="0" w:after="0" w:line="680" w:lineRule="exact"/>
                    <w:ind w:right="-142"/>
                    <w:jc w:val="left"/>
                    <w:rPr>
                      <w:rFonts w:ascii="Times New Roman" w:hAnsi="Times New Roman" w:cs="Times New Roman" w:eastAsia="Times New Roman"/>
                      <w:sz w:val="68"/>
                      <w:szCs w:val="6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282828"/>
                      <w:spacing w:val="-170"/>
                      <w:w w:val="6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8"/>
                      <w:szCs w:val="6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0"/>
          <w:w w:val="116"/>
          <w:position w:val="-1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37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.32pt;margin-top:5.972108pt;width:10.43955pt;height:28.5pt;mso-position-horizontal-relative:page;mso-position-vertical-relative:paragraph;z-index:-16346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82828"/>
                      <w:spacing w:val="0"/>
                      <w:w w:val="55"/>
                      <w:position w:val="-1"/>
                    </w:rPr>
                    <w:t>·-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1"/>
        </w:rPr>
        <w:t>&gt;.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624" w:lineRule="exact"/>
        <w:ind w:left="2345" w:right="2183"/>
        <w:jc w:val="center"/>
        <w:tabs>
          <w:tab w:pos="386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45454"/>
          <w:spacing w:val="0"/>
          <w:w w:val="145"/>
          <w:b/>
          <w:bCs/>
          <w:position w:val="-29"/>
        </w:rPr>
        <w:t>i</w:t>
      </w:r>
      <w:r>
        <w:rPr>
          <w:rFonts w:ascii="Arial" w:hAnsi="Arial" w:cs="Arial" w:eastAsia="Arial"/>
          <w:sz w:val="12"/>
          <w:szCs w:val="12"/>
          <w:color w:val="545454"/>
          <w:spacing w:val="-10"/>
          <w:w w:val="145"/>
          <w:b/>
          <w:bCs/>
          <w:position w:val="-29"/>
        </w:rPr>
        <w:t> </w:t>
      </w:r>
      <w:r>
        <w:rPr>
          <w:rFonts w:ascii="Arial" w:hAnsi="Arial" w:cs="Arial" w:eastAsia="Arial"/>
          <w:sz w:val="78"/>
          <w:szCs w:val="78"/>
          <w:color w:val="545D8C"/>
          <w:spacing w:val="-116"/>
          <w:w w:val="87"/>
          <w:position w:val="-23"/>
        </w:rPr>
        <w:t>l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87"/>
          <w:position w:val="-29"/>
        </w:rPr>
        <w:t>·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82"/>
          <w:position w:val="-29"/>
        </w:rPr>
        <w:t>,-</w:t>
      </w:r>
      <w:r>
        <w:rPr>
          <w:rFonts w:ascii="Arial" w:hAnsi="Arial" w:cs="Arial" w:eastAsia="Arial"/>
          <w:sz w:val="12"/>
          <w:szCs w:val="12"/>
          <w:color w:val="282828"/>
          <w:spacing w:val="-12"/>
          <w:w w:val="82"/>
          <w:position w:val="-29"/>
        </w:rPr>
        <w:t>'</w:t>
      </w:r>
      <w:r>
        <w:rPr>
          <w:rFonts w:ascii="Arial" w:hAnsi="Arial" w:cs="Arial" w:eastAsia="Arial"/>
          <w:sz w:val="78"/>
          <w:szCs w:val="78"/>
          <w:color w:val="545D8C"/>
          <w:spacing w:val="-337"/>
          <w:w w:val="87"/>
          <w:position w:val="-23"/>
        </w:rPr>
        <w:t>k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19"/>
          <w:position w:val="-29"/>
        </w:rPr>
        <w:t>: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29"/>
        </w:rPr>
        <w:t>    </w:t>
      </w:r>
      <w:r>
        <w:rPr>
          <w:rFonts w:ascii="Arial" w:hAnsi="Arial" w:cs="Arial" w:eastAsia="Arial"/>
          <w:sz w:val="12"/>
          <w:szCs w:val="12"/>
          <w:color w:val="282828"/>
          <w:spacing w:val="-14"/>
          <w:w w:val="100"/>
          <w:position w:val="-29"/>
        </w:rPr>
        <w:t> 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43"/>
          <w:position w:val="-29"/>
        </w:rPr>
        <w:t>ı'.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43"/>
          <w:position w:val="-29"/>
        </w:rPr>
        <w:t>)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43"/>
          <w:position w:val="-29"/>
        </w:rPr>
        <w:t>  </w:t>
      </w:r>
      <w:r>
        <w:rPr>
          <w:rFonts w:ascii="Arial" w:hAnsi="Arial" w:cs="Arial" w:eastAsia="Arial"/>
          <w:sz w:val="6"/>
          <w:szCs w:val="6"/>
          <w:color w:val="282828"/>
          <w:spacing w:val="3"/>
          <w:w w:val="143"/>
          <w:position w:val="-29"/>
        </w:rPr>
        <w:t> </w:t>
      </w:r>
      <w:r>
        <w:rPr>
          <w:rFonts w:ascii="Arial" w:hAnsi="Arial" w:cs="Arial" w:eastAsia="Arial"/>
          <w:sz w:val="8"/>
          <w:szCs w:val="8"/>
          <w:color w:val="3D3D3D"/>
          <w:spacing w:val="0"/>
          <w:w w:val="53"/>
          <w:position w:val="-29"/>
        </w:rPr>
        <w:t>&lt;'</w:t>
      </w:r>
      <w:r>
        <w:rPr>
          <w:rFonts w:ascii="Arial" w:hAnsi="Arial" w:cs="Arial" w:eastAsia="Arial"/>
          <w:sz w:val="8"/>
          <w:szCs w:val="8"/>
          <w:color w:val="3D3D3D"/>
          <w:spacing w:val="0"/>
          <w:w w:val="53"/>
          <w:position w:val="-29"/>
        </w:rPr>
        <w:t>   </w:t>
      </w:r>
      <w:r>
        <w:rPr>
          <w:rFonts w:ascii="Arial" w:hAnsi="Arial" w:cs="Arial" w:eastAsia="Arial"/>
          <w:sz w:val="8"/>
          <w:szCs w:val="8"/>
          <w:color w:val="3D3D3D"/>
          <w:spacing w:val="11"/>
          <w:w w:val="53"/>
          <w:position w:val="-29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i/>
          <w:position w:val="-29"/>
        </w:rPr>
        <w:t>l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i/>
          <w:position w:val="-29"/>
        </w:rPr>
        <w:t>:</w:t>
      </w:r>
      <w:r>
        <w:rPr>
          <w:rFonts w:ascii="Arial" w:hAnsi="Arial" w:cs="Arial" w:eastAsia="Arial"/>
          <w:sz w:val="12"/>
          <w:szCs w:val="12"/>
          <w:color w:val="282828"/>
          <w:spacing w:val="3"/>
          <w:w w:val="100"/>
          <w:i/>
          <w:position w:val="-29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46"/>
          <w:position w:val="-29"/>
        </w:rPr>
        <w:t>....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46"/>
          <w:position w:val="-29"/>
        </w:rPr>
        <w:t>    </w:t>
      </w:r>
      <w:r>
        <w:rPr>
          <w:rFonts w:ascii="Arial" w:hAnsi="Arial" w:cs="Arial" w:eastAsia="Arial"/>
          <w:sz w:val="12"/>
          <w:szCs w:val="12"/>
          <w:color w:val="282828"/>
          <w:spacing w:val="3"/>
          <w:w w:val="46"/>
          <w:position w:val="-29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29"/>
        </w:rPr>
        <w:t>·</w:t>
      </w:r>
      <w:r>
        <w:rPr>
          <w:rFonts w:ascii="Arial" w:hAnsi="Arial" w:cs="Arial" w:eastAsia="Arial"/>
          <w:sz w:val="12"/>
          <w:szCs w:val="12"/>
          <w:color w:val="282828"/>
          <w:spacing w:val="-27"/>
          <w:w w:val="100"/>
          <w:position w:val="-29"/>
        </w:rPr>
        <w:t> </w:t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12"/>
          <w:szCs w:val="12"/>
          <w:color w:val="282828"/>
          <w:spacing w:val="0"/>
          <w:w w:val="116"/>
          <w:position w:val="-29"/>
        </w:rPr>
        <w:t>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82828"/>
          <w:w w:val="80"/>
          <w:b/>
          <w:bCs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-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42"/>
          <w:b/>
          <w:bCs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42"/>
          <w:b/>
          <w:bCs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20"/>
          <w:w w:val="4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42"/>
          <w:b/>
          <w:bCs/>
        </w:rPr>
        <w:t>MaYıS'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13"/>
          <w:w w:val="42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4"/>
          <w:b/>
          <w:bCs/>
        </w:rPr>
        <w:t>Hı1V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4"/>
          <w:b/>
          <w:bCs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12"/>
          <w:w w:val="54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8A8A8"/>
          <w:spacing w:val="0"/>
          <w:w w:val="67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42" w:lineRule="exact"/>
        <w:ind w:left="371" w:right="1526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506.113464pt;margin-top:1.416393pt;width:.1pt;height:14.324708pt;mso-position-horizontal-relative:page;mso-position-vertical-relative:paragraph;z-index:-16360" coordorigin="10122,28" coordsize="2,286">
            <v:shape style="position:absolute;left:10122;top:28;width:2;height:286" coordorigin="10122,28" coordsize="0,286" path="m10122,315l10122,28e" filled="f" stroked="t" strokeweight="1.43791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8"/>
          <w:szCs w:val="18"/>
          <w:color w:val="8E9093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8"/>
          <w:szCs w:val="18"/>
          <w:color w:val="8E9093"/>
          <w:spacing w:val="-4"/>
          <w:w w:val="100"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6E6E6E"/>
          <w:spacing w:val="0"/>
          <w:w w:val="98"/>
          <w:position w:val="-5"/>
        </w:rPr>
        <w:t>..</w:t>
      </w:r>
      <w:r>
        <w:rPr>
          <w:rFonts w:ascii="Arial" w:hAnsi="Arial" w:cs="Arial" w:eastAsia="Arial"/>
          <w:sz w:val="29"/>
          <w:szCs w:val="29"/>
          <w:color w:val="6E6E6E"/>
          <w:spacing w:val="-22"/>
          <w:w w:val="99"/>
          <w:position w:val="-5"/>
        </w:rPr>
        <w:t>-</w:t>
      </w:r>
      <w:r>
        <w:rPr>
          <w:rFonts w:ascii="Arial" w:hAnsi="Arial" w:cs="Arial" w:eastAsia="Arial"/>
          <w:sz w:val="29"/>
          <w:szCs w:val="29"/>
          <w:color w:val="282828"/>
          <w:spacing w:val="-22"/>
          <w:w w:val="83"/>
          <w:position w:val="-5"/>
        </w:rPr>
      </w:r>
      <w:r>
        <w:rPr>
          <w:rFonts w:ascii="Arial" w:hAnsi="Arial" w:cs="Arial" w:eastAsia="Arial"/>
          <w:sz w:val="29"/>
          <w:szCs w:val="29"/>
          <w:color w:val="282828"/>
          <w:spacing w:val="4"/>
          <w:w w:val="83"/>
          <w:shadow/>
          <w:position w:val="-5"/>
        </w:rPr>
        <w:t>·</w:t>
      </w:r>
      <w:r>
        <w:rPr>
          <w:rFonts w:ascii="Arial" w:hAnsi="Arial" w:cs="Arial" w:eastAsia="Arial"/>
          <w:sz w:val="29"/>
          <w:szCs w:val="29"/>
          <w:color w:val="282828"/>
          <w:spacing w:val="4"/>
          <w:w w:val="83"/>
          <w:shadow/>
          <w:position w:val="-5"/>
        </w:rPr>
      </w:r>
      <w:r>
        <w:rPr>
          <w:rFonts w:ascii="Arial" w:hAnsi="Arial" w:cs="Arial" w:eastAsia="Arial"/>
          <w:sz w:val="29"/>
          <w:szCs w:val="29"/>
          <w:color w:val="282828"/>
          <w:spacing w:val="4"/>
          <w:w w:val="83"/>
          <w:position w:val="-5"/>
        </w:rPr>
      </w:r>
      <w:r>
        <w:rPr>
          <w:rFonts w:ascii="Arial" w:hAnsi="Arial" w:cs="Arial" w:eastAsia="Arial"/>
          <w:sz w:val="29"/>
          <w:szCs w:val="29"/>
          <w:color w:val="282828"/>
          <w:spacing w:val="4"/>
          <w:w w:val="83"/>
          <w:position w:val="-5"/>
        </w:rPr>
      </w:r>
      <w:r>
        <w:rPr>
          <w:rFonts w:ascii="Arial" w:hAnsi="Arial" w:cs="Arial" w:eastAsia="Arial"/>
          <w:sz w:val="26"/>
          <w:szCs w:val="26"/>
          <w:color w:val="6E6E6E"/>
          <w:spacing w:val="-13"/>
          <w:w w:val="66"/>
          <w:position w:val="-5"/>
        </w:rPr>
        <w:t>;</w:t>
      </w:r>
      <w:r>
        <w:rPr>
          <w:rFonts w:ascii="Arial" w:hAnsi="Arial" w:cs="Arial" w:eastAsia="Arial"/>
          <w:sz w:val="26"/>
          <w:szCs w:val="26"/>
          <w:color w:val="8E9093"/>
          <w:spacing w:val="-64"/>
          <w:w w:val="74"/>
          <w:position w:val="-5"/>
        </w:rPr>
        <w:t>·</w:t>
      </w:r>
      <w:r>
        <w:rPr>
          <w:rFonts w:ascii="Arial" w:hAnsi="Arial" w:cs="Arial" w:eastAsia="Arial"/>
          <w:sz w:val="26"/>
          <w:szCs w:val="26"/>
          <w:color w:val="6E6E6E"/>
          <w:spacing w:val="9"/>
          <w:w w:val="66"/>
          <w:position w:val="-5"/>
        </w:rPr>
        <w:t>: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53"/>
          <w:position w:val="-5"/>
        </w:rPr>
        <w:t>.....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-19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83"/>
          <w:position w:val="-5"/>
        </w:rPr>
        <w:t>--</w:t>
      </w:r>
      <w:r>
        <w:rPr>
          <w:rFonts w:ascii="Arial" w:hAnsi="Arial" w:cs="Arial" w:eastAsia="Arial"/>
          <w:sz w:val="21"/>
          <w:szCs w:val="21"/>
          <w:color w:val="282828"/>
          <w:spacing w:val="20"/>
          <w:w w:val="83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A8A8A8"/>
          <w:spacing w:val="0"/>
          <w:w w:val="45"/>
          <w:position w:val="-5"/>
        </w:rPr>
        <w:t>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465" w:lineRule="exact"/>
        <w:ind w:left="19" w:right="-20"/>
        <w:jc w:val="left"/>
        <w:rPr>
          <w:rFonts w:ascii="Arial" w:hAnsi="Arial" w:cs="Arial" w:eastAsia="Arial"/>
          <w:sz w:val="52"/>
          <w:szCs w:val="52"/>
        </w:rPr>
      </w:pPr>
      <w:rPr/>
      <w:r>
        <w:rPr/>
        <w:pict>
          <v:group style="position:absolute;margin-left:447.354004pt;margin-top:7.362207pt;width:.1pt;height:13.642579pt;mso-position-horizontal-relative:page;mso-position-vertical-relative:paragraph;z-index:-16359" coordorigin="8947,147" coordsize="2,273">
            <v:shape style="position:absolute;left:8947;top:147;width:2;height:273" coordorigin="8947,147" coordsize="0,273" path="m8947,420l8947,147e" filled="f" stroked="t" strokeweight="1.468pt" strokecolor="#EBEDED">
              <v:path arrowok="t"/>
            </v:shape>
          </v:group>
          <w10:wrap type="none"/>
        </w:pict>
      </w:r>
      <w:r>
        <w:rPr/>
        <w:pict>
          <v:group style="position:absolute;margin-left:492.503143pt;margin-top:22.523331pt;width:.1pt;height:16.827393pt;mso-position-horizontal-relative:page;mso-position-vertical-relative:paragraph;z-index:-16358" coordorigin="9850,450" coordsize="2,337">
            <v:shape style="position:absolute;left:9850;top:450;width:2;height:337" coordorigin="9850,450" coordsize="0,337" path="m9850,787l9850,450e" filled="f" stroked="t" strokeweight="2.8812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3D3D3D"/>
          <w:spacing w:val="5"/>
          <w:w w:val="209"/>
          <w:position w:val="-3"/>
        </w:rPr>
        <w:t>İ</w:t>
      </w:r>
      <w:r>
        <w:rPr>
          <w:rFonts w:ascii="Arial" w:hAnsi="Arial" w:cs="Arial" w:eastAsia="Arial"/>
          <w:sz w:val="20"/>
          <w:szCs w:val="20"/>
          <w:color w:val="545454"/>
          <w:spacing w:val="0"/>
          <w:w w:val="113"/>
          <w:position w:val="2"/>
        </w:rPr>
        <w:t>t</w:t>
      </w:r>
      <w:r>
        <w:rPr>
          <w:rFonts w:ascii="Arial" w:hAnsi="Arial" w:cs="Arial" w:eastAsia="Arial"/>
          <w:sz w:val="20"/>
          <w:szCs w:val="20"/>
          <w:color w:val="545454"/>
          <w:spacing w:val="-1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71"/>
          <w:position w:val="2"/>
        </w:rPr>
        <w:t>'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71"/>
          <w:position w:val="2"/>
        </w:rPr>
        <w:t>   </w:t>
      </w:r>
      <w:r>
        <w:rPr>
          <w:rFonts w:ascii="Arial" w:hAnsi="Arial" w:cs="Arial" w:eastAsia="Arial"/>
          <w:sz w:val="20"/>
          <w:szCs w:val="20"/>
          <w:color w:val="A8A8A8"/>
          <w:spacing w:val="19"/>
          <w:w w:val="71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310"/>
          <w:position w:val="2"/>
        </w:rPr>
        <w:t>)</w:t>
      </w:r>
      <w:r>
        <w:rPr>
          <w:rFonts w:ascii="Arial" w:hAnsi="Arial" w:cs="Arial" w:eastAsia="Arial"/>
          <w:sz w:val="20"/>
          <w:szCs w:val="20"/>
          <w:color w:val="3D3D3D"/>
          <w:spacing w:val="-101"/>
          <w:w w:val="31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62"/>
          <w:position w:val="2"/>
        </w:rPr>
        <w:t>':'</w:t>
      </w:r>
      <w:r>
        <w:rPr>
          <w:rFonts w:ascii="Arial" w:hAnsi="Arial" w:cs="Arial" w:eastAsia="Arial"/>
          <w:sz w:val="20"/>
          <w:szCs w:val="20"/>
          <w:color w:val="6E6E6E"/>
          <w:spacing w:val="-28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A8A8A8"/>
          <w:spacing w:val="0"/>
          <w:w w:val="71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A8A8A8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6E6E"/>
          <w:spacing w:val="-1"/>
          <w:w w:val="86"/>
          <w:position w:val="-3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3D3D3D"/>
          <w:spacing w:val="0"/>
          <w:w w:val="51"/>
          <w:position w:val="2"/>
        </w:rPr>
        <w:t>.ı:ı</w:t>
      </w:r>
      <w:r>
        <w:rPr>
          <w:rFonts w:ascii="Times New Roman" w:hAnsi="Times New Roman" w:cs="Times New Roman" w:eastAsia="Times New Roman"/>
          <w:sz w:val="41"/>
          <w:szCs w:val="41"/>
          <w:color w:val="3D3D3D"/>
          <w:spacing w:val="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8E9093"/>
          <w:spacing w:val="0"/>
          <w:w w:val="65"/>
          <w:position w:val="2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8E9093"/>
          <w:spacing w:val="0"/>
          <w:w w:val="65"/>
          <w:position w:val="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8E9093"/>
          <w:spacing w:val="5"/>
          <w:w w:val="65"/>
          <w:position w:val="2"/>
        </w:rPr>
        <w:t> </w:t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48"/>
          <w:position w:val="2"/>
        </w:rPr>
        <w:t>ıı</w:t>
      </w:r>
      <w:r>
        <w:rPr>
          <w:rFonts w:ascii="Arial" w:hAnsi="Arial" w:cs="Arial" w:eastAsia="Arial"/>
          <w:sz w:val="52"/>
          <w:szCs w:val="52"/>
          <w:color w:val="282828"/>
          <w:spacing w:val="-49"/>
          <w:w w:val="48"/>
          <w:position w:val="2"/>
        </w:rPr>
        <w:t>;</w:t>
      </w:r>
      <w:r>
        <w:rPr>
          <w:rFonts w:ascii="Arial" w:hAnsi="Arial" w:cs="Arial" w:eastAsia="Arial"/>
          <w:sz w:val="52"/>
          <w:szCs w:val="52"/>
          <w:color w:val="545454"/>
          <w:spacing w:val="-114"/>
          <w:w w:val="112"/>
          <w:position w:val="2"/>
        </w:rPr>
        <w:t>\</w:t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48"/>
          <w:position w:val="2"/>
        </w:rPr>
        <w:t>: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  <w:cols w:num="2" w:equalWidth="0">
            <w:col w:w="6310" w:space="2296"/>
            <w:col w:w="3014"/>
          </w:cols>
        </w:sectPr>
      </w:pPr>
      <w:rPr/>
    </w:p>
    <w:p>
      <w:pPr>
        <w:spacing w:before="48" w:after="0" w:line="178" w:lineRule="exact"/>
        <w:ind w:left="2394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0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0"/>
          <w:position w:val="-5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0"/>
          <w:position w:val="-5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3"/>
          <w:w w:val="6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7"/>
          <w:position w:val="-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2"/>
          <w:w w:val="127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2"/>
          <w:position w:val="-5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5"/>
          <w:w w:val="62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5"/>
        </w:rPr>
        <w:t>,/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5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2"/>
          <w:position w:val="-5"/>
        </w:rPr>
        <w:t>ı':_.,,.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2"/>
          <w:position w:val="-5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62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  <w:position w:val="-5"/>
        </w:rPr>
        <w:t>kez</w:t>
      </w:r>
      <w:r>
        <w:rPr>
          <w:rFonts w:ascii="Arial" w:hAnsi="Arial" w:cs="Arial" w:eastAsia="Arial"/>
          <w:sz w:val="20"/>
          <w:szCs w:val="20"/>
          <w:color w:val="282828"/>
          <w:spacing w:val="-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Bol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94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4"/>
          <w:position w:val="-5"/>
        </w:rPr>
        <w:t>e.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right="-20"/>
        <w:jc w:val="left"/>
        <w:tabs>
          <w:tab w:pos="3560" w:val="left"/>
          <w:tab w:pos="4760" w:val="left"/>
          <w:tab w:pos="51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444969"/>
          <w:spacing w:val="0"/>
          <w:w w:val="436"/>
          <w:position w:val="-4"/>
        </w:rPr>
        <w:t>uz</w:t>
      </w:r>
      <w:r>
        <w:rPr>
          <w:rFonts w:ascii="Arial" w:hAnsi="Arial" w:cs="Arial" w:eastAsia="Arial"/>
          <w:sz w:val="26"/>
          <w:szCs w:val="26"/>
          <w:color w:val="44496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44496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13"/>
          <w:w w:val="48"/>
          <w:position w:val="-2"/>
        </w:rPr>
        <w:t>H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46"/>
          <w:position w:val="-2"/>
        </w:rPr>
        <w:t>J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45"/>
          <w:position w:val="-2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0"/>
          <w:w w:val="125"/>
          <w:position w:val="-2"/>
        </w:rPr>
        <w:t>iil</w:t>
      </w:r>
      <w:r>
        <w:rPr>
          <w:rFonts w:ascii="Times New Roman" w:hAnsi="Times New Roman" w:cs="Times New Roman" w:eastAsia="Times New Roman"/>
          <w:sz w:val="25"/>
          <w:szCs w:val="25"/>
          <w:color w:val="282828"/>
          <w:spacing w:val="13"/>
          <w:w w:val="125"/>
          <w:position w:val="-2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25"/>
          <w:position w:val="-2"/>
        </w:rPr>
        <w:t>n:r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-72"/>
          <w:w w:val="125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A8A8A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5"/>
          <w:szCs w:val="25"/>
          <w:color w:val="545454"/>
          <w:spacing w:val="0"/>
          <w:w w:val="108"/>
          <w:position w:val="-2"/>
        </w:rPr>
        <w:t>'II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  <w:cols w:num="2" w:equalWidth="0">
            <w:col w:w="4394" w:space="541"/>
            <w:col w:w="6685"/>
          </w:cols>
        </w:sectPr>
      </w:pPr>
      <w:rPr/>
    </w:p>
    <w:p>
      <w:pPr>
        <w:spacing w:before="0" w:after="0" w:line="398" w:lineRule="exact"/>
        <w:ind w:left="2423" w:right="-20"/>
        <w:jc w:val="left"/>
        <w:tabs>
          <w:tab w:pos="5380" w:val="left"/>
          <w:tab w:pos="8480" w:val="left"/>
          <w:tab w:pos="100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435.600006pt;margin-top:11.964408pt;width:2.88pt;height:22.08pt;mso-position-horizontal-relative:page;mso-position-vertical-relative:paragraph;z-index:-16362" coordorigin="8712,239" coordsize="58,442">
            <v:group style="position:absolute;left:8741;top:268;width:2;height:120" coordorigin="8741,268" coordsize="2,120">
              <v:shape style="position:absolute;left:8741;top:268;width:2;height:120" coordorigin="8741,268" coordsize="0,120" path="m8741,388l8741,268e" filled="f" stroked="t" strokeweight="2.88pt" strokecolor="#484848">
                <v:path arrowok="t"/>
              </v:shape>
            </v:group>
            <v:group style="position:absolute;left:8736;top:359;width:2;height:312" coordorigin="8736,359" coordsize="2,312">
              <v:shape style="position:absolute;left:8736;top:359;width:2;height:312" coordorigin="8736,359" coordsize="0,312" path="m8736,671l8736,359e" filled="f" stroked="t" strokeweight=".96pt" strokecolor="#4F4F4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9.017517pt;margin-top:-14.028561pt;width:.1pt;height:16.625977pt;mso-position-horizontal-relative:page;mso-position-vertical-relative:paragraph;z-index:-16357" coordorigin="10580,-281" coordsize="2,333">
            <v:shape style="position:absolute;left:10580;top:-281;width:2;height:333" coordorigin="10580,-281" coordsize="0,333" path="m10580,-281l10580,52,10580,-281x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32.479980pt;margin-top:14.00643pt;width:.1pt;height:6.13916pt;mso-position-horizontal-relative:page;mso-position-vertical-relative:paragraph;z-index:-16356" coordorigin="10650,280" coordsize="2,123">
            <v:shape style="position:absolute;left:10650;top:280;width:2;height:123" coordorigin="10650,280" coordsize="0,123" path="m10650,403l10650,280e" filled="f" stroked="t" strokeweight="1.88398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640015pt;margin-top:9.770947pt;width:92.983992pt;height:11pt;mso-position-horizontal-relative:page;mso-position-vertical-relative:paragraph;z-index:-16347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tabs>
                      <w:tab w:pos="1820" w:val="left"/>
                    </w:tabs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8E9093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8E9093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8E9093"/>
                      <w:spacing w:val="52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45454"/>
                      <w:spacing w:val="7"/>
                      <w:w w:val="100"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E6E6E"/>
                      <w:spacing w:val="0"/>
                      <w:w w:val="100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E6E6E"/>
                      <w:spacing w:val="-5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E6E6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6E6E6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BDBFC3"/>
                      <w:spacing w:val="0"/>
                      <w:w w:val="67"/>
                    </w:rPr>
                    <w:t>&gt;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82828"/>
          <w:spacing w:val="0"/>
          <w:w w:val="123"/>
          <w:position w:val="9"/>
        </w:rPr>
        <w:t>!.f':;sta</w:t>
      </w:r>
      <w:r>
        <w:rPr>
          <w:rFonts w:ascii="Arial" w:hAnsi="Arial" w:cs="Arial" w:eastAsia="Arial"/>
          <w:sz w:val="17"/>
          <w:szCs w:val="17"/>
          <w:color w:val="282828"/>
          <w:spacing w:val="20"/>
          <w:w w:val="123"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123"/>
          <w:position w:val="9"/>
        </w:rPr>
        <w:t>(</w:t>
      </w:r>
      <w:r>
        <w:rPr>
          <w:rFonts w:ascii="Arial" w:hAnsi="Arial" w:cs="Arial" w:eastAsia="Arial"/>
          <w:sz w:val="11"/>
          <w:szCs w:val="11"/>
          <w:color w:val="282828"/>
          <w:spacing w:val="13"/>
          <w:w w:val="123"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282828"/>
          <w:spacing w:val="0"/>
          <w:w w:val="123"/>
          <w:position w:val="9"/>
        </w:rPr>
        <w:t>ı</w:t>
      </w:r>
      <w:r>
        <w:rPr>
          <w:rFonts w:ascii="Arial" w:hAnsi="Arial" w:cs="Arial" w:eastAsia="Arial"/>
          <w:sz w:val="11"/>
          <w:szCs w:val="11"/>
          <w:color w:val="282828"/>
          <w:spacing w:val="-13"/>
          <w:w w:val="123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  <w:position w:val="9"/>
        </w:rPr>
        <w:t>rupla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3"/>
          <w:position w:val="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8"/>
          <w:w w:val="123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9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9"/>
        </w:rPr>
        <w:t>ırı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100"/>
          <w:position w:val="-4"/>
        </w:rPr>
        <w:t>"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51"/>
          <w:position w:val="-4"/>
        </w:rPr>
        <w:t>\i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3"/>
          <w:w w:val="51"/>
          <w:position w:val="-4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51"/>
          <w:position w:val="-4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41"/>
          <w:w w:val="51"/>
          <w:position w:val="-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-27"/>
          <w:w w:val="143"/>
          <w:position w:val="-4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55"/>
          <w:position w:val="-4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12"/>
          <w:w w:val="54"/>
          <w:position w:val="-4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0"/>
          <w:w w:val="42"/>
          <w:position w:val="-4"/>
        </w:rPr>
        <w:t>l7</w:t>
      </w:r>
      <w:r>
        <w:rPr>
          <w:rFonts w:ascii="Times New Roman" w:hAnsi="Times New Roman" w:cs="Times New Roman" w:eastAsia="Times New Roman"/>
          <w:sz w:val="34"/>
          <w:szCs w:val="34"/>
          <w:color w:val="6E6E6E"/>
          <w:spacing w:val="9"/>
          <w:w w:val="43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45D8C"/>
          <w:spacing w:val="0"/>
          <w:w w:val="365"/>
          <w:position w:val="-4"/>
        </w:rPr>
        <w:t>h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right="971"/>
        <w:jc w:val="right"/>
        <w:tabs>
          <w:tab w:pos="126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v:group style="position:absolute;margin-left:451.10202pt;margin-top:11.837172pt;width:.1pt;height:10.769532pt;mso-position-horizontal-relative:page;mso-position-vertical-relative:paragraph;z-index:-16355" coordorigin="9022,237" coordsize="2,215">
            <v:shape style="position:absolute;left:9022;top:237;width:2;height:215" coordorigin="9022,237" coordsize="0,215" path="m9022,452l9022,237e" filled="f" stroked="t" strokeweight="3.44pt" strokecolor="#EBEDED">
              <v:path arrowok="t"/>
            </v:shape>
          </v:group>
          <w10:wrap type="none"/>
        </w:pict>
      </w:r>
      <w:r>
        <w:rPr/>
        <w:pict>
          <v:group style="position:absolute;margin-left:506.39801pt;margin-top:10.187171pt;width:5.165250pt;height:19.254805pt;mso-position-horizontal-relative:page;mso-position-vertical-relative:paragraph;z-index:-16354" coordorigin="10128,204" coordsize="103,385">
            <v:group style="position:absolute;left:10161;top:237;width:2;height:215" coordorigin="10161,237" coordsize="2,215">
              <v:shape style="position:absolute;left:10161;top:237;width:2;height:215" coordorigin="10161,237" coordsize="0,215" path="m10161,452l10161,237e" filled="f" stroked="t" strokeweight="3.3pt" strokecolor="#EBEDED">
                <v:path arrowok="t"/>
              </v:shape>
            </v:group>
            <v:group style="position:absolute;left:10214;top:423;width:2;height:148" coordorigin="10214,423" coordsize="2,148">
              <v:shape style="position:absolute;left:10214;top:423;width:2;height:148" coordorigin="10214,423" coordsize="0,148" path="m10214,571l10214,423e" filled="f" stroked="t" strokeweight="1.76375pt" strokecolor="#EB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0.608032pt;margin-top:11.966079pt;width:4.55872pt;height:10.640626pt;mso-position-horizontal-relative:page;mso-position-vertical-relative:paragraph;z-index:-16353" coordorigin="10412,239" coordsize="91,213">
            <v:shape style="position:absolute;left:10412;top:239;width:91;height:213" coordorigin="10412,239" coordsize="91,213" path="m10412,239l10503,239,10503,452,10412,452,10412,239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545454"/>
          <w:w w:val="206"/>
          <w:i/>
        </w:rPr>
        <w:t>!il'</w:t>
      </w:r>
      <w:r>
        <w:rPr>
          <w:rFonts w:ascii="Arial" w:hAnsi="Arial" w:cs="Arial" w:eastAsia="Arial"/>
          <w:sz w:val="16"/>
          <w:szCs w:val="16"/>
          <w:color w:val="545454"/>
          <w:w w:val="207"/>
          <w:i/>
        </w:rPr>
        <w:t>)</w:t>
      </w:r>
      <w:r>
        <w:rPr>
          <w:rFonts w:ascii="Arial" w:hAnsi="Arial" w:cs="Arial" w:eastAsia="Arial"/>
          <w:sz w:val="16"/>
          <w:szCs w:val="16"/>
          <w:color w:val="282828"/>
          <w:w w:val="60"/>
          <w:i/>
        </w:rPr>
        <w:t>·;.</w:t>
      </w:r>
      <w:r>
        <w:rPr>
          <w:rFonts w:ascii="Arial" w:hAnsi="Arial" w:cs="Arial" w:eastAsia="Arial"/>
          <w:sz w:val="16"/>
          <w:szCs w:val="16"/>
          <w:color w:val="282828"/>
          <w:w w:val="100"/>
          <w:i/>
        </w:rPr>
        <w:t>  </w:t>
      </w:r>
      <w:r>
        <w:rPr>
          <w:rFonts w:ascii="Arial" w:hAnsi="Arial" w:cs="Arial" w:eastAsia="Arial"/>
          <w:sz w:val="16"/>
          <w:szCs w:val="16"/>
          <w:color w:val="282828"/>
          <w:spacing w:val="11"/>
          <w:w w:val="100"/>
          <w:i/>
        </w:rPr>
        <w:t> </w:t>
      </w:r>
      <w:r>
        <w:rPr>
          <w:rFonts w:ascii="Arial" w:hAnsi="Arial" w:cs="Arial" w:eastAsia="Arial"/>
          <w:sz w:val="13"/>
          <w:szCs w:val="13"/>
          <w:color w:val="282828"/>
          <w:spacing w:val="8"/>
          <w:w w:val="98"/>
        </w:rPr>
        <w:t>1</w:t>
      </w:r>
      <w:r>
        <w:rPr>
          <w:rFonts w:ascii="Arial" w:hAnsi="Arial" w:cs="Arial" w:eastAsia="Arial"/>
          <w:sz w:val="13"/>
          <w:szCs w:val="13"/>
          <w:color w:val="282828"/>
          <w:spacing w:val="0"/>
          <w:w w:val="98"/>
        </w:rPr>
        <w:t>•</w:t>
      </w:r>
      <w:r>
        <w:rPr>
          <w:rFonts w:ascii="Arial" w:hAnsi="Arial" w:cs="Arial" w:eastAsia="Arial"/>
          <w:sz w:val="13"/>
          <w:szCs w:val="13"/>
          <w:color w:val="282828"/>
          <w:spacing w:val="-25"/>
          <w:w w:val="97"/>
        </w:rPr>
        <w:t>.</w:t>
      </w:r>
      <w:r>
        <w:rPr>
          <w:rFonts w:ascii="Arial" w:hAnsi="Arial" w:cs="Arial" w:eastAsia="Arial"/>
          <w:sz w:val="13"/>
          <w:szCs w:val="13"/>
          <w:color w:val="545454"/>
          <w:spacing w:val="-21"/>
          <w:w w:val="148"/>
        </w:rPr>
        <w:t>·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113"/>
        </w:rPr>
        <w:t>,;'</w:t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6E6E6E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6E6E6E"/>
          <w:spacing w:val="-47"/>
          <w:w w:val="49"/>
          <w:i/>
        </w:rPr>
        <w:t>;</w:t>
      </w:r>
      <w:r>
        <w:rPr>
          <w:rFonts w:ascii="Arial" w:hAnsi="Arial" w:cs="Arial" w:eastAsia="Arial"/>
          <w:sz w:val="28"/>
          <w:szCs w:val="28"/>
          <w:color w:val="444969"/>
          <w:spacing w:val="0"/>
          <w:w w:val="88"/>
          <w:i/>
        </w:rPr>
        <w:t>"'S</w:t>
      </w:r>
      <w:r>
        <w:rPr>
          <w:rFonts w:ascii="Arial" w:hAnsi="Arial" w:cs="Arial" w:eastAsia="Arial"/>
          <w:sz w:val="28"/>
          <w:szCs w:val="28"/>
          <w:color w:val="444969"/>
          <w:spacing w:val="-33"/>
          <w:w w:val="89"/>
          <w:i/>
        </w:rPr>
        <w:t>i</w:t>
      </w:r>
      <w:r>
        <w:rPr>
          <w:rFonts w:ascii="Arial" w:hAnsi="Arial" w:cs="Arial" w:eastAsia="Arial"/>
          <w:sz w:val="28"/>
          <w:szCs w:val="28"/>
          <w:color w:val="6E6E6E"/>
          <w:spacing w:val="-5"/>
          <w:w w:val="42"/>
          <w:i/>
        </w:rPr>
        <w:t>&gt;</w:t>
      </w:r>
      <w:r>
        <w:rPr>
          <w:rFonts w:ascii="Arial" w:hAnsi="Arial" w:cs="Arial" w:eastAsia="Arial"/>
          <w:sz w:val="28"/>
          <w:szCs w:val="28"/>
          <w:color w:val="8E9093"/>
          <w:spacing w:val="0"/>
          <w:w w:val="149"/>
          <w:i/>
        </w:rPr>
        <w:t>-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72" w:lineRule="exact"/>
        <w:ind w:right="1210"/>
        <w:jc w:val="right"/>
        <w:tabs>
          <w:tab w:pos="1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494.848022pt;margin-top:7.435626pt;width:5.95675pt;height:15.846789pt;mso-position-horizontal-relative:page;mso-position-vertical-relative:paragraph;z-index:-16352" coordorigin="9897,149" coordsize="119,317">
            <v:group style="position:absolute;left:9919;top:170;width:2;height:146" coordorigin="9919,170" coordsize="2,146">
              <v:shape style="position:absolute;left:9919;top:170;width:2;height:146" coordorigin="9919,170" coordsize="0,146" path="m9919,317l9919,170e" filled="f" stroked="t" strokeweight="2.159750pt" strokecolor="#EBEDED">
                <v:path arrowok="t"/>
              </v:shape>
            </v:group>
            <v:group style="position:absolute;left:10000;top:329;width:2;height:120" coordorigin="10000,329" coordsize="2,120">
              <v:shape style="position:absolute;left:10000;top:329;width:2;height:120" coordorigin="10000,329" coordsize="0,120" path="m10000,450l10000,329e" filled="f" stroked="t" strokeweight="1.59625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5.360016pt;margin-top:.469812pt;width:8.818160pt;height:30.5pt;mso-position-horizontal-relative:page;mso-position-vertical-relative:paragraph;z-index:-16345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61"/>
                      <w:szCs w:val="61"/>
                      <w:color w:val="48498E"/>
                      <w:spacing w:val="0"/>
                      <w:w w:val="52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2"/>
          <w:w w:val="86"/>
          <w:position w:val="-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BDBFC3"/>
          <w:spacing w:val="0"/>
          <w:w w:val="167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BDBFC3"/>
          <w:spacing w:val="0"/>
          <w:w w:val="100"/>
          <w:position w:val="-1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BDBFC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232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74"/>
          <w:position w:val="-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5"/>
          <w:w w:val="56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61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-16"/>
          <w:w w:val="122"/>
          <w:position w:val="-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2"/>
          <w:w w:val="167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28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-18"/>
          <w:w w:val="122"/>
          <w:position w:val="-1"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BDBFC3"/>
          <w:spacing w:val="0"/>
          <w:w w:val="80"/>
          <w:position w:val="-1"/>
        </w:rPr>
        <w:t>,.</w:t>
      </w:r>
      <w:r>
        <w:rPr>
          <w:rFonts w:ascii="Times New Roman" w:hAnsi="Times New Roman" w:cs="Times New Roman" w:eastAsia="Times New Roman"/>
          <w:sz w:val="16"/>
          <w:szCs w:val="16"/>
          <w:color w:val="BDBFC3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8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118"/>
          <w:i/>
          <w:position w:val="-1"/>
        </w:rPr>
        <w:t>(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9"/>
          <w:w w:val="118"/>
          <w:i/>
          <w:position w:val="-1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0"/>
          <w:w w:val="118"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right="14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503.151764pt;margin-top:7.848424pt;width:.1pt;height:6.024903pt;mso-position-horizontal-relative:page;mso-position-vertical-relative:paragraph;z-index:-16351" coordorigin="10063,157" coordsize="2,120">
            <v:shape style="position:absolute;left:10063;top:157;width:2;height:120" coordorigin="10063,157" coordsize="0,120" path="m10063,277l10063,157e" filled="f" stroked="t" strokeweight="1.967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0"/>
          <w:w w:val="227"/>
          <w:b/>
          <w:bCs/>
        </w:rPr>
        <w:t>4</w:t>
      </w:r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61"/>
          <w:w w:val="227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227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22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38"/>
          <w:w w:val="227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56"/>
        </w:rPr>
        <w:t>f.'·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56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20"/>
          <w:w w:val="5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49"/>
          <w:i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7"/>
          <w:w w:val="50"/>
          <w:i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1"/>
          <w:w w:val="36"/>
          <w:i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07"/>
          <w:i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1"/>
          <w:szCs w:val="1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12"/>
          <w:w w:val="12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45454"/>
          <w:spacing w:val="0"/>
          <w:w w:val="21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23" w:after="0" w:line="20" w:lineRule="exact"/>
        <w:ind w:right="1716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282828"/>
          <w:w w:val="103"/>
          <w:b/>
          <w:bCs/>
          <w:i/>
          <w:position w:val="-7"/>
        </w:rPr>
        <w:t>'Ji..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w w:val="104"/>
          <w:b/>
          <w:bCs/>
          <w:i/>
          <w:position w:val="-7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w w:val="103"/>
          <w:b/>
          <w:bCs/>
          <w:i/>
          <w:position w:val="-7"/>
        </w:rPr>
        <w:t>'''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2"/>
          <w:w w:val="104"/>
          <w:b/>
          <w:bCs/>
          <w:i/>
          <w:position w:val="-7"/>
        </w:rPr>
        <w:t>:</w:t>
      </w:r>
      <w:r>
        <w:rPr>
          <w:rFonts w:ascii="Times New Roman" w:hAnsi="Times New Roman" w:cs="Times New Roman" w:eastAsia="Times New Roman"/>
          <w:sz w:val="9"/>
          <w:szCs w:val="9"/>
          <w:color w:val="A8A8A8"/>
          <w:spacing w:val="-1"/>
          <w:w w:val="133"/>
          <w:b/>
          <w:bCs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0"/>
          <w:w w:val="66"/>
          <w:b/>
          <w:bCs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282828"/>
          <w:spacing w:val="-7"/>
          <w:w w:val="100"/>
          <w:b/>
          <w:bCs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DBFC3"/>
          <w:spacing w:val="0"/>
          <w:w w:val="166"/>
          <w:b/>
          <w:bCs/>
          <w:i/>
          <w:position w:val="-7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140" w:right="160"/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20" w:lineRule="exact"/>
        <w:ind w:left="35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82828"/>
          <w:w w:val="52"/>
          <w:position w:val="-5"/>
        </w:rPr>
        <w:t>:</w:t>
      </w:r>
      <w:r>
        <w:rPr>
          <w:rFonts w:ascii="Arial" w:hAnsi="Arial" w:cs="Arial" w:eastAsia="Arial"/>
          <w:sz w:val="21"/>
          <w:szCs w:val="21"/>
          <w:color w:val="282828"/>
          <w:spacing w:val="-34"/>
          <w:w w:val="52"/>
          <w:position w:val="-5"/>
        </w:rPr>
        <w:t>:</w:t>
      </w:r>
      <w:r>
        <w:rPr>
          <w:rFonts w:ascii="Arial" w:hAnsi="Arial" w:cs="Arial" w:eastAsia="Arial"/>
          <w:sz w:val="33"/>
          <w:szCs w:val="33"/>
          <w:color w:val="282828"/>
          <w:spacing w:val="-70"/>
          <w:w w:val="63"/>
          <w:position w:val="-5"/>
        </w:rPr>
        <w:t>"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52"/>
          <w:position w:val="-5"/>
        </w:rPr>
        <w:t>ı</w:t>
      </w:r>
      <w:r>
        <w:rPr>
          <w:rFonts w:ascii="Arial" w:hAnsi="Arial" w:cs="Arial" w:eastAsia="Arial"/>
          <w:sz w:val="21"/>
          <w:szCs w:val="21"/>
          <w:color w:val="282828"/>
          <w:spacing w:val="-15"/>
          <w:w w:val="52"/>
          <w:position w:val="-5"/>
        </w:rPr>
        <w:t>:</w:t>
      </w:r>
      <w:r>
        <w:rPr>
          <w:rFonts w:ascii="Arial" w:hAnsi="Arial" w:cs="Arial" w:eastAsia="Arial"/>
          <w:sz w:val="33"/>
          <w:szCs w:val="33"/>
          <w:color w:val="282828"/>
          <w:spacing w:val="-41"/>
          <w:w w:val="63"/>
          <w:position w:val="-5"/>
        </w:rPr>
        <w:t>'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52"/>
          <w:position w:val="-5"/>
        </w:rPr>
        <w:t>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38"/>
          <w:szCs w:val="38"/>
          <w:color w:val="545454"/>
          <w:w w:val="61"/>
          <w:b/>
          <w:bCs/>
          <w:position w:val="-2"/>
        </w:rPr>
        <w:t>\</w:t>
      </w:r>
      <w:r>
        <w:rPr>
          <w:rFonts w:ascii="Arial" w:hAnsi="Arial" w:cs="Arial" w:eastAsia="Arial"/>
          <w:sz w:val="38"/>
          <w:szCs w:val="38"/>
          <w:color w:val="545454"/>
          <w:spacing w:val="-3"/>
          <w:w w:val="61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87"/>
          <w:b/>
          <w:bCs/>
          <w:position w:val="-2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6" w:after="0" w:line="475" w:lineRule="exact"/>
        <w:ind w:left="2198" w:right="-20"/>
        <w:jc w:val="left"/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4"/>
          <w:szCs w:val="44"/>
          <w:color w:val="48498E"/>
          <w:spacing w:val="0"/>
          <w:w w:val="100"/>
          <w:i/>
          <w:position w:val="-3"/>
        </w:rPr>
        <w:t>)!</w:t>
      </w:r>
      <w:r>
        <w:rPr>
          <w:rFonts w:ascii="Times New Roman" w:hAnsi="Times New Roman" w:cs="Times New Roman" w:eastAsia="Times New Roman"/>
          <w:sz w:val="44"/>
          <w:szCs w:val="44"/>
          <w:color w:val="48498E"/>
          <w:spacing w:val="-33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38346D"/>
          <w:spacing w:val="-65"/>
          <w:w w:val="61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44"/>
          <w:szCs w:val="44"/>
          <w:color w:val="6E6E6E"/>
          <w:spacing w:val="0"/>
          <w:w w:val="40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84"/>
        <w:jc w:val="left"/>
        <w:tabs>
          <w:tab w:pos="620" w:val="left"/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9"/>
          <w:b/>
          <w:bCs/>
          <w:position w:val="1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9"/>
          <w:b/>
          <w:bCs/>
          <w:position w:val="-5"/>
        </w:rPr>
        <w:t>nTOPÇl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35"/>
          <w:w w:val="79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8"/>
        </w:rPr>
        <w:t>Necmetti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-8"/>
        </w:rPr>
        <w:t>TAŞTAN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545454"/>
          <w:w w:val="485"/>
          <w:b/>
          <w:bCs/>
          <w:i/>
        </w:rPr>
        <w:t>I)</w:t>
      </w:r>
      <w:r>
        <w:rPr>
          <w:rFonts w:ascii="Times New Roman" w:hAnsi="Times New Roman" w:cs="Times New Roman" w:eastAsia="Times New Roman"/>
          <w:sz w:val="8"/>
          <w:szCs w:val="8"/>
          <w:color w:val="282828"/>
          <w:spacing w:val="-11"/>
          <w:w w:val="224"/>
          <w:b/>
          <w:bCs/>
          <w:i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45454"/>
          <w:spacing w:val="0"/>
          <w:w w:val="81"/>
          <w:b/>
          <w:bCs/>
          <w:i/>
        </w:rPr>
        <w:t>......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  <w:cols w:num="3" w:equalWidth="0">
            <w:col w:w="2497" w:space="214"/>
            <w:col w:w="3512" w:space="2824"/>
            <w:col w:w="2573"/>
          </w:cols>
        </w:sectPr>
      </w:pPr>
      <w:rPr/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2pt;margin-top:27.6pt;width:573.000012pt;height:762.720002pt;mso-position-horizontal-relative:page;mso-position-vertical-relative:page;z-index:-16365" coordorigin="240,552" coordsize="11460,15254">
            <v:group style="position:absolute;left:250;top:566;width:8774;height:2" coordorigin="250,566" coordsize="8774,2">
              <v:shape style="position:absolute;left:250;top:566;width:8774;height:2" coordorigin="250,566" coordsize="8774,0" path="m250,566l9024,566e" filled="f" stroked="t" strokeweight=".96pt" strokecolor="#4B4B4B">
                <v:path arrowok="t"/>
              </v:shape>
            </v:group>
            <v:group style="position:absolute;left:254;top:557;width:2;height:5664" coordorigin="254,557" coordsize="2,5664">
              <v:shape style="position:absolute;left:254;top:557;width:2;height:5664" coordorigin="254,557" coordsize="0,5664" path="m254,6221l254,557e" filled="f" stroked="t" strokeweight=".48pt" strokecolor="#444444">
                <v:path arrowok="t"/>
              </v:shape>
            </v:group>
            <v:group style="position:absolute;left:667;top:571;width:1579;height:2" coordorigin="667,571" coordsize="1579,2">
              <v:shape style="position:absolute;left:667;top:571;width:1579;height:2" coordorigin="667,571" coordsize="1579,0" path="m667,571l2246,571e" filled="f" stroked="t" strokeweight=".48pt" strokecolor="#3F3F3F">
                <v:path arrowok="t"/>
              </v:shape>
            </v:group>
            <v:group style="position:absolute;left:2218;top:566;width:2;height:542" coordorigin="2218,566" coordsize="2,542">
              <v:shape style="position:absolute;left:2218;top:566;width:2;height:542" coordorigin="2218,566" coordsize="0,542" path="m2218,1109l2218,566e" filled="f" stroked="t" strokeweight=".96pt" strokecolor="#747474">
                <v:path arrowok="t"/>
              </v:shape>
            </v:group>
            <v:group style="position:absolute;left:2074;top:576;width:1786;height:2" coordorigin="2074,576" coordsize="1786,2">
              <v:shape style="position:absolute;left:2074;top:576;width:1786;height:2" coordorigin="2074,576" coordsize="1786,0" path="m2074,576l3859,576e" filled="f" stroked="t" strokeweight=".96pt" strokecolor="#575757">
                <v:path arrowok="t"/>
              </v:shape>
            </v:group>
            <v:group style="position:absolute;left:3739;top:581;width:3590;height:2" coordorigin="3739,581" coordsize="3590,2">
              <v:shape style="position:absolute;left:3739;top:581;width:3590;height:2" coordorigin="3739,581" coordsize="3590,0" path="m3739,581l7330,581e" filled="f" stroked="t" strokeweight=".48pt" strokecolor="#2B2B2B">
                <v:path arrowok="t"/>
              </v:shape>
            </v:group>
            <v:group style="position:absolute;left:6432;top:586;width:2784;height:2" coordorigin="6432,586" coordsize="2784,2">
              <v:shape style="position:absolute;left:6432;top:586;width:2784;height:2" coordorigin="6432,586" coordsize="2784,0" path="m6432,586l9216,586e" filled="f" stroked="t" strokeweight=".96pt" strokecolor="#4F4F4F">
                <v:path arrowok="t"/>
              </v:shape>
            </v:group>
            <v:group style="position:absolute;left:9019;top:576;width:2;height:720" coordorigin="9019,576" coordsize="2,720">
              <v:shape style="position:absolute;left:9019;top:576;width:2;height:720" coordorigin="9019,576" coordsize="0,720" path="m9019,1296l9019,576e" filled="f" stroked="t" strokeweight=".48pt" strokecolor="#1C1C1C">
                <v:path arrowok="t"/>
              </v:shape>
            </v:group>
            <v:group style="position:absolute;left:8981;top:595;width:2635;height:2" coordorigin="8981,595" coordsize="2635,2">
              <v:shape style="position:absolute;left:8981;top:595;width:2635;height:2" coordorigin="8981,595" coordsize="2635,0" path="m8981,595l11616,595e" filled="f" stroked="t" strokeweight=".96pt" strokecolor="#4B4B4B">
                <v:path arrowok="t"/>
              </v:shape>
            </v:group>
            <v:group style="position:absolute;left:11606;top:586;width:2;height:830" coordorigin="11606,586" coordsize="2,830">
              <v:shape style="position:absolute;left:11606;top:586;width:2;height:830" coordorigin="11606,586" coordsize="0,830" path="m11606,1416l11606,586e" filled="f" stroked="t" strokeweight=".96pt" strokecolor="#575757">
                <v:path arrowok="t"/>
              </v:shape>
            </v:group>
            <v:group style="position:absolute;left:2222;top:1051;width:2;height:586" coordorigin="2222,1051" coordsize="2,586">
              <v:shape style="position:absolute;left:2222;top:1051;width:2;height:586" coordorigin="2222,1051" coordsize="0,586" path="m2222,1637l2222,1051e" filled="f" stroked="t" strokeweight=".48pt" strokecolor="#5B5B5B">
                <v:path arrowok="t"/>
              </v:shape>
            </v:group>
            <v:group style="position:absolute;left:9024;top:1238;width:2;height:854" coordorigin="9024,1238" coordsize="2,854">
              <v:shape style="position:absolute;left:9024;top:1238;width:2;height:854" coordorigin="9024,1238" coordsize="0,854" path="m9024,2093l9024,1238e" filled="f" stroked="t" strokeweight=".72pt" strokecolor="#3B3B3B">
                <v:path arrowok="t"/>
              </v:shape>
            </v:group>
            <v:group style="position:absolute;left:11611;top:586;width:2;height:1051" coordorigin="11611,586" coordsize="2,1051">
              <v:shape style="position:absolute;left:11611;top:586;width:2;height:1051" coordorigin="11611,586" coordsize="0,1051" path="m11611,1637l11611,586e" filled="f" stroked="t" strokeweight=".48pt" strokecolor="#4B4B4B">
                <v:path arrowok="t"/>
              </v:shape>
            </v:group>
            <v:group style="position:absolute;left:250;top:2064;width:1992;height:2" coordorigin="250,2064" coordsize="1992,2">
              <v:shape style="position:absolute;left:250;top:2064;width:1992;height:2" coordorigin="250,2064" coordsize="1992,0" path="m250,2064l2242,2064e" filled="f" stroked="t" strokeweight=".72pt" strokecolor="#4F4F4F">
                <v:path arrowok="t"/>
              </v:shape>
            </v:group>
            <v:group style="position:absolute;left:259;top:1579;width:2;height:523" coordorigin="259,1579" coordsize="2,523">
              <v:shape style="position:absolute;left:259;top:1579;width:2;height:523" coordorigin="259,1579" coordsize="0,523" path="m259,2102l259,1579e" filled="f" stroked="t" strokeweight=".72pt" strokecolor="#4F4F4F">
                <v:path arrowok="t"/>
              </v:shape>
            </v:group>
            <v:group style="position:absolute;left:2222;top:1579;width:2;height:494" coordorigin="2222,1579" coordsize="2,494">
              <v:shape style="position:absolute;left:2222;top:1579;width:2;height:494" coordorigin="2222,1579" coordsize="0,494" path="m2222,2074l2222,1579e" filled="f" stroked="t" strokeweight=".48pt" strokecolor="#3B3B3B">
                <v:path arrowok="t"/>
              </v:shape>
            </v:group>
            <v:group style="position:absolute;left:2174;top:2066;width:1622;height:2" coordorigin="2174,2066" coordsize="1622,2">
              <v:shape style="position:absolute;left:2174;top:2066;width:1622;height:2" coordorigin="2174,2066" coordsize="1622,0" path="m2174,2066l3797,2066e" filled="f" stroked="t" strokeweight=".48pt" strokecolor="#2F2F2F">
                <v:path arrowok="t"/>
              </v:shape>
            </v:group>
            <v:group style="position:absolute;left:3706;top:2074;width:2976;height:2" coordorigin="3706,2074" coordsize="2976,2">
              <v:shape style="position:absolute;left:3706;top:2074;width:2976;height:2" coordorigin="3706,2074" coordsize="2976,0" path="m3706,2074l6682,2074e" filled="f" stroked="t" strokeweight=".96pt" strokecolor="#575757">
                <v:path arrowok="t"/>
              </v:shape>
            </v:group>
            <v:group style="position:absolute;left:6586;top:2074;width:278;height:2" coordorigin="6586,2074" coordsize="278,2">
              <v:shape style="position:absolute;left:6586;top:2074;width:278;height:2" coordorigin="6586,2074" coordsize="278,0" path="m6586,2074l6864,2074e" filled="f" stroked="t" strokeweight=".72pt" strokecolor="#3F3F3F">
                <v:path arrowok="t"/>
              </v:shape>
            </v:group>
            <v:group style="position:absolute;left:6806;top:2078;width:1958;height:2" coordorigin="6806,2078" coordsize="1958,2">
              <v:shape style="position:absolute;left:6806;top:2078;width:1958;height:2" coordorigin="6806,2078" coordsize="1958,0" path="m6806,2078l8765,2078e" filled="f" stroked="t" strokeweight=".48pt" strokecolor="#282828">
                <v:path arrowok="t"/>
              </v:shape>
            </v:group>
            <v:group style="position:absolute;left:8736;top:2064;width:288;height:2" coordorigin="8736,2064" coordsize="288,2">
              <v:shape style="position:absolute;left:8736;top:2064;width:288;height:2" coordorigin="8736,2064" coordsize="288,0" path="m8736,2064l9024,2064e" filled="f" stroked="t" strokeweight=".96pt" strokecolor="#1C1C1C">
                <v:path arrowok="t"/>
              </v:shape>
            </v:group>
            <v:group style="position:absolute;left:8606;top:2083;width:3019;height:2" coordorigin="8606,2083" coordsize="3019,2">
              <v:shape style="position:absolute;left:8606;top:2083;width:3019;height:2" coordorigin="8606,2083" coordsize="3019,0" path="m8606,2083l11626,2083e" filled="f" stroked="t" strokeweight=".96pt" strokecolor="#4B4B4B">
                <v:path arrowok="t"/>
              </v:shape>
            </v:group>
            <v:group style="position:absolute;left:11616;top:586;width:2;height:1517" coordorigin="11616,586" coordsize="2,1517">
              <v:shape style="position:absolute;left:11616;top:586;width:2;height:1517" coordorigin="11616,586" coordsize="0,1517" path="m11616,2102l11616,586e" filled="f" stroked="t" strokeweight=".72pt" strokecolor="#4F4F4F">
                <v:path arrowok="t"/>
              </v:shape>
            </v:group>
            <v:group style="position:absolute;left:259;top:2304;width:1358;height:2" coordorigin="259,2304" coordsize="1358,2">
              <v:shape style="position:absolute;left:259;top:2304;width:1358;height:2" coordorigin="259,2304" coordsize="1358,0" path="m259,2304l1618,2304e" filled="f" stroked="t" strokeweight=".96pt" strokecolor="#606060">
                <v:path arrowok="t"/>
              </v:shape>
            </v:group>
            <v:group style="position:absolute;left:264;top:2026;width:2;height:2030" coordorigin="264,2026" coordsize="2,2030">
              <v:shape style="position:absolute;left:264;top:2026;width:2;height:2030" coordorigin="264,2026" coordsize="0,2030" path="m264,4056l264,2026e" filled="f" stroked="t" strokeweight=".48pt" strokecolor="#1F1F1F">
                <v:path arrowok="t"/>
              </v:shape>
            </v:group>
            <v:group style="position:absolute;left:1560;top:2309;width:1238;height:2" coordorigin="1560,2309" coordsize="1238,2">
              <v:shape style="position:absolute;left:1560;top:2309;width:1238;height:2" coordorigin="1560,2309" coordsize="1238,0" path="m1560,2309l2798,2309e" filled="f" stroked="t" strokeweight=".48pt" strokecolor="#2B2B2B">
                <v:path arrowok="t"/>
              </v:shape>
            </v:group>
            <v:group style="position:absolute;left:2770;top:2304;width:427;height:2" coordorigin="2770,2304" coordsize="427,2">
              <v:shape style="position:absolute;left:2770;top:2304;width:427;height:2" coordorigin="2770,2304" coordsize="427,0" path="m2770,2304l3197,2304e" filled="f" stroked="t" strokeweight=".96pt" strokecolor="#2F2F2F">
                <v:path arrowok="t"/>
              </v:shape>
            </v:group>
            <v:group style="position:absolute;left:3168;top:2314;width:4762;height:2" coordorigin="3168,2314" coordsize="4762,2">
              <v:shape style="position:absolute;left:3168;top:2314;width:4762;height:2" coordorigin="3168,2314" coordsize="4762,0" path="m3168,2314l7930,2314e" filled="f" stroked="t" strokeweight=".96pt" strokecolor="#545454">
                <v:path arrowok="t"/>
              </v:shape>
            </v:group>
            <v:group style="position:absolute;left:7699;top:2064;width:2;height:259" coordorigin="7699,2064" coordsize="2,259">
              <v:shape style="position:absolute;left:7699;top:2064;width:2;height:259" coordorigin="7699,2064" coordsize="0,259" path="m7699,2323l7699,2064e" filled="f" stroked="t" strokeweight=".96pt" strokecolor="#5B5B5B">
                <v:path arrowok="t"/>
              </v:shape>
            </v:group>
            <v:group style="position:absolute;left:7651;top:2318;width:1392;height:2" coordorigin="7651,2318" coordsize="1392,2">
              <v:shape style="position:absolute;left:7651;top:2318;width:1392;height:2" coordorigin="7651,2318" coordsize="1392,0" path="m7651,2318l9043,2318e" filled="f" stroked="t" strokeweight=".48pt" strokecolor="#2B2B2B">
                <v:path arrowok="t"/>
              </v:shape>
            </v:group>
            <v:group style="position:absolute;left:8981;top:2323;width:2654;height:2" coordorigin="8981,2323" coordsize="2654,2">
              <v:shape style="position:absolute;left:8981;top:2323;width:2654;height:2" coordorigin="8981,2323" coordsize="2654,0" path="m8981,2323l11635,2323e" filled="f" stroked="t" strokeweight=".96pt" strokecolor="#4F4F4F">
                <v:path arrowok="t"/>
              </v:shape>
            </v:group>
            <v:group style="position:absolute;left:11626;top:749;width:2;height:2083" coordorigin="11626,749" coordsize="2,2083">
              <v:shape style="position:absolute;left:11626;top:749;width:2;height:2083" coordorigin="11626,749" coordsize="0,2083" path="m11626,2832l11626,749e" filled="f" stroked="t" strokeweight=".72pt" strokecolor="#484848">
                <v:path arrowok="t"/>
              </v:shape>
            </v:group>
            <v:group style="position:absolute;left:259;top:2544;width:1358;height:2" coordorigin="259,2544" coordsize="1358,2">
              <v:shape style="position:absolute;left:259;top:2544;width:1358;height:2" coordorigin="259,2544" coordsize="1358,0" path="m259,2544l1618,2544e" filled="f" stroked="t" strokeweight=".96pt" strokecolor="#6B6B6B">
                <v:path arrowok="t"/>
              </v:shape>
            </v:group>
            <v:group style="position:absolute;left:1560;top:2549;width:1238;height:2" coordorigin="1560,2549" coordsize="1238,2">
              <v:shape style="position:absolute;left:1560;top:2549;width:1238;height:2" coordorigin="1560,2549" coordsize="1238,0" path="m1560,2549l2798,2549e" filled="f" stroked="t" strokeweight=".48pt" strokecolor="#484848">
                <v:path arrowok="t"/>
              </v:shape>
            </v:group>
            <v:group style="position:absolute;left:2558;top:2554;width:5736;height:2" coordorigin="2558,2554" coordsize="5736,2">
              <v:shape style="position:absolute;left:2558;top:2554;width:5736;height:2" coordorigin="2558,2554" coordsize="5736,0" path="m2558,2554l8294,2554e" filled="f" stroked="t" strokeweight=".96pt" strokecolor="#676767">
                <v:path arrowok="t"/>
              </v:shape>
            </v:group>
            <v:group style="position:absolute;left:8194;top:2558;width:571;height:2" coordorigin="8194,2558" coordsize="571,2">
              <v:shape style="position:absolute;left:8194;top:2558;width:571;height:2" coordorigin="8194,2558" coordsize="571,0" path="m8194,2558l8765,2558e" filled="f" stroked="t" strokeweight=".48pt" strokecolor="#383838">
                <v:path arrowok="t"/>
              </v:shape>
            </v:group>
            <v:group style="position:absolute;left:8707;top:2558;width:336;height:2" coordorigin="8707,2558" coordsize="336,2">
              <v:shape style="position:absolute;left:8707;top:2558;width:336;height:2" coordorigin="8707,2558" coordsize="336,0" path="m8707,2558l9043,2558e" filled="f" stroked="t" strokeweight=".48pt" strokecolor="#1F1F1F">
                <v:path arrowok="t"/>
              </v:shape>
            </v:group>
            <v:group style="position:absolute;left:307;top:2563;width:11328;height:2" coordorigin="307,2563" coordsize="11328,2">
              <v:shape style="position:absolute;left:307;top:2563;width:11328;height:2" coordorigin="307,2563" coordsize="11328,0" path="m307,2563l11635,2563e" filled="f" stroked="t" strokeweight=".72pt" strokecolor="#606060">
                <v:path arrowok="t"/>
              </v:shape>
            </v:group>
            <v:group style="position:absolute;left:250;top:2784;width:4469;height:2" coordorigin="250,2784" coordsize="4469,2">
              <v:shape style="position:absolute;left:250;top:2784;width:4469;height:2" coordorigin="250,2784" coordsize="4469,0" path="m250,2784l4718,2784e" filled="f" stroked="t" strokeweight=".72pt" strokecolor="#4F4F4F">
                <v:path arrowok="t"/>
              </v:shape>
            </v:group>
            <v:group style="position:absolute;left:4661;top:2794;width:4498;height:2" coordorigin="4661,2794" coordsize="4498,2">
              <v:shape style="position:absolute;left:4661;top:2794;width:4498;height:2" coordorigin="4661,2794" coordsize="4498,0" path="m4661,2794l9158,2794e" filled="f" stroked="t" strokeweight=".96pt" strokecolor="#606060">
                <v:path arrowok="t"/>
              </v:shape>
            </v:group>
            <v:group style="position:absolute;left:8986;top:2798;width:2645;height:2" coordorigin="8986,2798" coordsize="2645,2">
              <v:shape style="position:absolute;left:8986;top:2798;width:2645;height:2" coordorigin="8986,2798" coordsize="2645,0" path="m8986,2798l11630,2798e" filled="f" stroked="t" strokeweight=".48pt" strokecolor="#2F2F2F">
                <v:path arrowok="t"/>
              </v:shape>
            </v:group>
            <v:group style="position:absolute;left:259;top:3024;width:1358;height:2" coordorigin="259,3024" coordsize="1358,2">
              <v:shape style="position:absolute;left:259;top:3024;width:1358;height:2" coordorigin="259,3024" coordsize="1358,0" path="m259,3024l1618,3024e" filled="f" stroked="t" strokeweight=".72pt" strokecolor="#3F3F3F">
                <v:path arrowok="t"/>
              </v:shape>
            </v:group>
            <v:group style="position:absolute;left:1589;top:3019;width:3101;height:2" coordorigin="1589,3019" coordsize="3101,2">
              <v:shape style="position:absolute;left:1589;top:3019;width:3101;height:2" coordorigin="1589,3019" coordsize="3101,0" path="m1589,3019l4690,3019e" filled="f" stroked="t" strokeweight=".48pt" strokecolor="#232323">
                <v:path arrowok="t"/>
              </v:shape>
            </v:group>
            <v:group style="position:absolute;left:4282;top:3034;width:4762;height:2" coordorigin="4282,3034" coordsize="4762,2">
              <v:shape style="position:absolute;left:4282;top:3034;width:4762;height:2" coordorigin="4282,3034" coordsize="4762,0" path="m4282,3034l9043,3034e" filled="f" stroked="t" strokeweight=".96pt" strokecolor="#4B4B4B">
                <v:path arrowok="t"/>
              </v:shape>
            </v:group>
            <v:group style="position:absolute;left:8986;top:3038;width:2640;height:2" coordorigin="8986,3038" coordsize="2640,2">
              <v:shape style="position:absolute;left:8986;top:3038;width:2640;height:2" coordorigin="8986,3038" coordsize="2640,0" path="m8986,3038l11626,3038e" filled="f" stroked="t" strokeweight=".48pt" strokecolor="#131313">
                <v:path arrowok="t"/>
              </v:shape>
            </v:group>
            <v:group style="position:absolute;left:11621;top:2765;width:2;height:778" coordorigin="11621,2765" coordsize="2,778">
              <v:shape style="position:absolute;left:11621;top:2765;width:2;height:778" coordorigin="11621,2765" coordsize="0,778" path="m11621,3542l11621,2765e" filled="f" stroked="t" strokeweight=".48pt" strokecolor="#2F2F2F">
                <v:path arrowok="t"/>
              </v:shape>
            </v:group>
            <v:group style="position:absolute;left:250;top:3264;width:1368;height:2" coordorigin="250,3264" coordsize="1368,2">
              <v:shape style="position:absolute;left:250;top:3264;width:1368;height:2" coordorigin="250,3264" coordsize="1368,0" path="m250,3264l1618,3264e" filled="f" stroked="t" strokeweight=".96pt" strokecolor="#545454">
                <v:path arrowok="t"/>
              </v:shape>
            </v:group>
            <v:group style="position:absolute;left:1560;top:3269;width:1238;height:2" coordorigin="1560,3269" coordsize="1238,2">
              <v:shape style="position:absolute;left:1560;top:3269;width:1238;height:2" coordorigin="1560,3269" coordsize="1238,0" path="m1560,3269l2798,3269e" filled="f" stroked="t" strokeweight=".48pt" strokecolor="#1F1F1F">
                <v:path arrowok="t"/>
              </v:shape>
            </v:group>
            <v:group style="position:absolute;left:2770;top:3278;width:259;height:2" coordorigin="2770,3278" coordsize="259,2">
              <v:shape style="position:absolute;left:2770;top:3278;width:259;height:2" coordorigin="2770,3278" coordsize="259,0" path="m2770,3278l3029,3278e" filled="f" stroked="t" strokeweight=".48pt" strokecolor="#606060">
                <v:path arrowok="t"/>
              </v:shape>
            </v:group>
            <v:group style="position:absolute;left:3000;top:3269;width:394;height:2" coordorigin="3000,3269" coordsize="394,2">
              <v:shape style="position:absolute;left:3000;top:3269;width:394;height:2" coordorigin="3000,3269" coordsize="394,0" path="m3000,3269l3394,3269e" filled="f" stroked="t" strokeweight=".48pt" strokecolor="#232323">
                <v:path arrowok="t"/>
              </v:shape>
            </v:group>
            <v:group style="position:absolute;left:3365;top:3278;width:245;height:2" coordorigin="3365,3278" coordsize="245,2">
              <v:shape style="position:absolute;left:3365;top:3278;width:245;height:2" coordorigin="3365,3278" coordsize="245,0" path="m3365,3278l3610,3278e" filled="f" stroked="t" strokeweight=".48pt" strokecolor="#575757">
                <v:path arrowok="t"/>
              </v:shape>
            </v:group>
            <v:group style="position:absolute;left:3581;top:3269;width:216;height:2" coordorigin="3581,3269" coordsize="216,2">
              <v:shape style="position:absolute;left:3581;top:3269;width:216;height:2" coordorigin="3581,3269" coordsize="216,0" path="m3581,3269l3797,3269e" filled="f" stroked="t" strokeweight=".48pt" strokecolor="#232323">
                <v:path arrowok="t"/>
              </v:shape>
            </v:group>
            <v:group style="position:absolute;left:3768;top:3278;width:922;height:2" coordorigin="3768,3278" coordsize="922,2">
              <v:shape style="position:absolute;left:3768;top:3278;width:922;height:2" coordorigin="3768,3278" coordsize="922,0" path="m3768,3278l4690,3278e" filled="f" stroked="t" strokeweight=".48pt" strokecolor="#575757">
                <v:path arrowok="t"/>
              </v:shape>
            </v:group>
            <v:group style="position:absolute;left:4618;top:3274;width:7008;height:2" coordorigin="4618,3274" coordsize="7008,2">
              <v:shape style="position:absolute;left:4618;top:3274;width:7008;height:2" coordorigin="4618,3274" coordsize="7008,0" path="m4618,3274l11626,3274e" filled="f" stroked="t" strokeweight=".72pt" strokecolor="#484848">
                <v:path arrowok="t"/>
              </v:shape>
            </v:group>
            <v:group style="position:absolute;left:3614;top:3264;width:2;height:778" coordorigin="3614,3264" coordsize="2,778">
              <v:shape style="position:absolute;left:3614;top:3264;width:2;height:778" coordorigin="3614,3264" coordsize="0,778" path="m3614,4042l3614,3264e" filled="f" stroked="t" strokeweight=".48pt" strokecolor="#232323">
                <v:path arrowok="t"/>
              </v:shape>
            </v:group>
            <v:group style="position:absolute;left:6845;top:3264;width:2;height:475" coordorigin="6845,3264" coordsize="2,475">
              <v:shape style="position:absolute;left:6845;top:3264;width:2;height:475" coordorigin="6845,3264" coordsize="0,475" path="m6845,3739l6845,3264e" filled="f" stroked="t" strokeweight=".96pt" strokecolor="#4B4B4B">
                <v:path arrowok="t"/>
              </v:shape>
            </v:group>
            <v:group style="position:absolute;left:6826;top:3706;width:1397;height:2" coordorigin="6826,3706" coordsize="1397,2">
              <v:shape style="position:absolute;left:6826;top:3706;width:1397;height:2" coordorigin="6826,3706" coordsize="1397,0" path="m6826,3706l8222,3706e" filled="f" stroked="t" strokeweight=".48pt" strokecolor="#2F2F2F">
                <v:path arrowok="t"/>
              </v:shape>
            </v:group>
            <v:group style="position:absolute;left:3610;top:3720;width:2160;height:2" coordorigin="3610,3720" coordsize="2160,2">
              <v:shape style="position:absolute;left:3610;top:3720;width:2160;height:2" coordorigin="3610,3720" coordsize="2160,0" path="m3610,3720l5770,3720e" filled="f" stroked="t" strokeweight=".48pt" strokecolor="#3B3B3B">
                <v:path arrowok="t"/>
              </v:shape>
            </v:group>
            <v:group style="position:absolute;left:8222;top:3706;width:2357;height:2" coordorigin="8222,3706" coordsize="2357,2">
              <v:shape style="position:absolute;left:8222;top:3706;width:2357;height:2" coordorigin="8222,3706" coordsize="2357,0" path="m8222,3706l10579,3706e" filled="f" stroked="t" strokeweight=".48pt" strokecolor="#000000">
                <v:path arrowok="t"/>
              </v:shape>
            </v:group>
            <v:group style="position:absolute;left:10579;top:3706;width:1061;height:2" coordorigin="10579,3706" coordsize="1061,2">
              <v:shape style="position:absolute;left:10579;top:3706;width:1061;height:2" coordorigin="10579,3706" coordsize="1061,0" path="m10579,3706l11640,3706e" filled="f" stroked="t" strokeweight=".48pt" strokecolor="#5B5B5B">
                <v:path arrowok="t"/>
              </v:shape>
            </v:group>
            <v:group style="position:absolute;left:11626;top:3485;width:2;height:590" coordorigin="11626,3485" coordsize="2,590">
              <v:shape style="position:absolute;left:11626;top:3485;width:2;height:590" coordorigin="11626,3485" coordsize="0,590" path="m11626,4075l11626,3485e" filled="f" stroked="t" strokeweight=".96pt" strokecolor="#575757">
                <v:path arrowok="t"/>
              </v:shape>
            </v:group>
            <v:group style="position:absolute;left:250;top:4027;width:1987;height:2" coordorigin="250,4027" coordsize="1987,2">
              <v:shape style="position:absolute;left:250;top:4027;width:1987;height:2" coordorigin="250,4027" coordsize="1987,0" path="m250,4027l2237,4027e" filled="f" stroked="t" strokeweight=".48pt" strokecolor="#383838">
                <v:path arrowok="t"/>
              </v:shape>
            </v:group>
            <v:group style="position:absolute;left:2112;top:4027;width:1685;height:2" coordorigin="2112,4027" coordsize="1685,2">
              <v:shape style="position:absolute;left:2112;top:4027;width:1685;height:2" coordorigin="2112,4027" coordsize="1685,0" path="m2112,4027l3797,4027e" filled="f" stroked="t" strokeweight=".96pt" strokecolor="#5B5B5B">
                <v:path arrowok="t"/>
              </v:shape>
            </v:group>
            <v:group style="position:absolute;left:3739;top:4027;width:2904;height:2" coordorigin="3739,4027" coordsize="2904,2">
              <v:shape style="position:absolute;left:3739;top:4027;width:2904;height:2" coordorigin="3739,4027" coordsize="2904,0" path="m3739,4027l6643,4027e" filled="f" stroked="t" strokeweight=".96pt" strokecolor="#484848">
                <v:path arrowok="t"/>
              </v:shape>
            </v:group>
            <v:group style="position:absolute;left:6586;top:4037;width:283;height:2" coordorigin="6586,4037" coordsize="283,2">
              <v:shape style="position:absolute;left:6586;top:4037;width:283;height:2" coordorigin="6586,4037" coordsize="283,0" path="m6586,4037l6869,4037e" filled="f" stroked="t" strokeweight=".48pt" strokecolor="#1F1F1F">
                <v:path arrowok="t"/>
              </v:shape>
            </v:group>
            <v:group style="position:absolute;left:6850;top:3264;width:2;height:778" coordorigin="6850,3264" coordsize="2,778">
              <v:shape style="position:absolute;left:6850;top:3264;width:2;height:778" coordorigin="6850,3264" coordsize="0,778" path="m6850,4042l6850,3264e" filled="f" stroked="t" strokeweight=".48pt" strokecolor="#343434">
                <v:path arrowok="t"/>
              </v:shape>
            </v:group>
            <v:group style="position:absolute;left:6802;top:4042;width:3806;height:2" coordorigin="6802,4042" coordsize="3806,2">
              <v:shape style="position:absolute;left:6802;top:4042;width:3806;height:2" coordorigin="6802,4042" coordsize="3806,0" path="m6802,4042l10608,4042e" filled="f" stroked="t" strokeweight=".72pt" strokecolor="#3B3B3B">
                <v:path arrowok="t"/>
              </v:shape>
            </v:group>
            <v:group style="position:absolute;left:10118;top:4042;width:1517;height:2" coordorigin="10118,4042" coordsize="1517,2">
              <v:shape style="position:absolute;left:10118;top:4042;width:1517;height:2" coordorigin="10118,4042" coordsize="1517,0" path="m10118,4042l11635,4042e" filled="f" stroked="t" strokeweight=".96pt" strokecolor="#4F4F4F">
                <v:path arrowok="t"/>
              </v:shape>
            </v:group>
            <v:group style="position:absolute;left:250;top:4301;width:1368;height:2" coordorigin="250,4301" coordsize="1368,2">
              <v:shape style="position:absolute;left:250;top:4301;width:1368;height:2" coordorigin="250,4301" coordsize="1368,0" path="m250,4301l1618,4301e" filled="f" stroked="t" strokeweight=".96pt" strokecolor="#646464">
                <v:path arrowok="t"/>
              </v:shape>
            </v:group>
            <v:group style="position:absolute;left:259;top:3989;width:2;height:826" coordorigin="259,3989" coordsize="2,826">
              <v:shape style="position:absolute;left:259;top:3989;width:2;height:826" coordorigin="259,3989" coordsize="0,826" path="m259,4814l259,3989e" filled="f" stroked="t" strokeweight=".72pt" strokecolor="#484848">
                <v:path arrowok="t"/>
              </v:shape>
            </v:group>
            <v:group style="position:absolute;left:1560;top:4306;width:7205;height:2" coordorigin="1560,4306" coordsize="7205,2">
              <v:shape style="position:absolute;left:1560;top:4306;width:7205;height:2" coordorigin="1560,4306" coordsize="7205,0" path="m1560,4306l8765,4306e" filled="f" stroked="t" strokeweight=".48pt" strokecolor="#282828">
                <v:path arrowok="t"/>
              </v:shape>
            </v:group>
            <v:group style="position:absolute;left:2227;top:4022;width:2;height:1046" coordorigin="2227,4022" coordsize="2,1046">
              <v:shape style="position:absolute;left:2227;top:4022;width:2;height:1046" coordorigin="2227,4022" coordsize="0,1046" path="m2227,5069l2227,4022e" filled="f" stroked="t" strokeweight=".96pt" strokecolor="#606060">
                <v:path arrowok="t"/>
              </v:shape>
            </v:group>
            <v:group style="position:absolute;left:8683;top:4310;width:542;height:2" coordorigin="8683,4310" coordsize="542,2">
              <v:shape style="position:absolute;left:8683;top:4310;width:542;height:2" coordorigin="8683,4310" coordsize="542,0" path="m8683,4310l9226,4310e" filled="f" stroked="t" strokeweight=".72pt" strokecolor="#484848">
                <v:path arrowok="t"/>
              </v:shape>
            </v:group>
            <v:group style="position:absolute;left:9293;top:4313;width:2342;height:2" coordorigin="9293,4313" coordsize="2342,2">
              <v:shape style="position:absolute;left:9293;top:4313;width:2342;height:2" coordorigin="9293,4313" coordsize="2342,0" path="m9293,4313l11635,4313e" filled="f" stroked="t" strokeweight=".96pt" strokecolor="#4F4F4F">
                <v:path arrowok="t"/>
              </v:shape>
            </v:group>
            <v:group style="position:absolute;left:11630;top:3984;width:2;height:830" coordorigin="11630,3984" coordsize="2,830">
              <v:shape style="position:absolute;left:11630;top:3984;width:2;height:830" coordorigin="11630,3984" coordsize="0,830" path="m11630,4814l11630,3984e" filled="f" stroked="t" strokeweight=".48pt" strokecolor="#383838">
                <v:path arrowok="t"/>
              </v:shape>
            </v:group>
            <v:group style="position:absolute;left:2218;top:4550;width:9418;height:2" coordorigin="2218,4550" coordsize="9418,2">
              <v:shape style="position:absolute;left:2218;top:4550;width:9418;height:2" coordorigin="2218,4550" coordsize="9418,0" path="m2218,4550l11635,4550e" filled="f" stroked="t" strokeweight=".96pt" strokecolor="#545454">
                <v:path arrowok="t"/>
              </v:shape>
            </v:group>
            <v:group style="position:absolute;left:4690;top:4531;width:2;height:254" coordorigin="4690,4531" coordsize="2,254">
              <v:shape style="position:absolute;left:4690;top:4531;width:2;height:254" coordorigin="4690,4531" coordsize="0,254" path="m4690,4786l4690,4531e" filled="f" stroked="t" strokeweight=".48pt" strokecolor="#3F3F3F">
                <v:path arrowok="t"/>
              </v:shape>
            </v:group>
            <v:group style="position:absolute;left:4790;top:5040;width:6845;height:2" coordorigin="4790,5040" coordsize="6845,2">
              <v:shape style="position:absolute;left:4790;top:5040;width:6845;height:2" coordorigin="4790,5040" coordsize="6845,0" path="m4790,5040l11635,5040e" filled="f" stroked="t" strokeweight=".96pt" strokecolor="#575757">
                <v:path arrowok="t"/>
              </v:shape>
            </v:group>
            <v:group style="position:absolute;left:7704;top:4541;width:2;height:509" coordorigin="7704,4541" coordsize="2,509">
              <v:shape style="position:absolute;left:7704;top:4541;width:2;height:509" coordorigin="7704,4541" coordsize="0,509" path="m7704,5050l7704,4541e" filled="f" stroked="t" strokeweight=".48pt" strokecolor="#2F2F2F">
                <v:path arrowok="t"/>
              </v:shape>
            </v:group>
            <v:group style="position:absolute;left:264;top:4757;width:2;height:312" coordorigin="264,4757" coordsize="2,312">
              <v:shape style="position:absolute;left:264;top:4757;width:2;height:312" coordorigin="264,4757" coordsize="0,312" path="m264,5069l264,4757e" filled="f" stroked="t" strokeweight=".48pt" strokecolor="#444444">
                <v:path arrowok="t"/>
              </v:shape>
            </v:group>
            <v:group style="position:absolute;left:4690;top:4786;width:2;height:730" coordorigin="4690,4786" coordsize="2,730">
              <v:shape style="position:absolute;left:4690;top:4786;width:2;height:730" coordorigin="4690,4786" coordsize="0,730" path="m4690,5515l4690,4786e" filled="f" stroked="t" strokeweight=".48pt" strokecolor="#000000">
                <v:path arrowok="t"/>
              </v:shape>
            </v:group>
            <v:group style="position:absolute;left:11626;top:4757;width:2;height:1056" coordorigin="11626,4757" coordsize="2,1056">
              <v:shape style="position:absolute;left:11626;top:4757;width:2;height:1056" coordorigin="11626,4757" coordsize="0,1056" path="m11626,5813l11626,4757e" filled="f" stroked="t" strokeweight=".72pt" strokecolor="#545454">
                <v:path arrowok="t"/>
              </v:shape>
            </v:group>
            <v:group style="position:absolute;left:264;top:5011;width:2;height:792" coordorigin="264,5011" coordsize="2,792">
              <v:shape style="position:absolute;left:264;top:5011;width:2;height:792" coordorigin="264,5011" coordsize="0,792" path="m264,5803l264,5011e" filled="f" stroked="t" strokeweight=".48pt" strokecolor="#282828">
                <v:path arrowok="t"/>
              </v:shape>
            </v:group>
            <v:group style="position:absolute;left:2232;top:5011;width:2;height:792" coordorigin="2232,5011" coordsize="2,792">
              <v:shape style="position:absolute;left:2232;top:5011;width:2;height:792" coordorigin="2232,5011" coordsize="0,792" path="m2232,5803l2232,5011e" filled="f" stroked="t" strokeweight=".48pt" strokecolor="#2F2F2F">
                <v:path arrowok="t"/>
              </v:shape>
            </v:group>
            <v:group style="position:absolute;left:4790;top:5280;width:3504;height:2" coordorigin="4790,5280" coordsize="3504,2">
              <v:shape style="position:absolute;left:4790;top:5280;width:3504;height:2" coordorigin="4790,5280" coordsize="3504,0" path="m4790,5280l8294,5280e" filled="f" stroked="t" strokeweight=".96pt" strokecolor="#545454">
                <v:path arrowok="t"/>
              </v:shape>
            </v:group>
            <v:group style="position:absolute;left:8194;top:5285;width:850;height:2" coordorigin="8194,5285" coordsize="850,2">
              <v:shape style="position:absolute;left:8194;top:5285;width:850;height:2" coordorigin="8194,5285" coordsize="850,0" path="m8194,5285l9043,5285e" filled="f" stroked="t" strokeweight=".48pt" strokecolor="#232323">
                <v:path arrowok="t"/>
              </v:shape>
            </v:group>
            <v:group style="position:absolute;left:9014;top:5270;width:835;height:2" coordorigin="9014,5270" coordsize="835,2">
              <v:shape style="position:absolute;left:9014;top:5270;width:835;height:2" coordorigin="9014,5270" coordsize="835,0" path="m9014,5270l9850,5270e" filled="f" stroked="t" strokeweight=".48pt" strokecolor="#000000">
                <v:path arrowok="t"/>
              </v:shape>
            </v:group>
            <v:group style="position:absolute;left:9850;top:5270;width:730;height:2" coordorigin="9850,5270" coordsize="730,2">
              <v:shape style="position:absolute;left:9850;top:5270;width:730;height:2" coordorigin="9850,5270" coordsize="730,0" path="m9850,5270l10579,5270e" filled="f" stroked="t" strokeweight=".96pt" strokecolor="#181818">
                <v:path arrowok="t"/>
              </v:shape>
            </v:group>
            <v:group style="position:absolute;left:10522;top:5290;width:1114;height:2" coordorigin="10522,5290" coordsize="1114,2">
              <v:shape style="position:absolute;left:10522;top:5290;width:1114;height:2" coordorigin="10522,5290" coordsize="1114,0" path="m10522,5290l11635,5290e" filled="f" stroked="t" strokeweight=".96pt" strokecolor="#4F4F4F">
                <v:path arrowok="t"/>
              </v:shape>
            </v:group>
            <v:group style="position:absolute;left:4790;top:5525;width:2539;height:2" coordorigin="4790,5525" coordsize="2539,2">
              <v:shape style="position:absolute;left:4790;top:5525;width:2539;height:2" coordorigin="4790,5525" coordsize="2539,0" path="m4790,5525l7330,5525e" filled="f" stroked="t" strokeweight=".48pt" strokecolor="#282828">
                <v:path arrowok="t"/>
              </v:shape>
            </v:group>
            <v:group style="position:absolute;left:7301;top:5515;width:922;height:2" coordorigin="7301,5515" coordsize="922,2">
              <v:shape style="position:absolute;left:7301;top:5515;width:922;height:2" coordorigin="7301,5515" coordsize="922,0" path="m7301,5515l8222,5515e" filled="f" stroked="t" strokeweight=".48pt" strokecolor="#232323">
                <v:path arrowok="t"/>
              </v:shape>
            </v:group>
            <v:group style="position:absolute;left:7838;top:5530;width:3797;height:2" coordorigin="7838,5530" coordsize="3797,2">
              <v:shape style="position:absolute;left:7838;top:5530;width:3797;height:2" coordorigin="7838,5530" coordsize="3797,0" path="m7838,5530l11635,5530e" filled="f" stroked="t" strokeweight=".96pt" strokecolor="#545454">
                <v:path arrowok="t"/>
              </v:shape>
            </v:group>
            <v:group style="position:absolute;left:2227;top:5760;width:571;height:2" coordorigin="2227,5760" coordsize="571,2">
              <v:shape style="position:absolute;left:2227;top:5760;width:571;height:2" coordorigin="2227,5760" coordsize="571,0" path="m2227,5760l2798,5760e" filled="f" stroked="t" strokeweight=".72pt" strokecolor="#444444">
                <v:path arrowok="t"/>
              </v:shape>
            </v:group>
            <v:group style="position:absolute;left:2741;top:5765;width:317;height:2" coordorigin="2741,5765" coordsize="317,2">
              <v:shape style="position:absolute;left:2741;top:5765;width:317;height:2" coordorigin="2741,5765" coordsize="317,0" path="m2741,5765l3058,5765e" filled="f" stroked="t" strokeweight=".48pt" strokecolor="#2B2B2B">
                <v:path arrowok="t"/>
              </v:shape>
            </v:group>
            <v:group style="position:absolute;left:3000;top:5760;width:226;height:2" coordorigin="3000,5760" coordsize="226,2">
              <v:shape style="position:absolute;left:3000;top:5760;width:226;height:2" coordorigin="3000,5760" coordsize="226,0" path="m3000,5760l3226,5760e" filled="f" stroked="t" strokeweight=".96pt" strokecolor="#545454">
                <v:path arrowok="t"/>
              </v:shape>
            </v:group>
            <v:group style="position:absolute;left:3168;top:5765;width:470;height:2" coordorigin="3168,5765" coordsize="470,2">
              <v:shape style="position:absolute;left:3168;top:5765;width:470;height:2" coordorigin="3168,5765" coordsize="470,0" path="m3168,5765l3638,5765e" filled="f" stroked="t" strokeweight=".48pt" strokecolor="#2B2B2B">
                <v:path arrowok="t"/>
              </v:shape>
            </v:group>
            <v:group style="position:absolute;left:3581;top:5760;width:216;height:2" coordorigin="3581,5760" coordsize="216,2">
              <v:shape style="position:absolute;left:3581;top:5760;width:216;height:2" coordorigin="3581,5760" coordsize="216,0" path="m3581,5760l3797,5760e" filled="f" stroked="t" strokeweight=".72pt" strokecolor="#4B4B4B">
                <v:path arrowok="t"/>
              </v:shape>
            </v:group>
            <v:group style="position:absolute;left:3739;top:5765;width:3979;height:2" coordorigin="3739,5765" coordsize="3979,2">
              <v:shape style="position:absolute;left:3739;top:5765;width:3979;height:2" coordorigin="3739,5765" coordsize="3979,0" path="m3739,5765l7718,5765e" filled="f" stroked="t" strokeweight=".48pt" strokecolor="#2B2B2B">
                <v:path arrowok="t"/>
              </v:shape>
            </v:group>
            <v:group style="position:absolute;left:4690;top:5515;width:2;height:547" coordorigin="4690,5515" coordsize="2,547">
              <v:shape style="position:absolute;left:4690;top:5515;width:2;height:547" coordorigin="4690,5515" coordsize="0,547" path="m4690,6062l4690,5515e" filled="f" stroked="t" strokeweight=".48pt" strokecolor="#545454">
                <v:path arrowok="t"/>
              </v:shape>
            </v:group>
            <v:group style="position:absolute;left:7507;top:5770;width:4128;height:2" coordorigin="7507,5770" coordsize="4128,2">
              <v:shape style="position:absolute;left:7507;top:5770;width:4128;height:2" coordorigin="7507,5770" coordsize="4128,0" path="m7507,5770l11635,5770e" filled="f" stroked="t" strokeweight=".96pt" strokecolor="#4B4B4B">
                <v:path arrowok="t"/>
              </v:shape>
            </v:group>
            <v:group style="position:absolute;left:269;top:5746;width:2;height:4699" coordorigin="269,5746" coordsize="2,4699">
              <v:shape style="position:absolute;left:269;top:5746;width:2;height:4699" coordorigin="269,5746" coordsize="0,4699" path="m269,10445l269,5746e" filled="f" stroked="t" strokeweight=".96pt" strokecolor="#3F3F3F">
                <v:path arrowok="t"/>
              </v:shape>
            </v:group>
            <v:group style="position:absolute;left:744;top:6002;width:1469;height:2" coordorigin="744,6002" coordsize="1469,2">
              <v:shape style="position:absolute;left:744;top:6002;width:1469;height:2" coordorigin="744,6002" coordsize="1469,0" path="m744,6002l2213,6002e" filled="f" stroked="t" strokeweight=".48pt" strokecolor="#383838">
                <v:path arrowok="t"/>
              </v:shape>
            </v:group>
            <v:group style="position:absolute;left:2234;top:5746;width:2;height:566" coordorigin="2234,5746" coordsize="2,566">
              <v:shape style="position:absolute;left:2234;top:5746;width:2;height:566" coordorigin="2234,5746" coordsize="0,566" path="m2234,6312l2234,5746e" filled="f" stroked="t" strokeweight=".48pt" strokecolor="#545454">
                <v:path arrowok="t"/>
              </v:shape>
            </v:group>
            <v:group style="position:absolute;left:2045;top:6010;width:6480;height:2" coordorigin="2045,6010" coordsize="6480,2">
              <v:shape style="position:absolute;left:2045;top:6010;width:6480;height:2" coordorigin="2045,6010" coordsize="6480,0" path="m2045,6010l8525,6010e" filled="f" stroked="t" strokeweight=".96pt" strokecolor="#575757">
                <v:path arrowok="t"/>
              </v:shape>
            </v:group>
            <v:group style="position:absolute;left:8194;top:6010;width:571;height:2" coordorigin="8194,6010" coordsize="571,2">
              <v:shape style="position:absolute;left:8194;top:6010;width:571;height:2" coordorigin="8194,6010" coordsize="571,0" path="m8194,6010l8765,6010e" filled="f" stroked="t" strokeweight=".72pt" strokecolor="#3F3F3F">
                <v:path arrowok="t"/>
              </v:shape>
            </v:group>
            <v:group style="position:absolute;left:8707;top:6014;width:1901;height:2" coordorigin="8707,6014" coordsize="1901,2">
              <v:shape style="position:absolute;left:8707;top:6014;width:1901;height:2" coordorigin="8707,6014" coordsize="1901,0" path="m8707,6014l10608,6014e" filled="f" stroked="t" strokeweight=".48pt" strokecolor="#1C1C1C">
                <v:path arrowok="t"/>
              </v:shape>
            </v:group>
            <v:group style="position:absolute;left:10522;top:6019;width:1118;height:2" coordorigin="10522,6019" coordsize="1118,2">
              <v:shape style="position:absolute;left:10522;top:6019;width:1118;height:2" coordorigin="10522,6019" coordsize="1118,0" path="m10522,6019l11640,6019e" filled="f" stroked="t" strokeweight=".96pt" strokecolor="#4B4B4B">
                <v:path arrowok="t"/>
              </v:shape>
            </v:group>
            <v:group style="position:absolute;left:11630;top:5736;width:2;height:302" coordorigin="11630,5736" coordsize="2,302">
              <v:shape style="position:absolute;left:11630;top:5736;width:2;height:302" coordorigin="11630,5736" coordsize="0,302" path="m11630,6038l11630,5736e" filled="f" stroked="t" strokeweight=".48pt" strokecolor="#3B3B3B">
                <v:path arrowok="t"/>
              </v:shape>
            </v:group>
            <v:group style="position:absolute;left:269;top:5808;width:2;height:413" coordorigin="269,5808" coordsize="2,413">
              <v:shape style="position:absolute;left:269;top:5808;width:2;height:413" coordorigin="269,5808" coordsize="0,413" path="m269,6221l269,5808e" filled="f" stroked="t" strokeweight=".96pt" strokecolor="#575757">
                <v:path arrowok="t"/>
              </v:shape>
            </v:group>
            <v:group style="position:absolute;left:7714;top:6000;width:2;height:91" coordorigin="7714,6000" coordsize="2,91">
              <v:shape style="position:absolute;left:7714;top:6000;width:2;height:91" coordorigin="7714,6000" coordsize="0,91" path="m7714,6091l7714,6000e" filled="f" stroked="t" strokeweight=".48pt" strokecolor="#383838">
                <v:path arrowok="t"/>
              </v:shape>
            </v:group>
            <v:group style="position:absolute;left:11635;top:1613;width:2;height:4699" coordorigin="11635,1613" coordsize="2,4699">
              <v:shape style="position:absolute;left:11635;top:1613;width:2;height:4699" coordorigin="11635,1613" coordsize="0,4699" path="m11635,6312l11635,1613e" filled="f" stroked="t" strokeweight=".72pt" strokecolor="#444444">
                <v:path arrowok="t"/>
              </v:shape>
            </v:group>
            <v:group style="position:absolute;left:4690;top:6062;width:2;height:221" coordorigin="4690,6062" coordsize="2,221">
              <v:shape style="position:absolute;left:4690;top:6062;width:2;height:221" coordorigin="4690,6062" coordsize="0,221" path="m4690,6283l4690,6062e" filled="f" stroked="t" strokeweight=".48pt" strokecolor="#000000">
                <v:path arrowok="t"/>
              </v:shape>
            </v:group>
            <v:group style="position:absolute;left:7718;top:6034;width:2;height:278" coordorigin="7718,6034" coordsize="2,278">
              <v:shape style="position:absolute;left:7718;top:6034;width:2;height:278" coordorigin="7718,6034" coordsize="0,278" path="m7718,6312l7718,6034e" filled="f" stroked="t" strokeweight=".72pt" strokecolor="#484848">
                <v:path arrowok="t"/>
              </v:shape>
            </v:group>
            <v:group style="position:absolute;left:274;top:6254;width:2;height:2170" coordorigin="274,6254" coordsize="2,2170">
              <v:shape style="position:absolute;left:274;top:6254;width:2;height:2170" coordorigin="274,6254" coordsize="0,2170" path="m274,8424l274,6254e" filled="f" stroked="t" strokeweight=".48pt" strokecolor="#282828">
                <v:path arrowok="t"/>
              </v:shape>
            </v:group>
            <v:group style="position:absolute;left:2239;top:4133;width:2;height:5261" coordorigin="2239,4133" coordsize="2,5261">
              <v:shape style="position:absolute;left:2239;top:4133;width:2;height:5261" coordorigin="2239,4133" coordsize="0,5261" path="m2239,9394l2239,4133e" filled="f" stroked="t" strokeweight=".72pt" strokecolor="#484848">
                <v:path arrowok="t"/>
              </v:shape>
            </v:group>
            <v:group style="position:absolute;left:2237;top:6475;width:1157;height:2" coordorigin="2237,6475" coordsize="1157,2">
              <v:shape style="position:absolute;left:2237;top:6475;width:1157;height:2" coordorigin="2237,6475" coordsize="1157,0" path="m2237,6475l3394,6475e" filled="f" stroked="t" strokeweight=".48pt" strokecolor="#343434">
                <v:path arrowok="t"/>
              </v:shape>
            </v:group>
            <v:group style="position:absolute;left:3336;top:6475;width:5429;height:2" coordorigin="3336,6475" coordsize="5429,2">
              <v:shape style="position:absolute;left:3336;top:6475;width:5429;height:2" coordorigin="3336,6475" coordsize="5429,0" path="m3336,6475l8765,6475e" filled="f" stroked="t" strokeweight=".48pt" strokecolor="#181818">
                <v:path arrowok="t"/>
              </v:shape>
            </v:group>
            <v:group style="position:absolute;left:4690;top:6283;width:2;height:221" coordorigin="4690,6283" coordsize="2,221">
              <v:shape style="position:absolute;left:4690;top:6283;width:2;height:221" coordorigin="4690,6283" coordsize="0,221" path="m4690,6504l4690,6283e" filled="f" stroked="t" strokeweight=".48pt" strokecolor="#1C1C1C">
                <v:path arrowok="t"/>
              </v:shape>
            </v:group>
            <v:group style="position:absolute;left:7718;top:6216;width:2;height:514" coordorigin="7718,6216" coordsize="2,514">
              <v:shape style="position:absolute;left:7718;top:6216;width:2;height:514" coordorigin="7718,6216" coordsize="0,514" path="m7718,6730l7718,6216e" filled="f" stroked="t" strokeweight=".96pt" strokecolor="#606060">
                <v:path arrowok="t"/>
              </v:shape>
            </v:group>
            <v:group style="position:absolute;left:8678;top:6480;width:2966;height:2" coordorigin="8678,6480" coordsize="2966,2">
              <v:shape style="position:absolute;left:8678;top:6480;width:2966;height:2" coordorigin="8678,6480" coordsize="2966,0" path="m8678,6480l11645,6480e" filled="f" stroked="t" strokeweight=".96pt" strokecolor="#4B4B4B">
                <v:path arrowok="t"/>
              </v:shape>
            </v:group>
            <v:group style="position:absolute;left:11640;top:6254;width:2;height:490" coordorigin="11640,6254" coordsize="2,490">
              <v:shape style="position:absolute;left:11640;top:6254;width:2;height:490" coordorigin="11640,6254" coordsize="0,490" path="m11640,6744l11640,6254e" filled="f" stroked="t" strokeweight=".48pt" strokecolor="#3B3B3B">
                <v:path arrowok="t"/>
              </v:shape>
            </v:group>
            <v:group style="position:absolute;left:2237;top:6720;width:9413;height:2" coordorigin="2237,6720" coordsize="9413,2">
              <v:shape style="position:absolute;left:2237;top:6720;width:9413;height:2" coordorigin="2237,6720" coordsize="9413,0" path="m2237,6720l11650,6720e" filled="f" stroked="t" strokeweight=".96pt" strokecolor="#575757">
                <v:path arrowok="t"/>
              </v:shape>
            </v:group>
            <v:group style="position:absolute;left:4690;top:6494;width:2;height:221" coordorigin="4690,6494" coordsize="2,221">
              <v:shape style="position:absolute;left:4690;top:6494;width:2;height:221" coordorigin="4690,6494" coordsize="0,221" path="m4690,6715l4690,6494e" filled="f" stroked="t" strokeweight=".48pt" strokecolor="#4B4B4B">
                <v:path arrowok="t"/>
              </v:shape>
            </v:group>
            <v:group style="position:absolute;left:269;top:6955;width:1349;height:2" coordorigin="269,6955" coordsize="1349,2">
              <v:shape style="position:absolute;left:269;top:6955;width:1349;height:2" coordorigin="269,6955" coordsize="1349,0" path="m269,6955l1618,6955e" filled="f" stroked="t" strokeweight=".48pt" strokecolor="#2F2F2F">
                <v:path arrowok="t"/>
              </v:shape>
            </v:group>
            <v:group style="position:absolute;left:1589;top:6965;width:6101;height:2" coordorigin="1589,6965" coordsize="6101,2">
              <v:shape style="position:absolute;left:1589;top:6965;width:6101;height:2" coordorigin="1589,6965" coordsize="6101,0" path="m1589,6965l7690,6965e" filled="f" stroked="t" strokeweight=".48pt" strokecolor="#5B5B5B">
                <v:path arrowok="t"/>
              </v:shape>
            </v:group>
            <v:group style="position:absolute;left:7661;top:6955;width:1104;height:2" coordorigin="7661,6955" coordsize="1104,2">
              <v:shape style="position:absolute;left:7661;top:6955;width:1104;height:2" coordorigin="7661,6955" coordsize="1104,0" path="m7661,6955l8765,6955e" filled="f" stroked="t" strokeweight=".48pt" strokecolor="#1C1C1C">
                <v:path arrowok="t"/>
              </v:shape>
            </v:group>
            <v:group style="position:absolute;left:8736;top:6965;width:1114;height:2" coordorigin="8736,6965" coordsize="1114,2">
              <v:shape style="position:absolute;left:8736;top:6965;width:1114;height:2" coordorigin="8736,6965" coordsize="1114,0" path="m8736,6965l9850,6965e" filled="f" stroked="t" strokeweight=".48pt" strokecolor="#575757">
                <v:path arrowok="t"/>
              </v:shape>
            </v:group>
            <v:group style="position:absolute;left:9821;top:6955;width:1824;height:2" coordorigin="9821,6955" coordsize="1824,2">
              <v:shape style="position:absolute;left:9821;top:6955;width:1824;height:2" coordorigin="9821,6955" coordsize="1824,0" path="m9821,6955l11645,6955e" filled="f" stroked="t" strokeweight=".48pt" strokecolor="#1C1C1C">
                <v:path arrowok="t"/>
              </v:shape>
            </v:group>
            <v:group style="position:absolute;left:11645;top:3610;width:2;height:4814" coordorigin="11645,3610" coordsize="2,4814">
              <v:shape style="position:absolute;left:11645;top:3610;width:2;height:4814" coordorigin="11645,3610" coordsize="0,4814" path="m11645,8424l11645,3610e" filled="f" stroked="t" strokeweight=".48pt" strokecolor="#3F3F3F">
                <v:path arrowok="t"/>
              </v:shape>
            </v:group>
            <v:group style="position:absolute;left:11640;top:6931;width:2;height:1027" coordorigin="11640,6931" coordsize="2,1027">
              <v:shape style="position:absolute;left:11640;top:6931;width:2;height:1027" coordorigin="11640,6931" coordsize="0,1027" path="m11640,7958l11640,6931e" filled="f" stroked="t" strokeweight=".48pt" strokecolor="#3B3B3B">
                <v:path arrowok="t"/>
              </v:shape>
            </v:group>
            <v:group style="position:absolute;left:269;top:7430;width:11376;height:2" coordorigin="269,7430" coordsize="11376,2">
              <v:shape style="position:absolute;left:269;top:7430;width:11376;height:2" coordorigin="269,7430" coordsize="11376,0" path="m269,7430l11645,7430e" filled="f" stroked="t" strokeweight=".96pt" strokecolor="#545454">
                <v:path arrowok="t"/>
              </v:shape>
            </v:group>
            <v:group style="position:absolute;left:2239;top:7382;width:2;height:571" coordorigin="2239,7382" coordsize="2,571">
              <v:shape style="position:absolute;left:2239;top:7382;width:2;height:571" coordorigin="2239,7382" coordsize="0,571" path="m2239,7954l2239,7382e" filled="f" stroked="t" strokeweight=".96pt" strokecolor="#343434">
                <v:path arrowok="t"/>
              </v:shape>
            </v:group>
            <v:group style="position:absolute;left:4690;top:7411;width:2;height:250" coordorigin="4690,7411" coordsize="2,250">
              <v:shape style="position:absolute;left:4690;top:7411;width:2;height:250" coordorigin="4690,7411" coordsize="0,250" path="m4690,7661l4690,7411e" filled="f" stroked="t" strokeweight=".48pt" strokecolor="#545454">
                <v:path arrowok="t"/>
              </v:shape>
            </v:group>
            <v:group style="position:absolute;left:4810;top:7670;width:6835;height:2" coordorigin="4810,7670" coordsize="6835,2">
              <v:shape style="position:absolute;left:4810;top:7670;width:6835;height:2" coordorigin="4810,7670" coordsize="6835,0" path="m4810,7670l11645,7670e" filled="f" stroked="t" strokeweight=".96pt" strokecolor="#545454">
                <v:path arrowok="t"/>
              </v:shape>
            </v:group>
            <v:group style="position:absolute;left:4690;top:7661;width:2;height:264" coordorigin="4690,7661" coordsize="2,264">
              <v:shape style="position:absolute;left:4690;top:7661;width:2;height:264" coordorigin="4690,7661" coordsize="0,264" path="m4690,7925l4690,7661e" filled="f" stroked="t" strokeweight=".48pt" strokecolor="#000000">
                <v:path arrowok="t"/>
              </v:shape>
            </v:group>
            <v:group style="position:absolute;left:4810;top:7915;width:6840;height:2" coordorigin="4810,7915" coordsize="6840,2">
              <v:shape style="position:absolute;left:4810;top:7915;width:6840;height:2" coordorigin="4810,7915" coordsize="6840,0" path="m4810,7915l11650,7915e" filled="f" stroked="t" strokeweight=".48pt" strokecolor="#232323">
                <v:path arrowok="t"/>
              </v:shape>
            </v:group>
            <v:group style="position:absolute;left:269;top:8150;width:499;height:2" coordorigin="269,8150" coordsize="499,2">
              <v:shape style="position:absolute;left:269;top:8150;width:499;height:2" coordorigin="269,8150" coordsize="499,0" path="m269,8150l768,8150e" filled="f" stroked="t" strokeweight=".96pt" strokecolor="#5B5B5B">
                <v:path arrowok="t"/>
              </v:shape>
            </v:group>
            <v:group style="position:absolute;left:667;top:8155;width:1574;height:2" coordorigin="667,8155" coordsize="1574,2">
              <v:shape style="position:absolute;left:667;top:8155;width:1574;height:2" coordorigin="667,8155" coordsize="1574,0" path="m667,8155l2242,8155e" filled="f" stroked="t" strokeweight=".48pt" strokecolor="#2F2F2F">
                <v:path arrowok="t"/>
              </v:shape>
            </v:group>
            <v:group style="position:absolute;left:2203;top:8146;width:2491;height:2" coordorigin="2203,8146" coordsize="2491,2">
              <v:shape style="position:absolute;left:2203;top:8146;width:2491;height:2" coordorigin="2203,8146" coordsize="2491,0" path="m2203,8146l4694,8146e" filled="f" stroked="t" strokeweight=".48pt" strokecolor="#2F2F2F">
                <v:path arrowok="t"/>
              </v:shape>
            </v:group>
            <v:group style="position:absolute;left:4690;top:7925;width:2;height:226" coordorigin="4690,7925" coordsize="2,226">
              <v:shape style="position:absolute;left:4690;top:7925;width:2;height:226" coordorigin="4690,7925" coordsize="0,226" path="m4690,8150l4690,7925e" filled="f" stroked="t" strokeweight=".48pt" strokecolor="#2B2B2B">
                <v:path arrowok="t"/>
              </v:shape>
            </v:group>
            <v:group style="position:absolute;left:4613;top:8160;width:7042;height:2" coordorigin="4613,8160" coordsize="7042,2">
              <v:shape style="position:absolute;left:4613;top:8160;width:7042;height:2" coordorigin="4613,8160" coordsize="7042,0" path="m4613,8160l11654,8160e" filled="f" stroked="t" strokeweight=".96pt" strokecolor="#545454">
                <v:path arrowok="t"/>
              </v:shape>
            </v:group>
            <v:group style="position:absolute;left:11645;top:7891;width:2;height:403" coordorigin="11645,7891" coordsize="2,403">
              <v:shape style="position:absolute;left:11645;top:7891;width:2;height:403" coordorigin="11645,7891" coordsize="0,403" path="m11645,8294l11645,7891e" filled="f" stroked="t" strokeweight=".96pt" strokecolor="#606060">
                <v:path arrowok="t"/>
              </v:shape>
            </v:group>
            <v:group style="position:absolute;left:274;top:8366;width:2;height:307" coordorigin="274,8366" coordsize="2,307">
              <v:shape style="position:absolute;left:274;top:8366;width:2;height:307" coordorigin="274,8366" coordsize="0,307" path="m274,8674l274,8366e" filled="f" stroked="t" strokeweight=".48pt" strokecolor="#3B3B3B">
                <v:path arrowok="t"/>
              </v:shape>
            </v:group>
            <v:group style="position:absolute;left:269;top:8856;width:1973;height:2" coordorigin="269,8856" coordsize="1973,2">
              <v:shape style="position:absolute;left:269;top:8856;width:1973;height:2" coordorigin="269,8856" coordsize="1973,0" path="m269,8856l2242,8856e" filled="f" stroked="t" strokeweight=".48pt" strokecolor="#232323">
                <v:path arrowok="t"/>
              </v:shape>
            </v:group>
            <v:group style="position:absolute;left:278;top:8616;width:2;height:3768" coordorigin="278,8616" coordsize="2,3768">
              <v:shape style="position:absolute;left:278;top:8616;width:2;height:3768" coordorigin="278,8616" coordsize="0,3768" path="m278,12384l278,8616e" filled="f" stroked="t" strokeweight=".72pt" strokecolor="#4F4F4F">
                <v:path arrowok="t"/>
              </v:shape>
            </v:group>
            <v:group style="position:absolute;left:298;top:8861;width:2501;height:2" coordorigin="298,8861" coordsize="2501,2">
              <v:shape style="position:absolute;left:298;top:8861;width:2501;height:2" coordorigin="298,8861" coordsize="2501,0" path="m298,8861l2798,8861e" filled="f" stroked="t" strokeweight=".96pt" strokecolor="#383838">
                <v:path arrowok="t"/>
              </v:shape>
            </v:group>
            <v:group style="position:absolute;left:2741;top:8861;width:317;height:2" coordorigin="2741,8861" coordsize="317,2">
              <v:shape style="position:absolute;left:2741;top:8861;width:317;height:2" coordorigin="2741,8861" coordsize="317,0" path="m2741,8861l3058,8861e" filled="f" stroked="t" strokeweight=".72pt" strokecolor="#4B4B4B">
                <v:path arrowok="t"/>
              </v:shape>
            </v:group>
            <v:group style="position:absolute;left:3000;top:8856;width:3864;height:2" coordorigin="3000,8856" coordsize="3864,2">
              <v:shape style="position:absolute;left:3000;top:8856;width:3864;height:2" coordorigin="3000,8856" coordsize="3864,0" path="m3000,8856l6864,8856e" filled="f" stroked="t" strokeweight=".48pt" strokecolor="#282828">
                <v:path arrowok="t"/>
              </v:shape>
            </v:group>
            <v:group style="position:absolute;left:6806;top:8851;width:4848;height:2" coordorigin="6806,8851" coordsize="4848,2">
              <v:shape style="position:absolute;left:6806;top:8851;width:4848;height:2" coordorigin="6806,8851" coordsize="4848,0" path="m6806,8851l11654,8851e" filled="f" stroked="t" strokeweight=".96pt" strokecolor="#4F4F4F">
                <v:path arrowok="t"/>
              </v:shape>
            </v:group>
            <v:group style="position:absolute;left:2239;top:8808;width:2;height:331" coordorigin="2239,8808" coordsize="2,331">
              <v:shape style="position:absolute;left:2239;top:8808;width:2;height:331" coordorigin="2239,8808" coordsize="0,331" path="m2239,9139l2239,8808e" filled="f" stroked="t" strokeweight=".96pt" strokecolor="#5B5B5B">
                <v:path arrowok="t"/>
              </v:shape>
            </v:group>
            <v:group style="position:absolute;left:11650;top:6062;width:2;height:3758" coordorigin="11650,6062" coordsize="2,3758">
              <v:shape style="position:absolute;left:11650;top:6062;width:2;height:3758" coordorigin="11650,6062" coordsize="0,3758" path="m11650,9821l11650,6062e" filled="f" stroked="t" strokeweight=".48pt" strokecolor="#3B3B3B">
                <v:path arrowok="t"/>
              </v:shape>
            </v:group>
            <v:group style="position:absolute;left:278;top:9792;width:1963;height:2" coordorigin="278,9792" coordsize="1963,2">
              <v:shape style="position:absolute;left:278;top:9792;width:1963;height:2" coordorigin="278,9792" coordsize="1963,0" path="m278,9792l2242,9792e" filled="f" stroked="t" strokeweight=".96pt" strokecolor="#646464">
                <v:path arrowok="t"/>
              </v:shape>
            </v:group>
            <v:group style="position:absolute;left:2208;top:9350;width:2;height:955" coordorigin="2208,9350" coordsize="2,955">
              <v:shape style="position:absolute;left:2208;top:9350;width:2;height:955" coordorigin="2208,9350" coordsize="0,955" path="m2208,10306l2208,9350e" filled="f" stroked="t" strokeweight=".48pt" strokecolor="#5B5B5B">
                <v:path arrowok="t"/>
              </v:shape>
            </v:group>
            <v:group style="position:absolute;left:2174;top:9792;width:3595;height:2" coordorigin="2174,9792" coordsize="3595,2">
              <v:shape style="position:absolute;left:2174;top:9792;width:3595;height:2" coordorigin="2174,9792" coordsize="3595,0" path="m2174,9792l5770,9792e" filled="f" stroked="t" strokeweight=".72pt" strokecolor="#4B4B4B">
                <v:path arrowok="t"/>
              </v:shape>
            </v:group>
            <v:group style="position:absolute;left:5712;top:9797;width:1618;height:2" coordorigin="5712,9797" coordsize="1618,2">
              <v:shape style="position:absolute;left:5712;top:9797;width:1618;height:2" coordorigin="5712,9797" coordsize="1618,0" path="m5712,9797l7330,9797e" filled="f" stroked="t" strokeweight=".48pt" strokecolor="#282828">
                <v:path arrowok="t"/>
              </v:shape>
            </v:group>
            <v:group style="position:absolute;left:7272;top:9792;width:3336;height:2" coordorigin="7272,9792" coordsize="3336,2">
              <v:shape style="position:absolute;left:7272;top:9792;width:3336;height:2" coordorigin="7272,9792" coordsize="3336,0" path="m7272,9792l10608,9792e" filled="f" stroked="t" strokeweight=".96pt" strokecolor="#545454">
                <v:path arrowok="t"/>
              </v:shape>
            </v:group>
            <v:group style="position:absolute;left:10550;top:9797;width:1104;height:2" coordorigin="10550,9797" coordsize="1104,2">
              <v:shape style="position:absolute;left:10550;top:9797;width:1104;height:2" coordorigin="10550,9797" coordsize="1104,0" path="m10550,9797l11654,9797e" filled="f" stroked="t" strokeweight=".48pt" strokecolor="#232323">
                <v:path arrowok="t"/>
              </v:shape>
            </v:group>
            <v:group style="position:absolute;left:278;top:10032;width:11386;height:2" coordorigin="278,10032" coordsize="11386,2">
              <v:shape style="position:absolute;left:278;top:10032;width:11386;height:2" coordorigin="278,10032" coordsize="11386,0" path="m278,10032l11664,10032e" filled="f" stroked="t" strokeweight=".96pt" strokecolor="#575757">
                <v:path arrowok="t"/>
              </v:shape>
            </v:group>
            <v:group style="position:absolute;left:283;top:5808;width:2;height:6576" coordorigin="283,5808" coordsize="2,6576">
              <v:shape style="position:absolute;left:283;top:5808;width:2;height:6576" coordorigin="283,5808" coordsize="0,6576" path="m283,12384l283,5808e" filled="f" stroked="t" strokeweight=".72pt" strokecolor="#484848">
                <v:path arrowok="t"/>
              </v:shape>
            </v:group>
            <v:group style="position:absolute;left:11654;top:9744;width:2;height:595" coordorigin="11654,9744" coordsize="2,595">
              <v:shape style="position:absolute;left:11654;top:9744;width:2;height:595" coordorigin="11654,9744" coordsize="0,595" path="m11654,10339l11654,9744e" filled="f" stroked="t" strokeweight=".72pt" strokecolor="#575757">
                <v:path arrowok="t"/>
              </v:shape>
            </v:group>
            <v:group style="position:absolute;left:278;top:10277;width:1963;height:2" coordorigin="278,10277" coordsize="1963,2">
              <v:shape style="position:absolute;left:278;top:10277;width:1963;height:2" coordorigin="278,10277" coordsize="1963,0" path="m278,10277l2242,10277e" filled="f" stroked="t" strokeweight=".48pt" strokecolor="#2F2F2F">
                <v:path arrowok="t"/>
              </v:shape>
            </v:group>
            <v:group style="position:absolute;left:288;top:9998;width:2;height:4210" coordorigin="288,9998" coordsize="2,4210">
              <v:shape style="position:absolute;left:288;top:9998;width:2;height:4210" coordorigin="288,9998" coordsize="0,4210" path="m288,14208l288,9998e" filled="f" stroked="t" strokeweight=".72pt" strokecolor="#545454">
                <v:path arrowok="t"/>
              </v:shape>
            </v:group>
            <v:group style="position:absolute;left:2203;top:10301;width:566;height:2" coordorigin="2203,10301" coordsize="566,2">
              <v:shape style="position:absolute;left:2203;top:10301;width:566;height:2" coordorigin="2203,10301" coordsize="566,0" path="m2203,10301l2770,10301e" filled="f" stroked="t" strokeweight=".96pt" strokecolor="#878787">
                <v:path arrowok="t"/>
              </v:shape>
            </v:group>
            <v:group style="position:absolute;left:3768;top:10301;width:922;height:2" coordorigin="3768,10301" coordsize="922,2">
              <v:shape style="position:absolute;left:3768;top:10301;width:922;height:2" coordorigin="3768,10301" coordsize="922,0" path="m3768,10301l4690,10301e" filled="f" stroked="t" strokeweight=".48pt" strokecolor="#000000">
                <v:path arrowok="t"/>
              </v:shape>
            </v:group>
            <v:group style="position:absolute;left:4608;top:10282;width:2760;height:2" coordorigin="4608,10282" coordsize="2760,2">
              <v:shape style="position:absolute;left:4608;top:10282;width:2760;height:2" coordorigin="4608,10282" coordsize="2760,0" path="m4608,10282l7368,10282e" filled="f" stroked="t" strokeweight=".96pt" strokecolor="#545454">
                <v:path arrowok="t"/>
              </v:shape>
            </v:group>
            <v:group style="position:absolute;left:7301;top:10301;width:389;height:2" coordorigin="7301,10301" coordsize="389,2">
              <v:shape style="position:absolute;left:7301;top:10301;width:389;height:2" coordorigin="7301,10301" coordsize="389,0" path="m7301,10301l7690,10301e" filled="f" stroked="t" strokeweight=".96pt" strokecolor="#979797">
                <v:path arrowok="t"/>
              </v:shape>
            </v:group>
            <v:group style="position:absolute;left:7690;top:10301;width:1046;height:2" coordorigin="7690,10301" coordsize="1046,2">
              <v:shape style="position:absolute;left:7690;top:10301;width:1046;height:2" coordorigin="7690,10301" coordsize="1046,0" path="m7690,10301l8736,10301e" filled="f" stroked="t" strokeweight=".48pt" strokecolor="#000000">
                <v:path arrowok="t"/>
              </v:shape>
            </v:group>
            <v:group style="position:absolute;left:8707;top:10277;width:1171;height:2" coordorigin="8707,10277" coordsize="1171,2">
              <v:shape style="position:absolute;left:8707;top:10277;width:1171;height:2" coordorigin="8707,10277" coordsize="1171,0" path="m8707,10277l9878,10277e" filled="f" stroked="t" strokeweight=".48pt" strokecolor="#1F1F1F">
                <v:path arrowok="t"/>
              </v:shape>
            </v:group>
            <v:group style="position:absolute;left:9850;top:10301;width:730;height:2" coordorigin="9850,10301" coordsize="730,2">
              <v:shape style="position:absolute;left:9850;top:10301;width:730;height:2" coordorigin="9850,10301" coordsize="730,0" path="m9850,10301l10579,10301e" filled="f" stroked="t" strokeweight=".96pt" strokecolor="#939393">
                <v:path arrowok="t"/>
              </v:shape>
            </v:group>
            <v:group style="position:absolute;left:10349;top:10282;width:1315;height:2" coordorigin="10349,10282" coordsize="1315,2">
              <v:shape style="position:absolute;left:10349;top:10282;width:1315;height:2" coordorigin="10349,10282" coordsize="1315,0" path="m10349,10282l11664,10282e" filled="f" stroked="t" strokeweight=".96pt" strokecolor="#4F4F4F">
                <v:path arrowok="t"/>
              </v:shape>
            </v:group>
            <v:group style="position:absolute;left:2208;top:10296;width:2;height:226" coordorigin="2208,10296" coordsize="2,226">
              <v:shape style="position:absolute;left:2208;top:10296;width:2;height:226" coordorigin="2208,10296" coordsize="0,226" path="m2208,10522l2208,10296e" filled="f" stroked="t" strokeweight=".48pt" strokecolor="#000000">
                <v:path arrowok="t"/>
              </v:shape>
            </v:group>
            <v:group style="position:absolute;left:11659;top:7939;width:2;height:2611" coordorigin="11659,7939" coordsize="2,2611">
              <v:shape style="position:absolute;left:11659;top:7939;width:2;height:2611" coordorigin="11659,7939" coordsize="0,2611" path="m11659,10550l11659,7939e" filled="f" stroked="t" strokeweight=".72pt" strokecolor="#3B3B3B">
                <v:path arrowok="t"/>
              </v:shape>
            </v:group>
            <v:group style="position:absolute;left:293;top:10493;width:2;height:3715" coordorigin="293,10493" coordsize="2,3715">
              <v:shape style="position:absolute;left:293;top:10493;width:2;height:3715" coordorigin="293,10493" coordsize="0,3715" path="m293,14208l293,10493e" filled="f" stroked="t" strokeweight=".48pt" strokecolor="#4F4F4F">
                <v:path arrowok="t"/>
              </v:shape>
            </v:group>
            <v:group style="position:absolute;left:787;top:10752;width:6754;height:2" coordorigin="787,10752" coordsize="6754,2">
              <v:shape style="position:absolute;left:787;top:10752;width:6754;height:2" coordorigin="787,10752" coordsize="6754,0" path="m787,10752l7541,10752e" filled="f" stroked="t" strokeweight=".96pt" strokecolor="#5B5B5B">
                <v:path arrowok="t"/>
              </v:shape>
            </v:group>
            <v:group style="position:absolute;left:2208;top:10522;width:2;height:1195" coordorigin="2208,10522" coordsize="2,1195">
              <v:shape style="position:absolute;left:2208;top:10522;width:2;height:1195" coordorigin="2208,10522" coordsize="0,1195" path="m2208,11717l2208,10522e" filled="f" stroked="t" strokeweight=".48pt" strokecolor="#606060">
                <v:path arrowok="t"/>
              </v:shape>
            </v:group>
            <v:group style="position:absolute;left:7301;top:10738;width:389;height:2" coordorigin="7301,10738" coordsize="389,2">
              <v:shape style="position:absolute;left:7301;top:10738;width:389;height:2" coordorigin="7301,10738" coordsize="389,0" path="m7301,10738l7690,10738e" filled="f" stroked="t" strokeweight=".48pt" strokecolor="#282828">
                <v:path arrowok="t"/>
              </v:shape>
            </v:group>
            <v:group style="position:absolute;left:7661;top:10747;width:4003;height:2" coordorigin="7661,10747" coordsize="4003,2">
              <v:shape style="position:absolute;left:7661;top:10747;width:4003;height:2" coordorigin="7661,10747" coordsize="4003,0" path="m7661,10747l11664,10747e" filled="f" stroked="t" strokeweight=".48pt" strokecolor="#1C1C1C">
                <v:path arrowok="t"/>
              </v:shape>
            </v:group>
            <v:group style="position:absolute;left:11659;top:10493;width:2;height:1810" coordorigin="11659,10493" coordsize="2,1810">
              <v:shape style="position:absolute;left:11659;top:10493;width:2;height:1810" coordorigin="11659,10493" coordsize="0,1810" path="m11659,12302l11659,10493e" filled="f" stroked="t" strokeweight=".96pt" strokecolor="#676767">
                <v:path arrowok="t"/>
              </v:shape>
            </v:group>
            <v:group style="position:absolute;left:288;top:10992;width:5741;height:2" coordorigin="288,10992" coordsize="5741,2">
              <v:shape style="position:absolute;left:288;top:10992;width:5741;height:2" coordorigin="288,10992" coordsize="5741,0" path="m288,10992l6029,10992e" filled="f" stroked="t" strokeweight=".96pt" strokecolor="#606060">
                <v:path arrowok="t"/>
              </v:shape>
            </v:group>
            <v:group style="position:absolute;left:298;top:10704;width:2;height:1680" coordorigin="298,10704" coordsize="2,1680">
              <v:shape style="position:absolute;left:298;top:10704;width:2;height:1680" coordorigin="298,10704" coordsize="0,1680" path="m298,12384l298,10704e" filled="f" stroked="t" strokeweight=".96pt" strokecolor="#5B5B5B">
                <v:path arrowok="t"/>
              </v:shape>
            </v:group>
            <v:group style="position:absolute;left:5741;top:10997;width:1560;height:2" coordorigin="5741,10997" coordsize="1560,2">
              <v:shape style="position:absolute;left:5741;top:10997;width:1560;height:2" coordorigin="5741,10997" coordsize="1560,0" path="m5741,10997l7301,10997e" filled="f" stroked="t" strokeweight=".96pt" strokecolor="#4B4B4B">
                <v:path arrowok="t"/>
              </v:shape>
            </v:group>
            <v:group style="position:absolute;left:7272;top:10987;width:2606;height:2" coordorigin="7272,10987" coordsize="2606,2">
              <v:shape style="position:absolute;left:7272;top:10987;width:2606;height:2" coordorigin="7272,10987" coordsize="2606,0" path="m7272,10987l9878,10987e" filled="f" stroked="t" strokeweight=".48pt" strokecolor="#282828">
                <v:path arrowok="t"/>
              </v:shape>
            </v:group>
            <v:group style="position:absolute;left:9821;top:10982;width:1843;height:2" coordorigin="9821,10982" coordsize="1843,2">
              <v:shape style="position:absolute;left:9821;top:10982;width:1843;height:2" coordorigin="9821,10982" coordsize="1843,0" path="m9821,10982l11664,10982e" filled="f" stroked="t" strokeweight=".72pt" strokecolor="#4B4B4B">
                <v:path arrowok="t"/>
              </v:shape>
            </v:group>
            <v:group style="position:absolute;left:288;top:11232;width:1958;height:2" coordorigin="288,11232" coordsize="1958,2">
              <v:shape style="position:absolute;left:288;top:11232;width:1958;height:2" coordorigin="288,11232" coordsize="1958,0" path="m288,11232l2246,11232e" filled="f" stroked="t" strokeweight=".96pt" strokecolor="#646464">
                <v:path arrowok="t"/>
              </v:shape>
            </v:group>
            <v:group style="position:absolute;left:941;top:10987;width:2;height:730" coordorigin="941,10987" coordsize="2,730">
              <v:shape style="position:absolute;left:941;top:10987;width:2;height:730" coordorigin="941,10987" coordsize="0,730" path="m941,11717l941,10987e" filled="f" stroked="t" strokeweight=".48pt" strokecolor="#676767">
                <v:path arrowok="t"/>
              </v:shape>
            </v:group>
            <v:group style="position:absolute;left:1589;top:10982;width:2;height:3379" coordorigin="1589,10982" coordsize="2,3379">
              <v:shape style="position:absolute;left:1589;top:10982;width:2;height:3379" coordorigin="1589,10982" coordsize="0,3379" path="m1589,14362l1589,10982e" filled="f" stroked="t" strokeweight=".72pt" strokecolor="#484848">
                <v:path arrowok="t"/>
              </v:shape>
            </v:group>
            <v:group style="position:absolute;left:2203;top:11218;width:3538;height:2" coordorigin="2203,11218" coordsize="3538,2">
              <v:shape style="position:absolute;left:2203;top:11218;width:3538;height:2" coordorigin="2203,11218" coordsize="3538,0" path="m2203,11218l5741,11218e" filled="f" stroked="t" strokeweight=".96pt" strokecolor="#343434">
                <v:path arrowok="t"/>
              </v:shape>
            </v:group>
            <v:group style="position:absolute;left:5712;top:11227;width:1152;height:2" coordorigin="5712,11227" coordsize="1152,2">
              <v:shape style="position:absolute;left:5712;top:11227;width:1152;height:2" coordorigin="5712,11227" coordsize="1152,0" path="m5712,11227l6864,11227e" filled="f" stroked="t" strokeweight=".48pt" strokecolor="#2B2B2B">
                <v:path arrowok="t"/>
              </v:shape>
            </v:group>
            <v:group style="position:absolute;left:6806;top:11222;width:3864;height:2" coordorigin="6806,11222" coordsize="3864,2">
              <v:shape style="position:absolute;left:6806;top:11222;width:3864;height:2" coordorigin="6806,11222" coordsize="3864,0" path="m6806,11222l10670,11222e" filled="f" stroked="t" strokeweight=".96pt" strokecolor="#4F4F4F">
                <v:path arrowok="t"/>
              </v:shape>
            </v:group>
            <v:group style="position:absolute;left:7301;top:10982;width:2;height:1219" coordorigin="7301,10982" coordsize="2,1219">
              <v:shape style="position:absolute;left:7301;top:10982;width:2;height:1219" coordorigin="7301,10982" coordsize="0,1219" path="m7301,12202l7301,10982e" filled="f" stroked="t" strokeweight=".48pt" strokecolor="#383838">
                <v:path arrowok="t"/>
              </v:shape>
            </v:group>
            <v:group style="position:absolute;left:10579;top:11218;width:1056;height:2" coordorigin="10579,11218" coordsize="1056,2">
              <v:shape style="position:absolute;left:10579;top:11218;width:1056;height:2" coordorigin="10579,11218" coordsize="1056,0" path="m10579,11218l11635,11218e" filled="f" stroked="t" strokeweight=".48pt" strokecolor="#282828">
                <v:path arrowok="t"/>
              </v:shape>
            </v:group>
            <v:group style="position:absolute;left:941;top:11717;width:2;height:1488" coordorigin="941,11717" coordsize="2,1488">
              <v:shape style="position:absolute;left:941;top:11717;width:2;height:1488" coordorigin="941,11717" coordsize="0,1488" path="m941,13205l941,11717e" filled="f" stroked="t" strokeweight=".48pt" strokecolor="#000000">
                <v:path arrowok="t"/>
              </v:shape>
            </v:group>
            <v:group style="position:absolute;left:1594;top:11674;width:2;height:1814" coordorigin="1594,11674" coordsize="2,1814">
              <v:shape style="position:absolute;left:1594;top:11674;width:2;height:1814" coordorigin="1594,11674" coordsize="0,1814" path="m1594,13488l1594,11674e" filled="f" stroked="t" strokeweight=".96pt" strokecolor="#545454">
                <v:path arrowok="t"/>
              </v:shape>
            </v:group>
            <v:group style="position:absolute;left:2208;top:11717;width:2;height:1488" coordorigin="2208,11717" coordsize="2,1488">
              <v:shape style="position:absolute;left:2208;top:11717;width:2;height:1488" coordorigin="2208,11717" coordsize="0,1488" path="m2208,13205l2208,11717e" filled="f" stroked="t" strokeweight=".48pt" strokecolor="#000000">
                <v:path arrowok="t"/>
              </v:shape>
            </v:group>
            <v:group style="position:absolute;left:7306;top:12144;width:2;height:2914" coordorigin="7306,12144" coordsize="2,2914">
              <v:shape style="position:absolute;left:7306;top:12144;width:2;height:2914" coordorigin="7306,12144" coordsize="0,2914" path="m7306,15058l7306,12144e" filled="f" stroked="t" strokeweight=".72pt" strokecolor="#545454">
                <v:path arrowok="t"/>
              </v:shape>
            </v:group>
            <v:group style="position:absolute;left:298;top:12245;width:2;height:2750" coordorigin="298,12245" coordsize="2,2750">
              <v:shape style="position:absolute;left:298;top:12245;width:2;height:2750" coordorigin="298,12245" coordsize="0,2750" path="m298,14995l298,12245e" filled="f" stroked="t" strokeweight=".72pt" strokecolor="#484848">
                <v:path arrowok="t"/>
              </v:shape>
            </v:group>
            <v:group style="position:absolute;left:11630;top:12274;width:2;height:2923" coordorigin="11630,12274" coordsize="2,2923">
              <v:shape style="position:absolute;left:11630;top:12274;width:2;height:2923" coordorigin="11630,12274" coordsize="0,2923" path="m11630,15197l11630,12274e" filled="f" stroked="t" strokeweight=".48pt" strokecolor="#000000">
                <v:path arrowok="t"/>
              </v:shape>
            </v:group>
            <v:group style="position:absolute;left:302;top:12446;width:2;height:1104" coordorigin="302,12446" coordsize="2,1104">
              <v:shape style="position:absolute;left:302;top:12446;width:2;height:1104" coordorigin="302,12446" coordsize="0,1104" path="m302,13550l302,12446e" filled="f" stroked="t" strokeweight=".48pt" strokecolor="#2B2B2B">
                <v:path arrowok="t"/>
              </v:shape>
            </v:group>
            <v:group style="position:absolute;left:7310;top:12902;width:2;height:586" coordorigin="7310,12902" coordsize="2,586">
              <v:shape style="position:absolute;left:7310;top:12902;width:2;height:586" coordorigin="7310,12902" coordsize="0,586" path="m7310,13488l7310,12902e" filled="f" stroked="t" strokeweight=".48pt" strokecolor="#282828">
                <v:path arrowok="t"/>
              </v:shape>
            </v:group>
            <v:group style="position:absolute;left:274;top:13200;width:422;height:2" coordorigin="274,13200" coordsize="422,2">
              <v:shape style="position:absolute;left:274;top:13200;width:422;height:2" coordorigin="274,13200" coordsize="422,0" path="m274,13200l696,13200e" filled="f" stroked="t" strokeweight=".48pt" strokecolor="#343434">
                <v:path arrowok="t"/>
              </v:shape>
            </v:group>
            <v:group style="position:absolute;left:696;top:13200;width:250;height:2" coordorigin="696,13200" coordsize="250,2">
              <v:shape style="position:absolute;left:696;top:13200;width:250;height:2" coordorigin="696,13200" coordsize="250,0" path="m696,13200l946,13200e" filled="f" stroked="t" strokeweight=".48pt" strokecolor="#000000">
                <v:path arrowok="t"/>
              </v:shape>
            </v:group>
            <v:group style="position:absolute;left:936;top:13200;width:1277;height:2" coordorigin="936,13200" coordsize="1277,2">
              <v:shape style="position:absolute;left:936;top:13200;width:1277;height:2" coordorigin="936,13200" coordsize="1277,0" path="m936,13200l2213,13200e" filled="f" stroked="t" strokeweight=".48pt" strokecolor="#575757">
                <v:path arrowok="t"/>
              </v:shape>
            </v:group>
            <v:group style="position:absolute;left:941;top:13195;width:2;height:264" coordorigin="941,13195" coordsize="2,264">
              <v:shape style="position:absolute;left:941;top:13195;width:2;height:264" coordorigin="941,13195" coordsize="0,264" path="m941,13459l941,13195e" filled="f" stroked="t" strokeweight=".48pt" strokecolor="#232323">
                <v:path arrowok="t"/>
              </v:shape>
            </v:group>
            <v:group style="position:absolute;left:2208;top:13195;width:2;height:264" coordorigin="2208,13195" coordsize="2,264">
              <v:shape style="position:absolute;left:2208;top:13195;width:2;height:264" coordorigin="2208,13195" coordsize="0,264" path="m2208,13459l2208,13195e" filled="f" stroked="t" strokeweight=".48pt" strokecolor="#2B2B2B">
                <v:path arrowok="t"/>
              </v:shape>
            </v:group>
            <v:group style="position:absolute;left:941;top:13459;width:2;height:2318" coordorigin="941,13459" coordsize="2,2318">
              <v:shape style="position:absolute;left:941;top:13459;width:2;height:2318" coordorigin="941,13459" coordsize="0,2318" path="m941,15778l941,13459e" filled="f" stroked="t" strokeweight=".48pt" strokecolor="#000000">
                <v:path arrowok="t"/>
              </v:shape>
            </v:group>
            <v:group style="position:absolute;left:1598;top:13430;width:2;height:120" coordorigin="1598,13430" coordsize="2,120">
              <v:shape style="position:absolute;left:1598;top:13430;width:2;height:120" coordorigin="1598,13430" coordsize="0,120" path="m1598,13550l1598,13430e" filled="f" stroked="t" strokeweight=".48pt" strokecolor="#343434">
                <v:path arrowok="t"/>
              </v:shape>
            </v:group>
            <v:group style="position:absolute;left:2208;top:13459;width:2;height:1517" coordorigin="2208,13459" coordsize="2,1517">
              <v:shape style="position:absolute;left:2208;top:13459;width:2;height:1517" coordorigin="2208,13459" coordsize="0,1517" path="m2208,14976l2208,13459e" filled="f" stroked="t" strokeweight=".48pt" strokecolor="#000000">
                <v:path arrowok="t"/>
              </v:shape>
            </v:group>
            <v:group style="position:absolute;left:7310;top:13430;width:2;height:1627" coordorigin="7310,13430" coordsize="2,1627">
              <v:shape style="position:absolute;left:7310;top:13430;width:2;height:1627" coordorigin="7310,13430" coordsize="0,1627" path="m7310,15058l7310,13430e" filled="f" stroked="t" strokeweight=".48pt" strokecolor="#5B5B5B">
                <v:path arrowok="t"/>
              </v:shape>
            </v:group>
            <v:group style="position:absolute;left:305;top:13493;width:2;height:2309" coordorigin="305,13493" coordsize="2,2309">
              <v:shape style="position:absolute;left:305;top:13493;width:2;height:2309" coordorigin="305,13493" coordsize="0,2309" path="m305,15802l305,13493e" filled="f" stroked="t" strokeweight=".48pt" strokecolor="#545454">
                <v:path arrowok="t"/>
              </v:shape>
            </v:group>
            <v:group style="position:absolute;left:1603;top:13493;width:2;height:370" coordorigin="1603,13493" coordsize="2,370">
              <v:shape style="position:absolute;left:1603;top:13493;width:2;height:370" coordorigin="1603,13493" coordsize="0,370" path="m1603,13862l1603,13493e" filled="f" stroked="t" strokeweight=".72pt" strokecolor="#3F3F3F">
                <v:path arrowok="t"/>
              </v:shape>
            </v:group>
            <v:group style="position:absolute;left:7315;top:13493;width:2;height:874" coordorigin="7315,13493" coordsize="2,874">
              <v:shape style="position:absolute;left:7315;top:13493;width:2;height:874" coordorigin="7315,13493" coordsize="0,874" path="m7315,14366l7315,13493e" filled="f" stroked="t" strokeweight=".96pt" strokecolor="#606060">
                <v:path arrowok="t"/>
              </v:shape>
            </v:group>
            <v:group style="position:absolute;left:1603;top:13670;width:2;height:840" coordorigin="1603,13670" coordsize="2,840">
              <v:shape style="position:absolute;left:1603;top:13670;width:2;height:840" coordorigin="1603,13670" coordsize="0,840" path="m1603,14510l1603,13670e" filled="f" stroked="t" strokeweight=".96pt" strokecolor="#545454">
                <v:path arrowok="t"/>
              </v:shape>
            </v:group>
            <v:group style="position:absolute;left:310;top:14309;width:2;height:326" coordorigin="310,14309" coordsize="2,326">
              <v:shape style="position:absolute;left:310;top:14309;width:2;height:326" coordorigin="310,14309" coordsize="0,326" path="m310,14635l310,14309e" filled="f" stroked="t" strokeweight=".24pt" strokecolor="#2F2F2F">
                <v:path arrowok="t"/>
              </v:shape>
            </v:group>
            <v:group style="position:absolute;left:7320;top:14309;width:2;height:154" coordorigin="7320,14309" coordsize="2,154">
              <v:shape style="position:absolute;left:7320;top:14309;width:2;height:154" coordorigin="7320,14309" coordsize="0,154" path="m7320,14462l7320,14309e" filled="f" stroked="t" strokeweight=".48pt" strokecolor="#2F2F2F">
                <v:path arrowok="t"/>
              </v:shape>
            </v:group>
            <v:group style="position:absolute;left:1608;top:14405;width:2;height:413" coordorigin="1608,14405" coordsize="2,413">
              <v:shape style="position:absolute;left:1608;top:14405;width:2;height:413" coordorigin="1608,14405" coordsize="0,413" path="m1608,14818l1608,14405e" filled="f" stroked="t" strokeweight=".48pt" strokecolor="#282828">
                <v:path arrowok="t"/>
              </v:shape>
            </v:group>
            <v:group style="position:absolute;left:7320;top:12206;width:2;height:2429" coordorigin="7320,12206" coordsize="2,2429">
              <v:shape style="position:absolute;left:7320;top:12206;width:2;height:2429" coordorigin="7320,12206" coordsize="0,2429" path="m7320,14635l7320,12206e" filled="f" stroked="t" strokeweight=".48pt" strokecolor="#4B4B4B">
                <v:path arrowok="t"/>
              </v:shape>
            </v:group>
            <v:group style="position:absolute;left:310;top:14578;width:2;height:240" coordorigin="310,14578" coordsize="2,240">
              <v:shape style="position:absolute;left:310;top:14578;width:2;height:240" coordorigin="310,14578" coordsize="0,240" path="m310,14818l310,14578e" filled="f" stroked="t" strokeweight=".24pt" strokecolor="#4F4F4F">
                <v:path arrowok="t"/>
              </v:shape>
            </v:group>
            <v:group style="position:absolute;left:310;top:14760;width:2;height:235" coordorigin="310,14760" coordsize="2,235">
              <v:shape style="position:absolute;left:310;top:14760;width:2;height:235" coordorigin="310,14760" coordsize="0,235" path="m310,14995l310,14760e" filled="f" stroked="t" strokeweight=".24pt" strokecolor="#676767">
                <v:path arrowok="t"/>
              </v:shape>
            </v:group>
            <v:group style="position:absolute;left:1613;top:14760;width:2;height:1032" coordorigin="1613,14760" coordsize="2,1032">
              <v:shape style="position:absolute;left:1613;top:14760;width:2;height:1032" coordorigin="1613,14760" coordsize="0,1032" path="m1613,15792l1613,14760e" filled="f" stroked="t" strokeweight=".96pt" strokecolor="#575757">
                <v:path arrowok="t"/>
              </v:shape>
            </v:group>
            <v:group style="position:absolute;left:278;top:14976;width:2;height:802" coordorigin="278,14976" coordsize="2,802">
              <v:shape style="position:absolute;left:278;top:14976;width:2;height:802" coordorigin="278,14976" coordsize="0,802" path="m278,15778l278,14976e" filled="f" stroked="t" strokeweight=".48pt" strokecolor="#000000">
                <v:path arrowok="t"/>
              </v:shape>
            </v:group>
            <v:group style="position:absolute;left:2239;top:14918;width:2;height:197" coordorigin="2239,14918" coordsize="2,197">
              <v:shape style="position:absolute;left:2239;top:14918;width:2;height:197" coordorigin="2239,14918" coordsize="0,197" path="m2239,15115l2239,14918e" filled="f" stroked="t" strokeweight=".96pt" strokecolor="#282828">
                <v:path arrowok="t"/>
              </v:shape>
            </v:group>
            <v:group style="position:absolute;left:317;top:15792;width:768;height:2" coordorigin="317,15792" coordsize="768,2">
              <v:shape style="position:absolute;left:317;top:15792;width:768;height:2" coordorigin="317,15792" coordsize="768,0" path="m317,15792l1085,15792e" filled="f" stroked="t" strokeweight=".96pt" strokecolor="#676767">
                <v:path arrowok="t"/>
              </v:shape>
            </v:group>
            <v:group style="position:absolute;left:936;top:15768;width:1277;height:2" coordorigin="936,15768" coordsize="1277,2">
              <v:shape style="position:absolute;left:936;top:15768;width:1277;height:2" coordorigin="936,15768" coordsize="1277,0" path="m936,15768l2213,15768e" filled="f" stroked="t" strokeweight=".48pt" strokecolor="#5B5B5B">
                <v:path arrowok="t"/>
              </v:shape>
            </v:group>
            <v:group style="position:absolute;left:2208;top:15197;width:2;height:576" coordorigin="2208,15197" coordsize="2,576">
              <v:shape style="position:absolute;left:2208;top:15197;width:2;height:576" coordorigin="2208,15197" coordsize="0,576" path="m2208,15773l2208,15197e" filled="f" stroked="t" strokeweight=".48pt" strokecolor="#000000">
                <v:path arrowok="t"/>
              </v:shape>
            </v:group>
            <v:group style="position:absolute;left:2203;top:15768;width:566;height:2" coordorigin="2203,15768" coordsize="566,2">
              <v:shape style="position:absolute;left:2203;top:15768;width:566;height:2" coordorigin="2203,15768" coordsize="566,0" path="m2203,15768l2770,15768e" filled="f" stroked="t" strokeweight=".48pt" strokecolor="#3F3F3F">
                <v:path arrowok="t"/>
              </v:shape>
            </v:group>
            <v:group style="position:absolute;left:3226;top:15782;width:2309;height:2" coordorigin="3226,15782" coordsize="2309,2">
              <v:shape style="position:absolute;left:3226;top:15782;width:2309;height:2" coordorigin="3226,15782" coordsize="2309,0" path="m3226,15782l5534,15782e" filled="f" stroked="t" strokeweight=".96pt" strokecolor="#6B6B6B">
                <v:path arrowok="t"/>
              </v:shape>
            </v:group>
            <v:group style="position:absolute;left:2741;top:15787;width:485;height:2" coordorigin="2741,15787" coordsize="485,2">
              <v:shape style="position:absolute;left:2741;top:15787;width:485;height:2" coordorigin="2741,15787" coordsize="485,0" path="m2741,15787l3226,15787e" filled="f" stroked="t" strokeweight=".48pt" strokecolor="#2F2F2F">
                <v:path arrowok="t"/>
              </v:shape>
            </v:group>
            <v:group style="position:absolute;left:3168;top:15782;width:8525;height:2" coordorigin="3168,15782" coordsize="8525,2">
              <v:shape style="position:absolute;left:3168;top:15782;width:8525;height:2" coordorigin="3168,15782" coordsize="8525,0" path="m3168,15782l11693,15782e" filled="f" stroked="t" strokeweight=".72pt" strokecolor="#545454">
                <v:path arrowok="t"/>
              </v:shape>
            </v:group>
            <v:group style="position:absolute;left:6586;top:15778;width:754;height:2" coordorigin="6586,15778" coordsize="754,2">
              <v:shape style="position:absolute;left:6586;top:15778;width:754;height:2" coordorigin="6586,15778" coordsize="754,0" path="m6586,15778l7339,15778e" filled="f" stroked="t" strokeweight=".48pt" strokecolor="#343434">
                <v:path arrowok="t"/>
              </v:shape>
            </v:group>
            <v:group style="position:absolute;left:7325;top:12192;width:2;height:3600" coordorigin="7325,12192" coordsize="2,3600">
              <v:shape style="position:absolute;left:7325;top:12192;width:2;height:3600" coordorigin="7325,12192" coordsize="0,3600" path="m7325,15792l7325,12192e" filled="f" stroked="t" strokeweight=".72pt" strokecolor="#545454">
                <v:path arrowok="t"/>
              </v:shape>
            </v:group>
            <v:group style="position:absolute;left:7661;top:15778;width:2218;height:2" coordorigin="7661,15778" coordsize="2218,2">
              <v:shape style="position:absolute;left:7661;top:15778;width:2218;height:2" coordorigin="7661,15778" coordsize="2218,0" path="m7661,15778l9878,15778e" filled="f" stroked="t" strokeweight=".48pt" strokecolor="#2F2F2F">
                <v:path arrowok="t"/>
              </v:shape>
            </v:group>
            <v:group style="position:absolute;left:9821;top:15773;width:1843;height:2" coordorigin="9821,15773" coordsize="1843,2">
              <v:shape style="position:absolute;left:9821;top:15773;width:1843;height:2" coordorigin="9821,15773" coordsize="1843,0" path="m9821,15773l11664,15773e" filled="f" stroked="t" strokeweight=".72pt" strokecolor="#4B4B4B">
                <v:path arrowok="t"/>
              </v:shape>
            </v:group>
            <v:group style="position:absolute;left:11630;top:15197;width:2;height:581" coordorigin="11630,15197" coordsize="2,581">
              <v:shape style="position:absolute;left:11630;top:15197;width:2;height:581" coordorigin="11630,15197" coordsize="0,581" path="m11630,15778l11630,15197e" filled="f" stroked="t" strokeweight=".48pt" strokecolor="#383838">
                <v:path arrowok="t"/>
              </v:shape>
            </v:group>
            <v:group style="position:absolute;left:7376;top:5748;width:2;height:286" coordorigin="7376,5748" coordsize="2,286">
              <v:shape style="position:absolute;left:7376;top:5748;width:2;height:286" coordorigin="7376,5748" coordsize="0,286" path="m7376,6035l7376,5748e" filled="f" stroked="t" strokeweight=".90419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61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61"/>
        </w:rPr>
        <w:t>f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61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24"/>
          <w:w w:val="61"/>
        </w:rPr>
        <w:t> 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30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" w:after="0" w:line="240" w:lineRule="auto"/>
        <w:ind w:right="-427"/>
        <w:jc w:val="left"/>
        <w:tabs>
          <w:tab w:pos="8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u w:val="single" w:color="ACB3CF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u w:val="single" w:color="ACB3CF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u w:val="single" w:color="ACB3CF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3D3D3D"/>
          <w:i/>
          <w:position w:val="-4"/>
        </w:rPr>
      </w:r>
      <w:r>
        <w:rPr>
          <w:rFonts w:ascii="Arial" w:hAnsi="Arial" w:cs="Arial" w:eastAsia="Arial"/>
          <w:sz w:val="24"/>
          <w:szCs w:val="24"/>
          <w:color w:val="545454"/>
          <w:w w:val="71"/>
          <w:b/>
          <w:bCs/>
          <w:position w:val="0"/>
        </w:rPr>
        <w:t>er</w:t>
      </w:r>
      <w:r>
        <w:rPr>
          <w:rFonts w:ascii="Arial" w:hAnsi="Arial" w:cs="Arial" w:eastAsia="Arial"/>
          <w:sz w:val="24"/>
          <w:szCs w:val="24"/>
          <w:color w:val="545454"/>
          <w:spacing w:val="29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545454"/>
          <w:spacing w:val="0"/>
          <w:w w:val="78"/>
          <w:b/>
          <w:bCs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70"/>
          <w:i/>
          <w:position w:val="2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70"/>
          <w:i/>
          <w:position w:val="2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17"/>
          <w:w w:val="70"/>
          <w:i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0"/>
        </w:rPr>
        <w:t>Amiri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282828"/>
          <w:spacing w:val="8"/>
          <w:w w:val="100"/>
          <w:position w:val="2"/>
        </w:rPr>
        <w:t>i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2"/>
        </w:rPr>
        <w:t>tf.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160"/>
          <w:cols w:num="3" w:equalWidth="0">
            <w:col w:w="2431" w:space="194"/>
            <w:col w:w="519" w:space="383"/>
            <w:col w:w="8093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2" w:lineRule="exact"/>
        <w:ind w:left="601" w:right="-64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pt;margin-top:-45.000782pt;width:29.085001pt;height:50pt;mso-position-horizontal-relative:page;mso-position-vertical-relative:paragraph;z-index:-16341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313131"/>
                      <w:spacing w:val="0"/>
                      <w:w w:val="104"/>
                      <w:b/>
                      <w:bCs/>
                      <w:position w:val="-1"/>
                    </w:rPr>
                    <w:t>,l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64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0" w:right="441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478" w:right="454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8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493.440002pt;margin-top:7.572732pt;width:36.720001pt;height:.1pt;mso-position-horizontal-relative:page;mso-position-vertical-relative:paragraph;z-index:-16342" coordorigin="9869,151" coordsize="734,2">
            <v:shape style="position:absolute;left:9869;top:151;width:734;height:2" coordorigin="9869,151" coordsize="734,0" path="m9869,151l10603,151e" filled="f" stroked="t" strokeweight="4.560pt" strokecolor="#6B747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150" w:right="525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-20" w:bottom="280" w:left="340" w:right="240"/>
          <w:cols w:num="2" w:equalWidth="0">
            <w:col w:w="1615" w:space="1415"/>
            <w:col w:w="8310"/>
          </w:cols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</w:sectPr>
      </w:pPr>
      <w:rPr/>
    </w:p>
    <w:p>
      <w:pPr>
        <w:spacing w:before="35" w:after="0" w:line="240" w:lineRule="auto"/>
        <w:ind w:left="111" w:right="-20"/>
        <w:jc w:val="left"/>
        <w:tabs>
          <w:tab w:pos="1480" w:val="left"/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[Bildiriı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0" w:right="-20"/>
        <w:jc w:val="left"/>
        <w:tabs>
          <w:tab w:pos="1500" w:val="left"/>
          <w:tab w:pos="2860" w:val="left"/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[K.ayıt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3542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5" w:lineRule="exact"/>
        <w:ind w:left="13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20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Pie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84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2"/>
          <w:w w:val="8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63" w:lineRule="auto"/>
        <w:ind w:right="2434" w:firstLine="5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fe!: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02322938800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5"/>
        </w:rPr>
        <w:t>[l3ildirim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Cemal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4"/>
        </w:rPr>
        <w:t>NiŞANCI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2" w:equalWidth="0">
            <w:col w:w="4871" w:space="400"/>
            <w:col w:w="6069"/>
          </w:cols>
        </w:sectPr>
      </w:pPr>
      <w:rPr/>
    </w:p>
    <w:p>
      <w:pPr>
        <w:spacing w:before="16" w:after="0" w:line="267" w:lineRule="auto"/>
        <w:ind w:left="121" w:right="2531" w:firstLine="10"/>
        <w:jc w:val="left"/>
        <w:tabs>
          <w:tab w:pos="1480" w:val="left"/>
          <w:tab w:pos="3340" w:val="left"/>
          <w:tab w:pos="4380" w:val="left"/>
          <w:tab w:pos="5980" w:val="left"/>
          <w:tab w:pos="64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347198pt;margin-top:30.306694pt;width:9.85036pt;height:32.742189pt;mso-position-horizontal-relative:page;mso-position-vertical-relative:paragraph;z-index:-16344" type="#_x0000_t202" filled="f" stroked="f">
            <v:textbox inset="0,0,0,0">
              <w:txbxContent>
                <w:p>
                  <w:pPr>
                    <w:spacing w:before="96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D5D5D"/>
                      <w:spacing w:val="0"/>
                      <w:w w:val="103"/>
                    </w:rPr>
                    <w:t>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559998pt;margin-top:35.80838pt;width:75.192963pt;height:24pt;mso-position-horizontal-relative:page;mso-position-vertical-relative:paragraph;z-index:-1634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36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CACACA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Kemal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tarafı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bakanlı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-18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Konak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6" w:lineRule="exact"/>
        <w:ind w:left="33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848"/>
          <w:w w:val="102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u w:val="single" w:color="000000"/>
          <w:position w:val="1"/>
        </w:rPr>
        <w:t>Betonann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u w:val="single" w:color="0000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u w:val="single" w:color="0000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Qiğe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229"/>
          <w:position w:val="1"/>
        </w:rPr>
        <w:t>1---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4"/>
          <w:w w:val="229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0"/>
          <w:w w:val="229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-98"/>
          <w:w w:val="4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70"/>
          <w:w w:val="4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360"/>
          <w:position w:val="1"/>
        </w:rPr>
        <w:t>-----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45"/>
          <w:w w:val="36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360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13"/>
          <w:w w:val="36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98"/>
          <w:w w:val="4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0"/>
          <w:w w:val="455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777777"/>
          <w:spacing w:val="-70"/>
          <w:w w:val="45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368"/>
          <w:position w:val="1"/>
        </w:rPr>
        <w:t>---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147"/>
          <w:w w:val="36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0"/>
          <w:w w:val="368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-84"/>
          <w:w w:val="36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595"/>
          <w:spacing w:val="0"/>
          <w:w w:val="199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5775" w:right="-20"/>
        <w:jc w:val="left"/>
        <w:tabs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5" w:lineRule="auto"/>
        <w:ind w:right="1405" w:firstLine="6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25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0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AKARBULUT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52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AKARBULUT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[Amiri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23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7"/>
        </w:rPr>
        <w:t>ÇT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2" w:equalWidth="0">
            <w:col w:w="1191" w:space="687"/>
            <w:col w:w="9462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71"/>
        </w:rPr>
        <w:t>[A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839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335" w:lineRule="exact"/>
        <w:ind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1"/>
          <w:szCs w:val="31"/>
          <w:color w:val="777777"/>
          <w:spacing w:val="-206"/>
          <w:w w:val="121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7"/>
          <w:w w:val="99"/>
          <w:position w:val="9"/>
        </w:rPr>
        <w:t>ş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79"/>
          <w:w w:val="121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202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9"/>
        </w:rPr>
        <w:t>: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45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9"/>
        </w:rPr>
        <w:t>6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0"/>
          <w:w w:val="100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161"/>
          <w:w w:val="100"/>
          <w:position w:val="-4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0"/>
          <w:w w:val="115"/>
          <w:position w:val="-4"/>
        </w:rPr>
        <w:t>----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14"/>
          <w:w w:val="115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  <w:position w:val="9"/>
        </w:rPr>
        <w:t>!V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77"/>
          <w:w w:val="115"/>
          <w:position w:val="9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45"/>
          <w:w w:val="115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  <w:position w:val="9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15"/>
          <w:position w:val="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"/>
          <w:w w:val="115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7"/>
          <w:w w:val="130"/>
          <w:position w:val="9"/>
        </w:rPr>
        <w:t>a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59"/>
          <w:w w:val="13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9"/>
          <w:w w:val="130"/>
          <w:position w:val="9"/>
        </w:rPr>
        <w:t>t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277"/>
          <w:w w:val="130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0"/>
          <w:position w:val="9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3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2"/>
          <w:w w:val="104"/>
          <w:position w:val="9"/>
        </w:rPr>
        <w:t>1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118"/>
          <w:w w:val="121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9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3"/>
          <w:position w:val="9"/>
        </w:rPr>
        <w:t>: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217"/>
          <w:w w:val="121"/>
          <w:position w:val="-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9"/>
        </w:rPr>
        <w:t>09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9"/>
        </w:rPr>
        <w:t> 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0"/>
          <w:w w:val="121"/>
          <w:position w:val="-4"/>
        </w:rPr>
        <w:t>-------</w:t>
      </w:r>
      <w:r>
        <w:rPr>
          <w:rFonts w:ascii="Courier New" w:hAnsi="Courier New" w:cs="Courier New" w:eastAsia="Courier New"/>
          <w:sz w:val="31"/>
          <w:szCs w:val="31"/>
          <w:color w:val="777777"/>
          <w:spacing w:val="-78"/>
          <w:w w:val="121"/>
          <w:position w:val="-4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D5D5D"/>
          <w:spacing w:val="0"/>
          <w:w w:val="165"/>
          <w:position w:val="-4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36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279999pt;margin-top:8.798229pt;width:106.690035pt;height:10pt;mso-position-horizontal-relative:page;mso-position-vertical-relative:paragraph;z-index:-1633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0"/>
                      <w:w w:val="53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848"/>
                      <w:spacing w:val="20"/>
                      <w:w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12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Acil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Servi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2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9"/>
                      <w:w w:val="98"/>
                    </w:rPr>
                    <w:t>G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D5D5D"/>
                      <w:spacing w:val="7"/>
                      <w:w w:val="106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5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1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64848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64848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464848"/>
                      <w:spacing w:val="-1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03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16"/>
          <w:w w:val="55"/>
          <w:position w:val="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7"/>
          <w:w w:val="88"/>
          <w:position w:val="16"/>
        </w:rPr>
        <w:t>E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93"/>
          <w:w w:val="55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1"/>
          <w:w w:val="100"/>
          <w:position w:val="16"/>
        </w:rPr>
        <w:t>e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25"/>
          <w:w w:val="55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8"/>
          <w:w w:val="101"/>
          <w:position w:val="16"/>
        </w:rPr>
        <w:t>k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29"/>
          <w:w w:val="55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6"/>
        </w:rPr>
        <w:t>t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09"/>
          <w:w w:val="55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1"/>
          <w:w w:val="100"/>
          <w:position w:val="16"/>
        </w:rPr>
        <w:t>i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79"/>
          <w:w w:val="55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8"/>
          <w:w w:val="101"/>
          <w:position w:val="16"/>
        </w:rPr>
        <w:t>k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56"/>
          <w:w w:val="55"/>
          <w:position w:val="3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D5D5D"/>
          <w:spacing w:val="-90"/>
          <w:w w:val="72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9"/>
          <w:w w:val="103"/>
          <w:position w:val="16"/>
        </w:rPr>
        <w:t>A</w:t>
      </w:r>
      <w:r>
        <w:rPr>
          <w:rFonts w:ascii="Courier New" w:hAnsi="Courier New" w:cs="Courier New" w:eastAsia="Courier New"/>
          <w:sz w:val="30"/>
          <w:szCs w:val="30"/>
          <w:color w:val="5D5D5D"/>
          <w:spacing w:val="-75"/>
          <w:w w:val="72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3"/>
          <w:position w:val="16"/>
        </w:rPr>
        <w:t>r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04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9"/>
          <w:w w:val="102"/>
          <w:position w:val="16"/>
        </w:rPr>
        <w:t>z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60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2"/>
          <w:position w:val="16"/>
        </w:rPr>
        <w:t>a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23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1"/>
          <w:w w:val="107"/>
          <w:position w:val="16"/>
        </w:rPr>
        <w:t>G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0"/>
          <w:w w:val="64"/>
          <w:position w:val="3"/>
        </w:rPr>
        <w:t>-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50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6"/>
          <w:position w:val="16"/>
        </w:rPr>
        <w:t>l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03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6"/>
          <w:w w:val="104"/>
          <w:position w:val="16"/>
        </w:rPr>
        <w:t>S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10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7"/>
          <w:w w:val="103"/>
          <w:position w:val="16"/>
        </w:rPr>
        <w:t>a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47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1"/>
          <w:w w:val="103"/>
          <w:position w:val="16"/>
        </w:rPr>
        <w:t>a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93"/>
          <w:w w:val="64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3"/>
          <w:position w:val="16"/>
        </w:rPr>
        <w:t>i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0"/>
          <w:w w:val="64"/>
          <w:position w:val="3"/>
        </w:rPr>
        <w:t>----------------</w:t>
      </w:r>
      <w:r>
        <w:rPr>
          <w:rFonts w:ascii="Courier New" w:hAnsi="Courier New" w:cs="Courier New" w:eastAsia="Courier New"/>
          <w:sz w:val="30"/>
          <w:szCs w:val="30"/>
          <w:color w:val="777777"/>
          <w:spacing w:val="-52"/>
          <w:w w:val="64"/>
          <w:position w:val="3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D5D5D"/>
          <w:spacing w:val="0"/>
          <w:w w:val="66"/>
          <w:position w:val="3"/>
        </w:rPr>
        <w:t>------------------------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92" w:after="0" w:line="214" w:lineRule="exact"/>
        <w:ind w:left="6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Enuıiyet-Jandarına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15:3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6"/>
          <w:position w:val="-1"/>
        </w:rPr>
        <w:t>(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5"/>
          <w:position w:val="-1"/>
        </w:rPr>
        <w:t>Emniyet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6"/>
          <w:position w:val="-1"/>
        </w:rPr>
        <w:t>)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3" w:equalWidth="0">
            <w:col w:w="642" w:space="1235"/>
            <w:col w:w="1971" w:space="518"/>
            <w:col w:w="6974"/>
          </w:cols>
        </w:sectPr>
      </w:pPr>
      <w:rPr/>
    </w:p>
    <w:p>
      <w:pPr>
        <w:spacing w:before="30" w:after="0" w:line="214" w:lineRule="exact"/>
        <w:ind w:left="189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3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-24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6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</w:sectPr>
      </w:pPr>
      <w:rPr/>
    </w:p>
    <w:p>
      <w:pPr>
        <w:spacing w:before="25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83"/>
        </w:rPr>
        <w:t>IQöııü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8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2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89"/>
        </w:rPr>
        <w:t>[Ara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89"/>
        </w:rPr>
        <w:t>ç</w:t>
      </w:r>
      <w:r>
        <w:rPr>
          <w:rFonts w:ascii="Arial" w:hAnsi="Arial" w:cs="Arial" w:eastAsia="Arial"/>
          <w:sz w:val="19"/>
          <w:szCs w:val="19"/>
          <w:color w:val="464848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4" w:equalWidth="0">
            <w:col w:w="1292" w:space="585"/>
            <w:col w:w="1488" w:space="1046"/>
            <w:col w:w="1123" w:space="1834"/>
            <w:col w:w="3972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75"/>
        </w:rPr>
        <w:t>135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1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187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A.A.K.Per.Mtr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YTEKİN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  <w:position w:val="-1"/>
        </w:rPr>
        <w:t>öııdürmede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2" w:equalWidth="0">
            <w:col w:w="1567" w:space="330"/>
            <w:col w:w="9443"/>
          </w:cols>
        </w:sectPr>
      </w:pPr>
      <w:rPr/>
    </w:p>
    <w:p>
      <w:pPr>
        <w:spacing w:before="2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söndi.irme;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28" w:lineRule="exact"/>
        <w:ind w:right="-93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65"/>
          <w:position w:val="-1"/>
        </w:rPr>
        <w:t>u</w:t>
      </w:r>
      <w:r>
        <w:rPr>
          <w:rFonts w:ascii="Arial" w:hAnsi="Arial" w:cs="Arial" w:eastAsia="Arial"/>
          <w:sz w:val="20"/>
          <w:szCs w:val="20"/>
          <w:color w:val="5D5D5D"/>
          <w:spacing w:val="-37"/>
          <w:w w:val="16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lKöpü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4.800018pt;margin-top:-7.070889pt;width:4.52064pt;height:24pt;mso-position-horizontal-relative:page;mso-position-vertical-relative:paragraph;z-index:-1633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D5D5D"/>
                      <w:spacing w:val="0"/>
                      <w:w w:val="67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464848"/>
          <w:spacing w:val="-5"/>
          <w:w w:val="66"/>
        </w:rPr>
        <w:t>p</w:t>
      </w:r>
      <w:r>
        <w:rPr>
          <w:rFonts w:ascii="Times New Roman" w:hAnsi="Times New Roman" w:cs="Times New Roman" w:eastAsia="Times New Roman"/>
          <w:sz w:val="31"/>
          <w:szCs w:val="31"/>
          <w:color w:val="777777"/>
          <w:spacing w:val="17"/>
          <w:w w:val="74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0"/>
          <w:w w:val="47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35" w:after="0" w:line="186" w:lineRule="exact"/>
        <w:ind w:left="29" w:right="-1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ıK.K.T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313131"/>
          <w:spacing w:val="0"/>
          <w:w w:val="113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40" w:after="0" w:line="18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6"/>
          <w:position w:val="-3"/>
        </w:rPr>
        <w:t>1Co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6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7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5D5D5D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5" w:equalWidth="0">
            <w:col w:w="1364" w:space="1109"/>
            <w:col w:w="1368" w:space="572"/>
            <w:col w:w="2853" w:space="661"/>
            <w:col w:w="940" w:space="692"/>
            <w:col w:w="1781"/>
          </w:cols>
        </w:sectPr>
      </w:pPr>
      <w:rPr/>
    </w:p>
    <w:p>
      <w:pPr>
        <w:spacing w:before="0" w:after="0" w:line="194" w:lineRule="exact"/>
        <w:ind w:left="19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sigoıia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aksam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bölümündeki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tpaneli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İzolasyonla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döşemeleri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konsol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koltu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döşemesi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auto"/>
        <w:ind w:left="1930" w:right="98" w:firstLine="-180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2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döşemesi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paneli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bağlantı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yanınak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camı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çatlamak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kırılınak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bölüm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Talımini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9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6041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1995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Tofa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Fiat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Şahi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6" w:lineRule="auto"/>
        <w:ind w:left="1878" w:right="509" w:firstLine="-17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yolc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koltuğ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moto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bitişiğindeki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panelinde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oruşturınada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panelinde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akını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yüklenme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deformasyon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</w:rPr>
        <w:t>nedenlerde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tutuşınasıyla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aksama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8"/>
        </w:rPr>
        <w:t>k;ıkmı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</w:sectPr>
      </w:pPr>
      <w:rPr/>
    </w:p>
    <w:p>
      <w:pPr>
        <w:spacing w:before="23" w:after="0" w:line="240" w:lineRule="auto"/>
        <w:ind w:left="121" w:right="4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3" w:lineRule="auto"/>
        <w:ind w:left="130" w:right="-53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6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464848"/>
          <w:spacing w:val="6"/>
          <w:w w:val="211"/>
        </w:rPr>
        <w:t>ı</w:t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211"/>
        </w:rPr>
        <w:t>·</w:t>
      </w:r>
      <w:r>
        <w:rPr>
          <w:rFonts w:ascii="Arial" w:hAnsi="Arial" w:cs="Arial" w:eastAsia="Arial"/>
          <w:sz w:val="13"/>
          <w:szCs w:val="13"/>
          <w:color w:val="939595"/>
          <w:spacing w:val="-44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u w:val="single" w:color="0000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[şirketi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AXA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</w:rPr>
        <w:t>igoıia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AKARBULUT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79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7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6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40" w:right="240"/>
          <w:cols w:num="3" w:equalWidth="0">
            <w:col w:w="1590" w:space="287"/>
            <w:col w:w="4325" w:space="326"/>
            <w:col w:w="4812"/>
          </w:cols>
        </w:sectPr>
      </w:pPr>
      <w:rPr/>
    </w:p>
    <w:p>
      <w:pPr>
        <w:spacing w:before="24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77777"/>
          <w:w w:val="59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3"/>
          <w:w w:val="5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5A0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1A5A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1A5A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önüş(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40" w:lineRule="auto"/>
        <w:ind w:left="97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</w:rPr>
        <w:t>ISaali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15:30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Çankaya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-20"/>
        <w:jc w:val="left"/>
        <w:tabs>
          <w:tab w:pos="2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9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35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3B5B6"/>
          <w:spacing w:val="0"/>
          <w:w w:val="69"/>
          <w:i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96" w:lineRule="exact"/>
        <w:ind w:left="30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3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8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77" w:right="15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75" w:right="17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3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99"/>
          <w:i/>
        </w:rPr>
        <w:t>120</w:t>
      </w:r>
      <w:r>
        <w:rPr>
          <w:rFonts w:ascii="Arial" w:hAnsi="Arial" w:cs="Arial" w:eastAsia="Arial"/>
          <w:sz w:val="19"/>
          <w:szCs w:val="19"/>
          <w:color w:val="313131"/>
          <w:spacing w:val="-35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-14"/>
          <w:w w:val="15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9" w:lineRule="exact"/>
        <w:ind w:left="342" w:right="1399"/>
        <w:jc w:val="center"/>
        <w:tabs>
          <w:tab w:pos="6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777777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777777"/>
          <w:spacing w:val="-76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77777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777777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43"/>
          <w:b/>
          <w:bCs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43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11"/>
          <w:w w:val="43"/>
          <w:b/>
          <w:bCs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8"/>
          <w:b/>
          <w:bCs/>
          <w:position w:val="-2"/>
        </w:rPr>
        <w:t>2</w:t>
      </w:r>
      <w:r>
        <w:rPr>
          <w:rFonts w:ascii="Arial" w:hAnsi="Arial" w:cs="Arial" w:eastAsia="Arial"/>
          <w:sz w:val="28"/>
          <w:szCs w:val="28"/>
          <w:color w:val="313131"/>
          <w:spacing w:val="32"/>
          <w:w w:val="58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58"/>
          <w:position w:val="-2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58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464848"/>
          <w:spacing w:val="0"/>
          <w:w w:val="60"/>
          <w:b/>
          <w:bCs/>
          <w:position w:val="-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346" w:right="13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  <w:position w:val="1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faiyeJ,'l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9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32"/>
          <w:position w:val="1"/>
        </w:rPr>
        <w:t>ı</w:t>
      </w:r>
      <w:r>
        <w:rPr>
          <w:rFonts w:ascii="Arial" w:hAnsi="Arial" w:cs="Arial" w:eastAsia="Arial"/>
          <w:sz w:val="22"/>
          <w:szCs w:val="22"/>
          <w:color w:val="464848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33"/>
          <w:position w:val="1"/>
        </w:rPr>
        <w:t>(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32"/>
          <w:position w:val="1"/>
        </w:rPr>
        <w:t>\</w:t>
      </w:r>
      <w:r>
        <w:rPr>
          <w:rFonts w:ascii="Arial" w:hAnsi="Arial" w:cs="Arial" w:eastAsia="Arial"/>
          <w:sz w:val="22"/>
          <w:szCs w:val="22"/>
          <w:color w:val="46484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88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left="133" w:right="1449"/>
        <w:jc w:val="center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6.799988pt;margin-top:20.660414pt;width:32.704102pt;height:27.5pt;mso-position-horizontal-relative:page;mso-position-vertical-relative:paragraph;z-index:-16337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2F3380"/>
                      <w:spacing w:val="0"/>
                      <w:w w:val="51"/>
                      <w:i/>
                    </w:rPr>
                    <w:t>r--}-..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-29"/>
          <w:w w:val="102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777777"/>
          <w:spacing w:val="-8"/>
          <w:w w:val="5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464848"/>
          <w:spacing w:val="0"/>
          <w:w w:val="98"/>
          <w:i/>
          <w:position w:val="-2"/>
        </w:rPr>
        <w:t>,r4-</w:t>
      </w:r>
      <w:r>
        <w:rPr>
          <w:rFonts w:ascii="Times New Roman" w:hAnsi="Times New Roman" w:cs="Times New Roman" w:eastAsia="Times New Roman"/>
          <w:sz w:val="38"/>
          <w:szCs w:val="38"/>
          <w:color w:val="464848"/>
          <w:spacing w:val="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1A5A0"/>
          <w:spacing w:val="0"/>
          <w:w w:val="51"/>
          <w:position w:val="-2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A1A5A0"/>
          <w:spacing w:val="40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13131"/>
          <w:spacing w:val="0"/>
          <w:w w:val="225"/>
          <w:position w:val="-2"/>
        </w:rPr>
        <w:t>.;: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-12" w:right="1147"/>
        <w:jc w:val="center"/>
        <w:tabs>
          <w:tab w:pos="1420" w:val="left"/>
          <w:tab w:pos="18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A1A5A0"/>
          <w:spacing w:val="0"/>
          <w:w w:val="69"/>
          <w:position w:val="-3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A1A5A0"/>
          <w:spacing w:val="0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1A5A0"/>
          <w:spacing w:val="47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848"/>
          <w:spacing w:val="0"/>
          <w:w w:val="130"/>
          <w:b/>
          <w:bCs/>
          <w:position w:val="-3"/>
        </w:rPr>
        <w:t>üfe</w:t>
      </w:r>
      <w:r>
        <w:rPr>
          <w:rFonts w:ascii="Times New Roman" w:hAnsi="Times New Roman" w:cs="Times New Roman" w:eastAsia="Times New Roman"/>
          <w:sz w:val="32"/>
          <w:szCs w:val="32"/>
          <w:color w:val="777777"/>
          <w:spacing w:val="0"/>
          <w:w w:val="37"/>
          <w:b/>
          <w:bCs/>
          <w:position w:val="-3"/>
        </w:rPr>
        <w:t>-::</w:t>
      </w:r>
      <w:r>
        <w:rPr>
          <w:rFonts w:ascii="Times New Roman" w:hAnsi="Times New Roman" w:cs="Times New Roman" w:eastAsia="Times New Roman"/>
          <w:sz w:val="32"/>
          <w:szCs w:val="32"/>
          <w:color w:val="777777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777777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32"/>
          <w:szCs w:val="32"/>
          <w:color w:val="464848"/>
          <w:spacing w:val="0"/>
          <w:w w:val="171"/>
          <w:position w:val="-3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464848"/>
          <w:spacing w:val="-105"/>
          <w:w w:val="171"/>
          <w:position w:val="-3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6484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464848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71"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-41" w:right="1151"/>
        <w:jc w:val="center"/>
        <w:tabs>
          <w:tab w:pos="1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4"/>
          <w:szCs w:val="24"/>
          <w:color w:val="464848"/>
          <w:spacing w:val="-58"/>
          <w:w w:val="225"/>
          <w:position w:val="-1"/>
        </w:rPr>
        <w:t>,</w:t>
      </w:r>
      <w:r>
        <w:rPr>
          <w:rFonts w:ascii="Arial" w:hAnsi="Arial" w:cs="Arial" w:eastAsia="Arial"/>
          <w:sz w:val="24"/>
          <w:szCs w:val="24"/>
          <w:color w:val="B3B5B6"/>
          <w:spacing w:val="0"/>
          <w:w w:val="99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B3B5B6"/>
          <w:spacing w:val="-35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-1"/>
        </w:rPr>
        <w:t>,.ıt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313131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position w:val="-1"/>
        </w:rPr>
        <w:t>,</w:t>
      </w:r>
      <w:r>
        <w:rPr>
          <w:rFonts w:ascii="Arial" w:hAnsi="Arial" w:cs="Arial" w:eastAsia="Arial"/>
          <w:sz w:val="24"/>
          <w:szCs w:val="24"/>
          <w:color w:val="5D5D5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D5D5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61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1"/>
        </w:rPr>
        <w:t>-t</w:t>
      </w:r>
      <w:r>
        <w:rPr>
          <w:rFonts w:ascii="Arial" w:hAnsi="Arial" w:cs="Arial" w:eastAsia="Arial"/>
          <w:sz w:val="21"/>
          <w:szCs w:val="21"/>
          <w:color w:val="464848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6484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63"/>
          <w:position w:val="-1"/>
        </w:rPr>
        <w:t>Ei"Acil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0"/>
          <w:w w:val="6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8"/>
          <w:spacing w:val="20"/>
          <w:w w:val="63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3B5B6"/>
          <w:spacing w:val="-23"/>
          <w:w w:val="85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39595"/>
          <w:spacing w:val="0"/>
          <w:w w:val="98"/>
          <w:position w:val="-1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58" w:right="1125"/>
        <w:jc w:val="center"/>
        <w:tabs>
          <w:tab w:pos="1080" w:val="left"/>
          <w:tab w:pos="1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777777"/>
          <w:spacing w:val="-28"/>
          <w:w w:val="98"/>
        </w:rPr>
        <w:t>.</w:t>
      </w:r>
      <w:r>
        <w:rPr>
          <w:rFonts w:ascii="Arial" w:hAnsi="Arial" w:cs="Arial" w:eastAsia="Arial"/>
          <w:sz w:val="23"/>
          <w:szCs w:val="23"/>
          <w:color w:val="464848"/>
          <w:spacing w:val="0"/>
          <w:w w:val="98"/>
        </w:rPr>
        <w:t>f.'8d</w:t>
      </w:r>
      <w:r>
        <w:rPr>
          <w:rFonts w:ascii="Arial" w:hAnsi="Arial" w:cs="Arial" w:eastAsia="Arial"/>
          <w:sz w:val="23"/>
          <w:szCs w:val="23"/>
          <w:color w:val="464848"/>
          <w:spacing w:val="-61"/>
          <w:w w:val="98"/>
        </w:rPr>
        <w:t> </w:t>
      </w:r>
      <w:r>
        <w:rPr>
          <w:rFonts w:ascii="Arial" w:hAnsi="Arial" w:cs="Arial" w:eastAsia="Arial"/>
          <w:sz w:val="23"/>
          <w:szCs w:val="23"/>
          <w:color w:val="464848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0"/>
        </w:rPr>
        <w:t>!le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1A5A0"/>
          <w:spacing w:val="0"/>
          <w:w w:val="16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1A5A0"/>
          <w:spacing w:val="-26"/>
          <w:w w:val="160"/>
        </w:rPr>
        <w:t> </w:t>
      </w:r>
      <w:r>
        <w:rPr>
          <w:rFonts w:ascii="Arial" w:hAnsi="Arial" w:cs="Arial" w:eastAsia="Arial"/>
          <w:sz w:val="19"/>
          <w:szCs w:val="19"/>
          <w:color w:val="464848"/>
          <w:spacing w:val="0"/>
          <w:w w:val="160"/>
        </w:rPr>
        <w:t>ü-</w:t>
      </w:r>
      <w:r>
        <w:rPr>
          <w:rFonts w:ascii="Arial" w:hAnsi="Arial" w:cs="Arial" w:eastAsia="Arial"/>
          <w:sz w:val="19"/>
          <w:szCs w:val="19"/>
          <w:color w:val="464848"/>
          <w:spacing w:val="9"/>
          <w:w w:val="160"/>
        </w:rPr>
        <w:t> </w:t>
      </w:r>
      <w:r>
        <w:rPr>
          <w:rFonts w:ascii="Arial" w:hAnsi="Arial" w:cs="Arial" w:eastAsia="Arial"/>
          <w:sz w:val="19"/>
          <w:szCs w:val="19"/>
          <w:color w:val="B3B5B6"/>
          <w:spacing w:val="0"/>
          <w:w w:val="225"/>
        </w:rPr>
        <w:t>'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6" w:lineRule="exact"/>
        <w:ind w:left="99" w:right="1179"/>
        <w:jc w:val="center"/>
        <w:tabs>
          <w:tab w:pos="1100" w:val="left"/>
          <w:tab w:pos="19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559998pt;margin-top:3.892418pt;width:7.217235pt;height:13.5pt;mso-position-horizontal-relative:page;mso-position-vertical-relative:paragraph;z-index:-16336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313131"/>
                      <w:spacing w:val="0"/>
                      <w:w w:val="192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223"/>
          <w:position w:val="-4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-20"/>
          <w:w w:val="223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64848"/>
          <w:spacing w:val="0"/>
          <w:w w:val="223"/>
          <w:position w:val="-4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464848"/>
          <w:spacing w:val="57"/>
          <w:w w:val="223"/>
          <w:position w:val="-4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39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430"/>
          <w:position w:val="-4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82"/>
          <w:position w:val="-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40" w:right="240"/>
          <w:cols w:num="3" w:equalWidth="0">
            <w:col w:w="1842" w:space="55"/>
            <w:col w:w="4929" w:space="1217"/>
            <w:col w:w="329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1" w:lineRule="exact"/>
        <w:ind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D5D5D"/>
          <w:w w:val="97"/>
          <w:position w:val="-5"/>
        </w:rPr>
        <w:t>Alıda</w:t>
      </w:r>
      <w:r>
        <w:rPr>
          <w:rFonts w:ascii="Arial" w:hAnsi="Arial" w:cs="Arial" w:eastAsia="Arial"/>
          <w:sz w:val="24"/>
          <w:szCs w:val="24"/>
          <w:color w:val="5D5D5D"/>
          <w:spacing w:val="-24"/>
          <w:w w:val="98"/>
          <w:position w:val="-5"/>
        </w:rPr>
        <w:t>r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80"/>
          <w:position w:val="-5"/>
        </w:rPr>
        <w:t>OPÇIJ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5" w:lineRule="atLeast"/>
        <w:ind w:left="10" w:right="-10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5"/>
          <w:szCs w:val="25"/>
          <w:color w:val="464848"/>
          <w:w w:val="79"/>
          <w:position w:val="-12"/>
        </w:rPr>
        <w:t>It</w:t>
      </w:r>
      <w:r>
        <w:rPr>
          <w:rFonts w:ascii="Arial" w:hAnsi="Arial" w:cs="Arial" w:eastAsia="Arial"/>
          <w:sz w:val="25"/>
          <w:szCs w:val="25"/>
          <w:color w:val="464848"/>
          <w:spacing w:val="-4"/>
          <w:w w:val="79"/>
          <w:position w:val="-12"/>
        </w:rPr>
        <w:t>f</w:t>
      </w:r>
      <w:r>
        <w:rPr>
          <w:rFonts w:ascii="Times New Roman" w:hAnsi="Times New Roman" w:cs="Times New Roman" w:eastAsia="Times New Roman"/>
          <w:sz w:val="33"/>
          <w:szCs w:val="33"/>
          <w:color w:val="5D64AC"/>
          <w:spacing w:val="-216"/>
          <w:w w:val="49"/>
          <w:position w:val="-18"/>
        </w:rPr>
        <w:t>G</w:t>
      </w:r>
      <w:r>
        <w:rPr>
          <w:rFonts w:ascii="Arial" w:hAnsi="Arial" w:cs="Arial" w:eastAsia="Arial"/>
          <w:sz w:val="25"/>
          <w:szCs w:val="25"/>
          <w:color w:val="464848"/>
          <w:spacing w:val="-36"/>
          <w:w w:val="80"/>
          <w:position w:val="-12"/>
        </w:rPr>
        <w:t>a</w:t>
      </w:r>
      <w:r>
        <w:rPr>
          <w:rFonts w:ascii="Arial" w:hAnsi="Arial" w:cs="Arial" w:eastAsia="Arial"/>
          <w:sz w:val="25"/>
          <w:szCs w:val="25"/>
          <w:color w:val="464848"/>
          <w:spacing w:val="-50"/>
          <w:w w:val="114"/>
          <w:position w:val="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D64AC"/>
          <w:spacing w:val="0"/>
          <w:w w:val="49"/>
          <w:position w:val="-18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D64AC"/>
          <w:spacing w:val="-52"/>
          <w:w w:val="100"/>
          <w:position w:val="-18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-31"/>
          <w:w w:val="114"/>
          <w:position w:val="0"/>
        </w:rPr>
        <w:t>.</w:t>
      </w:r>
      <w:r>
        <w:rPr>
          <w:rFonts w:ascii="Arial" w:hAnsi="Arial" w:cs="Arial" w:eastAsia="Arial"/>
          <w:sz w:val="25"/>
          <w:szCs w:val="25"/>
          <w:color w:val="5D5D5D"/>
          <w:spacing w:val="0"/>
          <w:w w:val="58"/>
          <w:position w:val="0"/>
        </w:rPr>
        <w:t>...</w:t>
      </w:r>
      <w:r>
        <w:rPr>
          <w:rFonts w:ascii="Arial" w:hAnsi="Arial" w:cs="Arial" w:eastAsia="Arial"/>
          <w:sz w:val="25"/>
          <w:szCs w:val="25"/>
          <w:color w:val="5D5D5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595B89"/>
          <w:spacing w:val="-114"/>
          <w:w w:val="82"/>
          <w:position w:val="-18"/>
        </w:rPr>
        <w:t>_</w:t>
      </w:r>
      <w:r>
        <w:rPr>
          <w:rFonts w:ascii="Times New Roman" w:hAnsi="Times New Roman" w:cs="Times New Roman" w:eastAsia="Times New Roman"/>
          <w:sz w:val="16"/>
          <w:szCs w:val="16"/>
          <w:color w:val="3D426D"/>
          <w:spacing w:val="-3"/>
          <w:w w:val="110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0F1318"/>
          <w:spacing w:val="-19"/>
          <w:w w:val="12"/>
          <w:position w:val="-18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D426D"/>
          <w:spacing w:val="-28"/>
          <w:w w:val="110"/>
          <w:position w:val="0"/>
        </w:rPr>
        <w:t>k</w:t>
      </w:r>
      <w:r>
        <w:rPr>
          <w:rFonts w:ascii="Arial" w:hAnsi="Arial" w:cs="Arial" w:eastAsia="Arial"/>
          <w:sz w:val="39"/>
          <w:szCs w:val="39"/>
          <w:color w:val="5D5D5D"/>
          <w:spacing w:val="-88"/>
          <w:w w:val="81"/>
          <w:position w:val="-18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D426D"/>
          <w:spacing w:val="-48"/>
          <w:w w:val="110"/>
          <w:position w:val="0"/>
        </w:rPr>
        <w:t>-</w:t>
      </w:r>
      <w:r>
        <w:rPr>
          <w:rFonts w:ascii="Arial" w:hAnsi="Arial" w:cs="Arial" w:eastAsia="Arial"/>
          <w:sz w:val="39"/>
          <w:szCs w:val="39"/>
          <w:color w:val="5D64AC"/>
          <w:spacing w:val="-192"/>
          <w:w w:val="123"/>
          <w:position w:val="-18"/>
        </w:rPr>
        <w:t>_</w:t>
      </w:r>
      <w:r>
        <w:rPr>
          <w:rFonts w:ascii="Arial" w:hAnsi="Arial" w:cs="Arial" w:eastAsia="Arial"/>
          <w:sz w:val="39"/>
          <w:szCs w:val="39"/>
          <w:color w:val="464848"/>
          <w:spacing w:val="-5"/>
          <w:w w:val="25"/>
          <w:position w:val="-18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3D426D"/>
          <w:spacing w:val="0"/>
          <w:w w:val="109"/>
          <w:position w:val="0"/>
        </w:rPr>
        <w:t>';\</w:t>
      </w:r>
      <w:r>
        <w:rPr>
          <w:rFonts w:ascii="Times New Roman" w:hAnsi="Times New Roman" w:cs="Times New Roman" w:eastAsia="Times New Roman"/>
          <w:sz w:val="16"/>
          <w:szCs w:val="16"/>
          <w:color w:val="3D426D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39"/>
          <w:szCs w:val="39"/>
          <w:color w:val="939595"/>
          <w:spacing w:val="-97"/>
          <w:w w:val="37"/>
          <w:position w:val="-18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777777"/>
          <w:spacing w:val="3"/>
          <w:w w:val="83"/>
          <w:position w:val="0"/>
        </w:rPr>
        <w:t>-</w:t>
      </w:r>
      <w:r>
        <w:rPr>
          <w:rFonts w:ascii="Arial" w:hAnsi="Arial" w:cs="Arial" w:eastAsia="Arial"/>
          <w:sz w:val="39"/>
          <w:szCs w:val="39"/>
          <w:color w:val="5D64AC"/>
          <w:spacing w:val="-27"/>
          <w:w w:val="118"/>
          <w:position w:val="-18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42852"/>
          <w:spacing w:val="-19"/>
          <w:w w:val="111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5D64AC"/>
          <w:spacing w:val="-123"/>
          <w:w w:val="118"/>
          <w:position w:val="-18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-38"/>
          <w:w w:val="103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3D426D"/>
          <w:spacing w:val="-79"/>
          <w:w w:val="82"/>
          <w:position w:val="-18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-15"/>
          <w:w w:val="103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3D426D"/>
          <w:spacing w:val="-15"/>
          <w:w w:val="81"/>
          <w:position w:val="-18"/>
        </w:rPr>
      </w:r>
      <w:r>
        <w:rPr>
          <w:rFonts w:ascii="Arial" w:hAnsi="Arial" w:cs="Arial" w:eastAsia="Arial"/>
          <w:sz w:val="39"/>
          <w:szCs w:val="39"/>
          <w:color w:val="3D426D"/>
          <w:spacing w:val="-38"/>
          <w:w w:val="81"/>
          <w:shadow/>
          <w:position w:val="-18"/>
        </w:rPr>
        <w:t>.</w:t>
      </w:r>
      <w:r>
        <w:rPr>
          <w:rFonts w:ascii="Arial" w:hAnsi="Arial" w:cs="Arial" w:eastAsia="Arial"/>
          <w:sz w:val="39"/>
          <w:szCs w:val="39"/>
          <w:color w:val="3D426D"/>
          <w:spacing w:val="-38"/>
          <w:w w:val="81"/>
          <w:shadow/>
          <w:position w:val="-18"/>
        </w:rPr>
      </w:r>
      <w:r>
        <w:rPr>
          <w:rFonts w:ascii="Arial" w:hAnsi="Arial" w:cs="Arial" w:eastAsia="Arial"/>
          <w:sz w:val="39"/>
          <w:szCs w:val="39"/>
          <w:color w:val="3D426D"/>
          <w:spacing w:val="-38"/>
          <w:w w:val="81"/>
          <w:position w:val="-18"/>
        </w:rPr>
      </w:r>
      <w:r>
        <w:rPr>
          <w:rFonts w:ascii="Arial" w:hAnsi="Arial" w:cs="Arial" w:eastAsia="Arial"/>
          <w:sz w:val="39"/>
          <w:szCs w:val="39"/>
          <w:color w:val="3D426D"/>
          <w:spacing w:val="-38"/>
          <w:w w:val="81"/>
          <w:position w:val="-18"/>
        </w:rPr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-9"/>
          <w:w w:val="103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3D426D"/>
          <w:spacing w:val="-93"/>
          <w:w w:val="81"/>
          <w:position w:val="-18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45"/>
          <w:position w:val="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14"/>
          <w:w w:val="45"/>
          <w:position w:val="0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-30"/>
          <w:w w:val="113"/>
          <w:position w:val="0"/>
        </w:rPr>
        <w:t>.</w:t>
      </w:r>
      <w:r>
        <w:rPr>
          <w:rFonts w:ascii="Arial" w:hAnsi="Arial" w:cs="Arial" w:eastAsia="Arial"/>
          <w:sz w:val="39"/>
          <w:szCs w:val="39"/>
          <w:color w:val="3D426D"/>
          <w:spacing w:val="-217"/>
          <w:w w:val="81"/>
          <w:position w:val="-18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113"/>
          <w:position w:val="0"/>
        </w:rPr>
        <w:t>......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227"/>
          <w:position w:val="0"/>
        </w:rPr>
        <w:t>-: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64848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22" w:lineRule="exac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82"/>
          <w:position w:val="-2"/>
        </w:rPr>
        <w:t>ç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0"/>
          <w:w w:val="182"/>
          <w:position w:val="-2"/>
        </w:rPr>
        <w:t>-;:</w:t>
      </w:r>
      <w:r>
        <w:rPr>
          <w:rFonts w:ascii="Times New Roman" w:hAnsi="Times New Roman" w:cs="Times New Roman" w:eastAsia="Times New Roman"/>
          <w:sz w:val="13"/>
          <w:szCs w:val="13"/>
          <w:color w:val="777777"/>
          <w:spacing w:val="-28"/>
          <w:w w:val="182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182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25"/>
          <w:w w:val="182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8"/>
          <w:w w:val="68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9"/>
          <w:w w:val="188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5"/>
          <w:w w:val="18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49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18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72"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0"/>
          <w:w w:val="237"/>
          <w:position w:val="-2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5D5D5D"/>
          <w:spacing w:val="-44"/>
          <w:w w:val="237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237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15"/>
          <w:w w:val="237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-15"/>
          <w:w w:val="134"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1A5A0"/>
          <w:spacing w:val="-22"/>
          <w:w w:val="108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13131"/>
          <w:spacing w:val="0"/>
          <w:w w:val="134"/>
          <w:position w:val="-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126" w:right="-20"/>
        <w:jc w:val="left"/>
        <w:tabs>
          <w:tab w:pos="720" w:val="left"/>
          <w:tab w:pos="1000" w:val="left"/>
          <w:tab w:pos="16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5"/>
          <w:szCs w:val="5"/>
          <w:color w:val="464848"/>
          <w:spacing w:val="0"/>
          <w:w w:val="189"/>
          <w:b/>
          <w:bCs/>
          <w:position w:val="1"/>
        </w:rPr>
        <w:t>t</w:t>
      </w:r>
      <w:r>
        <w:rPr>
          <w:rFonts w:ascii="Arial" w:hAnsi="Arial" w:cs="Arial" w:eastAsia="Arial"/>
          <w:sz w:val="5"/>
          <w:szCs w:val="5"/>
          <w:color w:val="464848"/>
          <w:spacing w:val="0"/>
          <w:w w:val="189"/>
          <w:b/>
          <w:bCs/>
          <w:position w:val="1"/>
        </w:rPr>
        <w:t>      </w:t>
      </w:r>
      <w:r>
        <w:rPr>
          <w:rFonts w:ascii="Arial" w:hAnsi="Arial" w:cs="Arial" w:eastAsia="Arial"/>
          <w:sz w:val="5"/>
          <w:szCs w:val="5"/>
          <w:color w:val="464848"/>
          <w:spacing w:val="1"/>
          <w:w w:val="189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65"/>
          <w:b/>
          <w:bCs/>
          <w:i/>
          <w:position w:val="1"/>
        </w:rPr>
        <w:t>.Jr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100"/>
          <w:b/>
          <w:bCs/>
          <w:i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0"/>
          <w:w w:val="100"/>
          <w:b/>
          <w:bCs/>
          <w:i/>
          <w:position w:val="1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6"/>
          <w:position w:val="1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37"/>
          <w:position w:val="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5"/>
          <w:w w:val="37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13131"/>
          <w:spacing w:val="0"/>
          <w:w w:val="180"/>
          <w:position w:val="1"/>
        </w:rPr>
        <w:t>l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39" w:after="0" w:line="75" w:lineRule="exact"/>
        <w:ind w:left="455" w:right="1459"/>
        <w:jc w:val="center"/>
        <w:tabs>
          <w:tab w:pos="1140" w:val="left"/>
          <w:tab w:pos="150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464848"/>
          <w:spacing w:val="0"/>
          <w:w w:val="382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464848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464848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position w:val="-1"/>
        </w:rPr>
        <w:t>1-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-12"/>
          <w:w w:val="162"/>
          <w:position w:val="-1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233"/>
          <w:position w:val="-1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687" w:right="150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1"/>
          <w:szCs w:val="31"/>
          <w:color w:val="777777"/>
          <w:spacing w:val="-98"/>
          <w:w w:val="8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39"/>
          <w:position w:val="14"/>
        </w:rPr>
        <w:t>.&lt;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0"/>
          <w:position w:val="1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14"/>
        </w:rPr>
        <w:t> </w:t>
      </w:r>
      <w:r>
        <w:rPr>
          <w:rFonts w:ascii="Arial" w:hAnsi="Arial" w:cs="Arial" w:eastAsia="Arial"/>
          <w:sz w:val="31"/>
          <w:szCs w:val="31"/>
          <w:color w:val="777777"/>
          <w:spacing w:val="-65"/>
          <w:w w:val="8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ACACA"/>
          <w:spacing w:val="-17"/>
          <w:w w:val="137"/>
          <w:position w:val="14"/>
        </w:rPr>
        <w:t>·</w:t>
      </w:r>
      <w:r>
        <w:rPr>
          <w:rFonts w:ascii="Arial" w:hAnsi="Arial" w:cs="Arial" w:eastAsia="Arial"/>
          <w:sz w:val="31"/>
          <w:szCs w:val="31"/>
          <w:color w:val="939595"/>
          <w:spacing w:val="-102"/>
          <w:w w:val="108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  <w:position w:val="14"/>
        </w:rPr>
        <w:t>w·t·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4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i/>
          <w:position w:val="14"/>
        </w:rPr>
        <w:t>.J""'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40" w:right="240"/>
          <w:cols w:num="4" w:equalWidth="0">
            <w:col w:w="501" w:space="1770"/>
            <w:col w:w="2051" w:space="527"/>
            <w:col w:w="1143" w:space="2197"/>
            <w:col w:w="3151"/>
          </w:cols>
        </w:sectPr>
      </w:pPr>
      <w:rPr/>
    </w:p>
    <w:p>
      <w:pPr>
        <w:spacing w:before="0" w:after="0" w:line="216" w:lineRule="exact"/>
        <w:ind w:left="3457" w:right="-20"/>
        <w:jc w:val="left"/>
        <w:tabs>
          <w:tab w:pos="3920" w:val="left"/>
          <w:tab w:pos="4580" w:val="left"/>
        </w:tabs>
        <w:rPr>
          <w:rFonts w:ascii="Arial" w:hAnsi="Arial" w:cs="Arial" w:eastAsia="Arial"/>
          <w:sz w:val="70"/>
          <w:szCs w:val="70"/>
        </w:rPr>
      </w:pPr>
      <w:rPr/>
      <w:r>
        <w:rPr/>
        <w:pict>
          <v:group style="position:absolute;margin-left:21.120001pt;margin-top:5.76pt;width:558.360012pt;height:807.840002pt;mso-position-horizontal-relative:page;mso-position-vertical-relative:page;z-index:-16343" coordorigin="422,115" coordsize="11167,16157">
            <v:group style="position:absolute;left:442;top:154;width:11098;height:2" coordorigin="442,154" coordsize="11098,2">
              <v:shape style="position:absolute;left:442;top:154;width:11098;height:2" coordorigin="442,154" coordsize="11098,0" path="m442,154l11539,154e" filled="f" stroked="t" strokeweight=".96pt" strokecolor="#838387">
                <v:path arrowok="t"/>
              </v:shape>
            </v:group>
            <v:group style="position:absolute;left:442;top:144;width:2;height:10459" coordorigin="442,144" coordsize="2,10459">
              <v:shape style="position:absolute;left:442;top:144;width:2;height:10459" coordorigin="442,144" coordsize="0,10459" path="m442,10603l442,144e" filled="f" stroked="t" strokeweight=".72pt" strokecolor="#575757">
                <v:path arrowok="t"/>
              </v:shape>
            </v:group>
            <v:group style="position:absolute;left:2218;top:144;width:2;height:1517" coordorigin="2218,144" coordsize="2,1517">
              <v:shape style="position:absolute;left:2218;top:144;width:2;height:1517" coordorigin="2218,144" coordsize="0,1517" path="m2218,1661l2218,144e" filled="f" stroked="t" strokeweight=".96pt" strokecolor="#707070">
                <v:path arrowok="t"/>
              </v:shape>
            </v:group>
            <v:group style="position:absolute;left:9024;top:144;width:2;height:1526" coordorigin="9024,144" coordsize="2,1526">
              <v:shape style="position:absolute;left:9024;top:144;width:2;height:1526" coordorigin="9024,144" coordsize="0,1526" path="m9024,1670l9024,144e" filled="f" stroked="t" strokeweight=".96pt" strokecolor="#606060">
                <v:path arrowok="t"/>
              </v:shape>
            </v:group>
            <v:group style="position:absolute;left:11554;top:125;width:2;height:16138" coordorigin="11554,125" coordsize="2,16138">
              <v:shape style="position:absolute;left:11554;top:125;width:2;height:16138" coordorigin="11554,125" coordsize="0,16138" path="m11554,16262l11554,125e" filled="f" stroked="t" strokeweight=".96pt" strokecolor="#444444">
                <v:path arrowok="t"/>
              </v:shape>
            </v:group>
            <v:group style="position:absolute;left:442;top:1656;width:11102;height:2" coordorigin="442,1656" coordsize="11102,2">
              <v:shape style="position:absolute;left:442;top:1656;width:11102;height:2" coordorigin="442,1656" coordsize="11102,0" path="m442,1656l11544,1656e" filled="f" stroked="t" strokeweight=".48pt" strokecolor="#6B6B6B">
                <v:path arrowok="t"/>
              </v:shape>
            </v:group>
            <v:group style="position:absolute;left:442;top:1901;width:11107;height:2" coordorigin="442,1901" coordsize="11107,2">
              <v:shape style="position:absolute;left:442;top:1901;width:11107;height:2" coordorigin="442,1901" coordsize="11107,0" path="m442,1901l11549,1901e" filled="f" stroked="t" strokeweight=".96pt" strokecolor="#878787">
                <v:path arrowok="t"/>
              </v:shape>
            </v:group>
            <v:group style="position:absolute;left:442;top:2141;width:11107;height:2" coordorigin="442,2141" coordsize="11107,2">
              <v:shape style="position:absolute;left:442;top:2141;width:11107;height:2" coordorigin="442,2141" coordsize="11107,0" path="m442,2141l11549,2141e" filled="f" stroked="t" strokeweight=".96pt" strokecolor="#838383">
                <v:path arrowok="t"/>
              </v:shape>
            </v:group>
            <v:group style="position:absolute;left:442;top:2381;width:11107;height:2" coordorigin="442,2381" coordsize="11107,2">
              <v:shape style="position:absolute;left:442;top:2381;width:11107;height:2" coordorigin="442,2381" coordsize="11107,0" path="m442,2381l11549,2381e" filled="f" stroked="t" strokeweight=".72pt" strokecolor="#7C7C7C">
                <v:path arrowok="t"/>
              </v:shape>
            </v:group>
            <v:group style="position:absolute;left:432;top:2621;width:11117;height:2" coordorigin="432,2621" coordsize="11117,2">
              <v:shape style="position:absolute;left:432;top:2621;width:11117;height:2" coordorigin="432,2621" coordsize="11117,0" path="m432,2621l11549,2621e" filled="f" stroked="t" strokeweight=".72pt" strokecolor="#777777">
                <v:path arrowok="t"/>
              </v:shape>
            </v:group>
            <v:group style="position:absolute;left:432;top:2861;width:11117;height:2" coordorigin="432,2861" coordsize="11117,2">
              <v:shape style="position:absolute;left:432;top:2861;width:11117;height:2" coordorigin="432,2861" coordsize="11117,0" path="m432,2861l11549,2861e" filled="f" stroked="t" strokeweight=".72pt" strokecolor="#707070">
                <v:path arrowok="t"/>
              </v:shape>
            </v:group>
            <v:group style="position:absolute;left:3686;top:2851;width:2;height:768" coordorigin="3686,2851" coordsize="2,768">
              <v:shape style="position:absolute;left:3686;top:2851;width:2;height:768" coordorigin="3686,2851" coordsize="0,768" path="m3686,3619l3686,2851e" filled="f" stroked="t" strokeweight=".96pt" strokecolor="#676767">
                <v:path arrowok="t"/>
              </v:shape>
            </v:group>
            <v:group style="position:absolute;left:6821;top:2851;width:2;height:768" coordorigin="6821,2851" coordsize="2,768">
              <v:shape style="position:absolute;left:6821;top:2851;width:2;height:768" coordorigin="6821,2851" coordsize="0,768" path="m6821,3619l6821,2851e" filled="f" stroked="t" strokeweight=".48pt" strokecolor="#2B2B2B">
                <v:path arrowok="t"/>
              </v:shape>
            </v:group>
            <v:group style="position:absolute;left:2218;top:3600;width:2;height:4224" coordorigin="2218,3600" coordsize="2,4224">
              <v:shape style="position:absolute;left:2218;top:3600;width:2;height:4224" coordorigin="2218,3600" coordsize="0,4224" path="m2218,7824l2218,3600e" filled="f" stroked="t" strokeweight=".96pt" strokecolor="#5B5B5B">
                <v:path arrowok="t"/>
              </v:shape>
            </v:group>
            <v:group style="position:absolute;left:442;top:3610;width:11107;height:2" coordorigin="442,3610" coordsize="11107,2">
              <v:shape style="position:absolute;left:442;top:3610;width:11107;height:2" coordorigin="442,3610" coordsize="11107,0" path="m442,3610l11549,3610e" filled="f" stroked="t" strokeweight=".96pt" strokecolor="#707070">
                <v:path arrowok="t"/>
              </v:shape>
            </v:group>
            <v:group style="position:absolute;left:2208;top:4104;width:9341;height:2" coordorigin="2208,4104" coordsize="9341,2">
              <v:shape style="position:absolute;left:2208;top:4104;width:9341;height:2" coordorigin="2208,4104" coordsize="9341,0" path="m2208,4104l11549,4104e" filled="f" stroked="t" strokeweight=".48pt" strokecolor="#484848">
                <v:path arrowok="t"/>
              </v:shape>
            </v:group>
            <v:group style="position:absolute;left:4752;top:4090;width:2;height:1978" coordorigin="4752,4090" coordsize="2,1978">
              <v:shape style="position:absolute;left:4752;top:4090;width:2;height:1978" coordorigin="4752,4090" coordsize="0,1978" path="m4752,6067l4752,4090e" filled="f" stroked="t" strokeweight=".96pt" strokecolor="#6B6B6B">
                <v:path arrowok="t"/>
              </v:shape>
            </v:group>
            <v:group style="position:absolute;left:4742;top:4838;width:6811;height:2" coordorigin="4742,4838" coordsize="6811,2">
              <v:shape style="position:absolute;left:4742;top:4838;width:6811;height:2" coordorigin="4742,4838" coordsize="6811,0" path="m4742,4838l11554,4838e" filled="f" stroked="t" strokeweight=".72pt" strokecolor="#777777">
                <v:path arrowok="t"/>
              </v:shape>
            </v:group>
            <v:group style="position:absolute;left:2208;top:5064;width:9350;height:2" coordorigin="2208,5064" coordsize="9350,2">
              <v:shape style="position:absolute;left:2208;top:5064;width:9350;height:2" coordorigin="2208,5064" coordsize="9350,0" path="m2208,5064l11558,5064e" filled="f" stroked="t" strokeweight=".72pt" strokecolor="#707070">
                <v:path arrowok="t"/>
              </v:shape>
            </v:group>
            <v:group style="position:absolute;left:432;top:5328;width:11122;height:2" coordorigin="432,5328" coordsize="11122,2">
              <v:shape style="position:absolute;left:432;top:5328;width:11122;height:2" coordorigin="432,5328" coordsize="11122,0" path="m432,5328l11554,5328e" filled="f" stroked="t" strokeweight=".96pt" strokecolor="#7C7C7C">
                <v:path arrowok="t"/>
              </v:shape>
            </v:group>
            <v:group style="position:absolute;left:442;top:3864;width:11107;height:2" coordorigin="442,3864" coordsize="11107,2">
              <v:shape style="position:absolute;left:442;top:3864;width:11107;height:2" coordorigin="442,3864" coordsize="11107,0" path="m442,3864l11549,3864e" filled="f" stroked="t" strokeweight=".48pt" strokecolor="#4F4F4F">
                <v:path arrowok="t"/>
              </v:shape>
            </v:group>
            <v:group style="position:absolute;left:446;top:6019;width:2;height:4579" coordorigin="446,6019" coordsize="2,4579">
              <v:shape style="position:absolute;left:446;top:6019;width:2;height:4579" coordorigin="446,6019" coordsize="0,4579" path="m446,10598l446,6019e" filled="f" stroked="t" strokeweight=".48pt" strokecolor="#484848">
                <v:path arrowok="t"/>
              </v:shape>
            </v:group>
            <v:group style="position:absolute;left:2208;top:5798;width:9350;height:2" coordorigin="2208,5798" coordsize="9350,2">
              <v:shape style="position:absolute;left:2208;top:5798;width:9350;height:2" coordorigin="2208,5798" coordsize="9350,0" path="m2208,5798l11558,5798e" filled="f" stroked="t" strokeweight=".72pt" strokecolor="#707070">
                <v:path arrowok="t"/>
              </v:shape>
            </v:group>
            <v:group style="position:absolute;left:7690;top:5318;width:2;height:749" coordorigin="7690,5318" coordsize="2,749">
              <v:shape style="position:absolute;left:7690;top:5318;width:2;height:749" coordorigin="7690,5318" coordsize="0,749" path="m7690,6067l7690,5318e" filled="f" stroked="t" strokeweight=".96pt" strokecolor="#646464">
                <v:path arrowok="t"/>
              </v:shape>
            </v:group>
            <v:group style="position:absolute;left:2208;top:6038;width:9350;height:2" coordorigin="2208,6038" coordsize="9350,2">
              <v:shape style="position:absolute;left:2208;top:6038;width:9350;height:2" coordorigin="2208,6038" coordsize="9350,0" path="m2208,6038l11558,6038e" filled="f" stroked="t" strokeweight=".72pt" strokecolor="#6B6B6B">
                <v:path arrowok="t"/>
              </v:shape>
            </v:group>
            <v:group style="position:absolute;left:432;top:6283;width:11126;height:2" coordorigin="432,6283" coordsize="11126,2">
              <v:shape style="position:absolute;left:432;top:6283;width:11126;height:2" coordorigin="432,6283" coordsize="11126,0" path="m432,6283l11558,6283e" filled="f" stroked="t" strokeweight=".48pt" strokecolor="#6B6B6B">
                <v:path arrowok="t"/>
              </v:shape>
            </v:group>
            <v:group style="position:absolute;left:432;top:6758;width:11126;height:2" coordorigin="432,6758" coordsize="11126,2">
              <v:shape style="position:absolute;left:432;top:6758;width:11126;height:2" coordorigin="432,6758" coordsize="11126,0" path="m432,6758l11558,6758e" filled="f" stroked="t" strokeweight=".96pt" strokecolor="#838383">
                <v:path arrowok="t"/>
              </v:shape>
            </v:group>
            <v:group style="position:absolute;left:4757;top:6749;width:2;height:826" coordorigin="4757,6749" coordsize="2,826">
              <v:shape style="position:absolute;left:4757;top:6749;width:2;height:826" coordorigin="4757,6749" coordsize="0,826" path="m4757,7574l4757,6749e" filled="f" stroked="t" strokeweight=".48pt" strokecolor="#646464">
                <v:path arrowok="t"/>
              </v:shape>
            </v:group>
            <v:group style="position:absolute;left:4742;top:6998;width:6816;height:2" coordorigin="4742,6998" coordsize="6816,2">
              <v:shape style="position:absolute;left:4742;top:6998;width:6816;height:2" coordorigin="4742,6998" coordsize="6816,0" path="m4742,6998l11558,6998e" filled="f" stroked="t" strokeweight=".96pt" strokecolor="#777777">
                <v:path arrowok="t"/>
              </v:shape>
            </v:group>
            <v:group style="position:absolute;left:4752;top:7291;width:6806;height:2" coordorigin="4752,7291" coordsize="6806,2">
              <v:shape style="position:absolute;left:4752;top:7291;width:6806;height:2" coordorigin="4752,7291" coordsize="6806,0" path="m4752,7291l11558,7291e" filled="f" stroked="t" strokeweight=".48pt" strokecolor="#4B4B4B">
                <v:path arrowok="t"/>
              </v:shape>
            </v:group>
            <v:group style="position:absolute;left:1670;top:9662;width:9898;height:2" coordorigin="1670,9662" coordsize="9898,2">
              <v:shape style="position:absolute;left:1670;top:9662;width:9898;height:2" coordorigin="1670,9662" coordsize="9898,0" path="m1670,9662l11568,9662e" filled="f" stroked="t" strokeweight=".48pt" strokecolor="#676767">
                <v:path arrowok="t"/>
              </v:shape>
            </v:group>
            <v:group style="position:absolute;left:442;top:7570;width:11117;height:2" coordorigin="442,7570" coordsize="11117,2">
              <v:shape style="position:absolute;left:442;top:7570;width:11117;height:2" coordorigin="442,7570" coordsize="11117,0" path="m442,7570l11558,7570e" filled="f" stroked="t" strokeweight=".48pt" strokecolor="#4F4F4F">
                <v:path arrowok="t"/>
              </v:shape>
            </v:group>
            <v:group style="position:absolute;left:442;top:8621;width:11122;height:2" coordorigin="442,8621" coordsize="11122,2">
              <v:shape style="position:absolute;left:442;top:8621;width:11122;height:2" coordorigin="442,8621" coordsize="11122,0" path="m442,8621l11563,8621e" filled="f" stroked="t" strokeweight=".72pt" strokecolor="#747474">
                <v:path arrowok="t"/>
              </v:shape>
            </v:group>
            <v:group style="position:absolute;left:725;top:9902;width:10843;height:2" coordorigin="725,9902" coordsize="10843,2">
              <v:shape style="position:absolute;left:725;top:9902;width:10843;height:2" coordorigin="725,9902" coordsize="10843,0" path="m725,9902l11568,9902e" filled="f" stroked="t" strokeweight=".48pt" strokecolor="#646464">
                <v:path arrowok="t"/>
              </v:shape>
            </v:group>
            <v:group style="position:absolute;left:432;top:10147;width:11136;height:2" coordorigin="432,10147" coordsize="11136,2">
              <v:shape style="position:absolute;left:432;top:10147;width:11136;height:2" coordorigin="432,10147" coordsize="11136,0" path="m432,10147l11568,10147e" filled="f" stroked="t" strokeweight=".72pt" strokecolor="#808080">
                <v:path arrowok="t"/>
              </v:shape>
            </v:group>
            <v:group style="position:absolute;left:451;top:10742;width:2;height:5496" coordorigin="451,10742" coordsize="2,5496">
              <v:shape style="position:absolute;left:451;top:10742;width:2;height:5496" coordorigin="451,10742" coordsize="0,5496" path="m451,16238l451,10742e" filled="f" stroked="t" strokeweight=".72pt" strokecolor="#5B5B5B">
                <v:path arrowok="t"/>
              </v:shape>
            </v:group>
            <v:group style="position:absolute;left:1680;top:10858;width:2;height:5381" coordorigin="1680,10858" coordsize="2,5381">
              <v:shape style="position:absolute;left:1680;top:10858;width:2;height:5381" coordorigin="1680,10858" coordsize="0,5381" path="m1680,16238l1680,10858e" filled="f" stroked="t" strokeweight=".96pt" strokecolor="#606060">
                <v:path arrowok="t"/>
              </v:shape>
            </v:group>
            <v:group style="position:absolute;left:442;top:10862;width:11126;height:2" coordorigin="442,10862" coordsize="11126,2">
              <v:shape style="position:absolute;left:442;top:10862;width:11126;height:2" coordorigin="442,10862" coordsize="11126,0" path="m442,10862l11568,10862e" filled="f" stroked="t" strokeweight=".48pt" strokecolor="#676767">
                <v:path arrowok="t"/>
              </v:shape>
            </v:group>
            <v:group style="position:absolute;left:442;top:11376;width:11126;height:2" coordorigin="442,11376" coordsize="11126,2">
              <v:shape style="position:absolute;left:442;top:11376;width:11126;height:2" coordorigin="442,11376" coordsize="11126,0" path="m442,11376l11568,11376e" filled="f" stroked="t" strokeweight=".72pt" strokecolor="#747474">
                <v:path arrowok="t"/>
              </v:shape>
            </v:group>
            <v:group style="position:absolute;left:552;top:16214;width:11030;height:2" coordorigin="552,16214" coordsize="11030,2">
              <v:shape style="position:absolute;left:552;top:16214;width:11030;height:2" coordorigin="552,16214" coordsize="11030,0" path="m552,16214l11582,16214e" filled="f" stroked="t" strokeweight=".72pt" strokecolor="#747474">
                <v:path arrowok="t"/>
              </v:shape>
            </v:group>
            <v:group style="position:absolute;left:1291;top:10858;width:2;height:5381" coordorigin="1291,10858" coordsize="2,5381">
              <v:shape style="position:absolute;left:1291;top:10858;width:2;height:5381" coordorigin="1291,10858" coordsize="0,5381" path="m1291,16238l1291,10858e" filled="f" stroked="t" strokeweight=".48pt" strokecolor="#3F3F3F">
                <v:path arrowok="t"/>
              </v:shape>
            </v:group>
            <v:group style="position:absolute;left:442;top:13195;width:1795;height:2" coordorigin="442,13195" coordsize="1795,2">
              <v:shape style="position:absolute;left:442;top:13195;width:1795;height:2" coordorigin="442,13195" coordsize="1795,0" path="m442,13195l2237,13195e" filled="f" stroked="t" strokeweight=".48pt" strokecolor="#676767">
                <v:path arrowok="t"/>
              </v:shape>
            </v:group>
            <v:group style="position:absolute;left:7238;top:10848;width:2;height:5376" coordorigin="7238,10848" coordsize="2,5376">
              <v:shape style="position:absolute;left:7238;top:10848;width:2;height:5376" coordorigin="7238,10848" coordsize="0,5376" path="m7238,16224l7238,10848e" filled="f" stroked="t" strokeweight=".72pt" strokecolor="#484848">
                <v:path arrowok="t"/>
              </v:shape>
            </v:group>
            <v:group style="position:absolute;left:5880;top:2971;width:141;height:655" coordorigin="5880,2971" coordsize="141,655">
              <v:shape style="position:absolute;left:5880;top:2971;width:141;height:655" coordorigin="5880,2971" coordsize="141,655" path="m5880,2971l6020,2971,6020,3626,5880,3626,5880,2971e" filled="t" fillcolor="#EBEDED" stroked="f">
                <v:path arrowok="t"/>
                <v:fill/>
              </v:shape>
            </v:group>
            <v:group style="position:absolute;left:9516;top:12738;width:2;height:512" coordorigin="9516,12738" coordsize="2,512">
              <v:shape style="position:absolute;left:9516;top:12738;width:2;height:512" coordorigin="9516,12738" coordsize="0,512" path="m9516,13249l9516,12738e" filled="f" stroked="t" strokeweight="1.8442pt" strokecolor="#C6CFCD">
                <v:path arrowok="t"/>
              </v:shape>
            </v:group>
            <v:group style="position:absolute;left:8527;top:13387;width:2;height:327" coordorigin="8527,13387" coordsize="2,327">
              <v:shape style="position:absolute;left:8527;top:13387;width:2;height:327" coordorigin="8527,13387" coordsize="0,327" path="m8527,13715l8527,13387e" filled="f" stroked="t" strokeweight="3.424pt" strokecolor="#EBEDED">
                <v:path arrowok="t"/>
              </v:shape>
            </v:group>
            <v:group style="position:absolute;left:10385;top:13418;width:2;height:283" coordorigin="10385,13418" coordsize="2,283">
              <v:shape style="position:absolute;left:10385;top:13418;width:2;height:283" coordorigin="10385,13418" coordsize="0,283" path="m10385,13701l10385,13418e" filled="f" stroked="t" strokeweight="2.331250pt" strokecolor="#EBEDED">
                <v:path arrowok="t"/>
              </v:shape>
            </v:group>
            <v:group style="position:absolute;left:9965;top:13647;width:2;height:229" coordorigin="9965,13647" coordsize="2,229">
              <v:shape style="position:absolute;left:9965;top:13647;width:2;height:229" coordorigin="9965,13647" coordsize="0,229" path="m9965,13876l9965,13647e" filled="f" stroked="t" strokeweight="2.7163pt" strokecolor="#EBEDED">
                <v:path arrowok="t"/>
              </v:shape>
            </v:group>
            <v:group style="position:absolute;left:10434;top:13626;width:2;height:259" coordorigin="10434,13626" coordsize="2,259">
              <v:shape style="position:absolute;left:10434;top:13626;width:2;height:259" coordorigin="10434,13626" coordsize="0,259" path="m10434,13886l10434,13626e" filled="f" stroked="t" strokeweight="4.19735pt" strokecolor="#EBEDED">
                <v:path arrowok="t"/>
              </v:shape>
            </v:group>
            <v:group style="position:absolute;left:9916;top:14025;width:2;height:175" coordorigin="9916,14025" coordsize="2,175">
              <v:shape style="position:absolute;left:9916;top:14025;width:2;height:175" coordorigin="9916,14025" coordsize="0,175" path="m9916,14200l9916,14025e" filled="f" stroked="t" strokeweight="2.437660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53"/>
          <w:position w:val="26"/>
        </w:rPr>
        <w:t>lto</w:t>
      </w:r>
      <w:r>
        <w:rPr>
          <w:rFonts w:ascii="Arial" w:hAnsi="Arial" w:cs="Arial" w:eastAsia="Arial"/>
          <w:sz w:val="22"/>
          <w:szCs w:val="22"/>
          <w:color w:val="464848"/>
          <w:spacing w:val="-8"/>
          <w:w w:val="53"/>
          <w:position w:val="26"/>
        </w:rPr>
        <w:t>l</w:t>
      </w:r>
      <w:r>
        <w:rPr>
          <w:rFonts w:ascii="Arial" w:hAnsi="Arial" w:cs="Arial" w:eastAsia="Arial"/>
          <w:sz w:val="22"/>
          <w:szCs w:val="22"/>
          <w:color w:val="0F1318"/>
          <w:spacing w:val="0"/>
          <w:w w:val="53"/>
          <w:position w:val="26"/>
        </w:rPr>
        <w:t>'</w:t>
      </w:r>
      <w:r>
        <w:rPr>
          <w:rFonts w:ascii="Arial" w:hAnsi="Arial" w:cs="Arial" w:eastAsia="Arial"/>
          <w:sz w:val="22"/>
          <w:szCs w:val="22"/>
          <w:color w:val="0F1318"/>
          <w:spacing w:val="-32"/>
          <w:w w:val="53"/>
          <w:position w:val="26"/>
        </w:rPr>
        <w:t> </w:t>
      </w:r>
      <w:r>
        <w:rPr>
          <w:rFonts w:ascii="Arial" w:hAnsi="Arial" w:cs="Arial" w:eastAsia="Arial"/>
          <w:sz w:val="22"/>
          <w:szCs w:val="22"/>
          <w:color w:val="0F1318"/>
          <w:spacing w:val="0"/>
          <w:w w:val="100"/>
          <w:position w:val="26"/>
        </w:rPr>
        <w:tab/>
      </w:r>
      <w:r>
        <w:rPr>
          <w:rFonts w:ascii="Arial" w:hAnsi="Arial" w:cs="Arial" w:eastAsia="Arial"/>
          <w:sz w:val="22"/>
          <w:szCs w:val="22"/>
          <w:color w:val="0F1318"/>
          <w:spacing w:val="0"/>
          <w:w w:val="100"/>
          <w:position w:val="26"/>
        </w:rPr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0"/>
          <w:position w:val="26"/>
        </w:rPr>
        <w:t>1illıır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0"/>
          <w:position w:val="26"/>
        </w:rPr>
        <w:tab/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0"/>
          <w:position w:val="26"/>
        </w:rPr>
      </w:r>
      <w:r>
        <w:rPr>
          <w:rFonts w:ascii="Arial" w:hAnsi="Arial" w:cs="Arial" w:eastAsia="Arial"/>
          <w:sz w:val="70"/>
          <w:szCs w:val="70"/>
          <w:color w:val="313131"/>
          <w:spacing w:val="0"/>
          <w:w w:val="31"/>
          <w:position w:val="7"/>
        </w:rPr>
        <w:t>Dllı</w:t>
      </w:r>
      <w:r>
        <w:rPr>
          <w:rFonts w:ascii="Arial" w:hAnsi="Arial" w:cs="Arial" w:eastAsia="Arial"/>
          <w:sz w:val="70"/>
          <w:szCs w:val="70"/>
          <w:color w:val="313131"/>
          <w:spacing w:val="-141"/>
          <w:w w:val="32"/>
          <w:position w:val="7"/>
        </w:rPr>
        <w:t>n</w:t>
      </w:r>
      <w:r>
        <w:rPr>
          <w:rFonts w:ascii="Arial" w:hAnsi="Arial" w:cs="Arial" w:eastAsia="Arial"/>
          <w:sz w:val="70"/>
          <w:szCs w:val="70"/>
          <w:color w:val="595B89"/>
          <w:spacing w:val="11"/>
          <w:w w:val="225"/>
          <w:position w:val="7"/>
        </w:rPr>
        <w:t>t</w:t>
      </w:r>
      <w:r>
        <w:rPr>
          <w:rFonts w:ascii="Arial" w:hAnsi="Arial" w:cs="Arial" w:eastAsia="Arial"/>
          <w:sz w:val="70"/>
          <w:szCs w:val="70"/>
          <w:color w:val="464848"/>
          <w:spacing w:val="0"/>
          <w:w w:val="28"/>
          <w:position w:val="7"/>
        </w:rPr>
        <w:t>GLU</w:t>
      </w:r>
      <w:r>
        <w:rPr>
          <w:rFonts w:ascii="Arial" w:hAnsi="Arial" w:cs="Arial" w:eastAsia="Arial"/>
          <w:sz w:val="70"/>
          <w:szCs w:val="70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4810" w:right="53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A.A.K.Per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40" w:right="24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512" w:right="4669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13.801494pt;width:20.984136pt;height:54.5pt;mso-position-horizontal-relative:page;mso-position-vertical-relative:paragraph;z-index:-16331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2B2B2B"/>
                      <w:spacing w:val="0"/>
                      <w:w w:val="138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90" w:lineRule="exact"/>
        <w:ind w:left="879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-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613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B2B2B"/>
          <w:spacing w:val="0"/>
          <w:w w:val="73"/>
          <w:b/>
          <w:bCs/>
        </w:rPr>
        <w:t>BÜYÜKŞEHIR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9" w:lineRule="exact"/>
        <w:ind w:left="66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35" w:lineRule="auto"/>
        <w:ind w:left="142" w:right="3456" w:firstLine="-10"/>
        <w:jc w:val="left"/>
        <w:tabs>
          <w:tab w:pos="1480" w:val="left"/>
          <w:tab w:pos="3100" w:val="left"/>
          <w:tab w:pos="446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15:02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61"/>
          <w:position w:val="0"/>
        </w:rPr>
        <w:t>tr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-14"/>
          <w:w w:val="61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:3541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6146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Egemenli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79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B2B2B"/>
          <w:spacing w:val="4"/>
          <w:w w:val="7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6146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Egeme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8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44444"/>
          <w:spacing w:val="0"/>
          <w:w w:val="86"/>
          <w:i/>
        </w:rPr>
        <w:t>1</w:t>
      </w:r>
      <w:r>
        <w:rPr>
          <w:rFonts w:ascii="Arial" w:hAnsi="Arial" w:cs="Arial" w:eastAsia="Arial"/>
          <w:sz w:val="20"/>
          <w:szCs w:val="20"/>
          <w:color w:val="444444"/>
          <w:spacing w:val="-7"/>
          <w:w w:val="8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exact"/>
        <w:ind w:left="146" w:right="694" w:firstLine="-14"/>
        <w:jc w:val="left"/>
        <w:tabs>
          <w:tab w:pos="1480" w:val="left"/>
          <w:tab w:pos="3540" w:val="left"/>
          <w:tab w:pos="4380" w:val="left"/>
          <w:tab w:pos="668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ate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8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  <w:position w:val="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35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380249pt;margin-top:3.782978pt;width:3.74504pt;height:26pt;mso-position-horizontal-relative:page;mso-position-vertical-relative:paragraph;z-index:-1633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B2B2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Dilter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38" w:lineRule="exact"/>
        <w:ind w:left="4387" w:right="-20"/>
        <w:jc w:val="left"/>
        <w:tabs>
          <w:tab w:pos="4980" w:val="left"/>
          <w:tab w:pos="550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8"/>
          <w:szCs w:val="48"/>
          <w:color w:val="2B2B2B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0"/>
          <w:w w:val="55"/>
          <w:position w:val="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Yanguıı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7"/>
        </w:rPr>
        <w:t>15:05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2" w:right="-20"/>
        <w:jc w:val="left"/>
        <w:tabs>
          <w:tab w:pos="192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4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2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9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37" w:right="-20"/>
        <w:jc w:val="left"/>
        <w:tabs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15:03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15:04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32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1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5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7" w:right="-20"/>
        <w:jc w:val="left"/>
        <w:tabs>
          <w:tab w:pos="46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63" w:right="-20"/>
        <w:jc w:val="left"/>
        <w:tabs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6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84" w:right="-20"/>
        <w:jc w:val="left"/>
        <w:tabs>
          <w:tab w:pos="3340" w:val="left"/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6" w:lineRule="auto"/>
        <w:ind w:left="132" w:right="2660" w:firstLine="376"/>
        <w:jc w:val="left"/>
        <w:tabs>
          <w:tab w:pos="186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9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Gıtmişse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8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8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42" w:right="2941" w:firstLine="-1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Görüldügü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1" w:lineRule="exact"/>
        <w:ind w:left="4610" w:right="40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69" w:right="-20"/>
        <w:jc w:val="left"/>
        <w:tabs>
          <w:tab w:pos="3100" w:val="left"/>
          <w:tab w:pos="4640" w:val="left"/>
          <w:tab w:pos="6540" w:val="left"/>
          <w:tab w:pos="8100" w:val="left"/>
          <w:tab w:pos="9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0"/>
          <w:w w:val="82"/>
          <w:i/>
          <w:position w:val="-2"/>
        </w:rPr>
        <w:t>ıcoı</w:t>
      </w:r>
      <w:r>
        <w:rPr>
          <w:rFonts w:ascii="Times New Roman" w:hAnsi="Times New Roman" w:cs="Times New Roman" w:eastAsia="Times New Roman"/>
          <w:sz w:val="32"/>
          <w:szCs w:val="32"/>
          <w:color w:val="444444"/>
          <w:spacing w:val="-4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1"/>
          <w:position w:val="-2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5573" w:right="-20"/>
        <w:jc w:val="left"/>
        <w:tabs>
          <w:tab w:pos="6540" w:val="left"/>
          <w:tab w:pos="8100" w:val="left"/>
          <w:tab w:pos="97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5"/>
          <w:szCs w:val="25"/>
          <w:color w:val="2B2B2B"/>
          <w:spacing w:val="0"/>
          <w:w w:val="215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10"/>
          <w:szCs w:val="10"/>
          <w:color w:val="2B2B2B"/>
          <w:spacing w:val="0"/>
          <w:w w:val="50"/>
          <w:position w:val="0"/>
        </w:rPr>
        <w:t>1</w:t>
      </w:r>
      <w:r>
        <w:rPr>
          <w:rFonts w:ascii="Arial" w:hAnsi="Arial" w:cs="Arial" w:eastAsia="Arial"/>
          <w:sz w:val="10"/>
          <w:szCs w:val="10"/>
          <w:color w:val="2B2B2B"/>
          <w:spacing w:val="-12"/>
          <w:w w:val="5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95B5B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8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KOCAR'a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volkswage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tarafı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komple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32" w:right="4902" w:firstLine="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uretiyle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2.000TL'dir.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922" w:right="54" w:firstLine="-1785"/>
        <w:jc w:val="left"/>
        <w:tabs>
          <w:tab w:pos="4860" w:val="left"/>
          <w:tab w:pos="58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7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kimligi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</w:rPr>
        <w:t>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13" w:right="-20"/>
        <w:jc w:val="left"/>
        <w:tabs>
          <w:tab w:pos="186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14" w:lineRule="exact"/>
        <w:ind w:left="151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95B5B"/>
          <w:spacing w:val="0"/>
          <w:w w:val="100"/>
          <w:i/>
          <w:position w:val="5"/>
        </w:rPr>
        <w:t>1</w:t>
        <w:tab/>
      </w:r>
      <w:r>
        <w:rPr>
          <w:rFonts w:ascii="Times New Roman" w:hAnsi="Times New Roman" w:cs="Times New Roman" w:eastAsia="Times New Roman"/>
          <w:sz w:val="12"/>
          <w:szCs w:val="12"/>
          <w:color w:val="595B5B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B2B2B"/>
          <w:w w:val="106"/>
        </w:rPr>
        <w:t>'</w:t>
      </w:r>
      <w:r>
        <w:rPr>
          <w:rFonts w:ascii="Arial" w:hAnsi="Arial" w:cs="Arial" w:eastAsia="Arial"/>
          <w:sz w:val="18"/>
          <w:szCs w:val="18"/>
          <w:color w:val="2B2B2B"/>
          <w:w w:val="107"/>
        </w:rPr>
        <w:t>r</w:t>
      </w:r>
      <w:r>
        <w:rPr>
          <w:rFonts w:ascii="Arial" w:hAnsi="Arial" w:cs="Arial" w:eastAsia="Arial"/>
          <w:sz w:val="18"/>
          <w:szCs w:val="18"/>
          <w:color w:val="2B2B2B"/>
          <w:spacing w:val="-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73"/>
        </w:rPr>
        <w:t>..</w:t>
      </w:r>
      <w:r>
        <w:rPr>
          <w:rFonts w:ascii="Arial" w:hAnsi="Arial" w:cs="Arial" w:eastAsia="Arial"/>
          <w:sz w:val="18"/>
          <w:szCs w:val="18"/>
          <w:color w:val="2B2B2B"/>
          <w:spacing w:val="-6"/>
          <w:w w:val="7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7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B2B2B"/>
          <w:spacing w:val="10"/>
          <w:w w:val="7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42" w:right="-20"/>
        <w:jc w:val="left"/>
        <w:tabs>
          <w:tab w:pos="18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[rarih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3"/>
          <w:position w:val="-1"/>
        </w:rPr>
        <w:t>\Saati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20" w:right="160"/>
        </w:sectPr>
      </w:pPr>
      <w:rPr/>
    </w:p>
    <w:p>
      <w:pPr>
        <w:spacing w:before="29" w:after="0" w:line="240" w:lineRule="auto"/>
        <w:ind w:left="17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24" w:lineRule="exact"/>
        <w:ind w:right="-20"/>
        <w:jc w:val="left"/>
        <w:tabs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!Yaralı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0"/>
        </w:rPr>
        <w:t>KJ1DE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2" w:equalWidth="0">
            <w:col w:w="1052" w:space="127"/>
            <w:col w:w="10361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5" w:lineRule="atLeas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B2B2B"/>
          <w:w w:val="113"/>
          <w:i/>
        </w:rPr>
        <w:t>&lt;!</w:t>
      </w:r>
      <w:r>
        <w:rPr>
          <w:rFonts w:ascii="Arial" w:hAnsi="Arial" w:cs="Arial" w:eastAsia="Arial"/>
          <w:sz w:val="8"/>
          <w:szCs w:val="8"/>
          <w:color w:val="2B2B2B"/>
          <w:w w:val="114"/>
          <w:i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40" w:after="0" w:line="215" w:lineRule="exact"/>
        <w:ind w:right="-69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4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989456pt;margin-top:2.708287pt;width:94.920005pt;height:70pt;mso-position-horizontal-relative:page;mso-position-vertical-relative:paragraph;z-index:-16329" type="#_x0000_t202" filled="f" stroked="f">
            <v:textbox inset="0,0,0,0">
              <w:txbxContent>
                <w:p>
                  <w:pPr>
                    <w:spacing w:before="0" w:after="0" w:line="1400" w:lineRule="exact"/>
                    <w:ind w:right="-250"/>
                    <w:jc w:val="left"/>
                    <w:rPr>
                      <w:rFonts w:ascii="Courier New" w:hAnsi="Courier New" w:cs="Courier New" w:eastAsia="Courier New"/>
                      <w:sz w:val="140"/>
                      <w:szCs w:val="140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40"/>
                      <w:szCs w:val="140"/>
                      <w:color w:val="3A3F72"/>
                      <w:spacing w:val="0"/>
                      <w:w w:val="113"/>
                      <w:position w:val="9"/>
                    </w:rPr>
                    <w:t>;;</w:t>
                  </w:r>
                  <w:r>
                    <w:rPr>
                      <w:rFonts w:ascii="Courier New" w:hAnsi="Courier New" w:cs="Courier New" w:eastAsia="Courier New"/>
                      <w:sz w:val="140"/>
                      <w:szCs w:val="1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0"/>
          <w:w w:val="58"/>
          <w:b/>
          <w:bCs/>
          <w:position w:val="-25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2"/>
          <w:w w:val="58"/>
          <w:b/>
          <w:bCs/>
          <w:position w:val="-2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58"/>
          <w:b/>
          <w:bCs/>
          <w:i/>
          <w:position w:val="-25"/>
        </w:rPr>
        <w:t>7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58"/>
          <w:b/>
          <w:bCs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26"/>
          <w:w w:val="58"/>
          <w:b/>
          <w:bCs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58"/>
          <w:position w:val="-25"/>
        </w:rPr>
        <w:t>Haziran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6"/>
          <w:w w:val="58"/>
          <w:position w:val="-25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B2B2B"/>
          <w:spacing w:val="0"/>
          <w:w w:val="58"/>
          <w:b/>
          <w:bCs/>
          <w:position w:val="-25"/>
        </w:rPr>
        <w:t>2017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3" w:equalWidth="0">
            <w:col w:w="408" w:space="1614"/>
            <w:col w:w="3964" w:space="2810"/>
            <w:col w:w="2744"/>
          </w:cols>
        </w:sectPr>
      </w:pPr>
      <w:rPr/>
    </w:p>
    <w:p>
      <w:pPr>
        <w:spacing w:before="0" w:after="0" w:line="65" w:lineRule="atLeast"/>
        <w:ind w:left="25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44444"/>
          <w:spacing w:val="0"/>
          <w:w w:val="125"/>
        </w:rPr>
        <w:t>'ü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99" w:right="-72"/>
        <w:jc w:val="left"/>
        <w:tabs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7"/>
        </w:rPr>
        <w:t>:&gt;,</w:t>
      </w:r>
      <w:r>
        <w:rPr>
          <w:rFonts w:ascii="Arial" w:hAnsi="Arial" w:cs="Arial" w:eastAsia="Arial"/>
          <w:sz w:val="13"/>
          <w:szCs w:val="13"/>
          <w:color w:val="2B2B2B"/>
          <w:spacing w:val="-21"/>
          <w:w w:val="100"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3"/>
          <w:szCs w:val="13"/>
          <w:color w:val="2B2B2B"/>
          <w:spacing w:val="0"/>
          <w:w w:val="100"/>
          <w:position w:val="7"/>
        </w:rPr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79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79"/>
          <w:i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2B2B2B"/>
          <w:spacing w:val="33"/>
          <w:w w:val="79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95" w:lineRule="exact"/>
        <w:ind w:left="2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42.552902pt;margin-top:7.688906pt;width:.1pt;height:19.601728pt;mso-position-horizontal-relative:page;mso-position-vertical-relative:paragraph;z-index:-16334" coordorigin="2851,154" coordsize="2,392">
            <v:shape style="position:absolute;left:2851;top:154;width:2;height:392" coordorigin="2851,154" coordsize="0,392" path="m2851,546l2851,154e" filled="f" stroked="t" strokeweight=".951939pt" strokecolor="#3F44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-15"/>
          <w:w w:val="130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50"/>
          <w:position w:val="-8"/>
        </w:rPr>
        <w:t>.......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B5B"/>
          <w:spacing w:val="-8"/>
          <w:w w:val="176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3A5A8"/>
          <w:spacing w:val="-6"/>
          <w:w w:val="29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77797C"/>
          <w:spacing w:val="0"/>
          <w:w w:val="53"/>
          <w:position w:val="-3"/>
        </w:rPr>
        <w:t>.......</w:t>
      </w:r>
      <w:r>
        <w:rPr>
          <w:rFonts w:ascii="Times New Roman" w:hAnsi="Times New Roman" w:cs="Times New Roman" w:eastAsia="Times New Roman"/>
          <w:sz w:val="15"/>
          <w:szCs w:val="15"/>
          <w:color w:val="77797C"/>
          <w:spacing w:val="-6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59"/>
          <w:position w:val="-3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97C"/>
          <w:spacing w:val="-13"/>
          <w:w w:val="130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0"/>
          <w:w w:val="53"/>
          <w:position w:val="-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2" w:equalWidth="0">
            <w:col w:w="9732" w:space="29"/>
            <w:col w:w="1779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SarnetMUTLU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8" w:lineRule="exact"/>
        <w:ind w:left="81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2B2B2B"/>
          <w:spacing w:val="-19"/>
          <w:w w:val="7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6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A3A5A8"/>
          <w:spacing w:val="-12"/>
          <w:w w:val="26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64"/>
        </w:rPr>
        <w:t>t;..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Arial" w:hAnsi="Arial" w:cs="Arial" w:eastAsia="Arial"/>
          <w:sz w:val="35"/>
          <w:szCs w:val="35"/>
          <w:color w:val="444444"/>
          <w:spacing w:val="0"/>
          <w:w w:val="68"/>
        </w:rPr>
        <w:t>Blti.ft</w:t>
      </w:r>
      <w:r>
        <w:rPr>
          <w:rFonts w:ascii="Arial" w:hAnsi="Arial" w:cs="Arial" w:eastAsia="Arial"/>
          <w:sz w:val="35"/>
          <w:szCs w:val="35"/>
          <w:color w:val="444444"/>
          <w:spacing w:val="0"/>
          <w:w w:val="68"/>
        </w:rPr>
        <w:t> </w:t>
      </w:r>
      <w:r>
        <w:rPr>
          <w:rFonts w:ascii="Arial" w:hAnsi="Arial" w:cs="Arial" w:eastAsia="Arial"/>
          <w:sz w:val="35"/>
          <w:szCs w:val="35"/>
          <w:color w:val="444444"/>
          <w:spacing w:val="4"/>
          <w:w w:val="68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95B5B"/>
          <w:spacing w:val="0"/>
          <w:w w:val="56"/>
        </w:rPr>
        <w:t>\tP</w:t>
      </w:r>
      <w:r>
        <w:rPr>
          <w:rFonts w:ascii="Times New Roman" w:hAnsi="Times New Roman" w:cs="Times New Roman" w:eastAsia="Times New Roman"/>
          <w:sz w:val="37"/>
          <w:szCs w:val="37"/>
          <w:color w:val="595B5B"/>
          <w:spacing w:val="8"/>
          <w:w w:val="57"/>
        </w:rPr>
        <w:t>.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43"/>
        </w:rPr>
        <w:t>t</w:t>
      </w:r>
      <w:r>
        <w:rPr>
          <w:rFonts w:ascii="Arial" w:hAnsi="Arial" w:cs="Arial" w:eastAsia="Arial"/>
          <w:sz w:val="38"/>
          <w:szCs w:val="38"/>
          <w:color w:val="595B5B"/>
          <w:spacing w:val="-55"/>
          <w:w w:val="43"/>
        </w:rPr>
        <w:t>f</w:t>
      </w:r>
      <w:r>
        <w:rPr>
          <w:rFonts w:ascii="Arial" w:hAnsi="Arial" w:cs="Arial" w:eastAsia="Arial"/>
          <w:sz w:val="38"/>
          <w:szCs w:val="38"/>
          <w:color w:val="77797C"/>
          <w:spacing w:val="-90"/>
          <w:w w:val="49"/>
        </w:rPr>
        <w:t>.</w:t>
      </w:r>
      <w:r>
        <w:rPr>
          <w:rFonts w:ascii="Arial" w:hAnsi="Arial" w:cs="Arial" w:eastAsia="Arial"/>
          <w:sz w:val="38"/>
          <w:szCs w:val="38"/>
          <w:color w:val="77797C"/>
          <w:spacing w:val="-17"/>
          <w:w w:val="112"/>
        </w:rPr>
        <w:t>'</w:t>
      </w:r>
      <w:r>
        <w:rPr>
          <w:rFonts w:ascii="Arial" w:hAnsi="Arial" w:cs="Arial" w:eastAsia="Arial"/>
          <w:sz w:val="38"/>
          <w:szCs w:val="38"/>
          <w:color w:val="595B5B"/>
          <w:spacing w:val="0"/>
          <w:w w:val="216"/>
        </w:rPr>
        <w:t>\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25" w:lineRule="exact"/>
        <w:ind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170.159134pt;margin-top:-12.609198pt;width:.1pt;height:18.167455pt;mso-position-horizontal-relative:page;mso-position-vertical-relative:paragraph;z-index:-16333" coordorigin="3403,-252" coordsize="2,363">
            <v:shape style="position:absolute;left:3403;top:-252;width:2;height:363" coordorigin="3403,-252" coordsize="0,363" path="m3403,111l3403,-252e" filled="f" stroked="t" strokeweight=".951939pt" strokecolor="#3F449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7"/>
          <w:szCs w:val="37"/>
          <w:color w:val="A3A5A8"/>
          <w:spacing w:val="0"/>
          <w:w w:val="67"/>
          <w:position w:val="-17"/>
        </w:rPr>
        <w:t>l</w:t>
      </w:r>
      <w:r>
        <w:rPr>
          <w:rFonts w:ascii="Times New Roman" w:hAnsi="Times New Roman" w:cs="Times New Roman" w:eastAsia="Times New Roman"/>
          <w:sz w:val="37"/>
          <w:szCs w:val="37"/>
          <w:color w:val="A3A5A8"/>
          <w:spacing w:val="51"/>
          <w:w w:val="67"/>
          <w:position w:val="-17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77797C"/>
          <w:spacing w:val="0"/>
          <w:w w:val="70"/>
          <w:position w:val="-17"/>
        </w:rPr>
        <w:t>üjoi</w:t>
      </w:r>
      <w:r>
        <w:rPr>
          <w:rFonts w:ascii="Times New Roman" w:hAnsi="Times New Roman" w:cs="Times New Roman" w:eastAsia="Times New Roman"/>
          <w:sz w:val="37"/>
          <w:szCs w:val="37"/>
          <w:color w:val="77797C"/>
          <w:spacing w:val="-44"/>
          <w:w w:val="71"/>
          <w:position w:val="-17"/>
        </w:rPr>
        <w:t>'</w:t>
      </w:r>
      <w:r>
        <w:rPr>
          <w:rFonts w:ascii="Times New Roman" w:hAnsi="Times New Roman" w:cs="Times New Roman" w:eastAsia="Times New Roman"/>
          <w:sz w:val="37"/>
          <w:szCs w:val="37"/>
          <w:color w:val="595B5B"/>
          <w:spacing w:val="-2"/>
          <w:w w:val="89"/>
          <w:position w:val="-17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77797C"/>
          <w:spacing w:val="0"/>
          <w:w w:val="125"/>
          <w:position w:val="-17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2" w:equalWidth="0">
            <w:col w:w="5843" w:space="2695"/>
            <w:col w:w="300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7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B2B2B"/>
          <w:w w:val="107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2B2B2B"/>
          <w:spacing w:val="-50"/>
          <w:w w:val="106"/>
          <w:position w:val="-2"/>
        </w:rPr>
        <w:t>t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103"/>
          <w:position w:val="-2"/>
        </w:rPr>
        <w:t>M</w:t>
      </w:r>
      <w:r>
        <w:rPr>
          <w:rFonts w:ascii="Arial" w:hAnsi="Arial" w:cs="Arial" w:eastAsia="Arial"/>
          <w:sz w:val="21"/>
          <w:szCs w:val="21"/>
          <w:color w:val="2B2B2B"/>
          <w:spacing w:val="-66"/>
          <w:w w:val="103"/>
          <w:position w:val="-2"/>
        </w:rPr>
        <w:t>e</w:t>
      </w:r>
      <w:r>
        <w:rPr>
          <w:rFonts w:ascii="Arial" w:hAnsi="Arial" w:cs="Arial" w:eastAsia="Arial"/>
          <w:sz w:val="21"/>
          <w:szCs w:val="21"/>
          <w:color w:val="2B2B2B"/>
          <w:spacing w:val="-32"/>
          <w:w w:val="95"/>
          <w:position w:val="-2"/>
        </w:rPr>
        <w:t>e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95"/>
          <w:position w:val="-2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3660" w:val="left"/>
          <w:tab w:pos="50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109"/>
          <w:position w:val="-4"/>
        </w:rPr>
        <w:t>ll</w:t>
      </w:r>
      <w:r>
        <w:rPr>
          <w:rFonts w:ascii="Arial" w:hAnsi="Arial" w:cs="Arial" w:eastAsia="Arial"/>
          <w:sz w:val="19"/>
          <w:szCs w:val="19"/>
          <w:color w:val="595B5B"/>
          <w:spacing w:val="-12"/>
          <w:w w:val="108"/>
          <w:position w:val="-4"/>
        </w:rPr>
        <w:t>f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98"/>
          <w:position w:val="-4"/>
        </w:rPr>
        <w:t>i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-1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98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444444"/>
          <w:spacing w:val="80"/>
          <w:w w:val="198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53"/>
          <w:position w:val="5"/>
        </w:rPr>
        <w:t>2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19"/>
          <w:szCs w:val="19"/>
          <w:color w:val="595B5B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595B5B"/>
          <w:spacing w:val="35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95B5B"/>
          <w:spacing w:val="-9"/>
          <w:w w:val="74"/>
          <w:position w:val="-4"/>
        </w:rPr>
        <w:t>•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4"/>
          <w:position w:val="-4"/>
        </w:rPr>
        <w:t>·•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4"/>
          <w:position w:val="-4"/>
        </w:rPr>
        <w:t>  </w:t>
      </w:r>
      <w:r>
        <w:rPr>
          <w:rFonts w:ascii="Arial" w:hAnsi="Arial" w:cs="Arial" w:eastAsia="Arial"/>
          <w:sz w:val="19"/>
          <w:szCs w:val="19"/>
          <w:color w:val="2B2B2B"/>
          <w:spacing w:val="37"/>
          <w:w w:val="74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A3A5A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A3A5A8"/>
          <w:spacing w:val="31"/>
          <w:w w:val="74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A3A5A8"/>
          <w:spacing w:val="0"/>
          <w:w w:val="74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3460" w:right="-20"/>
        <w:jc w:val="left"/>
        <w:tabs>
          <w:tab w:pos="51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48.554993pt;margin-top:-2.939561pt;width:1.308916pt;height:32.746045pt;mso-position-horizontal-relative:page;mso-position-vertical-relative:paragraph;z-index:-16332" coordorigin="10971,-59" coordsize="26,655">
            <v:group style="position:absolute;left:10981;top:-49;width:2;height:469" coordorigin="10981,-49" coordsize="2,469">
              <v:shape style="position:absolute;left:10981;top:-49;width:2;height:469" coordorigin="10981,-49" coordsize="0,469" path="m10981,419l10981,-49e" filled="f" stroked="t" strokeweight=".951939pt" strokecolor="#4854BF">
                <v:path arrowok="t"/>
              </v:shape>
            </v:group>
            <v:group style="position:absolute;left:10993;top:80;width:2;height:512" coordorigin="10993,80" coordsize="2,512">
              <v:shape style="position:absolute;left:10993;top:80;width:2;height:512" coordorigin="10993,80" coordsize="0,512" path="m10993,591l10993,80e" filled="f" stroked="t" strokeweight=".47597pt" strokecolor="#707CB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7"/>
          <w:szCs w:val="17"/>
          <w:color w:val="595B5B"/>
          <w:spacing w:val="0"/>
          <w:w w:val="100"/>
          <w:position w:val="-5"/>
        </w:rPr>
        <w:t>Mürt;ıh</w:t>
      </w:r>
      <w:r>
        <w:rPr>
          <w:rFonts w:ascii="Arial" w:hAnsi="Arial" w:cs="Arial" w:eastAsia="Arial"/>
          <w:sz w:val="17"/>
          <w:szCs w:val="17"/>
          <w:color w:val="595B5B"/>
          <w:spacing w:val="-22"/>
          <w:w w:val="100"/>
          <w:position w:val="-5"/>
        </w:rPr>
        <w:t>t</w:t>
      </w:r>
      <w:r>
        <w:rPr>
          <w:rFonts w:ascii="Arial" w:hAnsi="Arial" w:cs="Arial" w:eastAsia="Arial"/>
          <w:sz w:val="17"/>
          <w:szCs w:val="17"/>
          <w:color w:val="77797C"/>
          <w:spacing w:val="0"/>
          <w:w w:val="100"/>
          <w:position w:val="-5"/>
        </w:rPr>
        <w:t>a</w:t>
      </w:r>
      <w:r>
        <w:rPr>
          <w:rFonts w:ascii="Arial" w:hAnsi="Arial" w:cs="Arial" w:eastAsia="Arial"/>
          <w:sz w:val="17"/>
          <w:szCs w:val="17"/>
          <w:color w:val="77797C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17"/>
          <w:szCs w:val="17"/>
          <w:color w:val="77797C"/>
          <w:spacing w:val="28"/>
          <w:w w:val="100"/>
          <w:position w:val="-5"/>
        </w:rPr>
        <w:t> 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74"/>
          <w:position w:val="-5"/>
        </w:rPr>
        <w:t>Şj;"C:M,</w:t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1"/>
          <w:szCs w:val="21"/>
          <w:color w:val="595B5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55"/>
          <w:i/>
          <w:position w:val="-5"/>
        </w:rPr>
        <w:t>·•ıtı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22"/>
          <w:w w:val="55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0"/>
          <w:w w:val="60"/>
          <w:position w:val="-5"/>
        </w:rPr>
        <w:t>.-</w:t>
      </w:r>
      <w:r>
        <w:rPr>
          <w:rFonts w:ascii="Times New Roman" w:hAnsi="Times New Roman" w:cs="Times New Roman" w:eastAsia="Times New Roman"/>
          <w:sz w:val="29"/>
          <w:szCs w:val="29"/>
          <w:color w:val="444444"/>
          <w:spacing w:val="-2"/>
          <w:w w:val="59"/>
          <w:position w:val="-5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B3B3B5"/>
          <w:spacing w:val="0"/>
          <w:w w:val="46"/>
          <w:position w:val="-5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908" w:right="-20"/>
        <w:jc w:val="left"/>
        <w:tabs>
          <w:tab w:pos="51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350189pt;margin-top:3.289933pt;width:5.16pt;height:6pt;mso-position-horizontal-relative:page;mso-position-vertical-relative:paragraph;z-index:-16328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77797C"/>
                      <w:spacing w:val="0"/>
                      <w:w w:val="100"/>
                      <w:i/>
                    </w:rPr>
                    <w:t>f&gt;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85"/>
        </w:rPr>
        <w:t>\</w:t>
      </w:r>
      <w:r>
        <w:rPr>
          <w:rFonts w:ascii="Arial" w:hAnsi="Arial" w:cs="Arial" w:eastAsia="Arial"/>
          <w:sz w:val="12"/>
          <w:szCs w:val="12"/>
          <w:color w:val="8C8C8C"/>
          <w:spacing w:val="0"/>
          <w:w w:val="185"/>
        </w:rPr>
        <w:t> </w:t>
      </w:r>
      <w:r>
        <w:rPr>
          <w:rFonts w:ascii="Arial" w:hAnsi="Arial" w:cs="Arial" w:eastAsia="Arial"/>
          <w:sz w:val="12"/>
          <w:szCs w:val="12"/>
          <w:color w:val="8C8C8C"/>
          <w:spacing w:val="43"/>
          <w:w w:val="18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67"/>
          <w:position w:val="-9"/>
        </w:rPr>
        <w:t>&lt;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-13"/>
          <w:w w:val="67"/>
          <w:position w:val="-9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B3B3B5"/>
          <w:spacing w:val="-6"/>
          <w:w w:val="135"/>
          <w:position w:val="-9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77797C"/>
          <w:spacing w:val="0"/>
          <w:w w:val="67"/>
          <w:position w:val="-9"/>
        </w:rPr>
        <w:t>&gt;</w:t>
      </w:r>
      <w:r>
        <w:rPr>
          <w:rFonts w:ascii="Times New Roman" w:hAnsi="Times New Roman" w:cs="Times New Roman" w:eastAsia="Times New Roman"/>
          <w:sz w:val="12"/>
          <w:szCs w:val="12"/>
          <w:color w:val="77797C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7797C"/>
          <w:spacing w:val="-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65"/>
          <w:position w:val="-9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0"/>
          <w:w w:val="65"/>
          <w:position w:val="-9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8C8C8C"/>
          <w:spacing w:val="16"/>
          <w:w w:val="65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3B5"/>
          <w:spacing w:val="-33"/>
          <w:w w:val="184"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95B5B"/>
          <w:spacing w:val="0"/>
          <w:w w:val="220"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595B5B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95B5B"/>
          <w:spacing w:val="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89"/>
          <w:position w:val="-9"/>
        </w:rPr>
        <w:t>JJ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-10"/>
          <w:w w:val="89"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40"/>
          <w:position w:val="-9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40"/>
          <w:szCs w:val="40"/>
          <w:color w:val="595B5B"/>
          <w:spacing w:val="-98"/>
          <w:w w:val="173"/>
          <w:i/>
          <w:position w:val="-9"/>
        </w:rPr>
        <w:t>9</w:t>
      </w:r>
      <w:r>
        <w:rPr>
          <w:rFonts w:ascii="Arial" w:hAnsi="Arial" w:cs="Arial" w:eastAsia="Arial"/>
          <w:sz w:val="12"/>
          <w:szCs w:val="12"/>
          <w:color w:val="B3B3B5"/>
          <w:spacing w:val="-9"/>
          <w:w w:val="159"/>
          <w:position w:val="0"/>
        </w:rPr>
        <w:t>·</w:t>
      </w:r>
      <w:r>
        <w:rPr>
          <w:rFonts w:ascii="Arial" w:hAnsi="Arial" w:cs="Arial" w:eastAsia="Arial"/>
          <w:sz w:val="12"/>
          <w:szCs w:val="12"/>
          <w:color w:val="77797C"/>
          <w:spacing w:val="0"/>
          <w:w w:val="196"/>
          <w:position w:val="0"/>
        </w:rPr>
        <w:t>"</w:t>
      </w:r>
      <w:r>
        <w:rPr>
          <w:rFonts w:ascii="Times New Roman" w:hAnsi="Times New Roman" w:cs="Times New Roman" w:eastAsia="Times New Roman"/>
          <w:sz w:val="40"/>
          <w:szCs w:val="40"/>
          <w:color w:val="77797C"/>
          <w:spacing w:val="0"/>
          <w:w w:val="35"/>
          <w:i/>
          <w:position w:val="-9"/>
        </w:rPr>
        <w:t>"</w:t>
      </w:r>
      <w:r>
        <w:rPr>
          <w:rFonts w:ascii="Times New Roman" w:hAnsi="Times New Roman" w:cs="Times New Roman" w:eastAsia="Times New Roman"/>
          <w:sz w:val="40"/>
          <w:szCs w:val="40"/>
          <w:color w:val="77797C"/>
          <w:spacing w:val="-9"/>
          <w:w w:val="35"/>
          <w:i/>
          <w:position w:val="-9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595B5B"/>
          <w:spacing w:val="0"/>
          <w:w w:val="22"/>
          <w:i/>
          <w:position w:val="-9"/>
        </w:rPr>
        <w:t>...,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2" w:equalWidth="0">
            <w:col w:w="2500" w:space="2530"/>
            <w:col w:w="6510"/>
          </w:cols>
        </w:sectPr>
      </w:pPr>
      <w:rPr/>
    </w:p>
    <w:p>
      <w:pPr>
        <w:spacing w:before="0" w:after="0" w:line="904" w:lineRule="exact"/>
        <w:ind w:left="1984" w:right="-20"/>
        <w:jc w:val="left"/>
        <w:tabs>
          <w:tab w:pos="4960" w:val="left"/>
          <w:tab w:pos="954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53"/>
        </w:rPr>
        <w:t>1.Post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53"/>
        </w:rPr>
        <w:t>a</w:t>
      </w:r>
      <w:r>
        <w:rPr>
          <w:rFonts w:ascii="Arial" w:hAnsi="Arial" w:cs="Arial" w:eastAsia="Arial"/>
          <w:sz w:val="19"/>
          <w:szCs w:val="19"/>
          <w:color w:val="444444"/>
          <w:spacing w:val="31"/>
          <w:w w:val="100"/>
          <w:position w:val="5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53"/>
        </w:rPr>
        <w:t>Grupla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53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5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15"/>
          <w:w w:val="100"/>
          <w:position w:val="5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6"/>
          <w:position w:val="53"/>
        </w:rPr>
        <w:t>Amiri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53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53"/>
        </w:rPr>
      </w:r>
      <w:r>
        <w:rPr>
          <w:rFonts w:ascii="Times New Roman" w:hAnsi="Times New Roman" w:cs="Times New Roman" w:eastAsia="Times New Roman"/>
          <w:sz w:val="92"/>
          <w:szCs w:val="92"/>
          <w:color w:val="3A3F72"/>
          <w:spacing w:val="0"/>
          <w:w w:val="195"/>
          <w:position w:val="-2"/>
        </w:rPr>
        <w:t>fo,</w:t>
      </w:r>
      <w:r>
        <w:rPr>
          <w:rFonts w:ascii="Times New Roman" w:hAnsi="Times New Roman" w:cs="Times New Roman" w:eastAsia="Times New Roman"/>
          <w:sz w:val="92"/>
          <w:szCs w:val="92"/>
          <w:color w:val="3A3F7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3A3F7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77797C"/>
          <w:spacing w:val="-10"/>
          <w:w w:val="97"/>
          <w:position w:val="48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0"/>
          <w:w w:val="65"/>
          <w:position w:val="36"/>
        </w:rPr>
        <w:t>:.;;</w:t>
      </w:r>
      <w:r>
        <w:rPr>
          <w:rFonts w:ascii="Times New Roman" w:hAnsi="Times New Roman" w:cs="Times New Roman" w:eastAsia="Times New Roman"/>
          <w:sz w:val="23"/>
          <w:szCs w:val="23"/>
          <w:color w:val="8C8C8C"/>
          <w:spacing w:val="-3"/>
          <w:w w:val="66"/>
          <w:position w:val="36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-66"/>
          <w:w w:val="79"/>
          <w:position w:val="36"/>
        </w:rPr>
        <w:t>w</w:t>
      </w:r>
      <w:r>
        <w:rPr>
          <w:rFonts w:ascii="Times New Roman" w:hAnsi="Times New Roman" w:cs="Times New Roman" w:eastAsia="Times New Roman"/>
          <w:sz w:val="10"/>
          <w:szCs w:val="10"/>
          <w:color w:val="595B5B"/>
          <w:spacing w:val="-17"/>
          <w:w w:val="127"/>
          <w:position w:val="48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0"/>
          <w:w w:val="79"/>
          <w:position w:val="36"/>
        </w:rPr>
        <w:t>.,.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-7"/>
          <w:w w:val="79"/>
          <w:position w:val="36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0"/>
          <w:w w:val="79"/>
          <w:position w:val="36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595B5B"/>
          <w:spacing w:val="-27"/>
          <w:w w:val="79"/>
          <w:position w:val="36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444444"/>
          <w:spacing w:val="0"/>
          <w:w w:val="361"/>
          <w:position w:val="48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444444"/>
          <w:spacing w:val="0"/>
          <w:w w:val="100"/>
          <w:position w:val="48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444444"/>
          <w:spacing w:val="-8"/>
          <w:w w:val="100"/>
          <w:position w:val="4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3B3B5"/>
          <w:spacing w:val="0"/>
          <w:w w:val="117"/>
          <w:position w:val="4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42" w:right="-20"/>
        <w:jc w:val="left"/>
        <w:tabs>
          <w:tab w:pos="236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77797C"/>
          <w:spacing w:val="0"/>
          <w:w w:val="78"/>
          <w:b/>
          <w:bCs/>
          <w:position w:val="-4"/>
        </w:rPr>
        <w:t>bd</w:t>
      </w:r>
      <w:r>
        <w:rPr>
          <w:rFonts w:ascii="Times New Roman" w:hAnsi="Times New Roman" w:cs="Times New Roman" w:eastAsia="Times New Roman"/>
          <w:sz w:val="31"/>
          <w:szCs w:val="31"/>
          <w:color w:val="77797C"/>
          <w:spacing w:val="0"/>
          <w:w w:val="78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77797C"/>
          <w:spacing w:val="39"/>
          <w:w w:val="78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44F64"/>
          <w:spacing w:val="-12"/>
          <w:w w:val="78"/>
          <w:position w:val="-4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7797C"/>
          <w:spacing w:val="0"/>
          <w:w w:val="78"/>
          <w:position w:val="-4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77797C"/>
          <w:spacing w:val="-35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77797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77797C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595B5B"/>
          <w:spacing w:val="0"/>
          <w:w w:val="100"/>
          <w:b/>
          <w:bCs/>
          <w:position w:val="-6"/>
        </w:rPr>
        <w:t>n</w:t>
      </w:r>
      <w:r>
        <w:rPr>
          <w:rFonts w:ascii="Arial" w:hAnsi="Arial" w:cs="Arial" w:eastAsia="Arial"/>
          <w:sz w:val="25"/>
          <w:szCs w:val="25"/>
          <w:color w:val="595B5B"/>
          <w:spacing w:val="0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595B5B"/>
          <w:spacing w:val="9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595B5B"/>
          <w:spacing w:val="0"/>
          <w:w w:val="77"/>
          <w:b/>
          <w:bCs/>
          <w:position w:val="-6"/>
        </w:rPr>
        <w:t>OPÇU</w:t>
      </w:r>
      <w:r>
        <w:rPr>
          <w:rFonts w:ascii="Arial" w:hAnsi="Arial" w:cs="Arial" w:eastAsia="Arial"/>
          <w:sz w:val="26"/>
          <w:szCs w:val="26"/>
          <w:color w:val="595B5B"/>
          <w:spacing w:val="-45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2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6"/>
        </w:rPr>
        <w:t>YILDIRIM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</w:sectPr>
      </w:pPr>
      <w:rPr/>
    </w:p>
    <w:p>
      <w:pPr>
        <w:spacing w:before="39" w:after="0" w:line="240" w:lineRule="auto"/>
        <w:ind w:right="-20"/>
        <w:jc w:val="right"/>
        <w:rPr>
          <w:rFonts w:ascii="Courier New" w:hAnsi="Courier New" w:cs="Courier New" w:eastAsia="Courier New"/>
          <w:sz w:val="10"/>
          <w:szCs w:val="10"/>
        </w:rPr>
      </w:pPr>
      <w:rPr/>
      <w:r>
        <w:rPr/>
        <w:pict>
          <v:group style="position:absolute;margin-left:15.231029pt;margin-top:26.894205pt;width:569.37866pt;height:795.779138pt;mso-position-horizontal-relative:page;mso-position-vertical-relative:page;z-index:-16335" coordorigin="305,538" coordsize="11388,15916">
            <v:group style="position:absolute;left:333;top:564;width:11309;height:2" coordorigin="333,564" coordsize="11309,2">
              <v:shape style="position:absolute;left:333;top:564;width:11309;height:2" coordorigin="333,564" coordsize="11309,0" path="m333,564l11642,564e" filled="f" stroked="t" strokeweight=".713954pt" strokecolor="#545454">
                <v:path arrowok="t"/>
              </v:shape>
            </v:group>
            <v:group style="position:absolute;left:343;top:545;width:2;height:913" coordorigin="343,545" coordsize="2,913">
              <v:shape style="position:absolute;left:343;top:545;width:2;height:913" coordorigin="343,545" coordsize="0,913" path="m343,1458l343,545e" filled="f" stroked="t" strokeweight=".713954pt" strokecolor="#676767">
                <v:path arrowok="t"/>
              </v:shape>
            </v:group>
            <v:group style="position:absolute;left:476;top:559;width:614;height:2" coordorigin="476,559" coordsize="614,2">
              <v:shape style="position:absolute;left:476;top:559;width:614;height:2" coordorigin="476,559" coordsize="614,0" path="m476,559l1090,559e" filled="f" stroked="t" strokeweight=".951939pt" strokecolor="#676767">
                <v:path arrowok="t"/>
              </v:shape>
            </v:group>
            <v:group style="position:absolute;left:2085;top:555;width:2;height:904" coordorigin="2085,555" coordsize="2,904">
              <v:shape style="position:absolute;left:2085;top:555;width:2;height:904" coordorigin="2085,555" coordsize="0,904" path="m2085,1458l2085,555e" filled="f" stroked="t" strokeweight=".951939pt" strokecolor="#606060">
                <v:path arrowok="t"/>
              </v:shape>
            </v:group>
            <v:group style="position:absolute;left:2042;top:564;width:533;height:2" coordorigin="2042,564" coordsize="533,2">
              <v:shape style="position:absolute;left:2042;top:564;width:533;height:2" coordorigin="2042,564" coordsize="533,0" path="m2042,564l2575,564e" filled="f" stroked="t" strokeweight=".47597pt" strokecolor="#3B3B3B">
                <v:path arrowok="t"/>
              </v:shape>
            </v:group>
            <v:group style="position:absolute;left:7635;top:574;width:628;height:2" coordorigin="7635,574" coordsize="628,2">
              <v:shape style="position:absolute;left:7635;top:574;width:628;height:2" coordorigin="7635,574" coordsize="628,0" path="m7635,574l8263,574e" filled="f" stroked="t" strokeweight=".713954pt" strokecolor="#484848">
                <v:path arrowok="t"/>
              </v:shape>
            </v:group>
            <v:group style="position:absolute;left:9277;top:574;width:1804;height:2" coordorigin="9277,574" coordsize="1804,2">
              <v:shape style="position:absolute;left:9277;top:574;width:1804;height:2" coordorigin="9277,574" coordsize="1804,0" path="m9277,574l11081,574e" filled="f" stroked="t" strokeweight=".951939pt" strokecolor="#575757">
                <v:path arrowok="t"/>
              </v:shape>
            </v:group>
            <v:group style="position:absolute;left:10938;top:569;width:704;height:2" coordorigin="10938,569" coordsize="704,2">
              <v:shape style="position:absolute;left:10938;top:569;width:704;height:2" coordorigin="10938,569" coordsize="704,0" path="m10938,569l11642,569e" filled="f" stroked="t" strokeweight=".47597pt" strokecolor="#3B3B3B">
                <v:path arrowok="t"/>
              </v:shape>
            </v:group>
            <v:group style="position:absolute;left:11640;top:555;width:2;height:3170" coordorigin="11640,555" coordsize="2,3170">
              <v:shape style="position:absolute;left:11640;top:555;width:2;height:3170" coordorigin="11640,555" coordsize="0,3170" path="m11640,3724l11640,555e" filled="f" stroked="t" strokeweight=".951939pt" strokecolor="#5B5B5B">
                <v:path arrowok="t"/>
              </v:shape>
            </v:group>
            <v:group style="position:absolute;left:9067;top:559;width:2;height:1511" coordorigin="9067,559" coordsize="2,1511">
              <v:shape style="position:absolute;left:9067;top:559;width:2;height:1511" coordorigin="9067,559" coordsize="0,1511" path="m9067,2070l9067,559e" filled="f" stroked="t" strokeweight=".713954pt" strokecolor="#444444">
                <v:path arrowok="t"/>
              </v:shape>
            </v:group>
            <v:group style="position:absolute;left:343;top:1401;width:2;height:440" coordorigin="343,1401" coordsize="2,440">
              <v:shape style="position:absolute;left:343;top:1401;width:2;height:440" coordorigin="343,1401" coordsize="0,440" path="m343,1841l343,1401e" filled="f" stroked="t" strokeweight=".47597pt" strokecolor="#343434">
                <v:path arrowok="t"/>
              </v:shape>
            </v:group>
            <v:group style="position:absolute;left:2085;top:1401;width:2;height:215" coordorigin="2085,1401" coordsize="2,215">
              <v:shape style="position:absolute;left:2085;top:1401;width:2;height:215" coordorigin="2085,1401" coordsize="0,215" path="m2085,1616l2085,1401e" filled="f" stroked="t" strokeweight=".47597pt" strokecolor="#282828">
                <v:path arrowok="t"/>
              </v:shape>
            </v:group>
            <v:group style="position:absolute;left:2090;top:1559;width:2;height:282" coordorigin="2090,1559" coordsize="2,282">
              <v:shape style="position:absolute;left:2090;top:1559;width:2;height:282" coordorigin="2090,1559" coordsize="0,282" path="m2090,1841l2090,1559e" filled="f" stroked="t" strokeweight=".713954pt" strokecolor="#4B4B4B">
                <v:path arrowok="t"/>
              </v:shape>
            </v:group>
            <v:group style="position:absolute;left:9072;top:1559;width:2;height:282" coordorigin="9072,1559" coordsize="2,282">
              <v:shape style="position:absolute;left:9072;top:1559;width:2;height:282" coordorigin="9072,1559" coordsize="0,282" path="m9072,1841l9072,1559e" filled="f" stroked="t" strokeweight=".47597pt" strokecolor="#282828">
                <v:path arrowok="t"/>
              </v:shape>
            </v:group>
            <v:group style="position:absolute;left:333;top:2056;width:2604;height:2" coordorigin="333,2056" coordsize="2604,2">
              <v:shape style="position:absolute;left:333;top:2056;width:2604;height:2" coordorigin="333,2056" coordsize="2604,0" path="m333,2056l2937,2056e" filled="f" stroked="t" strokeweight=".951939pt" strokecolor="#4B4B4B">
                <v:path arrowok="t"/>
              </v:shape>
            </v:group>
            <v:group style="position:absolute;left:345;top:1783;width:2;height:564" coordorigin="345,1783" coordsize="2,564">
              <v:shape style="position:absolute;left:345;top:1783;width:2;height:564" coordorigin="345,1783" coordsize="0,564" path="m345,2347l345,1783e" filled="f" stroked="t" strokeweight=".47597pt" strokecolor="#4F4F4F">
                <v:path arrowok="t"/>
              </v:shape>
            </v:group>
            <v:group style="position:absolute;left:2090;top:1740;width:2;height:330" coordorigin="2090,1740" coordsize="2,330">
              <v:shape style="position:absolute;left:2090;top:1740;width:2;height:330" coordorigin="2090,1740" coordsize="0,330" path="m2090,2070l2090,1740e" filled="f" stroked="t" strokeweight=".951939pt" strokecolor="#6B6B6B">
                <v:path arrowok="t"/>
              </v:shape>
            </v:group>
            <v:group style="position:absolute;left:2837;top:2058;width:195;height:2" coordorigin="2837,2058" coordsize="195,2">
              <v:shape style="position:absolute;left:2837;top:2058;width:195;height:2" coordorigin="2837,2058" coordsize="195,0" path="m2837,2058l3032,2058e" filled="f" stroked="t" strokeweight=".713954pt" strokecolor="#383838">
                <v:path arrowok="t"/>
              </v:shape>
            </v:group>
            <v:group style="position:absolute;left:2975;top:2061;width:267;height:2" coordorigin="2975,2061" coordsize="267,2">
              <v:shape style="position:absolute;left:2975;top:2061;width:267;height:2" coordorigin="2975,2061" coordsize="267,0" path="m2975,2061l3241,2061e" filled="f" stroked="t" strokeweight=".47597pt" strokecolor="#232323">
                <v:path arrowok="t"/>
              </v:shape>
            </v:group>
            <v:group style="position:absolute;left:3184;top:2058;width:1404;height:2" coordorigin="3184,2058" coordsize="1404,2">
              <v:shape style="position:absolute;left:3184;top:2058;width:1404;height:2" coordorigin="3184,2058" coordsize="1404,0" path="m3184,2058l4588,2058e" filled="f" stroked="t" strokeweight=".951939pt" strokecolor="#545454">
                <v:path arrowok="t"/>
              </v:shape>
            </v:group>
            <v:group style="position:absolute;left:4531;top:2063;width:1109;height:2" coordorigin="4531,2063" coordsize="1109,2">
              <v:shape style="position:absolute;left:4531;top:2063;width:1109;height:2" coordorigin="4531,2063" coordsize="1109,0" path="m4531,2063l5640,2063e" filled="f" stroked="t" strokeweight=".47597pt" strokecolor="#343434">
                <v:path arrowok="t"/>
              </v:shape>
            </v:group>
            <v:group style="position:absolute;left:5583;top:2063;width:1418;height:2" coordorigin="5583,2063" coordsize="1418,2">
              <v:shape style="position:absolute;left:5583;top:2063;width:1418;height:2" coordorigin="5583,2063" coordsize="1418,0" path="m5583,2063l7002,2063e" filled="f" stroked="t" strokeweight=".951939pt" strokecolor="#4B4B4B">
                <v:path arrowok="t"/>
              </v:shape>
            </v:group>
            <v:group style="position:absolute;left:6854;top:2063;width:838;height:2" coordorigin="6854,2063" coordsize="838,2">
              <v:shape style="position:absolute;left:6854;top:2063;width:838;height:2" coordorigin="6854,2063" coordsize="838,0" path="m6854,2063l7692,2063e" filled="f" stroked="t" strokeweight=".47597pt" strokecolor="#2F2F2F">
                <v:path arrowok="t"/>
              </v:shape>
            </v:group>
            <v:group style="position:absolute;left:7620;top:2065;width:1476;height:2" coordorigin="7620,2065" coordsize="1476,2">
              <v:shape style="position:absolute;left:7620;top:2065;width:1476;height:2" coordorigin="7620,2065" coordsize="1476,0" path="m7620,2065l9096,2065e" filled="f" stroked="t" strokeweight=".713954pt" strokecolor="#4F4F4F">
                <v:path arrowok="t"/>
              </v:shape>
            </v:group>
            <v:group style="position:absolute;left:9024;top:2065;width:309;height:2" coordorigin="9024,2065" coordsize="309,2">
              <v:shape style="position:absolute;left:9024;top:2065;width:309;height:2" coordorigin="9024,2065" coordsize="309,0" path="m9024,2065l9334,2065e" filled="f" stroked="t" strokeweight=".47597pt" strokecolor="#2F2F2F">
                <v:path arrowok="t"/>
              </v:shape>
            </v:group>
            <v:group style="position:absolute;left:9277;top:2065;width:1028;height:2" coordorigin="9277,2065" coordsize="1028,2">
              <v:shape style="position:absolute;left:9277;top:2065;width:1028;height:2" coordorigin="9277,2065" coordsize="1028,0" path="m9277,2065l10305,2065e" filled="f" stroked="t" strokeweight=".951939pt" strokecolor="#575757">
                <v:path arrowok="t"/>
              </v:shape>
            </v:group>
            <v:group style="position:absolute;left:10233;top:2065;width:762;height:2" coordorigin="10233,2065" coordsize="762,2">
              <v:shape style="position:absolute;left:10233;top:2065;width:762;height:2" coordorigin="10233,2065" coordsize="762,0" path="m10233,2065l10995,2065e" filled="f" stroked="t" strokeweight=".47597pt" strokecolor="#484848">
                <v:path arrowok="t"/>
              </v:shape>
            </v:group>
            <v:group style="position:absolute;left:10833;top:2065;width:814;height:2" coordorigin="10833,2065" coordsize="814,2">
              <v:shape style="position:absolute;left:10833;top:2065;width:814;height:2" coordorigin="10833,2065" coordsize="814,0" path="m10833,2065l11647,2065e" filled="f" stroked="t" strokeweight=".951939pt" strokecolor="#646464">
                <v:path arrowok="t"/>
              </v:shape>
            </v:group>
            <v:group style="position:absolute;left:343;top:2300;width:8744;height:2" coordorigin="343,2300" coordsize="8744,2">
              <v:shape style="position:absolute;left:343;top:2300;width:8744;height:2" coordorigin="343,2300" coordsize="8744,0" path="m343,2300l9086,2300e" filled="f" stroked="t" strokeweight=".713954pt" strokecolor="#4B4B4B">
                <v:path arrowok="t"/>
              </v:shape>
            </v:group>
            <v:group style="position:absolute;left:9029;top:2304;width:305;height:2" coordorigin="9029,2304" coordsize="305,2">
              <v:shape style="position:absolute;left:9029;top:2304;width:305;height:2" coordorigin="9029,2304" coordsize="305,0" path="m9029,2304l9334,2304e" filled="f" stroked="t" strokeweight=".47597pt" strokecolor="#282828">
                <v:path arrowok="t"/>
              </v:shape>
            </v:group>
            <v:group style="position:absolute;left:9277;top:2304;width:1014;height:2" coordorigin="9277,2304" coordsize="1014,2">
              <v:shape style="position:absolute;left:9277;top:2304;width:1014;height:2" coordorigin="9277,2304" coordsize="1014,0" path="m9277,2304l10290,2304e" filled="f" stroked="t" strokeweight=".951939pt" strokecolor="#545454">
                <v:path arrowok="t"/>
              </v:shape>
            </v:group>
            <v:group style="position:absolute;left:10233;top:2304;width:762;height:2" coordorigin="10233,2304" coordsize="762,2">
              <v:shape style="position:absolute;left:10233;top:2304;width:762;height:2" coordorigin="10233,2304" coordsize="762,0" path="m10233,2304l10995,2304e" filled="f" stroked="t" strokeweight=".47597pt" strokecolor="#3F3F3F">
                <v:path arrowok="t"/>
              </v:shape>
            </v:group>
            <v:group style="position:absolute;left:10828;top:2304;width:823;height:2" coordorigin="10828,2304" coordsize="823,2">
              <v:shape style="position:absolute;left:10828;top:2304;width:823;height:2" coordorigin="10828,2304" coordsize="823,0" path="m10828,2304l11652,2304e" filled="f" stroked="t" strokeweight=".951939pt" strokecolor="#606060">
                <v:path arrowok="t"/>
              </v:shape>
            </v:group>
            <v:group style="position:absolute;left:343;top:2543;width:11309;height:2" coordorigin="343,2543" coordsize="11309,2">
              <v:shape style="position:absolute;left:343;top:2543;width:11309;height:2" coordorigin="343,2543" coordsize="11309,0" path="m343,2543l11652,2543e" filled="f" stroked="t" strokeweight=".713954pt" strokecolor="#4B4B4B">
                <v:path arrowok="t"/>
              </v:shape>
            </v:group>
            <v:group style="position:absolute;left:347;top:2276;width:2;height:292" coordorigin="347,2276" coordsize="2,292">
              <v:shape style="position:absolute;left:347;top:2276;width:2;height:292" coordorigin="347,2276" coordsize="0,292" path="m347,2567l347,2276e" filled="f" stroked="t" strokeweight=".47597pt" strokecolor="#1C1C1C">
                <v:path arrowok="t"/>
              </v:shape>
            </v:group>
            <v:group style="position:absolute;left:10233;top:2543;width:762;height:2" coordorigin="10233,2543" coordsize="762,2">
              <v:shape style="position:absolute;left:10233;top:2543;width:762;height:2" coordorigin="10233,2543" coordsize="762,0" path="m10233,2543l10995,2543e" filled="f" stroked="t" strokeweight=".47597pt" strokecolor="#383838">
                <v:path arrowok="t"/>
              </v:shape>
            </v:group>
            <v:group style="position:absolute;left:338;top:2778;width:5302;height:2" coordorigin="338,2778" coordsize="5302,2">
              <v:shape style="position:absolute;left:338;top:2778;width:5302;height:2" coordorigin="338,2778" coordsize="5302,0" path="m338,2778l5640,2778e" filled="f" stroked="t" strokeweight=".713954pt" strokecolor="#4F4F4F">
                <v:path arrowok="t"/>
              </v:shape>
            </v:group>
            <v:group style="position:absolute;left:5583;top:2782;width:228;height:2" coordorigin="5583,2782" coordsize="228,2">
              <v:shape style="position:absolute;left:5583;top:2782;width:228;height:2" coordorigin="5583,2782" coordsize="228,0" path="m5583,2782l5812,2782e" filled="f" stroked="t" strokeweight=".47597pt" strokecolor="#181818">
                <v:path arrowok="t"/>
              </v:shape>
            </v:group>
            <v:group style="position:absolute;left:5754;top:2782;width:328;height:2" coordorigin="5754,2782" coordsize="328,2">
              <v:shape style="position:absolute;left:5754;top:2782;width:328;height:2" coordorigin="5754,2782" coordsize="328,0" path="m5754,2782l6083,2782e" filled="f" stroked="t" strokeweight=".47597pt" strokecolor="#343434">
                <v:path arrowok="t"/>
              </v:shape>
            </v:group>
            <v:group style="position:absolute;left:6016;top:2785;width:3070;height:2" coordorigin="6016,2785" coordsize="3070,2">
              <v:shape style="position:absolute;left:6016;top:2785;width:3070;height:2" coordorigin="6016,2785" coordsize="3070,0" path="m6016,2785l9086,2785e" filled="f" stroked="t" strokeweight=".951939pt" strokecolor="#4F4F4F">
                <v:path arrowok="t"/>
              </v:shape>
            </v:group>
            <v:group style="position:absolute;left:9029;top:2782;width:305;height:2" coordorigin="9029,2782" coordsize="305,2">
              <v:shape style="position:absolute;left:9029;top:2782;width:305;height:2" coordorigin="9029,2782" coordsize="305,0" path="m9029,2782l9334,2782e" filled="f" stroked="t" strokeweight=".47597pt" strokecolor="#3B3B3B">
                <v:path arrowok="t"/>
              </v:shape>
            </v:group>
            <v:group style="position:absolute;left:9277;top:2782;width:1014;height:2" coordorigin="9277,2782" coordsize="1014,2">
              <v:shape style="position:absolute;left:9277;top:2782;width:1014;height:2" coordorigin="9277,2782" coordsize="1014,0" path="m9277,2782l10290,2782e" filled="f" stroked="t" strokeweight=".951939pt" strokecolor="#545454">
                <v:path arrowok="t"/>
              </v:shape>
            </v:group>
            <v:group style="position:absolute;left:10233;top:2782;width:762;height:2" coordorigin="10233,2782" coordsize="762,2">
              <v:shape style="position:absolute;left:10233;top:2782;width:762;height:2" coordorigin="10233,2782" coordsize="762,0" path="m10233,2782l10995,2782e" filled="f" stroked="t" strokeweight=".47597pt" strokecolor="#2B2B2B">
                <v:path arrowok="t"/>
              </v:shape>
            </v:group>
            <v:group style="position:absolute;left:10938;top:2782;width:714;height:2" coordorigin="10938,2782" coordsize="714,2">
              <v:shape style="position:absolute;left:10938;top:2782;width:714;height:2" coordorigin="10938,2782" coordsize="714,0" path="m10938,2782l11652,2782e" filled="f" stroked="t" strokeweight=".951939pt" strokecolor="#5B5B5B">
                <v:path arrowok="t"/>
              </v:shape>
            </v:group>
            <v:group style="position:absolute;left:338;top:3022;width:5883;height:2" coordorigin="338,3022" coordsize="5883,2">
              <v:shape style="position:absolute;left:338;top:3022;width:5883;height:2" coordorigin="338,3022" coordsize="5883,0" path="m338,3022l6221,3022e" filled="f" stroked="t" strokeweight=".951939pt" strokecolor="#4F4F4F">
                <v:path arrowok="t"/>
              </v:shape>
            </v:group>
            <v:group style="position:absolute;left:345;top:2496;width:2;height:1229" coordorigin="345,2496" coordsize="2,1229">
              <v:shape style="position:absolute;left:345;top:2496;width:2;height:1229" coordorigin="345,2496" coordsize="0,1229" path="m345,3724l345,2496e" filled="f" stroked="t" strokeweight=".47597pt" strokecolor="#383838">
                <v:path arrowok="t"/>
              </v:shape>
            </v:group>
            <v:group style="position:absolute;left:6026;top:3024;width:376;height:2" coordorigin="6026,3024" coordsize="376,2">
              <v:shape style="position:absolute;left:6026;top:3024;width:376;height:2" coordorigin="6026,3024" coordsize="376,0" path="m6026,3024l6402,3024e" filled="f" stroked="t" strokeweight=".713954pt" strokecolor="#3B3B3B">
                <v:path arrowok="t"/>
              </v:shape>
            </v:group>
            <v:group style="position:absolute;left:6345;top:3024;width:5307;height:2" coordorigin="6345,3024" coordsize="5307,2">
              <v:shape style="position:absolute;left:6345;top:3024;width:5307;height:2" coordorigin="6345,3024" coordsize="5307,0" path="m6345,3024l11652,3024e" filled="f" stroked="t" strokeweight=".713954pt" strokecolor="#4F4F4F">
                <v:path arrowok="t"/>
              </v:shape>
            </v:group>
            <v:group style="position:absolute;left:314;top:3261;width:11333;height:2" coordorigin="314,3261" coordsize="11333,2">
              <v:shape style="position:absolute;left:314;top:3261;width:11333;height:2" coordorigin="314,3261" coordsize="11333,0" path="m314,3261l11647,3261e" filled="f" stroked="t" strokeweight=".951939pt" strokecolor="#484848">
                <v:path arrowok="t"/>
              </v:shape>
            </v:group>
            <v:group style="position:absolute;left:3670;top:3246;width:2;height:239" coordorigin="3670,3246" coordsize="2,239">
              <v:shape style="position:absolute;left:3670;top:3246;width:2;height:239" coordorigin="3670,3246" coordsize="0,239" path="m3670,3485l3670,3246e" filled="f" stroked="t" strokeweight=".237985pt" strokecolor="#5B5B5B">
                <v:path arrowok="t"/>
              </v:shape>
            </v:group>
            <v:group style="position:absolute;left:6890;top:3251;width:2;height:846" coordorigin="6890,3251" coordsize="2,846">
              <v:shape style="position:absolute;left:6890;top:3251;width:2;height:846" coordorigin="6890,3251" coordsize="0,846" path="m6890,4097l6890,3251e" filled="f" stroked="t" strokeweight=".713954pt" strokecolor="#444444">
                <v:path arrowok="t"/>
              </v:shape>
            </v:group>
            <v:group style="position:absolute;left:6878;top:3485;width:1314;height:2" coordorigin="6878,3485" coordsize="1314,2">
              <v:shape style="position:absolute;left:6878;top:3485;width:1314;height:2" coordorigin="6878,3485" coordsize="1314,0" path="m6878,3485l8191,3485e" filled="f" stroked="t" strokeweight="1.427909pt" strokecolor="#444444">
                <v:path arrowok="t"/>
              </v:shape>
            </v:group>
            <v:group style="position:absolute;left:8234;top:3485;width:2732;height:2" coordorigin="8234,3485" coordsize="2732,2">
              <v:shape style="position:absolute;left:8234;top:3485;width:2732;height:2" coordorigin="8234,3485" coordsize="2732,0" path="m8234,3485l10966,3485e" filled="f" stroked="t" strokeweight=".237985pt" strokecolor="#000000">
                <v:path arrowok="t"/>
              </v:shape>
            </v:group>
            <v:group style="position:absolute;left:10966;top:3485;width:681;height:2" coordorigin="10966,3485" coordsize="681,2">
              <v:shape style="position:absolute;left:10966;top:3485;width:681;height:2" coordorigin="10966,3485" coordsize="681,0" path="m10966,3485l11647,3485e" filled="f" stroked="t" strokeweight=".237985pt" strokecolor="#343434">
                <v:path arrowok="t"/>
              </v:shape>
            </v:group>
            <v:group style="position:absolute;left:11642;top:3218;width:2;height:301" coordorigin="11642,3218" coordsize="2,301">
              <v:shape style="position:absolute;left:11642;top:3218;width:2;height:301" coordorigin="11642,3218" coordsize="0,301" path="m11642,3519l11642,3218e" filled="f" stroked="t" strokeweight=".47597pt" strokecolor="#383838">
                <v:path arrowok="t"/>
              </v:shape>
            </v:group>
            <v:group style="position:absolute;left:3670;top:3485;width:2;height:583" coordorigin="3670,3485" coordsize="2,583">
              <v:shape style="position:absolute;left:3670;top:3485;width:2;height:583" coordorigin="3670,3485" coordsize="0,583" path="m3670,4069l3670,3485e" filled="f" stroked="t" strokeweight=".237985pt" strokecolor="#000000">
                <v:path arrowok="t"/>
              </v:shape>
            </v:group>
            <v:group style="position:absolute;left:3770;top:3710;width:2632;height:2" coordorigin="3770,3710" coordsize="2632,2">
              <v:shape style="position:absolute;left:3770;top:3710;width:2632;height:2" coordorigin="3770,3710" coordsize="2632,0" path="m3770,3710l6402,3710e" filled="f" stroked="t" strokeweight=".47597pt" strokecolor="#575757">
                <v:path arrowok="t"/>
              </v:shape>
            </v:group>
            <v:group style="position:absolute;left:6345;top:3705;width:552;height:2" coordorigin="6345,3705" coordsize="552,2">
              <v:shape style="position:absolute;left:6345;top:3705;width:552;height:2" coordorigin="6345,3705" coordsize="552,0" path="m6345,3705l6897,3705e" filled="f" stroked="t" strokeweight=".47597pt" strokecolor="#939393">
                <v:path arrowok="t"/>
              </v:shape>
            </v:group>
            <v:group style="position:absolute;left:333;top:4090;width:371;height:2" coordorigin="333,4090" coordsize="371,2">
              <v:shape style="position:absolute;left:333;top:4090;width:371;height:2" coordorigin="333,4090" coordsize="371,0" path="m333,4090l704,4090e" filled="f" stroked="t" strokeweight=".47597pt" strokecolor="#4B4B4B">
                <v:path arrowok="t"/>
              </v:shape>
            </v:group>
            <v:group style="position:absolute;left:647;top:4092;width:224;height:2" coordorigin="647,4092" coordsize="224,2">
              <v:shape style="position:absolute;left:647;top:4092;width:224;height:2" coordorigin="647,4092" coordsize="224,0" path="m647,4092l871,4092e" filled="f" stroked="t" strokeweight=".47597pt" strokecolor="#2B2B2B">
                <v:path arrowok="t"/>
              </v:shape>
            </v:group>
            <v:group style="position:absolute;left:814;top:4092;width:609;height:2" coordorigin="814,4092" coordsize="609,2">
              <v:shape style="position:absolute;left:814;top:4092;width:609;height:2" coordorigin="814,4092" coordsize="609,0" path="m814,4092l1423,4092e" filled="f" stroked="t" strokeweight=".47597pt" strokecolor="#444444">
                <v:path arrowok="t"/>
              </v:shape>
            </v:group>
            <v:group style="position:absolute;left:1366;top:4090;width:1528;height:2" coordorigin="1366,4090" coordsize="1528,2">
              <v:shape style="position:absolute;left:1366;top:4090;width:1528;height:2" coordorigin="1366,4090" coordsize="1528,0" path="m1366,4090l2894,4090e" filled="f" stroked="t" strokeweight=".47597pt" strokecolor="#575757">
                <v:path arrowok="t"/>
              </v:shape>
            </v:group>
            <v:group style="position:absolute;left:2837;top:4095;width:405;height:2" coordorigin="2837,4095" coordsize="405,2">
              <v:shape style="position:absolute;left:2837;top:4095;width:405;height:2" coordorigin="2837,4095" coordsize="405,0" path="m2837,4095l3241,4095e" filled="f" stroked="t" strokeweight=".237985pt" strokecolor="#343434">
                <v:path arrowok="t"/>
              </v:shape>
            </v:group>
            <v:group style="position:absolute;left:3184;top:4090;width:248;height:2" coordorigin="3184,4090" coordsize="248,2">
              <v:shape style="position:absolute;left:3184;top:4090;width:248;height:2" coordorigin="3184,4090" coordsize="248,0" path="m3184,4090l3432,4090e" filled="f" stroked="t" strokeweight=".47597pt" strokecolor="#4F4F4F">
                <v:path arrowok="t"/>
              </v:shape>
            </v:group>
            <v:group style="position:absolute;left:3375;top:4090;width:328;height:2" coordorigin="3375,4090" coordsize="328,2">
              <v:shape style="position:absolute;left:3375;top:4090;width:328;height:2" coordorigin="3375,4090" coordsize="328,0" path="m3375,4090l3703,4090e" filled="f" stroked="t" strokeweight=".713954pt" strokecolor="#676767">
                <v:path arrowok="t"/>
              </v:shape>
            </v:group>
            <v:group style="position:absolute;left:3641;top:4092;width:2761;height:2" coordorigin="3641,4092" coordsize="2761,2">
              <v:shape style="position:absolute;left:3641;top:4092;width:2761;height:2" coordorigin="3641,4092" coordsize="2761,0" path="m3641,4092l6402,4092e" filled="f" stroked="t" strokeweight=".47597pt" strokecolor="#4F4F4F">
                <v:path arrowok="t"/>
              </v:shape>
            </v:group>
            <v:group style="position:absolute;left:6345;top:4095;width:576;height:2" coordorigin="6345,4095" coordsize="576,2">
              <v:shape style="position:absolute;left:6345;top:4095;width:576;height:2" coordorigin="6345,4095" coordsize="576,0" path="m6345,4095l6921,4095e" filled="f" stroked="t" strokeweight=".237985pt" strokecolor="#3B3B3B">
                <v:path arrowok="t"/>
              </v:shape>
            </v:group>
            <v:group style="position:absolute;left:6849;top:4092;width:4803;height:2" coordorigin="6849,4092" coordsize="4803,2">
              <v:shape style="position:absolute;left:6849;top:4092;width:4803;height:2" coordorigin="6849,4092" coordsize="4803,0" path="m6849,4092l11652,4092e" filled="f" stroked="t" strokeweight=".47597pt" strokecolor="#545454">
                <v:path arrowok="t"/>
              </v:shape>
            </v:group>
            <v:group style="position:absolute;left:11642;top:3667;width:2;height:430" coordorigin="11642,3667" coordsize="2,430">
              <v:shape style="position:absolute;left:11642;top:3667;width:2;height:430" coordorigin="11642,3667" coordsize="0,430" path="m11642,4097l11642,3667e" filled="f" stroked="t" strokeweight=".951939pt" strokecolor="#676767">
                <v:path arrowok="t"/>
              </v:shape>
            </v:group>
            <v:group style="position:absolute;left:333;top:4370;width:4255;height:2" coordorigin="333,4370" coordsize="4255,2">
              <v:shape style="position:absolute;left:333;top:4370;width:4255;height:2" coordorigin="333,4370" coordsize="4255,0" path="m333,4370l4588,4370e" filled="f" stroked="t" strokeweight=".951939pt" strokecolor="#5B5B5B">
                <v:path arrowok="t"/>
              </v:shape>
            </v:group>
            <v:group style="position:absolute;left:2746;top:4372;width:362;height:2" coordorigin="2746,4372" coordsize="362,2">
              <v:shape style="position:absolute;left:2746;top:4372;width:362;height:2" coordorigin="2746,4372" coordsize="362,0" path="m2746,4372l3108,4372e" filled="f" stroked="t" strokeweight=".713954pt" strokecolor="#545454">
                <v:path arrowok="t"/>
              </v:shape>
            </v:group>
            <v:group style="position:absolute;left:4531;top:4375;width:343;height:2" coordorigin="4531,4375" coordsize="343,2">
              <v:shape style="position:absolute;left:4531;top:4375;width:343;height:2" coordorigin="4531,4375" coordsize="343,0" path="m4531,4375l4874,4375e" filled="f" stroked="t" strokeweight=".47597pt" strokecolor="#3F3F3F">
                <v:path arrowok="t"/>
              </v:shape>
            </v:group>
            <v:group style="position:absolute;left:4817;top:4372;width:2899;height:2" coordorigin="4817,4372" coordsize="2899,2">
              <v:shape style="position:absolute;left:4817;top:4372;width:2899;height:2" coordorigin="4817,4372" coordsize="2899,0" path="m4817,4372l7715,4372e" filled="f" stroked="t" strokeweight=".951939pt" strokecolor="#575757">
                <v:path arrowok="t"/>
              </v:shape>
            </v:group>
            <v:group style="position:absolute;left:7635;top:4375;width:628;height:2" coordorigin="7635,4375" coordsize="628,2">
              <v:shape style="position:absolute;left:7635;top:4375;width:628;height:2" coordorigin="7635,4375" coordsize="628,0" path="m7635,4375l8263,4375e" filled="f" stroked="t" strokeweight=".47597pt" strokecolor="#343434">
                <v:path arrowok="t"/>
              </v:shape>
            </v:group>
            <v:group style="position:absolute;left:8206;top:4372;width:3446;height:2" coordorigin="8206,4372" coordsize="3446,2">
              <v:shape style="position:absolute;left:8206;top:4372;width:3446;height:2" coordorigin="8206,4372" coordsize="3446,0" path="m8206,4372l11652,4372e" filled="f" stroked="t" strokeweight=".713954pt" strokecolor="#575757">
                <v:path arrowok="t"/>
              </v:shape>
            </v:group>
            <v:group style="position:absolute;left:11647;top:4035;width:2;height:363" coordorigin="11647,4035" coordsize="2,363">
              <v:shape style="position:absolute;left:11647;top:4035;width:2;height:363" coordorigin="11647,4035" coordsize="0,363" path="m11647,4398l11647,4035e" filled="f" stroked="t" strokeweight=".47597pt" strokecolor="#3B3B3B">
                <v:path arrowok="t"/>
              </v:shape>
            </v:group>
            <v:group style="position:absolute;left:2082;top:4088;width:2;height:803" coordorigin="2082,4088" coordsize="2,803">
              <v:shape style="position:absolute;left:2082;top:4088;width:2;height:803" coordorigin="2082,4088" coordsize="0,803" path="m2082,4891l2082,4088e" filled="f" stroked="t" strokeweight=".951939pt" strokecolor="#5B5B5B">
                <v:path arrowok="t"/>
              </v:shape>
            </v:group>
            <v:group style="position:absolute;left:2070;top:4616;width:3603;height:2" coordorigin="2070,4616" coordsize="3603,2">
              <v:shape style="position:absolute;left:2070;top:4616;width:3603;height:2" coordorigin="2070,4616" coordsize="3603,0" path="m2070,4616l5674,4616e" filled="f" stroked="t" strokeweight=".951939pt" strokecolor="#4B4B4B">
                <v:path arrowok="t"/>
              </v:shape>
            </v:group>
            <v:group style="position:absolute;left:5583;top:4618;width:228;height:2" coordorigin="5583,4618" coordsize="228,2">
              <v:shape style="position:absolute;left:5583;top:4618;width:228;height:2" coordorigin="5583,4618" coordsize="228,0" path="m5583,4618l5812,4618e" filled="f" stroked="t" strokeweight=".47597pt" strokecolor="#2B2B2B">
                <v:path arrowok="t"/>
              </v:shape>
            </v:group>
            <v:group style="position:absolute;left:5754;top:4616;width:5374;height:2" coordorigin="5754,4616" coordsize="5374,2">
              <v:shape style="position:absolute;left:5754;top:4616;width:5374;height:2" coordorigin="5754,4616" coordsize="5374,0" path="m5754,4616l11128,4616e" filled="f" stroked="t" strokeweight=".951939pt" strokecolor="#4F4F4F">
                <v:path arrowok="t"/>
              </v:shape>
            </v:group>
            <v:group style="position:absolute;left:10938;top:4614;width:714;height:2" coordorigin="10938,4614" coordsize="714,2">
              <v:shape style="position:absolute;left:10938;top:4614;width:714;height:2" coordorigin="10938,4614" coordsize="714,0" path="m10938,4614l11652,4614e" filled="f" stroked="t" strokeweight=".47597pt" strokecolor="#3F3F3F">
                <v:path arrowok="t"/>
              </v:shape>
            </v:group>
            <v:group style="position:absolute;left:7663;top:4618;width:2;height:244" coordorigin="7663,4618" coordsize="2,244">
              <v:shape style="position:absolute;left:7663;top:4618;width:2;height:244" coordorigin="7663,4618" coordsize="0,244" path="m7663,4862l7663,4618e" filled="f" stroked="t" strokeweight=".237985pt" strokecolor="#545454">
                <v:path arrowok="t"/>
              </v:shape>
            </v:group>
            <v:group style="position:absolute;left:4841;top:5099;width:2418;height:2" coordorigin="4841,5099" coordsize="2418,2">
              <v:shape style="position:absolute;left:4841;top:5099;width:2418;height:2" coordorigin="4841,5099" coordsize="2418,0" path="m4841,5099l7259,5099e" filled="f" stroked="t" strokeweight=".951939pt" strokecolor="#575757">
                <v:path arrowok="t"/>
              </v:shape>
            </v:group>
            <v:group style="position:absolute;left:7201;top:5099;width:495;height:2" coordorigin="7201,5099" coordsize="495,2">
              <v:shape style="position:absolute;left:7201;top:5099;width:495;height:2" coordorigin="7201,5099" coordsize="495,0" path="m7201,5099l7696,5099e" filled="f" stroked="t" strokeweight=".47597pt" strokecolor="#3F3F3F">
                <v:path arrowok="t"/>
              </v:shape>
            </v:group>
            <v:group style="position:absolute;left:7663;top:4862;width:2;height:234" coordorigin="7663,4862" coordsize="2,234">
              <v:shape style="position:absolute;left:7663;top:4862;width:2;height:234" coordorigin="7663,4862" coordsize="0,234" path="m7663,5096l7663,4862e" filled="f" stroked="t" strokeweight=".237985pt" strokecolor="#3B3B3B">
                <v:path arrowok="t"/>
              </v:shape>
            </v:group>
            <v:group style="position:absolute;left:7635;top:5099;width:1452;height:2" coordorigin="7635,5099" coordsize="1452,2">
              <v:shape style="position:absolute;left:7635;top:5099;width:1452;height:2" coordorigin="7635,5099" coordsize="1452,0" path="m7635,5099l9086,5099e" filled="f" stroked="t" strokeweight=".951939pt" strokecolor="#5B5B5B">
                <v:path arrowok="t"/>
              </v:shape>
            </v:group>
            <v:group style="position:absolute;left:9029;top:5096;width:305;height:2" coordorigin="9029,5096" coordsize="305,2">
              <v:shape style="position:absolute;left:9029;top:5096;width:305;height:2" coordorigin="9029,5096" coordsize="305,0" path="m9029,5096l9334,5096e" filled="f" stroked="t" strokeweight=".47597pt" strokecolor="#3F3F3F">
                <v:path arrowok="t"/>
              </v:shape>
            </v:group>
            <v:group style="position:absolute;left:9248;top:5096;width:2408;height:2" coordorigin="9248,5096" coordsize="2408,2">
              <v:shape style="position:absolute;left:9248;top:5096;width:2408;height:2" coordorigin="9248,5096" coordsize="2408,0" path="m9248,5096l11656,5096e" filled="f" stroked="t" strokeweight=".713954pt" strokecolor="#676767">
                <v:path arrowok="t"/>
              </v:shape>
            </v:group>
            <v:group style="position:absolute;left:2082;top:4833;width:2;height:765" coordorigin="2082,4833" coordsize="2,765">
              <v:shape style="position:absolute;left:2082;top:4833;width:2;height:765" coordorigin="2082,4833" coordsize="0,765" path="m2082,5598l2082,4833e" filled="f" stroked="t" strokeweight=".47597pt" strokecolor="#444444">
                <v:path arrowok="t"/>
              </v:shape>
            </v:group>
            <v:group style="position:absolute;left:4836;top:5343;width:6197;height:2" coordorigin="4836,5343" coordsize="6197,2">
              <v:shape style="position:absolute;left:4836;top:5343;width:6197;height:2" coordorigin="4836,5343" coordsize="6197,0" path="m4836,5343l11033,5343e" filled="f" stroked="t" strokeweight=".951939pt" strokecolor="#4F4F4F">
                <v:path arrowok="t"/>
              </v:shape>
            </v:group>
            <v:group style="position:absolute;left:10938;top:5340;width:719;height:2" coordorigin="10938,5340" coordsize="719,2">
              <v:shape style="position:absolute;left:10938;top:5340;width:719;height:2" coordorigin="10938,5340" coordsize="719,0" path="m10938,5340l11656,5340e" filled="f" stroked="t" strokeweight=".47597pt" strokecolor="#3F3F3F">
                <v:path arrowok="t"/>
              </v:shape>
            </v:group>
            <v:group style="position:absolute;left:4850;top:4609;width:2;height:2180" coordorigin="4850,4609" coordsize="2,2180">
              <v:shape style="position:absolute;left:4850;top:4609;width:2;height:2180" coordorigin="4850,4609" coordsize="0,2180" path="m4850,6789l4850,4609e" filled="f" stroked="t" strokeweight=".951939pt" strokecolor="#484848">
                <v:path arrowok="t"/>
              </v:shape>
            </v:group>
            <v:group style="position:absolute;left:4845;top:5582;width:6197;height:2" coordorigin="4845,5582" coordsize="6197,2">
              <v:shape style="position:absolute;left:4845;top:5582;width:6197;height:2" coordorigin="4845,5582" coordsize="6197,0" path="m4845,5582l11042,5582e" filled="f" stroked="t" strokeweight=".713954pt" strokecolor="#4B4B4B">
                <v:path arrowok="t"/>
              </v:shape>
            </v:group>
            <v:group style="position:absolute;left:10938;top:5579;width:714;height:2" coordorigin="10938,5579" coordsize="714,2">
              <v:shape style="position:absolute;left:10938;top:5579;width:714;height:2" coordorigin="10938,5579" coordsize="714,0" path="m10938,5579l11652,5579e" filled="f" stroked="t" strokeweight=".47597pt" strokecolor="#3B3B3B">
                <v:path arrowok="t"/>
              </v:shape>
            </v:group>
            <v:group style="position:absolute;left:11645;top:4327;width:2;height:1281" coordorigin="11645,4327" coordsize="2,1281">
              <v:shape style="position:absolute;left:11645;top:4327;width:2;height:1281" coordorigin="11645,4327" coordsize="0,1281" path="m11645,5608l11645,4327e" filled="f" stroked="t" strokeweight=".951939pt" strokecolor="#5B5B5B">
                <v:path arrowok="t"/>
              </v:shape>
            </v:group>
            <v:group style="position:absolute;left:2080;top:5541;width:2;height:316" coordorigin="2080,5541" coordsize="2,316">
              <v:shape style="position:absolute;left:2080;top:5541;width:2;height:316" coordorigin="2080,5541" coordsize="0,316" path="m2080,5857l2080,5541e" filled="f" stroked="t" strokeweight=".47597pt" strokecolor="#282828">
                <v:path arrowok="t"/>
              </v:shape>
            </v:group>
            <v:group style="position:absolute;left:2075;top:5823;width:819;height:2" coordorigin="2075,5823" coordsize="819,2">
              <v:shape style="position:absolute;left:2075;top:5823;width:819;height:2" coordorigin="2075,5823" coordsize="819,0" path="m2075,5823l2894,5823e" filled="f" stroked="t" strokeweight=".47597pt" strokecolor="#2F2F2F">
                <v:path arrowok="t"/>
              </v:shape>
            </v:group>
            <v:group style="position:absolute;left:2799;top:5823;width:6288;height:2" coordorigin="2799,5823" coordsize="6288,2">
              <v:shape style="position:absolute;left:2799;top:5823;width:6288;height:2" coordorigin="2799,5823" coordsize="6288,0" path="m2799,5823l9086,5823e" filled="f" stroked="t" strokeweight=".713954pt" strokecolor="#484848">
                <v:path arrowok="t"/>
              </v:shape>
            </v:group>
            <v:group style="position:absolute;left:4850;top:4609;width:2;height:2180" coordorigin="4850,4609" coordsize="2,2180">
              <v:shape style="position:absolute;left:4850;top:4609;width:2;height:2180" coordorigin="4850,4609" coordsize="0,2180" path="m4850,6789l4850,4609e" filled="f" stroked="t" strokeweight=".713954pt" strokecolor="#444444">
                <v:path arrowok="t"/>
              </v:shape>
            </v:group>
            <v:group style="position:absolute;left:9029;top:5823;width:305;height:2" coordorigin="9029,5823" coordsize="305,2">
              <v:shape style="position:absolute;left:9029;top:5823;width:305;height:2" coordorigin="9029,5823" coordsize="305,0" path="m9029,5823l9334,5823e" filled="f" stroked="t" strokeweight=".47597pt" strokecolor="#232323">
                <v:path arrowok="t"/>
              </v:shape>
            </v:group>
            <v:group style="position:absolute;left:9277;top:5821;width:2375;height:2" coordorigin="9277,5821" coordsize="2375,2">
              <v:shape style="position:absolute;left:9277;top:5821;width:2375;height:2" coordorigin="9277,5821" coordsize="2375,0" path="m9277,5821l11652,5821e" filled="f" stroked="t" strokeweight=".951939pt" strokecolor="#545454">
                <v:path arrowok="t"/>
              </v:shape>
            </v:group>
            <v:group style="position:absolute;left:11649;top:5536;width:2;height:550" coordorigin="11649,5536" coordsize="2,550">
              <v:shape style="position:absolute;left:11649;top:5536;width:2;height:550" coordorigin="11649,5536" coordsize="0,550" path="m11649,6086l11649,5536e" filled="f" stroked="t" strokeweight=".47597pt" strokecolor="#444444">
                <v:path arrowok="t"/>
              </v:shape>
            </v:group>
            <v:group style="position:absolute;left:647;top:6062;width:8477;height:2" coordorigin="647,6062" coordsize="8477,2">
              <v:shape style="position:absolute;left:647;top:6062;width:8477;height:2" coordorigin="647,6062" coordsize="8477,0" path="m647,6062l9124,6062e" filled="f" stroked="t" strokeweight=".951939pt" strokecolor="#4B4B4B">
                <v:path arrowok="t"/>
              </v:shape>
            </v:group>
            <v:group style="position:absolute;left:4845;top:5823;width:2;height:234" coordorigin="4845,5823" coordsize="2,234">
              <v:shape style="position:absolute;left:4845;top:5823;width:2;height:234" coordorigin="4845,5823" coordsize="0,234" path="m4845,6057l4845,5823e" filled="f" stroked="t" strokeweight=".713954pt" strokecolor="#232323">
                <v:path arrowok="t"/>
              </v:shape>
            </v:group>
            <v:group style="position:absolute;left:9029;top:6065;width:305;height:2" coordorigin="9029,6065" coordsize="305,2">
              <v:shape style="position:absolute;left:9029;top:6065;width:305;height:2" coordorigin="9029,6065" coordsize="305,0" path="m9029,6065l9334,6065e" filled="f" stroked="t" strokeweight=".47597pt" strokecolor="#343434">
                <v:path arrowok="t"/>
              </v:shape>
            </v:group>
            <v:group style="position:absolute;left:9277;top:6062;width:1014;height:2" coordorigin="9277,6062" coordsize="1014,2">
              <v:shape style="position:absolute;left:9277;top:6062;width:1014;height:2" coordorigin="9277,6062" coordsize="1014,0" path="m9277,6062l10290,6062e" filled="f" stroked="t" strokeweight=".713954pt" strokecolor="#4B4B4B">
                <v:path arrowok="t"/>
              </v:shape>
            </v:group>
            <v:group style="position:absolute;left:10233;top:6062;width:762;height:2" coordorigin="10233,6062" coordsize="762,2">
              <v:shape style="position:absolute;left:10233;top:6062;width:762;height:2" coordorigin="10233,6062" coordsize="762,0" path="m10233,6062l10995,6062e" filled="f" stroked="t" strokeweight=".47597pt" strokecolor="#232323">
                <v:path arrowok="t"/>
              </v:shape>
            </v:group>
            <v:group style="position:absolute;left:10938;top:6062;width:723;height:2" coordorigin="10938,6062" coordsize="723,2">
              <v:shape style="position:absolute;left:10938;top:6062;width:723;height:2" coordorigin="10938,6062" coordsize="723,0" path="m10938,6062l11661,6062e" filled="f" stroked="t" strokeweight=".951939pt" strokecolor="#575757">
                <v:path arrowok="t"/>
              </v:shape>
            </v:group>
            <v:group style="position:absolute;left:2082;top:5799;width:2;height:645" coordorigin="2082,5799" coordsize="2,645">
              <v:shape style="position:absolute;left:2082;top:5799;width:2;height:645" coordorigin="2082,5799" coordsize="0,645" path="m2082,6445l2082,5799e" filled="f" stroked="t" strokeweight=".951939pt" strokecolor="#5B5B5B">
                <v:path arrowok="t"/>
              </v:shape>
            </v:group>
            <v:group style="position:absolute;left:7663;top:6043;width:2;height:301" coordorigin="7663,6043" coordsize="2,301">
              <v:shape style="position:absolute;left:7663;top:6043;width:2;height:301" coordorigin="7663,6043" coordsize="0,301" path="m7663,6344l7663,6043e" filled="f" stroked="t" strokeweight=".237985pt" strokecolor="#3F3F3F">
                <v:path arrowok="t"/>
              </v:shape>
            </v:group>
            <v:group style="position:absolute;left:2085;top:6316;width:2;height:727" coordorigin="2085,6316" coordsize="2,727">
              <v:shape style="position:absolute;left:2085;top:6316;width:2;height:727" coordorigin="2085,6316" coordsize="0,727" path="m2085,7042l2085,6316e" filled="f" stroked="t" strokeweight=".47597pt" strokecolor="#3B3B3B">
                <v:path arrowok="t"/>
              </v:shape>
            </v:group>
            <v:group style="position:absolute;left:2080;top:6538;width:8915;height:2" coordorigin="2080,6538" coordsize="8915,2">
              <v:shape style="position:absolute;left:2080;top:6538;width:8915;height:2" coordorigin="2080,6538" coordsize="8915,0" path="m2080,6538l10995,6538e" filled="f" stroked="t" strokeweight=".951939pt" strokecolor="#4B4B4B">
                <v:path arrowok="t"/>
              </v:shape>
            </v:group>
            <v:group style="position:absolute;left:7663;top:6344;width:2;height:464" coordorigin="7663,6344" coordsize="2,464">
              <v:shape style="position:absolute;left:7663;top:6344;width:2;height:464" coordorigin="7663,6344" coordsize="0,464" path="m7663,6808l7663,6344e" filled="f" stroked="t" strokeweight=".237985pt" strokecolor="#606060">
                <v:path arrowok="t"/>
              </v:shape>
            </v:group>
            <v:group style="position:absolute;left:10938;top:6536;width:719;height:2" coordorigin="10938,6536" coordsize="719,2">
              <v:shape style="position:absolute;left:10938;top:6536;width:719;height:2" coordorigin="10938,6536" coordsize="719,0" path="m10938,6536l11656,6536e" filled="f" stroked="t" strokeweight=".47597pt" strokecolor="#343434">
                <v:path arrowok="t"/>
              </v:shape>
            </v:group>
            <v:group style="position:absolute;left:11654;top:3595;width:2;height:7487" coordorigin="11654,3595" coordsize="2,7487">
              <v:shape style="position:absolute;left:11654;top:3595;width:2;height:7487" coordorigin="11654,3595" coordsize="0,7487" path="m11654,11082l11654,3595e" filled="f" stroked="t" strokeweight=".713954pt" strokecolor="#5B5B5B">
                <v:path arrowok="t"/>
              </v:shape>
            </v:group>
            <v:group style="position:absolute;left:2080;top:6782;width:3560;height:2" coordorigin="2080,6782" coordsize="3560,2">
              <v:shape style="position:absolute;left:2080;top:6782;width:3560;height:2" coordorigin="2080,6782" coordsize="3560,0" path="m2080,6782l5640,6782e" filled="f" stroked="t" strokeweight=".713954pt" strokecolor="#484848">
                <v:path arrowok="t"/>
              </v:shape>
            </v:group>
            <v:group style="position:absolute;left:4855;top:6521;width:2;height:268" coordorigin="4855,6521" coordsize="2,268">
              <v:shape style="position:absolute;left:4855;top:6521;width:2;height:268" coordorigin="4855,6521" coordsize="0,268" path="m4855,6789l4855,6521e" filled="f" stroked="t" strokeweight=".47597pt" strokecolor="#1F1F1F">
                <v:path arrowok="t"/>
              </v:shape>
            </v:group>
            <v:group style="position:absolute;left:5583;top:6779;width:228;height:2" coordorigin="5583,6779" coordsize="228,2">
              <v:shape style="position:absolute;left:5583;top:6779;width:228;height:2" coordorigin="5583,6779" coordsize="228,0" path="m5583,6779l5812,6779e" filled="f" stroked="t" strokeweight=".47597pt" strokecolor="#343434">
                <v:path arrowok="t"/>
              </v:shape>
            </v:group>
            <v:group style="position:absolute;left:5697;top:6777;width:1247;height:2" coordorigin="5697,6777" coordsize="1247,2">
              <v:shape style="position:absolute;left:5697;top:6777;width:1247;height:2" coordorigin="5697,6777" coordsize="1247,0" path="m5697,6777l6944,6777e" filled="f" stroked="t" strokeweight=".951939pt" strokecolor="#4F4F4F">
                <v:path arrowok="t"/>
              </v:shape>
            </v:group>
            <v:group style="position:absolute;left:6854;top:6779;width:405;height:2" coordorigin="6854,6779" coordsize="405,2">
              <v:shape style="position:absolute;left:6854;top:6779;width:405;height:2" coordorigin="6854,6779" coordsize="405,0" path="m6854,6779l7259,6779e" filled="f" stroked="t" strokeweight=".47597pt" strokecolor="#383838">
                <v:path arrowok="t"/>
              </v:shape>
            </v:group>
            <v:group style="position:absolute;left:7201;top:6777;width:3903;height:2" coordorigin="7201,6777" coordsize="3903,2">
              <v:shape style="position:absolute;left:7201;top:6777;width:3903;height:2" coordorigin="7201,6777" coordsize="3903,0" path="m7201,6777l11104,6777e" filled="f" stroked="t" strokeweight=".951939pt" strokecolor="#545454">
                <v:path arrowok="t"/>
              </v:shape>
            </v:group>
            <v:group style="position:absolute;left:10938;top:6775;width:719;height:2" coordorigin="10938,6775" coordsize="719,2">
              <v:shape style="position:absolute;left:10938;top:6775;width:719;height:2" coordorigin="10938,6775" coordsize="719,0" path="m10938,6775l11656,6775e" filled="f" stroked="t" strokeweight=".47597pt" strokecolor="#3F3F3F">
                <v:path arrowok="t"/>
              </v:shape>
            </v:group>
            <v:group style="position:absolute;left:11652;top:6521;width:2;height:316" coordorigin="11652,6521" coordsize="2,316">
              <v:shape style="position:absolute;left:11652;top:6521;width:2;height:316" coordorigin="11652,6521" coordsize="0,316" path="m11652,6837l11652,6521e" filled="f" stroked="t" strokeweight=".47597pt" strokecolor="#2F2F2F">
                <v:path arrowok="t"/>
              </v:shape>
            </v:group>
            <v:group style="position:absolute;left:647;top:7018;width:224;height:2" coordorigin="647,7018" coordsize="224,2">
              <v:shape style="position:absolute;left:647;top:7018;width:224;height:2" coordorigin="647,7018" coordsize="224,0" path="m647,7018l871,7018e" filled="f" stroked="t" strokeweight=".47597pt" strokecolor="#181818">
                <v:path arrowok="t"/>
              </v:shape>
            </v:group>
            <v:group style="position:absolute;left:333;top:7018;width:4255;height:2" coordorigin="333,7018" coordsize="4255,2">
              <v:shape style="position:absolute;left:333;top:7018;width:4255;height:2" coordorigin="333,7018" coordsize="4255,0" path="m333,7018l4588,7018e" filled="f" stroked="t" strokeweight=".713954pt" strokecolor="#444444">
                <v:path arrowok="t"/>
              </v:shape>
            </v:group>
            <v:group style="position:absolute;left:4531;top:7023;width:643;height:2" coordorigin="4531,7023" coordsize="643,2">
              <v:shape style="position:absolute;left:4531;top:7023;width:643;height:2" coordorigin="4531,7023" coordsize="643,0" path="m4531,7023l5174,7023e" filled="f" stroked="t" strokeweight=".47597pt" strokecolor="#1F1F1F">
                <v:path arrowok="t"/>
              </v:shape>
            </v:group>
            <v:group style="position:absolute;left:5117;top:7021;width:5226;height:2" coordorigin="5117,7021" coordsize="5226,2">
              <v:shape style="position:absolute;left:5117;top:7021;width:5226;height:2" coordorigin="5117,7021" coordsize="5226,0" path="m5117,7021l10343,7021e" filled="f" stroked="t" strokeweight=".951939pt" strokecolor="#4F4F4F">
                <v:path arrowok="t"/>
              </v:shape>
            </v:group>
            <v:group style="position:absolute;left:10233;top:7018;width:762;height:2" coordorigin="10233,7018" coordsize="762,2">
              <v:shape style="position:absolute;left:10233;top:7018;width:762;height:2" coordorigin="10233,7018" coordsize="762,0" path="m10233,7018l10995,7018e" filled="f" stroked="t" strokeweight=".47597pt" strokecolor="#3B3B3B">
                <v:path arrowok="t"/>
              </v:shape>
            </v:group>
            <v:group style="position:absolute;left:10938;top:7018;width:719;height:2" coordorigin="10938,7018" coordsize="719,2">
              <v:shape style="position:absolute;left:10938;top:7018;width:719;height:2" coordorigin="10938,7018" coordsize="719,0" path="m10938,7018l11656,7018e" filled="f" stroked="t" strokeweight=".951939pt" strokecolor="#575757">
                <v:path arrowok="t"/>
              </v:shape>
            </v:group>
            <v:group style="position:absolute;left:11652;top:6765;width:2;height:277" coordorigin="11652,6765" coordsize="2,277">
              <v:shape style="position:absolute;left:11652;top:6765;width:2;height:277" coordorigin="11652,6765" coordsize="0,277" path="m11652,7042l11652,6765e" filled="f" stroked="t" strokeweight=".47597pt" strokecolor="#484848">
                <v:path arrowok="t"/>
              </v:shape>
            </v:group>
            <v:group style="position:absolute;left:338;top:6971;width:2;height:789" coordorigin="338,6971" coordsize="2,789">
              <v:shape style="position:absolute;left:338;top:6971;width:2;height:789" coordorigin="338,6971" coordsize="0,789" path="m338,7759l338,6971e" filled="f" stroked="t" strokeweight=".47597pt" strokecolor="#2B2B2B">
                <v:path arrowok="t"/>
              </v:shape>
            </v:group>
            <v:group style="position:absolute;left:11652;top:6971;width:2;height:1028" coordorigin="11652,6971" coordsize="2,1028">
              <v:shape style="position:absolute;left:11652;top:6971;width:2;height:1028" coordorigin="11652,6971" coordsize="0,1028" path="m11652,7998l11652,6971e" filled="f" stroked="t" strokeweight=".951939pt" strokecolor="#5B5B5B">
                <v:path arrowok="t"/>
              </v:shape>
            </v:group>
            <v:group style="position:absolute;left:333;top:7494;width:4541;height:2" coordorigin="333,7494" coordsize="4541,2">
              <v:shape style="position:absolute;left:333;top:7494;width:4541;height:2" coordorigin="333,7494" coordsize="4541,0" path="m333,7494l4874,7494e" filled="f" stroked="t" strokeweight=".951939pt" strokecolor="#4B4B4B">
                <v:path arrowok="t"/>
              </v:shape>
            </v:group>
            <v:group style="position:absolute;left:4817;top:7494;width:357;height:2" coordorigin="4817,7494" coordsize="357,2">
              <v:shape style="position:absolute;left:4817;top:7494;width:357;height:2" coordorigin="4817,7494" coordsize="357,0" path="m4817,7494l5174,7494e" filled="f" stroked="t" strokeweight=".713954pt" strokecolor="#2F2F2F">
                <v:path arrowok="t"/>
              </v:shape>
            </v:group>
            <v:group style="position:absolute;left:4974;top:7494;width:1428;height:2" coordorigin="4974,7494" coordsize="1428,2">
              <v:shape style="position:absolute;left:4974;top:7494;width:1428;height:2" coordorigin="4974,7494" coordsize="1428,0" path="m4974,7494l6402,7494e" filled="f" stroked="t" strokeweight=".713954pt" strokecolor="#484848">
                <v:path arrowok="t"/>
              </v:shape>
            </v:group>
            <v:group style="position:absolute;left:6345;top:7492;width:566;height:2" coordorigin="6345,7492" coordsize="566,2">
              <v:shape style="position:absolute;left:6345;top:7492;width:566;height:2" coordorigin="6345,7492" coordsize="566,0" path="m6345,7492l6911,7492e" filled="f" stroked="t" strokeweight=".47597pt" strokecolor="#1C1C1C">
                <v:path arrowok="t"/>
              </v:shape>
            </v:group>
            <v:group style="position:absolute;left:6835;top:7492;width:4826;height:2" coordorigin="6835,7492" coordsize="4826,2">
              <v:shape style="position:absolute;left:6835;top:7492;width:4826;height:2" coordorigin="6835,7492" coordsize="4826,0" path="m6835,7492l11661,7492e" filled="f" stroked="t" strokeweight=".951939pt" strokecolor="#4F4F4F">
                <v:path arrowok="t"/>
              </v:shape>
            </v:group>
            <v:group style="position:absolute;left:4845;top:7736;width:3417;height:2" coordorigin="4845,7736" coordsize="3417,2">
              <v:shape style="position:absolute;left:4845;top:7736;width:3417;height:2" coordorigin="4845,7736" coordsize="3417,0" path="m4845,7736l8263,7736e" filled="f" stroked="t" strokeweight=".713954pt" strokecolor="#484848">
                <v:path arrowok="t"/>
              </v:shape>
            </v:group>
            <v:group style="position:absolute;left:8206;top:7733;width:881;height:2" coordorigin="8206,7733" coordsize="881,2">
              <v:shape style="position:absolute;left:8206;top:7733;width:881;height:2" coordorigin="8206,7733" coordsize="881,0" path="m8206,7733l9086,7733e" filled="f" stroked="t" strokeweight=".47597pt" strokecolor="#343434">
                <v:path arrowok="t"/>
              </v:shape>
            </v:group>
            <v:group style="position:absolute;left:9029;top:7733;width:2632;height:2" coordorigin="9029,7733" coordsize="2632,2">
              <v:shape style="position:absolute;left:9029;top:7733;width:2632;height:2" coordorigin="9029,7733" coordsize="2632,0" path="m9029,7733l11661,7733e" filled="f" stroked="t" strokeweight=".951939pt" strokecolor="#4F4F4F">
                <v:path arrowok="t"/>
              </v:shape>
            </v:group>
            <v:group style="position:absolute;left:2082;top:6942;width:2;height:1334" coordorigin="2082,6942" coordsize="2,1334">
              <v:shape style="position:absolute;left:2082;top:6942;width:2;height:1334" coordorigin="2082,6942" coordsize="0,1334" path="m2082,8276l2082,6942e" filled="f" stroked="t" strokeweight=".951939pt" strokecolor="#575757">
                <v:path arrowok="t"/>
              </v:shape>
            </v:group>
            <v:group style="position:absolute;left:4841;top:7977;width:3422;height:2" coordorigin="4841,7977" coordsize="3422,2">
              <v:shape style="position:absolute;left:4841;top:7977;width:3422;height:2" coordorigin="4841,7977" coordsize="3422,0" path="m4841,7977l8263,7977e" filled="f" stroked="t" strokeweight=".951939pt" strokecolor="#4F4F4F">
                <v:path arrowok="t"/>
              </v:shape>
            </v:group>
            <v:group style="position:absolute;left:8206;top:7975;width:1128;height:2" coordorigin="8206,7975" coordsize="1128,2">
              <v:shape style="position:absolute;left:8206;top:7975;width:1128;height:2" coordorigin="8206,7975" coordsize="1128,0" path="m8206,7975l9334,7975e" filled="f" stroked="t" strokeweight=".47597pt" strokecolor="#383838">
                <v:path arrowok="t"/>
              </v:shape>
            </v:group>
            <v:group style="position:absolute;left:9277;top:7975;width:2385;height:2" coordorigin="9277,7975" coordsize="2385,2">
              <v:shape style="position:absolute;left:9277;top:7975;width:2385;height:2" coordorigin="9277,7975" coordsize="2385,0" path="m9277,7975l11661,7975e" filled="f" stroked="t" strokeweight=".713954pt" strokecolor="#4F4F4F">
                <v:path arrowok="t"/>
              </v:shape>
            </v:group>
            <v:group style="position:absolute;left:357;top:8214;width:514;height:2" coordorigin="357,8214" coordsize="514,2">
              <v:shape style="position:absolute;left:357;top:8214;width:514;height:2" coordorigin="357,8214" coordsize="514,0" path="m357,8214l871,8214e" filled="f" stroked="t" strokeweight=".47597pt" strokecolor="#383838">
                <v:path arrowok="t"/>
              </v:shape>
            </v:group>
            <v:group style="position:absolute;left:328;top:8214;width:11333;height:2" coordorigin="328,8214" coordsize="11333,2">
              <v:shape style="position:absolute;left:328;top:8214;width:11333;height:2" coordorigin="328,8214" coordsize="11333,0" path="m328,8214l11661,8214e" filled="f" stroked="t" strokeweight=".951939pt" strokecolor="#4B4B4B">
                <v:path arrowok="t"/>
              </v:shape>
            </v:group>
            <v:group style="position:absolute;left:4853;top:7487;width:2;height:736" coordorigin="4853,7487" coordsize="2,736">
              <v:shape style="position:absolute;left:4853;top:7487;width:2;height:736" coordorigin="4853,7487" coordsize="0,736" path="m4853,8223l4853,7487e" filled="f" stroked="t" strokeweight="1.189924pt" strokecolor="#575757">
                <v:path arrowok="t"/>
              </v:shape>
            </v:group>
            <v:group style="position:absolute;left:11654;top:7927;width:2;height:559" coordorigin="11654,7927" coordsize="2,559">
              <v:shape style="position:absolute;left:11654;top:7927;width:2;height:559" coordorigin="11654,7927" coordsize="0,559" path="m11654,8486l11654,7927e" filled="f" stroked="t" strokeweight=".47597pt" strokecolor="#484848">
                <v:path arrowok="t"/>
              </v:shape>
            </v:group>
            <v:group style="position:absolute;left:2082;top:8171;width:2;height:770" coordorigin="2082,8171" coordsize="2,770">
              <v:shape style="position:absolute;left:2082;top:8171;width:2;height:770" coordorigin="2082,8171" coordsize="0,770" path="m2082,8940l2082,8171e" filled="f" stroked="t" strokeweight=".713954pt" strokecolor="#444444">
                <v:path arrowok="t"/>
              </v:shape>
            </v:group>
            <v:group style="position:absolute;left:338;top:5331;width:2;height:746" coordorigin="338,5331" coordsize="2,746">
              <v:shape style="position:absolute;left:338;top:5331;width:2;height:746" coordorigin="338,5331" coordsize="0,746" path="m338,6077l338,5331e" filled="f" stroked="t" strokeweight=".47597pt" strokecolor="#282828">
                <v:path arrowok="t"/>
              </v:shape>
            </v:group>
            <v:group style="position:absolute;left:338;top:2826;width:2;height:7511" coordorigin="338,2826" coordsize="2,7511">
              <v:shape style="position:absolute;left:338;top:2826;width:2;height:7511" coordorigin="338,2826" coordsize="0,7511" path="m338,10336l338,2826e" filled="f" stroked="t" strokeweight=".713954pt" strokecolor="#484848">
                <v:path arrowok="t"/>
              </v:shape>
            </v:group>
            <v:group style="position:absolute;left:324;top:8914;width:1790;height:2" coordorigin="324,8914" coordsize="1790,2">
              <v:shape style="position:absolute;left:324;top:8914;width:1790;height:2" coordorigin="324,8914" coordsize="1790,0" path="m324,8914l2113,8914e" filled="f" stroked="t" strokeweight=".47597pt" strokecolor="#3B3B3B">
                <v:path arrowok="t"/>
              </v:shape>
            </v:group>
            <v:group style="position:absolute;left:1942;top:8916;width:1076;height:2" coordorigin="1942,8916" coordsize="1076,2">
              <v:shape style="position:absolute;left:1942;top:8916;width:1076;height:2" coordorigin="1942,8916" coordsize="1076,0" path="m1942,8916l3018,8916e" filled="f" stroked="t" strokeweight=".951939pt" strokecolor="#575757">
                <v:path arrowok="t"/>
              </v:shape>
            </v:group>
            <v:group style="position:absolute;left:2975;top:8916;width:267;height:2" coordorigin="2975,8916" coordsize="267,2">
              <v:shape style="position:absolute;left:2975;top:8916;width:267;height:2" coordorigin="2975,8916" coordsize="267,0" path="m2975,8916l3241,8916e" filled="f" stroked="t" strokeweight=".47597pt" strokecolor="#2B2B2B">
                <v:path arrowok="t"/>
              </v:shape>
            </v:group>
            <v:group style="position:absolute;left:3184;top:8916;width:248;height:2" coordorigin="3184,8916" coordsize="248,2">
              <v:shape style="position:absolute;left:3184;top:8916;width:248;height:2" coordorigin="3184,8916" coordsize="248,0" path="m3184,8916l3432,8916e" filled="f" stroked="t" strokeweight=".47597pt" strokecolor="#131313">
                <v:path arrowok="t"/>
              </v:shape>
            </v:group>
            <v:group style="position:absolute;left:3475;top:8916;width:1142;height:2" coordorigin="3475,8916" coordsize="1142,2">
              <v:shape style="position:absolute;left:3475;top:8916;width:1142;height:2" coordorigin="3475,8916" coordsize="1142,0" path="m3475,8916l4617,8916e" filled="f" stroked="t" strokeweight=".951939pt" strokecolor="#545454">
                <v:path arrowok="t"/>
              </v:shape>
            </v:group>
            <v:group style="position:absolute;left:4531;top:8916;width:643;height:2" coordorigin="4531,8916" coordsize="643,2">
              <v:shape style="position:absolute;left:4531;top:8916;width:643;height:2" coordorigin="4531,8916" coordsize="643,0" path="m4531,8916l5174,8916e" filled="f" stroked="t" strokeweight=".47597pt" strokecolor="#343434">
                <v:path arrowok="t"/>
              </v:shape>
            </v:group>
            <v:group style="position:absolute;left:5117;top:8916;width:6521;height:2" coordorigin="5117,8916" coordsize="6521,2">
              <v:shape style="position:absolute;left:5117;top:8916;width:6521;height:2" coordorigin="5117,8916" coordsize="6521,0" path="m5117,8916l11637,8916e" filled="f" stroked="t" strokeweight=".713954pt" strokecolor="#4B4B4B">
                <v:path arrowok="t"/>
              </v:shape>
            </v:group>
            <v:group style="position:absolute;left:2837;top:8914;width:8824;height:2" coordorigin="2837,8914" coordsize="8824,2">
              <v:shape style="position:absolute;left:2837;top:8914;width:8824;height:2" coordorigin="2837,8914" coordsize="8824,0" path="m2837,8914l11661,8914e" filled="f" stroked="t" strokeweight=".713954pt" strokecolor="#4B4B4B">
                <v:path arrowok="t"/>
              </v:shape>
            </v:group>
            <v:group style="position:absolute;left:11656;top:8869;width:2;height:564" coordorigin="11656,8869" coordsize="2,564">
              <v:shape style="position:absolute;left:11656;top:8869;width:2;height:564" coordorigin="11656,8869" coordsize="0,564" path="m11656,9433l11656,8869e" filled="f" stroked="t" strokeweight=".47597pt" strokecolor="#3F3F3F">
                <v:path arrowok="t"/>
              </v:shape>
            </v:group>
            <v:group style="position:absolute;left:324;top:10305;width:381;height:2" coordorigin="324,10305" coordsize="381,2">
              <v:shape style="position:absolute;left:324;top:10305;width:381;height:2" coordorigin="324,10305" coordsize="381,0" path="m324,10305l704,10305e" filled="f" stroked="t" strokeweight=".47597pt" strokecolor="#3F3F3F">
                <v:path arrowok="t"/>
              </v:shape>
            </v:group>
            <v:group style="position:absolute;left:647;top:10308;width:224;height:2" coordorigin="647,10308" coordsize="224,2">
              <v:shape style="position:absolute;left:647;top:10308;width:224;height:2" coordorigin="647,10308" coordsize="224,0" path="m647,10308l871,10308e" filled="f" stroked="t" strokeweight=".47597pt" strokecolor="#1C1C1C">
                <v:path arrowok="t"/>
              </v:shape>
            </v:group>
            <v:group style="position:absolute;left:2085;top:8869;width:2;height:3858" coordorigin="2085,8869" coordsize="2,3858">
              <v:shape style="position:absolute;left:2085;top:8869;width:2;height:3858" coordorigin="2085,8869" coordsize="0,3858" path="m2085,12727l2085,8869e" filled="f" stroked="t" strokeweight=".951939pt" strokecolor="#575757">
                <v:path arrowok="t"/>
              </v:shape>
            </v:group>
            <v:group style="position:absolute;left:814;top:10308;width:10852;height:2" coordorigin="814,10308" coordsize="10852,2">
              <v:shape style="position:absolute;left:814;top:10308;width:10852;height:2" coordorigin="814,10308" coordsize="10852,0" path="m814,10308l11666,10308e" filled="f" stroked="t" strokeweight=".951939pt" strokecolor="#4B4B4B">
                <v:path arrowok="t"/>
              </v:shape>
            </v:group>
            <v:group style="position:absolute;left:11656;top:9347;width:2;height:990" coordorigin="11656,9347" coordsize="2,990">
              <v:shape style="position:absolute;left:11656;top:9347;width:2;height:990" coordorigin="11656,9347" coordsize="0,990" path="m11656,10336l11656,9347e" filled="f" stroked="t" strokeweight=".713954pt" strokecolor="#575757">
                <v:path arrowok="t"/>
              </v:shape>
            </v:group>
            <v:group style="position:absolute;left:338;top:10265;width:2;height:578" coordorigin="338,10265" coordsize="2,578">
              <v:shape style="position:absolute;left:338;top:10265;width:2;height:578" coordorigin="338,10265" coordsize="0,578" path="m338,10843l338,10265e" filled="f" stroked="t" strokeweight=".47597pt" strokecolor="#3B3B3B">
                <v:path arrowok="t"/>
              </v:shape>
            </v:group>
            <v:group style="position:absolute;left:333;top:10549;width:2699;height:2" coordorigin="333,10549" coordsize="2699,2">
              <v:shape style="position:absolute;left:333;top:10549;width:2699;height:2" coordorigin="333,10549" coordsize="2699,0" path="m333,10549l3032,10549e" filled="f" stroked="t" strokeweight=".951939pt" strokecolor="#4F4F4F">
                <v:path arrowok="t"/>
              </v:shape>
            </v:group>
            <v:group style="position:absolute;left:2975;top:10551;width:267;height:2" coordorigin="2975,10551" coordsize="267,2">
              <v:shape style="position:absolute;left:2975;top:10551;width:267;height:2" coordorigin="2975,10551" coordsize="267,0" path="m2975,10551l3241,10551e" filled="f" stroked="t" strokeweight=".47597pt" strokecolor="#131313">
                <v:path arrowok="t"/>
              </v:shape>
            </v:group>
            <v:group style="position:absolute;left:3184;top:10549;width:1404;height:2" coordorigin="3184,10549" coordsize="1404,2">
              <v:shape style="position:absolute;left:3184;top:10549;width:1404;height:2" coordorigin="3184,10549" coordsize="1404,0" path="m3184,10549l4588,10549e" filled="f" stroked="t" strokeweight=".951939pt" strokecolor="#4F4F4F">
                <v:path arrowok="t"/>
              </v:shape>
            </v:group>
            <v:group style="position:absolute;left:4531;top:10551;width:643;height:2" coordorigin="4531,10551" coordsize="643,2">
              <v:shape style="position:absolute;left:4531;top:10551;width:643;height:2" coordorigin="4531,10551" coordsize="643,0" path="m4531,10551l5174,10551e" filled="f" stroked="t" strokeweight=".47597pt" strokecolor="#181818">
                <v:path arrowok="t"/>
              </v:shape>
            </v:group>
            <v:group style="position:absolute;left:5117;top:10547;width:6554;height:2" coordorigin="5117,10547" coordsize="6554,2">
              <v:shape style="position:absolute;left:5117;top:10547;width:6554;height:2" coordorigin="5117,10547" coordsize="6554,0" path="m5117,10547l11671,10547e" filled="f" stroked="t" strokeweight=".951939pt" strokecolor="#4F4F4F">
                <v:path arrowok="t"/>
              </v:shape>
            </v:group>
            <v:group style="position:absolute;left:723;top:10793;width:1433;height:2" coordorigin="723,10793" coordsize="1433,2">
              <v:shape style="position:absolute;left:723;top:10793;width:1433;height:2" coordorigin="723,10793" coordsize="1433,0" path="m723,10793l2156,10793e" filled="f" stroked="t" strokeweight=".951939pt" strokecolor="#575757">
                <v:path arrowok="t"/>
              </v:shape>
            </v:group>
            <v:group style="position:absolute;left:2042;top:10793;width:533;height:2" coordorigin="2042,10793" coordsize="533,2">
              <v:shape style="position:absolute;left:2042;top:10793;width:533;height:2" coordorigin="2042,10793" coordsize="533,0" path="m2042,10793l2575,10793e" filled="f" stroked="t" strokeweight=".713954pt" strokecolor="#3B3B3B">
                <v:path arrowok="t"/>
              </v:shape>
            </v:group>
            <v:group style="position:absolute;left:2518;top:10793;width:3575;height:2" coordorigin="2518,10793" coordsize="3575,2">
              <v:shape style="position:absolute;left:2518;top:10793;width:3575;height:2" coordorigin="2518,10793" coordsize="3575,0" path="m2518,10793l6092,10793e" filled="f" stroked="t" strokeweight=".951939pt" strokecolor="#545454">
                <v:path arrowok="t"/>
              </v:shape>
            </v:group>
            <v:group style="position:absolute;left:6026;top:10791;width:376;height:2" coordorigin="6026,10791" coordsize="376,2">
              <v:shape style="position:absolute;left:6026;top:10791;width:376;height:2" coordorigin="6026,10791" coordsize="376,0" path="m6026,10791l6402,10791e" filled="f" stroked="t" strokeweight=".47597pt" strokecolor="#343434">
                <v:path arrowok="t"/>
              </v:shape>
            </v:group>
            <v:group style="position:absolute;left:6345;top:10791;width:566;height:2" coordorigin="6345,10791" coordsize="566,2">
              <v:shape style="position:absolute;left:6345;top:10791;width:566;height:2" coordorigin="6345,10791" coordsize="566,0" path="m6345,10791l6911,10791e" filled="f" stroked="t" strokeweight=".47597pt" strokecolor="#1F1F1F">
                <v:path arrowok="t"/>
              </v:shape>
            </v:group>
            <v:group style="position:absolute;left:6854;top:10791;width:957;height:2" coordorigin="6854,10791" coordsize="957,2">
              <v:shape style="position:absolute;left:6854;top:10791;width:957;height:2" coordorigin="6854,10791" coordsize="957,0" path="m6854,10791l7811,10791e" filled="f" stroked="t" strokeweight=".951939pt" strokecolor="#4B4B4B">
                <v:path arrowok="t"/>
              </v:shape>
            </v:group>
            <v:group style="position:absolute;left:7635;top:10791;width:628;height:2" coordorigin="7635,10791" coordsize="628,2">
              <v:shape style="position:absolute;left:7635;top:10791;width:628;height:2" coordorigin="7635,10791" coordsize="628,0" path="m7635,10791l8263,10791e" filled="f" stroked="t" strokeweight=".47597pt" strokecolor="#2B2B2B">
                <v:path arrowok="t"/>
              </v:shape>
            </v:group>
            <v:group style="position:absolute;left:8206;top:10788;width:3465;height:2" coordorigin="8206,10788" coordsize="3465,2">
              <v:shape style="position:absolute;left:8206;top:10788;width:3465;height:2" coordorigin="8206,10788" coordsize="3465,0" path="m8206,10788l11671,10788e" filled="f" stroked="t" strokeweight=".951939pt" strokecolor="#545454">
                <v:path arrowok="t"/>
              </v:shape>
            </v:group>
            <v:group style="position:absolute;left:328;top:11269;width:2565;height:2" coordorigin="328,11269" coordsize="2565,2">
              <v:shape style="position:absolute;left:328;top:11269;width:2565;height:2" coordorigin="328,11269" coordsize="2565,0" path="m328,11269l2894,11269e" filled="f" stroked="t" strokeweight=".951939pt" strokecolor="#4F4F4F">
                <v:path arrowok="t"/>
              </v:shape>
            </v:group>
            <v:group style="position:absolute;left:340;top:10781;width:2;height:5656" coordorigin="340,10781" coordsize="2,5656">
              <v:shape style="position:absolute;left:340;top:10781;width:2;height:5656" coordorigin="340,10781" coordsize="0,5656" path="m340,16437l340,10781e" filled="f" stroked="t" strokeweight=".713954pt" strokecolor="#4F4F4F">
                <v:path arrowok="t"/>
              </v:shape>
            </v:group>
            <v:group style="position:absolute;left:2837;top:11266;width:195;height:2" coordorigin="2837,11266" coordsize="195,2">
              <v:shape style="position:absolute;left:2837;top:11266;width:195;height:2" coordorigin="2837,11266" coordsize="195,0" path="m2837,11266l3032,11266e" filled="f" stroked="t" strokeweight=".47597pt" strokecolor="#383838">
                <v:path arrowok="t"/>
              </v:shape>
            </v:group>
            <v:group style="position:absolute;left:2975;top:11269;width:267;height:2" coordorigin="2975,11269" coordsize="267,2">
              <v:shape style="position:absolute;left:2975;top:11269;width:267;height:2" coordorigin="2975,11269" coordsize="267,0" path="m2975,11269l3241,11269e" filled="f" stroked="t" strokeweight=".47597pt" strokecolor="#1F1F1F">
                <v:path arrowok="t"/>
              </v:shape>
            </v:group>
            <v:group style="position:absolute;left:3184;top:11266;width:2627;height:2" coordorigin="3184,11266" coordsize="2627,2">
              <v:shape style="position:absolute;left:3184;top:11266;width:2627;height:2" coordorigin="3184,11266" coordsize="2627,0" path="m3184,11266l5812,11266e" filled="f" stroked="t" strokeweight=".951939pt" strokecolor="#4F4F4F">
                <v:path arrowok="t"/>
              </v:shape>
            </v:group>
            <v:group style="position:absolute;left:5754;top:11264;width:328;height:2" coordorigin="5754,11264" coordsize="328,2">
              <v:shape style="position:absolute;left:5754;top:11264;width:328;height:2" coordorigin="5754,11264" coordsize="328,0" path="m5754,11264l6083,11264e" filled="f" stroked="t" strokeweight=".47597pt" strokecolor="#383838">
                <v:path arrowok="t"/>
              </v:shape>
            </v:group>
            <v:group style="position:absolute;left:6011;top:11259;width:5659;height:2" coordorigin="6011,11259" coordsize="5659,2">
              <v:shape style="position:absolute;left:6011;top:11259;width:5659;height:2" coordorigin="6011,11259" coordsize="5659,0" path="m6011,11259l11671,11259e" filled="f" stroked="t" strokeweight=".713954pt" strokecolor="#4B4B4B">
                <v:path arrowok="t"/>
              </v:shape>
            </v:group>
            <v:group style="position:absolute;left:328;top:11508;width:4260;height:2" coordorigin="328,11508" coordsize="4260,2">
              <v:shape style="position:absolute;left:328;top:11508;width:4260;height:2" coordorigin="328,11508" coordsize="4260,0" path="m328,11508l4588,11508e" filled="f" stroked="t" strokeweight=".951939pt" strokecolor="#545454">
                <v:path arrowok="t"/>
              </v:shape>
            </v:group>
            <v:group style="position:absolute;left:4531;top:11508;width:343;height:2" coordorigin="4531,11508" coordsize="343,2">
              <v:shape style="position:absolute;left:4531;top:11508;width:343;height:2" coordorigin="4531,11508" coordsize="343,0" path="m4531,11508l4874,11508e" filled="f" stroked="t" strokeweight=".47597pt" strokecolor="#232323">
                <v:path arrowok="t"/>
              </v:shape>
            </v:group>
            <v:group style="position:absolute;left:4817;top:11508;width:357;height:2" coordorigin="4817,11508" coordsize="357,2">
              <v:shape style="position:absolute;left:4817;top:11508;width:357;height:2" coordorigin="4817,11508" coordsize="357,0" path="m4817,11508l5174,11508e" filled="f" stroked="t" strokeweight=".47597pt" strokecolor="#3B3B3B">
                <v:path arrowok="t"/>
              </v:shape>
            </v:group>
            <v:group style="position:absolute;left:5064;top:11503;width:5940;height:2" coordorigin="5064,11503" coordsize="5940,2">
              <v:shape style="position:absolute;left:5064;top:11503;width:5940;height:2" coordorigin="5064,11503" coordsize="5940,0" path="m5064,11503l11004,11503e" filled="f" stroked="t" strokeweight=".951939pt" strokecolor="#575757">
                <v:path arrowok="t"/>
              </v:shape>
            </v:group>
            <v:group style="position:absolute;left:10938;top:11498;width:728;height:2" coordorigin="10938,11498" coordsize="728,2">
              <v:shape style="position:absolute;left:10938;top:11498;width:728;height:2" coordorigin="10938,11498" coordsize="728,0" path="m10938,11498l11666,11498e" filled="f" stroked="t" strokeweight=".47597pt" strokecolor="#3F3F3F">
                <v:path arrowok="t"/>
              </v:shape>
            </v:group>
            <v:group style="position:absolute;left:11661;top:11216;width:2;height:316" coordorigin="11661,11216" coordsize="2,316">
              <v:shape style="position:absolute;left:11661;top:11216;width:2;height:316" coordorigin="11661,11216" coordsize="0,316" path="m11661,11532l11661,11216e" filled="f" stroked="t" strokeweight=".47597pt" strokecolor="#3F3F3F">
                <v:path arrowok="t"/>
              </v:shape>
            </v:group>
            <v:group style="position:absolute;left:328;top:11871;width:524;height:2" coordorigin="328,11871" coordsize="524,2">
              <v:shape style="position:absolute;left:328;top:11871;width:524;height:2" coordorigin="328,11871" coordsize="524,0" path="m328,11871l852,11871e" filled="f" stroked="t" strokeweight=".237985pt" strokecolor="#545454">
                <v:path arrowok="t"/>
              </v:shape>
            </v:group>
            <v:group style="position:absolute;left:838;top:11871;width:4308;height:2" coordorigin="838,11871" coordsize="4308,2">
              <v:shape style="position:absolute;left:838;top:11871;width:4308;height:2" coordorigin="838,11871" coordsize="4308,0" path="m838,11871l5145,11871e" filled="f" stroked="t" strokeweight=".237985pt" strokecolor="#6B6B6B">
                <v:path arrowok="t"/>
              </v:shape>
            </v:group>
            <v:group style="position:absolute;left:5145;top:11871;width:2090;height:2" coordorigin="5145,11871" coordsize="2090,2">
              <v:shape style="position:absolute;left:5145;top:11871;width:2090;height:2" coordorigin="5145,11871" coordsize="2090,0" path="m5145,11871l7235,11871e" filled="f" stroked="t" strokeweight=".237985pt" strokecolor="#000000">
                <v:path arrowok="t"/>
              </v:shape>
            </v:group>
            <v:group style="position:absolute;left:7230;top:11489;width:2;height:387" coordorigin="7230,11489" coordsize="2,387">
              <v:shape style="position:absolute;left:7230;top:11489;width:2;height:387" coordorigin="7230,11489" coordsize="0,387" path="m7230,11876l7230,11489e" filled="f" stroked="t" strokeweight=".237985pt" strokecolor="#575757">
                <v:path arrowok="t"/>
              </v:shape>
            </v:group>
            <v:group style="position:absolute;left:7230;top:11871;width:433;height:2" coordorigin="7230,11871" coordsize="433,2">
              <v:shape style="position:absolute;left:7230;top:11871;width:433;height:2" coordorigin="7230,11871" coordsize="433,0" path="m7230,11871l7663,11871e" filled="f" stroked="t" strokeweight=".237985pt" strokecolor="#5B5B5B">
                <v:path arrowok="t"/>
              </v:shape>
            </v:group>
            <v:group style="position:absolute;left:7663;top:11871;width:3979;height:2" coordorigin="7663,11871" coordsize="3979,2">
              <v:shape style="position:absolute;left:7663;top:11871;width:3979;height:2" coordorigin="7663,11871" coordsize="3979,0" path="m7663,11871l11642,11871e" filled="f" stroked="t" strokeweight=".237985pt" strokecolor="#000000">
                <v:path arrowok="t"/>
              </v:shape>
            </v:group>
            <v:group style="position:absolute;left:11664;top:5957;width:2;height:10475" coordorigin="11664,5957" coordsize="2,10475">
              <v:shape style="position:absolute;left:11664;top:5957;width:2;height:10475" coordorigin="11664,5957" coordsize="0,10475" path="m11664,16432l11664,5957e" filled="f" stroked="t" strokeweight=".47597pt" strokecolor="#575757">
                <v:path arrowok="t"/>
              </v:shape>
            </v:group>
            <v:group style="position:absolute;left:338;top:11842;width:2;height:884" coordorigin="338,11842" coordsize="2,884">
              <v:shape style="position:absolute;left:338;top:11842;width:2;height:884" coordorigin="338,11842" coordsize="0,884" path="m338,12727l338,11842e" filled="f" stroked="t" strokeweight=".47597pt" strokecolor="#343434">
                <v:path arrowok="t"/>
              </v:shape>
            </v:group>
            <v:group style="position:absolute;left:850;top:11498;width:2;height:4939" coordorigin="850,11498" coordsize="2,4939">
              <v:shape style="position:absolute;left:850;top:11498;width:2;height:4939" coordorigin="850,11498" coordsize="0,4939" path="m850,16437l850,11498e" filled="f" stroked="t" strokeweight=".713954pt" strokecolor="#4B4B4B">
                <v:path arrowok="t"/>
              </v:shape>
            </v:group>
            <v:group style="position:absolute;left:1402;top:11460;width:2;height:2414" coordorigin="1402,11460" coordsize="2,2414">
              <v:shape style="position:absolute;left:1402;top:11460;width:2;height:2414" coordorigin="1402,11460" coordsize="0,2414" path="m1402,13874l1402,11460e" filled="f" stroked="t" strokeweight=".951939pt" strokecolor="#575757">
                <v:path arrowok="t"/>
              </v:shape>
            </v:group>
            <v:group style="position:absolute;left:7230;top:11871;width:2;height:3796" coordorigin="7230,11871" coordsize="2,3796">
              <v:shape style="position:absolute;left:7230;top:11871;width:2;height:3796" coordorigin="7230,11871" coordsize="0,3796" path="m7230,15667l7230,11871e" filled="f" stroked="t" strokeweight=".237985pt" strokecolor="#000000">
                <v:path arrowok="t"/>
              </v:shape>
            </v:group>
            <v:group style="position:absolute;left:11664;top:11842;width:2;height:416" coordorigin="11664,11842" coordsize="2,416">
              <v:shape style="position:absolute;left:11664;top:11842;width:2;height:416" coordorigin="11664,11842" coordsize="0,416" path="m11664,12258l11664,11842e" filled="f" stroked="t" strokeweight=".951939pt" strokecolor="#707070">
                <v:path arrowok="t"/>
              </v:shape>
            </v:group>
            <v:group style="position:absolute;left:11666;top:12201;width:2;height:311" coordorigin="11666,12201" coordsize="2,311">
              <v:shape style="position:absolute;left:11666;top:12201;width:2;height:311" coordorigin="11666,12201" coordsize="0,311" path="m11666,12512l11666,12201e" filled="f" stroked="t" strokeweight=".47597pt" strokecolor="#383838">
                <v:path arrowok="t"/>
              </v:shape>
            </v:group>
            <v:group style="position:absolute;left:2085;top:12669;width:2;height:201" coordorigin="2085,12669" coordsize="2,201">
              <v:shape style="position:absolute;left:2085;top:12669;width:2;height:201" coordorigin="2085,12669" coordsize="0,201" path="m2085,12870l2085,12669e" filled="f" stroked="t" strokeweight=".47597pt" strokecolor="#444444">
                <v:path arrowok="t"/>
              </v:shape>
            </v:group>
            <v:group style="position:absolute;left:340;top:13358;width:2;height:325" coordorigin="340,13358" coordsize="2,325">
              <v:shape style="position:absolute;left:340;top:13358;width:2;height:325" coordorigin="340,13358" coordsize="0,325" path="m340,13683l340,13358e" filled="f" stroked="t" strokeweight=".47597pt" strokecolor="#3B3B3B">
                <v:path arrowok="t"/>
              </v:shape>
            </v:group>
            <v:group style="position:absolute;left:850;top:13358;width:2;height:325" coordorigin="850,13358" coordsize="2,325">
              <v:shape style="position:absolute;left:850;top:13358;width:2;height:325" coordorigin="850,13358" coordsize="0,325" path="m850,13683l850,13358e" filled="f" stroked="t" strokeweight=".951939pt" strokecolor="#606060">
                <v:path arrowok="t"/>
              </v:shape>
            </v:group>
            <v:group style="position:absolute;left:2087;top:12813;width:2;height:1119" coordorigin="2087,12813" coordsize="2,1119">
              <v:shape style="position:absolute;left:2087;top:12813;width:2;height:1119" coordorigin="2087,12813" coordsize="0,1119" path="m2087,13932l2087,12813e" filled="f" stroked="t" strokeweight=".951939pt" strokecolor="#5B5B5B">
                <v:path arrowok="t"/>
              </v:shape>
            </v:group>
            <v:group style="position:absolute;left:338;top:13626;width:2;height:249" coordorigin="338,13626" coordsize="2,249">
              <v:shape style="position:absolute;left:338;top:13626;width:2;height:249" coordorigin="338,13626" coordsize="0,249" path="m338,13874l338,13626e" filled="f" stroked="t" strokeweight=".47597pt" strokecolor="#282828">
                <v:path arrowok="t"/>
              </v:shape>
            </v:group>
            <v:group style="position:absolute;left:852;top:11498;width:2;height:4939" coordorigin="852,11498" coordsize="2,4939">
              <v:shape style="position:absolute;left:852;top:11498;width:2;height:4939" coordorigin="852,11498" coordsize="0,4939" path="m852,16437l852,11498e" filled="f" stroked="t" strokeweight=".47597pt" strokecolor="#484848">
                <v:path arrowok="t"/>
              </v:shape>
            </v:group>
            <v:group style="position:absolute;left:333;top:13829;width:1761;height:2" coordorigin="333,13829" coordsize="1761,2">
              <v:shape style="position:absolute;left:333;top:13829;width:1761;height:2" coordorigin="333,13829" coordsize="1761,0" path="m333,13829l2094,13829e" filled="f" stroked="t" strokeweight=".951939pt" strokecolor="#5B5B5B">
                <v:path arrowok="t"/>
              </v:shape>
            </v:group>
            <v:group style="position:absolute;left:1404;top:13802;width:2;height:387" coordorigin="1404,13802" coordsize="2,387">
              <v:shape style="position:absolute;left:1404;top:13802;width:2;height:387" coordorigin="1404,13802" coordsize="0,387" path="m1404,14190l1404,13802e" filled="f" stroked="t" strokeweight=".47597pt" strokecolor="#2B2B2B">
                <v:path arrowok="t"/>
              </v:shape>
            </v:group>
            <v:group style="position:absolute;left:2085;top:13802;width:2;height:296" coordorigin="2085,13802" coordsize="2,296">
              <v:shape style="position:absolute;left:2085;top:13802;width:2;height:296" coordorigin="2085,13802" coordsize="0,296" path="m2085,14099l2085,13802e" filled="f" stroked="t" strokeweight=".713954pt" strokecolor="#444444">
                <v:path arrowok="t"/>
              </v:shape>
            </v:group>
            <v:group style="position:absolute;left:852;top:14042;width:2;height:148" coordorigin="852,14042" coordsize="2,148">
              <v:shape style="position:absolute;left:852;top:14042;width:2;height:148" coordorigin="852,14042" coordsize="0,148" path="m852,14190l852,14042e" filled="f" stroked="t" strokeweight=".47597pt" strokecolor="#343434">
                <v:path arrowok="t"/>
              </v:shape>
            </v:group>
            <v:group style="position:absolute;left:2090;top:14042;width:2;height:148" coordorigin="2090,14042" coordsize="2,148">
              <v:shape style="position:absolute;left:2090;top:14042;width:2;height:148" coordorigin="2090,14042" coordsize="0,148" path="m2090,14190l2090,14042e" filled="f" stroked="t" strokeweight=".47597pt" strokecolor="#2B2B2B">
                <v:path arrowok="t"/>
              </v:shape>
            </v:group>
            <v:group style="position:absolute;left:1404;top:14132;width:2;height:191" coordorigin="1404,14132" coordsize="2,191">
              <v:shape style="position:absolute;left:1404;top:14132;width:2;height:191" coordorigin="1404,14132" coordsize="0,191" path="m1404,14324l1404,14132e" filled="f" stroked="t" strokeweight=".47597pt" strokecolor="#484848">
                <v:path arrowok="t"/>
              </v:shape>
            </v:group>
            <v:group style="position:absolute;left:2090;top:14132;width:2;height:1100" coordorigin="2090,14132" coordsize="2,1100">
              <v:shape style="position:absolute;left:2090;top:14132;width:2;height:1100" coordorigin="2090,14132" coordsize="0,1100" path="m2090,15232l2090,14132e" filled="f" stroked="t" strokeweight=".713954pt" strokecolor="#575757">
                <v:path arrowok="t"/>
              </v:shape>
            </v:group>
            <v:group style="position:absolute;left:1404;top:14266;width:2;height:966" coordorigin="1404,14266" coordsize="2,966">
              <v:shape style="position:absolute;left:1404;top:14266;width:2;height:966" coordorigin="1404,14266" coordsize="0,966" path="m1404,15232l1404,14266e" filled="f" stroked="t" strokeweight=".951939pt" strokecolor="#5B5B5B">
                <v:path arrowok="t"/>
              </v:shape>
            </v:group>
            <v:group style="position:absolute;left:11668;top:14826;width:2;height:540" coordorigin="11668,14826" coordsize="2,540">
              <v:shape style="position:absolute;left:11668;top:14826;width:2;height:540" coordorigin="11668,14826" coordsize="0,540" path="m11668,15366l11668,14826e" filled="f" stroked="t" strokeweight=".951939pt" strokecolor="#707070">
                <v:path arrowok="t"/>
              </v:shape>
            </v:group>
            <v:group style="position:absolute;left:1404;top:15175;width:2;height:521" coordorigin="1404,15175" coordsize="2,521">
              <v:shape style="position:absolute;left:1404;top:15175;width:2;height:521" coordorigin="1404,15175" coordsize="0,521" path="m1404,15696l1404,15175e" filled="f" stroked="t" strokeweight=".47597pt" strokecolor="#2B2B2B">
                <v:path arrowok="t"/>
              </v:shape>
            </v:group>
            <v:group style="position:absolute;left:2090;top:15175;width:2;height:258" coordorigin="2090,15175" coordsize="2,258">
              <v:shape style="position:absolute;left:2090;top:15175;width:2;height:258" coordorigin="2090,15175" coordsize="0,258" path="m2090,15433l2090,15175e" filled="f" stroked="t" strokeweight=".47597pt" strokecolor="#343434">
                <v:path arrowok="t"/>
              </v:shape>
            </v:group>
            <v:group style="position:absolute;left:852;top:15375;width:2;height:320" coordorigin="852,15375" coordsize="2,320">
              <v:shape style="position:absolute;left:852;top:15375;width:2;height:320" coordorigin="852,15375" coordsize="0,320" path="m852,15696l852,15375e" filled="f" stroked="t" strokeweight=".47597pt" strokecolor="#1F1F1F">
                <v:path arrowok="t"/>
              </v:shape>
            </v:group>
            <v:group style="position:absolute;left:2090;top:15375;width:2;height:320" coordorigin="2090,15375" coordsize="2,320">
              <v:shape style="position:absolute;left:2090;top:15375;width:2;height:320" coordorigin="2090,15375" coordsize="0,320" path="m2090,15696l2090,15375e" filled="f" stroked="t" strokeweight=".47597pt" strokecolor="#1F1F1F">
                <v:path arrowok="t"/>
              </v:shape>
            </v:group>
            <v:group style="position:absolute;left:11637;top:15404;width:2;height:263" coordorigin="11637,15404" coordsize="2,263">
              <v:shape style="position:absolute;left:11637;top:15404;width:2;height:263" coordorigin="11637,15404" coordsize="0,263" path="m11637,15667l11637,15404e" filled="f" stroked="t" strokeweight=".237985pt" strokecolor="#000000">
                <v:path arrowok="t"/>
              </v:shape>
            </v:group>
            <v:group style="position:absolute;left:338;top:16430;width:1799;height:2" coordorigin="338,16430" coordsize="1799,2">
              <v:shape style="position:absolute;left:338;top:16430;width:1799;height:2" coordorigin="338,16430" coordsize="1799,0" path="m338,16430l2137,16430e" filled="f" stroked="t" strokeweight=".951939pt" strokecolor="#5B5B5B">
                <v:path arrowok="t"/>
              </v:shape>
            </v:group>
            <v:group style="position:absolute;left:345;top:15638;width:2;height:798" coordorigin="345,15638" coordsize="2,798">
              <v:shape style="position:absolute;left:345;top:15638;width:2;height:798" coordorigin="345,15638" coordsize="0,798" path="m345,16437l345,15638e" filled="f" stroked="t" strokeweight=".47597pt" strokecolor="#3B3B3B">
                <v:path arrowok="t"/>
              </v:shape>
            </v:group>
            <v:group style="position:absolute;left:1406;top:15614;width:2;height:827" coordorigin="1406,15614" coordsize="2,827">
              <v:shape style="position:absolute;left:1406;top:15614;width:2;height:827" coordorigin="1406,15614" coordsize="0,827" path="m1406,16442l1406,15614e" filled="f" stroked="t" strokeweight=".951939pt" strokecolor="#606060">
                <v:path arrowok="t"/>
              </v:shape>
            </v:group>
            <v:group style="position:absolute;left:2090;top:15638;width:2;height:808" coordorigin="2090,15638" coordsize="2,808">
              <v:shape style="position:absolute;left:2090;top:15638;width:2;height:808" coordorigin="2090,15638" coordsize="0,808" path="m2090,16446l2090,15638e" filled="f" stroked="t" strokeweight=".713954pt" strokecolor="#575757">
                <v:path arrowok="t"/>
              </v:shape>
            </v:group>
            <v:group style="position:absolute;left:2042;top:16432;width:533;height:2" coordorigin="2042,16432" coordsize="533,2">
              <v:shape style="position:absolute;left:2042;top:16432;width:533;height:2" coordorigin="2042,16432" coordsize="533,0" path="m2042,16432l2575,16432e" filled="f" stroked="t" strokeweight=".47597pt" strokecolor="#2F2F2F">
                <v:path arrowok="t"/>
              </v:shape>
            </v:group>
            <v:group style="position:absolute;left:7230;top:15667;width:2;height:755" coordorigin="7230,15667" coordsize="2,755">
              <v:shape style="position:absolute;left:7230;top:15667;width:2;height:755" coordorigin="7230,15667" coordsize="0,755" path="m7230,16422l7230,15667e" filled="f" stroked="t" strokeweight=".237985pt" strokecolor="#606060">
                <v:path arrowok="t"/>
              </v:shape>
            </v:group>
            <v:group style="position:absolute;left:5117;top:16430;width:524;height:2" coordorigin="5117,16430" coordsize="524,2">
              <v:shape style="position:absolute;left:5117;top:16430;width:524;height:2" coordorigin="5117,16430" coordsize="524,0" path="m5117,16430l5640,16430e" filled="f" stroked="t" strokeweight=".713954pt" strokecolor="#646464">
                <v:path arrowok="t"/>
              </v:shape>
            </v:group>
            <v:group style="position:absolute;left:7635;top:16427;width:628;height:2" coordorigin="7635,16427" coordsize="628,2">
              <v:shape style="position:absolute;left:7635;top:16427;width:628;height:2" coordorigin="7635,16427" coordsize="628,0" path="m7635,16427l8263,16427e" filled="f" stroked="t" strokeweight=".47597pt" strokecolor="#444444">
                <v:path arrowok="t"/>
              </v:shape>
            </v:group>
            <v:group style="position:absolute;left:2518;top:16427;width:9167;height:2" coordorigin="2518,16427" coordsize="9167,2">
              <v:shape style="position:absolute;left:2518;top:16427;width:9167;height:2" coordorigin="2518,16427" coordsize="9167,0" path="m2518,16427l11685,16427e" filled="f" stroked="t" strokeweight=".713954pt" strokecolor="#646464">
                <v:path arrowok="t"/>
              </v:shape>
            </v:group>
            <v:group style="position:absolute;left:11668;top:9777;width:2;height:6655" coordorigin="11668,9777" coordsize="2,6655">
              <v:shape style="position:absolute;left:11668;top:9777;width:2;height:6655" coordorigin="11668,9777" coordsize="0,6655" path="m11668,16432l11668,9777e" filled="f" stroked="t" strokeweight=".713954pt" strokecolor="#545454">
                <v:path arrowok="t"/>
              </v:shape>
            </v:group>
            <v:group style="position:absolute;left:10009;top:12666;width:2;height:202" coordorigin="10009,12666" coordsize="2,202">
              <v:shape style="position:absolute;left:10009;top:12666;width:2;height:202" coordorigin="10009,12666" coordsize="0,202" path="m10009,12868l10009,12666e" filled="f" stroked="t" strokeweight=".643750pt" strokecolor="#CFD4D1">
                <v:path arrowok="t"/>
              </v:shape>
            </v:group>
            <v:group style="position:absolute;left:9266;top:12951;width:2;height:242" coordorigin="9266,12951" coordsize="2,242">
              <v:shape style="position:absolute;left:9266;top:12951;width:2;height:242" coordorigin="9266,12951" coordsize="0,242" path="m9266,13193l9266,12951e" filled="f" stroked="t" strokeweight="1.27pt" strokecolor="#EBEDED">
                <v:path arrowok="t"/>
              </v:shape>
            </v:group>
            <v:group style="position:absolute;left:8781;top:13332;width:2;height:498" coordorigin="8781,13332" coordsize="2,498">
              <v:shape style="position:absolute;left:8781;top:13332;width:2;height:498" coordorigin="8781,13332" coordsize="0,498" path="m8781,13830l8781,13332e" filled="f" stroked="t" strokeweight="3.58466pt" strokecolor="#EBEDED">
                <v:path arrowok="t"/>
              </v:shape>
            </v:group>
            <v:group style="position:absolute;left:10802;top:13648;width:2;height:259" coordorigin="10802,13648" coordsize="2,259">
              <v:shape style="position:absolute;left:10802;top:13648;width:2;height:259" coordorigin="10802,13648" coordsize="0,259" path="m10802,13907l10802,13648e" filled="f" stroked="t" strokeweight="2.073625pt" strokecolor="#CFD4D1">
                <v:path arrowok="t"/>
              </v:shape>
            </v:group>
            <v:group style="position:absolute;left:10829;top:13759;width:2;height:390" coordorigin="10829,13759" coordsize="2,390">
              <v:shape style="position:absolute;left:10829;top:13759;width:2;height:390" coordorigin="10829,13759" coordsize="0,390" path="m10829,14150l10829,13759e" filled="f" stroked="t" strokeweight="1.7675pt" strokecolor="#EBEDED">
                <v:path arrowok="t"/>
              </v:shape>
            </v:group>
            <v:group style="position:absolute;left:9462;top:14185;width:2;height:162" coordorigin="9462,14185" coordsize="2,162">
              <v:shape style="position:absolute;left:9462;top:14185;width:2;height:162" coordorigin="9462,14185" coordsize="0,162" path="m9462,14346l9462,14185e" filled="f" stroked="t" strokeweight="2.360320pt" strokecolor="#EBEDED">
                <v:path arrowok="t"/>
              </v:shape>
            </v:group>
            <v:group style="position:absolute;left:9755;top:14185;width:2;height:162" coordorigin="9755,14185" coordsize="2,162">
              <v:shape style="position:absolute;left:9755;top:14185;width:2;height:162" coordorigin="9755,14185" coordsize="0,162" path="m9755,14185l9755,14346,9755,14185xe" filled="t" fillcolor="#EBEDED" stroked="f">
                <v:path arrowok="t"/>
                <v:fill/>
              </v:shape>
            </v:group>
            <v:group style="position:absolute;left:10672;top:14392;width:2;height:135" coordorigin="10672,14392" coordsize="2,135">
              <v:shape style="position:absolute;left:10672;top:14392;width:2;height:135" coordorigin="10672,14392" coordsize="0,135" path="m10672,14526l10672,14392e" filled="f" stroked="t" strokeweight="2.1475pt" strokecolor="#EB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77797C"/>
          <w:w w:val="114"/>
          <w:position w:val="2"/>
        </w:rPr>
        <w:t>l</w:t>
      </w:r>
      <w:r>
        <w:rPr>
          <w:rFonts w:ascii="Arial" w:hAnsi="Arial" w:cs="Arial" w:eastAsia="Arial"/>
          <w:sz w:val="22"/>
          <w:szCs w:val="22"/>
          <w:color w:val="77797C"/>
          <w:spacing w:val="-13"/>
          <w:w w:val="113"/>
          <w:position w:val="2"/>
        </w:rPr>
        <w:t>ı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82"/>
          <w:position w:val="2"/>
        </w:rPr>
        <w:t>faiye</w:t>
      </w:r>
      <w:r>
        <w:rPr>
          <w:rFonts w:ascii="Arial" w:hAnsi="Arial" w:cs="Arial" w:eastAsia="Arial"/>
          <w:sz w:val="22"/>
          <w:szCs w:val="22"/>
          <w:color w:val="444444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444444"/>
          <w:spacing w:val="27"/>
          <w:w w:val="100"/>
          <w:position w:val="2"/>
        </w:rPr>
        <w:t> </w:t>
      </w:r>
      <w:r>
        <w:rPr>
          <w:rFonts w:ascii="Courier New" w:hAnsi="Courier New" w:cs="Courier New" w:eastAsia="Courier New"/>
          <w:sz w:val="10"/>
          <w:szCs w:val="10"/>
          <w:color w:val="444F64"/>
          <w:spacing w:val="6"/>
          <w:w w:val="79"/>
          <w:position w:val="0"/>
        </w:rPr>
        <w:t>•</w:t>
      </w:r>
      <w:r>
        <w:rPr>
          <w:rFonts w:ascii="Courier New" w:hAnsi="Courier New" w:cs="Courier New" w:eastAsia="Courier New"/>
          <w:sz w:val="10"/>
          <w:szCs w:val="10"/>
          <w:color w:val="77797C"/>
          <w:spacing w:val="0"/>
          <w:w w:val="155"/>
          <w:position w:val="0"/>
        </w:rPr>
        <w:t>v</w:t>
      </w:r>
      <w:r>
        <w:rPr>
          <w:rFonts w:ascii="Courier New" w:hAnsi="Courier New" w:cs="Courier New" w:eastAsia="Courier New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562" w:lineRule="exact"/>
        <w:ind w:right="-123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4D5BA8"/>
          <w:spacing w:val="-130"/>
          <w:w w:val="52"/>
          <w:position w:val="1"/>
        </w:rPr>
        <w:t>-</w:t>
      </w:r>
      <w:r>
        <w:rPr>
          <w:rFonts w:ascii="Arial" w:hAnsi="Arial" w:cs="Arial" w:eastAsia="Arial"/>
          <w:sz w:val="24"/>
          <w:szCs w:val="24"/>
          <w:color w:val="595B5B"/>
          <w:spacing w:val="-73"/>
          <w:w w:val="79"/>
          <w:b/>
          <w:bCs/>
          <w:position w:val="18"/>
        </w:rPr>
        <w:t>B</w:t>
      </w:r>
      <w:r>
        <w:rPr>
          <w:rFonts w:ascii="Times New Roman" w:hAnsi="Times New Roman" w:cs="Times New Roman" w:eastAsia="Times New Roman"/>
          <w:sz w:val="55"/>
          <w:szCs w:val="55"/>
          <w:color w:val="4D5BA8"/>
          <w:spacing w:val="0"/>
          <w:w w:val="52"/>
          <w:position w:val="1"/>
        </w:rPr>
        <w:t>---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54" w:after="0" w:line="240" w:lineRule="auto"/>
        <w:ind w:right="-20"/>
        <w:jc w:val="left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66"/>
          <w:b/>
          <w:bCs/>
          <w:i/>
        </w:rPr>
        <w:t>miri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60"/>
          <w:cols w:num="3" w:equalWidth="0">
            <w:col w:w="3021" w:space="367"/>
            <w:col w:w="381" w:space="256"/>
            <w:col w:w="7515"/>
          </w:cols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3.837936pt;margin-top:-14.604268pt;width:21.308226pt;height:42.5pt;mso-position-horizontal-relative:page;mso-position-vertical-relative:paragraph;z-index:-16324" type="#_x0000_t202" filled="f" stroked="f">
            <v:textbox inset="0,0,0,0">
              <w:txbxContent>
                <w:p>
                  <w:pPr>
                    <w:spacing w:before="0" w:after="0" w:line="850" w:lineRule="exact"/>
                    <w:ind w:right="-168"/>
                    <w:jc w:val="left"/>
                    <w:rPr>
                      <w:rFonts w:ascii="Arial" w:hAnsi="Arial" w:cs="Arial" w:eastAsia="Arial"/>
                      <w:sz w:val="85"/>
                      <w:szCs w:val="85"/>
                    </w:rPr>
                  </w:pPr>
                  <w:rPr/>
                  <w:r>
                    <w:rPr>
                      <w:rFonts w:ascii="Arial" w:hAnsi="Arial" w:cs="Arial" w:eastAsia="Arial"/>
                      <w:sz w:val="85"/>
                      <w:szCs w:val="85"/>
                      <w:color w:val="363636"/>
                      <w:spacing w:val="0"/>
                      <w:w w:val="18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5"/>
                      <w:szCs w:val="8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66" w:lineRule="exact"/>
        <w:ind w:left="3318" w:right="-20"/>
        <w:jc w:val="left"/>
        <w:tabs>
          <w:tab w:pos="96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5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4"/>
          <w:position w:val="-5"/>
        </w:rPr>
        <w:t>G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313"/>
          <w:position w:val="-5"/>
        </w:rPr>
        <w:t>I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61"/>
          <w:b/>
          <w:bCs/>
          <w:position w:val="0"/>
        </w:rPr>
        <w:t>tl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61"/>
          <w:b/>
          <w:bCs/>
          <w:position w:val="0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464646"/>
          <w:spacing w:val="0"/>
          <w:w w:val="161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565656"/>
          <w:spacing w:val="0"/>
          <w:w w:val="259"/>
          <w:position w:val="0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20" w:bottom="280" w:left="620" w:right="180"/>
        </w:sectPr>
      </w:pPr>
      <w:rPr/>
    </w:p>
    <w:p>
      <w:pPr>
        <w:spacing w:before="0" w:after="0" w:line="153" w:lineRule="exact"/>
        <w:ind w:left="830" w:right="228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IZ</w:t>
      </w:r>
      <w:r>
        <w:rPr>
          <w:rFonts w:ascii="Arial" w:hAnsi="Arial" w:cs="Arial" w:eastAsia="Arial"/>
          <w:sz w:val="15"/>
          <w:szCs w:val="15"/>
          <w:color w:val="363636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</w:rPr>
        <w:t>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0" w:lineRule="exact"/>
        <w:ind w:left="560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  <w:cols w:num="2" w:equalWidth="0">
            <w:col w:w="1605" w:space="1566"/>
            <w:col w:w="7949"/>
          </w:cols>
        </w:sectPr>
      </w:pPr>
      <w:rPr/>
    </w:p>
    <w:p>
      <w:pPr>
        <w:spacing w:before="0" w:after="0" w:line="208" w:lineRule="exact"/>
        <w:ind w:left="604" w:right="5515"/>
        <w:jc w:val="center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  <w:position w:val="4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4" w:after="0" w:line="460" w:lineRule="atLeast"/>
        <w:ind w:left="128" w:right="3497" w:firstLine="-19"/>
        <w:jc w:val="left"/>
        <w:tabs>
          <w:tab w:pos="1480" w:val="left"/>
          <w:tab w:pos="2840" w:val="left"/>
          <w:tab w:pos="4180" w:val="left"/>
          <w:tab w:pos="522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14:54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0"/>
        </w:rPr>
        <w:t>rel: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3540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Meriç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5711117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üzer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Dogı1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1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Meriç_Mah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5712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Born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3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28" w:right="1592" w:firstLine="-5"/>
        <w:jc w:val="left"/>
        <w:tabs>
          <w:tab w:pos="1460" w:val="left"/>
          <w:tab w:pos="3300" w:val="left"/>
          <w:tab w:pos="384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:Dikkatsiz.lik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2" w:lineRule="exact"/>
        <w:ind w:left="3313" w:right="-20"/>
        <w:jc w:val="left"/>
        <w:tabs>
          <w:tab w:pos="5820" w:val="left"/>
          <w:tab w:pos="7200" w:val="left"/>
          <w:tab w:pos="7740" w:val="left"/>
          <w:tab w:pos="92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896698pt;margin-top:6.668298pt;width:88.637599pt;height:21.238404pt;mso-position-horizontal-relative:page;mso-position-vertical-relative:paragraph;z-index:-16323" type="#_x0000_t202" filled="f" stroked="f">
            <v:textbox inset="0,0,0,0">
              <w:txbxContent>
                <w:p>
                  <w:pPr>
                    <w:spacing w:before="0" w:after="0" w:line="425" w:lineRule="exact"/>
                    <w:ind w:right="-104"/>
                    <w:jc w:val="left"/>
                    <w:tabs>
                      <w:tab w:pos="580" w:val="left"/>
                      <w:tab w:pos="170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64646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6464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6464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65656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6565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6565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C1C1C1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7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226"/>
          <w:position w:val="-3"/>
        </w:rPr>
        <w:t>"---</w: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99"/>
          <w:position w:val="-3"/>
        </w:rPr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99"/>
          <w:u w:val="single" w:color="0000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u w:val="single" w:color="0000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u w:val="single" w:color="000000"/>
          <w:position w:val="-3"/>
        </w:rPr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C1C1C1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530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B1B1B1"/>
          <w:spacing w:val="-169"/>
          <w:w w:val="53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339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B1B1B1"/>
          <w:spacing w:val="-180"/>
          <w:w w:val="339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B1B1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339"/>
          <w:position w:val="-3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63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"/>
        </w:rPr>
        <w:t>:15:45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240" w:lineRule="auto"/>
        <w:ind w:left="118" w:right="-20"/>
        <w:jc w:val="left"/>
        <w:tabs>
          <w:tab w:pos="1860" w:val="left"/>
          <w:tab w:pos="5380" w:val="left"/>
          <w:tab w:pos="7760" w:val="left"/>
          <w:tab w:pos="10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3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8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-12"/>
          <w:w w:val="60"/>
          <w:position w:val="-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1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8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u w:val="single" w:color="4F4F4F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4F4F4F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u w:val="single" w:color="4F4F4F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50"/>
          <w:position w:val="-6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832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Çvs: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1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09" w:right="2330" w:firstLine="1723"/>
        <w:jc w:val="left"/>
        <w:tabs>
          <w:tab w:pos="1820" w:val="left"/>
          <w:tab w:pos="440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14:58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123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1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5"/>
          <w:position w:val="-1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4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C1C1C1"/>
          <w:spacing w:val="9"/>
          <w:w w:val="48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342" w:right="45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1837" w:right="4169" w:firstLine="2537"/>
        <w:jc w:val="left"/>
        <w:tabs>
          <w:tab w:pos="3280" w:val="left"/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1" w:lineRule="auto"/>
        <w:ind w:left="109" w:right="2544" w:firstLine="147"/>
        <w:jc w:val="left"/>
        <w:tabs>
          <w:tab w:pos="1800" w:val="left"/>
          <w:tab w:pos="43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0"/>
        </w:rPr>
        <w:t>pkı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Amiıini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9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4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5" w:lineRule="exact"/>
        <w:ind w:left="118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3" w:after="0" w:line="240" w:lineRule="auto"/>
        <w:ind w:left="4335" w:right="39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0" w:lineRule="auto"/>
        <w:ind w:left="5226" w:right="1119" w:firstLine="-5112"/>
        <w:jc w:val="left"/>
        <w:tabs>
          <w:tab w:pos="2300" w:val="left"/>
          <w:tab w:pos="4360" w:val="left"/>
          <w:tab w:pos="6260" w:val="left"/>
          <w:tab w:pos="7760" w:val="left"/>
          <w:tab w:pos="7820" w:val="left"/>
          <w:tab w:pos="9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0"/>
        </w:rPr>
        <w:t>IKöjJ_ü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_IK.K.T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1"/>
          <w:w w:val="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co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6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55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3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8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</w:sectPr>
      </w:pPr>
      <w:rPr/>
    </w:p>
    <w:p>
      <w:pPr>
        <w:spacing w:before="19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1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  <w:cols w:num="2" w:equalWidth="0">
            <w:col w:w="1809" w:space="4"/>
            <w:col w:w="9307"/>
          </w:cols>
        </w:sectPr>
      </w:pPr>
      <w:rPr/>
    </w:p>
    <w:p>
      <w:pPr>
        <w:spacing w:before="9" w:after="0" w:line="204" w:lineRule="exact"/>
        <w:ind w:left="1870" w:right="92" w:firstLine="-1751"/>
        <w:jc w:val="left"/>
        <w:tabs>
          <w:tab w:pos="1800" w:val="left"/>
          <w:tab w:pos="10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düşüıüle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sön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utuştur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9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0" w:lineRule="atLeast"/>
        <w:ind w:left="142" w:right="4026" w:firstLine="-33"/>
        <w:jc w:val="left"/>
        <w:tabs>
          <w:tab w:pos="186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deli: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"raç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1" w:lineRule="auto"/>
        <w:ind w:left="151" w:right="9478" w:firstLine="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7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8" w:right="-20"/>
        <w:jc w:val="left"/>
        <w:tabs>
          <w:tab w:pos="180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1"/>
        </w:rPr>
        <w:t>26.05.20ı7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21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118" w:right="-20"/>
        <w:jc w:val="left"/>
        <w:tabs>
          <w:tab w:pos="1200" w:val="left"/>
          <w:tab w:pos="444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65" w:right="-4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65656"/>
          <w:w w:val="82"/>
          <w:i/>
        </w:rPr>
        <w:t>·</w:t>
      </w:r>
      <w:r>
        <w:rPr>
          <w:rFonts w:ascii="Arial" w:hAnsi="Arial" w:cs="Arial" w:eastAsia="Arial"/>
          <w:sz w:val="19"/>
          <w:szCs w:val="19"/>
          <w:color w:val="565656"/>
          <w:spacing w:val="-38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46"/>
          <w:i/>
        </w:rPr>
        <w:t>;::;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9" w:lineRule="exact"/>
        <w:ind w:right="27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63636"/>
          <w:w w:val="124"/>
        </w:rPr>
        <w:t>Q</w:t>
      </w:r>
      <w:r>
        <w:rPr>
          <w:rFonts w:ascii="Arial" w:hAnsi="Arial" w:cs="Arial" w:eastAsia="Arial"/>
          <w:sz w:val="7"/>
          <w:szCs w:val="7"/>
          <w:color w:val="363636"/>
          <w:w w:val="125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0" w:after="0" w:line="113" w:lineRule="exact"/>
        <w:ind w:left="265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3"/>
          <w:i/>
          <w:position w:val="-5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216" w:lineRule="exact"/>
        <w:ind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6" w:lineRule="exact"/>
        <w:ind w:left="1131" w:right="-20"/>
        <w:jc w:val="left"/>
        <w:tabs>
          <w:tab w:pos="2740" w:val="left"/>
          <w:tab w:pos="620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44B8E"/>
          <w:spacing w:val="0"/>
          <w:w w:val="57"/>
          <w:b/>
          <w:bCs/>
          <w:i/>
          <w:position w:val="12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444B8E"/>
          <w:spacing w:val="0"/>
          <w:w w:val="100"/>
          <w:b/>
          <w:bCs/>
          <w:i/>
          <w:position w:val="1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444B8E"/>
          <w:spacing w:val="0"/>
          <w:w w:val="100"/>
          <w:b/>
          <w:bCs/>
          <w:i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7"/>
        </w:rPr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4"/>
          <w:b/>
          <w:bCs/>
          <w:position w:val="-3"/>
        </w:rPr>
        <w:t>3</w:t>
      </w:r>
      <w:r>
        <w:rPr>
          <w:rFonts w:ascii="Arial" w:hAnsi="Arial" w:cs="Arial" w:eastAsia="Arial"/>
          <w:sz w:val="28"/>
          <w:szCs w:val="28"/>
          <w:color w:val="363636"/>
          <w:spacing w:val="-33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0"/>
          <w:position w:val="-3"/>
        </w:rPr>
        <w:t>G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0"/>
          <w:position w:val="-3"/>
        </w:rPr>
        <w:t>   </w:t>
      </w:r>
      <w:r>
        <w:rPr>
          <w:rFonts w:ascii="Arial" w:hAnsi="Arial" w:cs="Arial" w:eastAsia="Arial"/>
          <w:sz w:val="25"/>
          <w:szCs w:val="25"/>
          <w:color w:val="363636"/>
          <w:spacing w:val="24"/>
          <w:w w:val="50"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363636"/>
          <w:spacing w:val="0"/>
          <w:w w:val="91"/>
          <w:position w:val="-3"/>
        </w:rPr>
        <w:t>aYI</w:t>
      </w:r>
      <w:r>
        <w:rPr>
          <w:rFonts w:ascii="Arial" w:hAnsi="Arial" w:cs="Arial" w:eastAsia="Arial"/>
          <w:sz w:val="22"/>
          <w:szCs w:val="22"/>
          <w:color w:val="363636"/>
          <w:spacing w:val="-3"/>
          <w:w w:val="91"/>
          <w:position w:val="-3"/>
        </w:rPr>
        <w:t> 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31"/>
          <w:szCs w:val="31"/>
          <w:color w:val="363636"/>
          <w:spacing w:val="-15"/>
          <w:w w:val="100"/>
          <w:i/>
          <w:position w:val="-3"/>
        </w:rPr>
        <w:t> </w:t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100"/>
          <w:i/>
          <w:position w:val="-3"/>
        </w:rPr>
        <w:t>};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  <w:cols w:num="2" w:equalWidth="0">
            <w:col w:w="452" w:space="1517"/>
            <w:col w:w="9151"/>
          </w:cols>
        </w:sectPr>
      </w:pPr>
      <w:rPr/>
    </w:p>
    <w:p>
      <w:pPr>
        <w:spacing w:before="0" w:after="0" w:line="422" w:lineRule="exact"/>
        <w:ind w:left="237" w:right="-12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56"/>
          <w:szCs w:val="56"/>
          <w:color w:val="565656"/>
          <w:spacing w:val="-11"/>
          <w:w w:val="34"/>
          <w:position w:val="-12"/>
        </w:rPr>
        <w:t>·</w:t>
      </w:r>
      <w:r>
        <w:rPr>
          <w:rFonts w:ascii="Arial" w:hAnsi="Arial" w:cs="Arial" w:eastAsia="Arial"/>
          <w:sz w:val="23"/>
          <w:szCs w:val="23"/>
          <w:color w:val="363636"/>
          <w:spacing w:val="-7"/>
          <w:w w:val="52"/>
          <w:position w:val="8"/>
        </w:rPr>
        <w:t>.</w:t>
      </w:r>
      <w:r>
        <w:rPr>
          <w:rFonts w:ascii="Arial" w:hAnsi="Arial" w:cs="Arial" w:eastAsia="Arial"/>
          <w:sz w:val="56"/>
          <w:szCs w:val="56"/>
          <w:color w:val="363636"/>
          <w:spacing w:val="-180"/>
          <w:w w:val="87"/>
          <w:position w:val="-12"/>
        </w:rPr>
        <w:t>-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52"/>
          <w:position w:val="8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26" w:lineRule="exact"/>
        <w:ind w:right="-79"/>
        <w:jc w:val="left"/>
        <w:tabs>
          <w:tab w:pos="11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00"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47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565656"/>
          <w:spacing w:val="0"/>
          <w:w w:val="163"/>
          <w:position w:val="-6"/>
        </w:rPr>
        <w:t>TU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right="-20"/>
        <w:jc w:val="left"/>
        <w:tabs>
          <w:tab w:pos="720" w:val="left"/>
          <w:tab w:pos="3180" w:val="left"/>
        </w:tabs>
        <w:rPr>
          <w:rFonts w:ascii="Times New Roman" w:hAnsi="Times New Roman" w:cs="Times New Roman" w:eastAsia="Times New Roman"/>
          <w:sz w:val="83"/>
          <w:szCs w:val="83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565B75"/>
          <w:spacing w:val="0"/>
          <w:w w:val="61"/>
          <w:i/>
          <w:position w:val="5"/>
        </w:rPr>
        <w:t>J</w:t>
      </w:r>
      <w:r>
        <w:rPr>
          <w:rFonts w:ascii="Arial" w:hAnsi="Arial" w:cs="Arial" w:eastAsia="Arial"/>
          <w:sz w:val="30"/>
          <w:szCs w:val="30"/>
          <w:color w:val="565B75"/>
          <w:spacing w:val="0"/>
          <w:w w:val="100"/>
          <w:i/>
          <w:position w:val="5"/>
        </w:rPr>
        <w:tab/>
      </w:r>
      <w:r>
        <w:rPr>
          <w:rFonts w:ascii="Arial" w:hAnsi="Arial" w:cs="Arial" w:eastAsia="Arial"/>
          <w:sz w:val="30"/>
          <w:szCs w:val="30"/>
          <w:color w:val="565B75"/>
          <w:spacing w:val="0"/>
          <w:w w:val="100"/>
          <w:i/>
          <w:position w:val="5"/>
        </w:rPr>
      </w:r>
      <w:r>
        <w:rPr>
          <w:rFonts w:ascii="Times New Roman" w:hAnsi="Times New Roman" w:cs="Times New Roman" w:eastAsia="Times New Roman"/>
          <w:sz w:val="72"/>
          <w:szCs w:val="72"/>
          <w:color w:val="0C1A85"/>
          <w:spacing w:val="0"/>
          <w:w w:val="61"/>
          <w:i/>
          <w:position w:val="-28"/>
        </w:rPr>
        <w:t>)</w:t>
      </w:r>
      <w:r>
        <w:rPr>
          <w:rFonts w:ascii="Times New Roman" w:hAnsi="Times New Roman" w:cs="Times New Roman" w:eastAsia="Times New Roman"/>
          <w:sz w:val="72"/>
          <w:szCs w:val="72"/>
          <w:color w:val="0C1A85"/>
          <w:spacing w:val="-88"/>
          <w:w w:val="61"/>
          <w:i/>
          <w:position w:val="-28"/>
        </w:rPr>
        <w:t> </w:t>
      </w:r>
      <w:r>
        <w:rPr>
          <w:rFonts w:ascii="Times New Roman" w:hAnsi="Times New Roman" w:cs="Times New Roman" w:eastAsia="Times New Roman"/>
          <w:sz w:val="72"/>
          <w:szCs w:val="72"/>
          <w:color w:val="0C1A85"/>
          <w:spacing w:val="0"/>
          <w:w w:val="100"/>
          <w:i/>
          <w:position w:val="-28"/>
        </w:rPr>
        <w:tab/>
      </w:r>
      <w:r>
        <w:rPr>
          <w:rFonts w:ascii="Times New Roman" w:hAnsi="Times New Roman" w:cs="Times New Roman" w:eastAsia="Times New Roman"/>
          <w:sz w:val="72"/>
          <w:szCs w:val="72"/>
          <w:color w:val="0C1A85"/>
          <w:spacing w:val="0"/>
          <w:w w:val="100"/>
          <w:i/>
          <w:position w:val="-28"/>
        </w:rPr>
      </w:r>
      <w:r>
        <w:rPr>
          <w:rFonts w:ascii="Arial" w:hAnsi="Arial" w:cs="Arial" w:eastAsia="Arial"/>
          <w:sz w:val="36"/>
          <w:szCs w:val="36"/>
          <w:color w:val="363636"/>
          <w:spacing w:val="-29"/>
          <w:w w:val="90"/>
          <w:position w:val="-10"/>
        </w:rPr>
        <w:t>i</w:t>
      </w:r>
      <w:r>
        <w:rPr>
          <w:rFonts w:ascii="Arial" w:hAnsi="Arial" w:cs="Arial" w:eastAsia="Arial"/>
          <w:sz w:val="36"/>
          <w:szCs w:val="36"/>
          <w:color w:val="565656"/>
          <w:spacing w:val="0"/>
          <w:w w:val="56"/>
          <w:position w:val="-10"/>
        </w:rPr>
        <w:t>ıf</w:t>
      </w:r>
      <w:r>
        <w:rPr>
          <w:rFonts w:ascii="Arial" w:hAnsi="Arial" w:cs="Arial" w:eastAsia="Arial"/>
          <w:sz w:val="36"/>
          <w:szCs w:val="36"/>
          <w:color w:val="565656"/>
          <w:spacing w:val="-8"/>
          <w:w w:val="57"/>
          <w:position w:val="-10"/>
        </w:rPr>
        <w:t>a</w:t>
      </w:r>
      <w:r>
        <w:rPr>
          <w:rFonts w:ascii="Arial" w:hAnsi="Arial" w:cs="Arial" w:eastAsia="Arial"/>
          <w:sz w:val="36"/>
          <w:szCs w:val="36"/>
          <w:color w:val="363636"/>
          <w:spacing w:val="-38"/>
          <w:w w:val="120"/>
          <w:position w:val="-10"/>
        </w:rPr>
        <w:t>i</w:t>
      </w:r>
      <w:r>
        <w:rPr>
          <w:rFonts w:ascii="Arial" w:hAnsi="Arial" w:cs="Arial" w:eastAsia="Arial"/>
          <w:sz w:val="36"/>
          <w:szCs w:val="36"/>
          <w:color w:val="565656"/>
          <w:spacing w:val="-15"/>
          <w:w w:val="242"/>
          <w:position w:val="-10"/>
        </w:rPr>
        <w:t>:</w:t>
      </w:r>
      <w:r>
        <w:rPr>
          <w:rFonts w:ascii="Arial" w:hAnsi="Arial" w:cs="Arial" w:eastAsia="Arial"/>
          <w:sz w:val="36"/>
          <w:szCs w:val="36"/>
          <w:color w:val="565656"/>
          <w:spacing w:val="22"/>
          <w:w w:val="243"/>
          <w:position w:val="-10"/>
        </w:rPr>
        <w:t>i</w:t>
      </w:r>
      <w:r>
        <w:rPr>
          <w:rFonts w:ascii="Arial" w:hAnsi="Arial" w:cs="Arial" w:eastAsia="Arial"/>
          <w:sz w:val="36"/>
          <w:szCs w:val="36"/>
          <w:color w:val="363636"/>
          <w:spacing w:val="-74"/>
          <w:w w:val="52"/>
          <w:position w:val="-10"/>
        </w:rPr>
        <w:t>m</w:t>
      </w:r>
      <w:r>
        <w:rPr>
          <w:rFonts w:ascii="Times New Roman" w:hAnsi="Times New Roman" w:cs="Times New Roman" w:eastAsia="Times New Roman"/>
          <w:sz w:val="83"/>
          <w:szCs w:val="83"/>
          <w:color w:val="464646"/>
          <w:spacing w:val="-314"/>
          <w:w w:val="51"/>
          <w:position w:val="-63"/>
        </w:rPr>
        <w:t>o</w:t>
      </w:r>
      <w:r>
        <w:rPr>
          <w:rFonts w:ascii="Arial" w:hAnsi="Arial" w:cs="Arial" w:eastAsia="Arial"/>
          <w:sz w:val="36"/>
          <w:szCs w:val="36"/>
          <w:color w:val="B1B1B1"/>
          <w:spacing w:val="-6"/>
          <w:w w:val="48"/>
          <w:position w:val="-10"/>
        </w:rPr>
        <w:t>-</w:t>
      </w:r>
      <w:r>
        <w:rPr>
          <w:rFonts w:ascii="Arial" w:hAnsi="Arial" w:cs="Arial" w:eastAsia="Arial"/>
          <w:sz w:val="36"/>
          <w:szCs w:val="36"/>
          <w:color w:val="565656"/>
          <w:spacing w:val="-28"/>
          <w:w w:val="120"/>
          <w:position w:val="-10"/>
        </w:rPr>
        <w:t>"</w:t>
      </w:r>
      <w:r>
        <w:rPr>
          <w:rFonts w:ascii="Times New Roman" w:hAnsi="Times New Roman" w:cs="Times New Roman" w:eastAsia="Times New Roman"/>
          <w:sz w:val="83"/>
          <w:szCs w:val="83"/>
          <w:color w:val="464646"/>
          <w:spacing w:val="-238"/>
          <w:w w:val="51"/>
          <w:position w:val="-63"/>
        </w:rPr>
        <w:t>s</w:t>
      </w:r>
      <w:r>
        <w:rPr>
          <w:rFonts w:ascii="Arial" w:hAnsi="Arial" w:cs="Arial" w:eastAsia="Arial"/>
          <w:sz w:val="36"/>
          <w:szCs w:val="36"/>
          <w:color w:val="565656"/>
          <w:spacing w:val="-10"/>
          <w:w w:val="120"/>
          <w:position w:val="-10"/>
        </w:rPr>
        <w:t>:</w:t>
      </w:r>
      <w:r>
        <w:rPr>
          <w:rFonts w:ascii="Arial" w:hAnsi="Arial" w:cs="Arial" w:eastAsia="Arial"/>
          <w:sz w:val="36"/>
          <w:szCs w:val="36"/>
          <w:color w:val="565656"/>
          <w:spacing w:val="-80"/>
          <w:w w:val="121"/>
          <w:position w:val="-10"/>
        </w:rPr>
        <w:t>i</w:t>
      </w:r>
      <w:r>
        <w:rPr>
          <w:rFonts w:ascii="Times New Roman" w:hAnsi="Times New Roman" w:cs="Times New Roman" w:eastAsia="Times New Roman"/>
          <w:sz w:val="83"/>
          <w:szCs w:val="83"/>
          <w:color w:val="464646"/>
          <w:spacing w:val="-259"/>
          <w:w w:val="51"/>
          <w:position w:val="-63"/>
        </w:rPr>
        <w:t>u</w:t>
      </w:r>
      <w:r>
        <w:rPr>
          <w:rFonts w:ascii="Arial" w:hAnsi="Arial" w:cs="Arial" w:eastAsia="Arial"/>
          <w:sz w:val="36"/>
          <w:szCs w:val="36"/>
          <w:color w:val="363636"/>
          <w:spacing w:val="0"/>
          <w:w w:val="87"/>
          <w:position w:val="-10"/>
        </w:rPr>
        <w:t>'</w:t>
      </w:r>
      <w:r>
        <w:rPr>
          <w:rFonts w:ascii="Arial" w:hAnsi="Arial" w:cs="Arial" w:eastAsia="Arial"/>
          <w:sz w:val="36"/>
          <w:szCs w:val="36"/>
          <w:color w:val="363636"/>
          <w:spacing w:val="3"/>
          <w:w w:val="87"/>
          <w:position w:val="-10"/>
        </w:rPr>
        <w:t>i</w:t>
      </w:r>
      <w:r>
        <w:rPr>
          <w:rFonts w:ascii="Times New Roman" w:hAnsi="Times New Roman" w:cs="Times New Roman" w:eastAsia="Times New Roman"/>
          <w:sz w:val="83"/>
          <w:szCs w:val="83"/>
          <w:color w:val="565B75"/>
          <w:spacing w:val="0"/>
          <w:w w:val="50"/>
          <w:position w:val="-63"/>
        </w:rPr>
        <w:t>l-J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  <w:cols w:num="3" w:equalWidth="0">
            <w:col w:w="424" w:space="1587"/>
            <w:col w:w="1733" w:space="1325"/>
            <w:col w:w="6051"/>
          </w:cols>
        </w:sectPr>
      </w:pPr>
      <w:rPr/>
    </w:p>
    <w:p>
      <w:pPr>
        <w:spacing w:before="0" w:after="0" w:line="282" w:lineRule="exact"/>
        <w:ind w:left="1941" w:right="-20"/>
        <w:jc w:val="left"/>
        <w:tabs>
          <w:tab w:pos="4420" w:val="left"/>
          <w:tab w:pos="8380" w:val="left"/>
          <w:tab w:pos="95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8"/>
          <w:szCs w:val="18"/>
          <w:color w:val="565656"/>
          <w:w w:val="97"/>
          <w:position w:val="2"/>
        </w:rPr>
        <w:t>)</w:t>
      </w:r>
      <w:r>
        <w:rPr>
          <w:rFonts w:ascii="Arial" w:hAnsi="Arial" w:cs="Arial" w:eastAsia="Arial"/>
          <w:sz w:val="18"/>
          <w:szCs w:val="18"/>
          <w:color w:val="565656"/>
          <w:spacing w:val="-5"/>
          <w:w w:val="96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909391"/>
          <w:spacing w:val="4"/>
          <w:w w:val="39"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74"/>
          <w:position w:val="2"/>
        </w:rPr>
        <w:t>f:::ı</w:t>
      </w:r>
      <w:r>
        <w:rPr>
          <w:rFonts w:ascii="Arial" w:hAnsi="Arial" w:cs="Arial" w:eastAsia="Arial"/>
          <w:sz w:val="18"/>
          <w:szCs w:val="18"/>
          <w:color w:val="565656"/>
          <w:spacing w:val="-1"/>
          <w:w w:val="75"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909391"/>
          <w:spacing w:val="0"/>
          <w:w w:val="55"/>
          <w:position w:val="2"/>
        </w:rPr>
        <w:t>,</w:t>
      </w:r>
      <w:r>
        <w:rPr>
          <w:rFonts w:ascii="Arial" w:hAnsi="Arial" w:cs="Arial" w:eastAsia="Arial"/>
          <w:sz w:val="18"/>
          <w:szCs w:val="18"/>
          <w:color w:val="909391"/>
          <w:spacing w:val="4"/>
          <w:w w:val="56"/>
          <w:position w:val="2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06"/>
          <w:position w:val="2"/>
        </w:rPr>
        <w:t>8</w:t>
      </w:r>
      <w:r>
        <w:rPr>
          <w:rFonts w:ascii="Arial" w:hAnsi="Arial" w:cs="Arial" w:eastAsia="Arial"/>
          <w:sz w:val="18"/>
          <w:szCs w:val="18"/>
          <w:color w:val="565656"/>
          <w:spacing w:val="25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6B6B6B"/>
          <w:spacing w:val="0"/>
          <w:w w:val="69"/>
          <w:position w:val="2"/>
        </w:rPr>
        <w:t>fV</w:t>
      </w:r>
      <w:r>
        <w:rPr>
          <w:rFonts w:ascii="Arial" w:hAnsi="Arial" w:cs="Arial" w:eastAsia="Arial"/>
          <w:sz w:val="20"/>
          <w:szCs w:val="20"/>
          <w:color w:val="6B6B6B"/>
          <w:spacing w:val="11"/>
          <w:w w:val="70"/>
          <w:position w:val="2"/>
        </w:rPr>
        <w:t>l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7"/>
          <w:position w:val="2"/>
        </w:rPr>
        <w:t>erkez</w:t>
      </w:r>
      <w:r>
        <w:rPr>
          <w:rFonts w:ascii="Arial" w:hAnsi="Arial" w:cs="Arial" w:eastAsia="Arial"/>
          <w:sz w:val="20"/>
          <w:szCs w:val="20"/>
          <w:color w:val="363636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lge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6E6E97"/>
          <w:spacing w:val="0"/>
          <w:w w:val="100"/>
          <w:i/>
          <w:position w:val="-3"/>
        </w:rPr>
        <w:t>,6</w:t>
      </w:r>
      <w:r>
        <w:rPr>
          <w:rFonts w:ascii="Times New Roman" w:hAnsi="Times New Roman" w:cs="Times New Roman" w:eastAsia="Times New Roman"/>
          <w:sz w:val="17"/>
          <w:szCs w:val="17"/>
          <w:color w:val="6E6E97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97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67"/>
          <w:position w:val="0"/>
        </w:rPr>
        <w:t>.</w:t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B1B1B1"/>
          <w:spacing w:val="0"/>
          <w:w w:val="100"/>
          <w:position w:val="0"/>
        </w:rPr>
      </w:r>
      <w:r>
        <w:rPr>
          <w:rFonts w:ascii="Arial" w:hAnsi="Arial" w:cs="Arial" w:eastAsia="Arial"/>
          <w:sz w:val="16"/>
          <w:szCs w:val="16"/>
          <w:color w:val="7E7E7E"/>
          <w:spacing w:val="0"/>
          <w:w w:val="205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1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1"/>
        </w:rPr>
        <w:t>'"J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6"/>
          <w:w w:val="100"/>
          <w:position w:val="-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12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-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</w:sectPr>
      </w:pPr>
      <w:rPr/>
    </w:p>
    <w:p>
      <w:pPr>
        <w:spacing w:before="89" w:after="0" w:line="230" w:lineRule="atLeast"/>
        <w:ind w:left="4766" w:right="-53" w:firstLine="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left="99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E7E7E"/>
          <w:w w:val="81"/>
        </w:rPr>
        <w:t>nıiiil</w:t>
      </w:r>
      <w:r>
        <w:rPr>
          <w:rFonts w:ascii="Times New Roman" w:hAnsi="Times New Roman" w:cs="Times New Roman" w:eastAsia="Times New Roman"/>
          <w:sz w:val="28"/>
          <w:szCs w:val="28"/>
          <w:color w:val="565656"/>
          <w:w w:val="130"/>
        </w:rPr>
        <w:t>ent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w w:val="100"/>
        </w:rPr>
      </w:r>
    </w:p>
    <w:p>
      <w:pPr>
        <w:spacing w:before="0" w:after="0" w:line="204" w:lineRule="exact"/>
        <w:ind w:right="-71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C1C1C1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19"/>
          <w:szCs w:val="19"/>
          <w:color w:val="C1C1C1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C1C1C1"/>
          <w:spacing w:val="1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343"/>
          <w:position w:val="-1"/>
        </w:rPr>
        <w:t>.i1</w:t>
      </w:r>
      <w:r>
        <w:rPr>
          <w:rFonts w:ascii="Arial" w:hAnsi="Arial" w:cs="Arial" w:eastAsia="Arial"/>
          <w:sz w:val="19"/>
          <w:szCs w:val="19"/>
          <w:color w:val="6B6B6B"/>
          <w:spacing w:val="-127"/>
          <w:w w:val="343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"/>
        </w:rPr>
        <w:t>ng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8" w:lineRule="exact"/>
        <w:ind w:left="80" w:right="-56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6B6B6B"/>
          <w:spacing w:val="0"/>
          <w:w w:val="90"/>
          <w:position w:val="-12"/>
        </w:rPr>
        <w:t>Ml</w:t>
      </w:r>
      <w:r>
        <w:rPr>
          <w:rFonts w:ascii="Arial" w:hAnsi="Arial" w:cs="Arial" w:eastAsia="Arial"/>
          <w:sz w:val="18"/>
          <w:szCs w:val="18"/>
          <w:color w:val="6B6B6B"/>
          <w:spacing w:val="-2"/>
          <w:w w:val="9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  <w:position w:val="-12"/>
        </w:rPr>
        <w:t>da</w:t>
      </w:r>
      <w:r>
        <w:rPr>
          <w:rFonts w:ascii="Arial" w:hAnsi="Arial" w:cs="Arial" w:eastAsia="Arial"/>
          <w:sz w:val="18"/>
          <w:szCs w:val="18"/>
          <w:color w:val="6B6B6B"/>
          <w:spacing w:val="21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97"/>
          <w:position w:val="-12"/>
        </w:rPr>
        <w:t>,</w:t>
      </w:r>
      <w:r>
        <w:rPr>
          <w:rFonts w:ascii="Arial" w:hAnsi="Arial" w:cs="Arial" w:eastAsia="Arial"/>
          <w:sz w:val="18"/>
          <w:szCs w:val="18"/>
          <w:color w:val="565656"/>
          <w:spacing w:val="94"/>
          <w:w w:val="197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296"/>
          <w:position w:val="-12"/>
        </w:rPr>
        <w:t>,</w:t>
      </w:r>
      <w:r>
        <w:rPr>
          <w:rFonts w:ascii="Arial" w:hAnsi="Arial" w:cs="Arial" w:eastAsia="Arial"/>
          <w:sz w:val="18"/>
          <w:szCs w:val="18"/>
          <w:color w:val="565656"/>
          <w:spacing w:val="-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63636"/>
          <w:spacing w:val="-33"/>
          <w:w w:val="60"/>
          <w:position w:val="-10"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-12"/>
          <w:w w:val="88"/>
          <w:position w:val="-12"/>
        </w:rPr>
        <w:t>v</w:t>
      </w:r>
      <w:r>
        <w:rPr>
          <w:rFonts w:ascii="Arial" w:hAnsi="Arial" w:cs="Arial" w:eastAsia="Arial"/>
          <w:sz w:val="18"/>
          <w:szCs w:val="18"/>
          <w:color w:val="909391"/>
          <w:spacing w:val="-34"/>
          <w:w w:val="123"/>
          <w:position w:val="-12"/>
        </w:rPr>
        <w:t>,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93"/>
          <w:position w:val="-12"/>
        </w:rPr>
        <w:t>b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71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87"/>
          <w:position w:val="-3"/>
        </w:rPr>
        <w:t>ve</w:t>
      </w:r>
      <w:r>
        <w:rPr>
          <w:rFonts w:ascii="Arial" w:hAnsi="Arial" w:cs="Arial" w:eastAsia="Arial"/>
          <w:sz w:val="18"/>
          <w:szCs w:val="18"/>
          <w:color w:val="363636"/>
          <w:spacing w:val="-7"/>
          <w:w w:val="87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3"/>
          <w:position w:val="-3"/>
        </w:rPr>
        <w:t>Ac</w:t>
      </w:r>
      <w:r>
        <w:rPr>
          <w:rFonts w:ascii="Arial" w:hAnsi="Arial" w:cs="Arial" w:eastAsia="Arial"/>
          <w:sz w:val="18"/>
          <w:szCs w:val="18"/>
          <w:color w:val="363636"/>
          <w:spacing w:val="-17"/>
          <w:w w:val="94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73"/>
          <w:position w:val="-3"/>
        </w:rPr>
        <w:t>l,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211" w:right="1240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582428pt;margin-top:2.563341pt;width:2.357696pt;height:20.5pt;mso-position-horizontal-relative:page;mso-position-vertical-relative:paragraph;z-index:-1632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C1C1C1"/>
                      <w:spacing w:val="-45"/>
                      <w:w w:val="68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67"/>
          <w:i/>
          <w:position w:val="1"/>
        </w:rPr>
        <w:t>9r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-24"/>
          <w:w w:val="67"/>
          <w:i/>
          <w:position w:val="1"/>
        </w:rPr>
        <w:t>0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-38"/>
          <w:w w:val="67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09391"/>
          <w:spacing w:val="0"/>
          <w:w w:val="67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909391"/>
          <w:spacing w:val="1"/>
          <w:w w:val="67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1B1"/>
          <w:spacing w:val="0"/>
          <w:w w:val="67"/>
          <w:position w:val="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173" w:lineRule="atLeast"/>
        <w:ind w:left="413" w:right="1405"/>
        <w:jc w:val="center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186.843109pt;margin-top:.527339pt;width:.1pt;height:12.39515pt;mso-position-horizontal-relative:page;mso-position-vertical-relative:paragraph;z-index:-16326" coordorigin="3737,11" coordsize="2,248">
            <v:shape style="position:absolute;left:3737;top:11;width:2;height:248" coordorigin="3737,11" coordsize="0,248" path="m3737,258l3737,11e" filled="f" stroked="t" strokeweight="1.1833pt" strokecolor="#3B3F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133"/>
          <w:i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620" w:right="180"/>
          <w:cols w:num="3" w:equalWidth="0">
            <w:col w:w="5740" w:space="2061"/>
            <w:col w:w="1164" w:space="181"/>
            <w:col w:w="1974"/>
          </w:cols>
        </w:sectPr>
      </w:pPr>
      <w:rPr/>
    </w:p>
    <w:p>
      <w:pPr>
        <w:spacing w:before="0" w:after="0" w:line="145" w:lineRule="atLeast"/>
        <w:ind w:right="1770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34.907356pt;margin-top:20.383051pt;width:546.448043pt;height:786.133438pt;mso-position-horizontal-relative:page;mso-position-vertical-relative:page;z-index:-16327" coordorigin="698,408" coordsize="10929,15723">
            <v:group style="position:absolute;left:719;top:431;width:10872;height:2" coordorigin="719,431" coordsize="10872,2">
              <v:shape style="position:absolute;left:719;top:431;width:10872;height:2" coordorigin="719,431" coordsize="10872,0" path="m719,431l11592,431e" filled="f" stroked="t" strokeweight=".70998pt" strokecolor="#646467">
                <v:path arrowok="t"/>
              </v:shape>
            </v:group>
            <v:group style="position:absolute;left:724;top:415;width:2;height:1535" coordorigin="724,415" coordsize="2,1535">
              <v:shape style="position:absolute;left:724;top:415;width:2;height:1535" coordorigin="724,415" coordsize="0,1535" path="m724,1950l724,415e" filled="f" stroked="t" strokeweight=".70998pt" strokecolor="#777777">
                <v:path arrowok="t"/>
              </v:shape>
            </v:group>
            <v:group style="position:absolute;left:9173;top:424;width:2;height:558" coordorigin="9173,424" coordsize="2,558">
              <v:shape style="position:absolute;left:9173;top:424;width:2;height:558" coordorigin="9173,424" coordsize="0,558" path="m9173,982l9173,424e" filled="f" stroked="t" strokeweight=".94664pt" strokecolor="#676767">
                <v:path arrowok="t"/>
              </v:shape>
            </v:group>
            <v:group style="position:absolute;left:11620;top:415;width:2;height:706" coordorigin="11620,415" coordsize="2,706">
              <v:shape style="position:absolute;left:11620;top:415;width:2;height:706" coordorigin="11620,415" coordsize="0,706" path="m11620,1120l11620,415e" filled="f" stroked="t" strokeweight=".23666pt" strokecolor="#000000">
                <v:path arrowok="t"/>
              </v:shape>
            </v:group>
            <v:group style="position:absolute;left:724;top:696;width:2;height:453" coordorigin="724,696" coordsize="2,453">
              <v:shape style="position:absolute;left:724;top:696;width:2;height:453" coordorigin="724,696" coordsize="0,453" path="m724,1149l724,696e" filled="f" stroked="t" strokeweight=".94664pt" strokecolor="#979797">
                <v:path arrowok="t"/>
              </v:shape>
            </v:group>
            <v:group style="position:absolute;left:9173;top:925;width:2;height:353" coordorigin="9173,925" coordsize="2,353">
              <v:shape style="position:absolute;left:9173;top:925;width:2;height:353" coordorigin="9173,925" coordsize="0,353" path="m9173,1278l9173,925e" filled="f" stroked="t" strokeweight=".47332pt" strokecolor="#4B4B4B">
                <v:path arrowok="t"/>
              </v:shape>
            </v:group>
            <v:group style="position:absolute;left:11589;top:1092;width:2;height:338" coordorigin="11589,1092" coordsize="2,338">
              <v:shape style="position:absolute;left:11589;top:1092;width:2;height:338" coordorigin="11589,1092" coordsize="0,338" path="m11589,1430l11589,1092e" filled="f" stroked="t" strokeweight=".23666pt" strokecolor="#777777">
                <v:path arrowok="t"/>
              </v:shape>
            </v:group>
            <v:group style="position:absolute;left:724;top:1220;width:2;height:224" coordorigin="724,1220" coordsize="2,224">
              <v:shape style="position:absolute;left:724;top:1220;width:2;height:224" coordorigin="724,1220" coordsize="0,224" path="m724,1445l724,1220e" filled="f" stroked="t" strokeweight=".47332pt" strokecolor="#6B6B6B">
                <v:path arrowok="t"/>
              </v:shape>
            </v:group>
            <v:group style="position:absolute;left:2445;top:424;width:2;height:1054" coordorigin="2445,424" coordsize="2,1054">
              <v:shape style="position:absolute;left:2445;top:424;width:2;height:1054" coordorigin="2445,424" coordsize="0,1054" path="m2445,1478l2445,424e" filled="f" stroked="t" strokeweight=".70998pt" strokecolor="#8C8C8C">
                <v:path arrowok="t"/>
              </v:shape>
            </v:group>
            <v:group style="position:absolute;left:9173;top:1220;width:2;height:710" coordorigin="9173,1220" coordsize="2,710">
              <v:shape style="position:absolute;left:9173;top:1220;width:2;height:710" coordorigin="9173,1220" coordsize="0,710" path="m9173,1931l9173,1220e" filled="f" stroked="t" strokeweight=".70998pt" strokecolor="#676767">
                <v:path arrowok="t"/>
              </v:shape>
            </v:group>
            <v:group style="position:absolute;left:715;top:1921;width:497;height:2" coordorigin="715,1921" coordsize="497,2">
              <v:shape style="position:absolute;left:715;top:1921;width:497;height:2" coordorigin="715,1921" coordsize="497,0" path="m715,1921l1212,1921e" filled="f" stroked="t" strokeweight=".47332pt" strokecolor="#4B4B4B">
                <v:path arrowok="t"/>
              </v:shape>
            </v:group>
            <v:group style="position:absolute;left:2440;top:1244;width:2;height:687" coordorigin="2440,1244" coordsize="2,687">
              <v:shape style="position:absolute;left:2440;top:1244;width:2;height:687" coordorigin="2440,1244" coordsize="0,687" path="m2440,1931l2440,1244e" filled="f" stroked="t" strokeweight=".94664pt" strokecolor="#747474">
                <v:path arrowok="t"/>
              </v:shape>
            </v:group>
            <v:group style="position:absolute;left:743;top:1924;width:3020;height:2" coordorigin="743,1924" coordsize="3020,2">
              <v:shape style="position:absolute;left:743;top:1924;width:3020;height:2" coordorigin="743,1924" coordsize="3020,0" path="m743,1924l3763,1924e" filled="f" stroked="t" strokeweight=".70998pt" strokecolor="#606060">
                <v:path arrowok="t"/>
              </v:shape>
            </v:group>
            <v:group style="position:absolute;left:3706;top:1921;width:227;height:2" coordorigin="3706,1921" coordsize="227,2">
              <v:shape style="position:absolute;left:3706;top:1921;width:227;height:2" coordorigin="3706,1921" coordsize="227,0" path="m3706,1921l3933,1921e" filled="f" stroked="t" strokeweight=".47332pt" strokecolor="#3B3B3B">
                <v:path arrowok="t"/>
              </v:shape>
            </v:group>
            <v:group style="position:absolute;left:3876;top:1924;width:4515;height:2" coordorigin="3876,1924" coordsize="4515,2">
              <v:shape style="position:absolute;left:3876;top:1924;width:4515;height:2" coordorigin="3876,1924" coordsize="4515,0" path="m3876,1924l8392,1924e" filled="f" stroked="t" strokeweight=".70998pt" strokecolor="#575757">
                <v:path arrowok="t"/>
              </v:shape>
            </v:group>
            <v:group style="position:absolute;left:8335;top:1926;width:866;height:2" coordorigin="8335,1926" coordsize="866,2">
              <v:shape style="position:absolute;left:8335;top:1926;width:866;height:2" coordorigin="8335,1926" coordsize="866,0" path="m8335,1926l9201,1926e" filled="f" stroked="t" strokeweight=".94664pt" strokecolor="#6B6B6B">
                <v:path arrowok="t"/>
              </v:shape>
            </v:group>
            <v:group style="position:absolute;left:9130;top:1928;width:492;height:2" coordorigin="9130,1928" coordsize="492,2">
              <v:shape style="position:absolute;left:9130;top:1928;width:492;height:2" coordorigin="9130,1928" coordsize="492,0" path="m9130,1928l9623,1928e" filled="f" stroked="t" strokeweight=".47332pt" strokecolor="#4B4B4B">
                <v:path arrowok="t"/>
              </v:shape>
            </v:group>
            <v:group style="position:absolute;left:9566;top:1928;width:663;height:2" coordorigin="9566,1928" coordsize="663,2">
              <v:shape style="position:absolute;left:9566;top:1928;width:663;height:2" coordorigin="9566,1928" coordsize="663,0" path="m9566,1928l10228,1928e" filled="f" stroked="t" strokeweight=".94664pt" strokecolor="#6B6B6B">
                <v:path arrowok="t"/>
              </v:shape>
            </v:group>
            <v:group style="position:absolute;left:10172;top:1928;width:587;height:2" coordorigin="10172,1928" coordsize="587,2">
              <v:shape style="position:absolute;left:10172;top:1928;width:587;height:2" coordorigin="10172,1928" coordsize="587,0" path="m10172,1928l10759,1928e" filled="f" stroked="t" strokeweight=".47332pt" strokecolor="#4F4F4F">
                <v:path arrowok="t"/>
              </v:shape>
            </v:group>
            <v:group style="position:absolute;left:10702;top:1931;width:890;height:2" coordorigin="10702,1931" coordsize="890,2">
              <v:shape style="position:absolute;left:10702;top:1931;width:890;height:2" coordorigin="10702,1931" coordsize="890,0" path="m10702,1931l11592,1931e" filled="f" stroked="t" strokeweight=".70998pt" strokecolor="#646464">
                <v:path arrowok="t"/>
              </v:shape>
            </v:group>
            <v:group style="position:absolute;left:11620;top:1416;width:2;height:505" coordorigin="11620,1416" coordsize="2,505">
              <v:shape style="position:absolute;left:11620;top:1416;width:2;height:505" coordorigin="11620,1416" coordsize="0,505" path="m11620,1921l11620,1416e" filled="f" stroked="t" strokeweight=".23666pt" strokecolor="#000000">
                <v:path arrowok="t"/>
              </v:shape>
            </v:group>
            <v:group style="position:absolute;left:719;top:2393;width:4577;height:2" coordorigin="719,2393" coordsize="4577,2">
              <v:shape style="position:absolute;left:719;top:2393;width:4577;height:2" coordorigin="719,2393" coordsize="4577,0" path="m719,2393l5296,2393e" filled="f" stroked="t" strokeweight=".70998pt" strokecolor="#646464">
                <v:path arrowok="t"/>
              </v:shape>
            </v:group>
            <v:group style="position:absolute;left:729;top:1878;width:2;height:782" coordorigin="729,1878" coordsize="2,782">
              <v:shape style="position:absolute;left:729;top:1878;width:2;height:782" coordorigin="729,1878" coordsize="0,782" path="m729,2660l729,1878e" filled="f" stroked="t" strokeweight=".70998pt" strokecolor="#484848">
                <v:path arrowok="t"/>
              </v:shape>
            </v:group>
            <v:group style="position:absolute;left:3351;top:2393;width:142;height:2" coordorigin="3351,2393" coordsize="142,2">
              <v:shape style="position:absolute;left:3351;top:2393;width:142;height:2" coordorigin="3351,2393" coordsize="142,0" path="m3351,2393l3493,2393e" filled="f" stroked="t" strokeweight=".47332pt" strokecolor="#383838">
                <v:path arrowok="t"/>
              </v:shape>
            </v:group>
            <v:group style="position:absolute;left:3465;top:1912;width:2;height:725" coordorigin="3465,1912" coordsize="2,725">
              <v:shape style="position:absolute;left:3465;top:1912;width:2;height:725" coordorigin="3465,1912" coordsize="0,725" path="m3465,2636l3465,1912e" filled="f" stroked="t" strokeweight=".94664pt" strokecolor="#606060">
                <v:path arrowok="t"/>
              </v:shape>
            </v:group>
            <v:group style="position:absolute;left:5240;top:2393;width:421;height:2" coordorigin="5240,2393" coordsize="421,2">
              <v:shape style="position:absolute;left:5240;top:2393;width:421;height:2" coordorigin="5240,2393" coordsize="421,0" path="m5240,2393l5661,2393e" filled="f" stroked="t" strokeweight=".47332pt" strokecolor="#3F3F3F">
                <v:path arrowok="t"/>
              </v:shape>
            </v:group>
            <v:group style="position:absolute;left:5576;top:2396;width:6016;height:2" coordorigin="5576,2396" coordsize="6016,2">
              <v:shape style="position:absolute;left:5576;top:2396;width:6016;height:2" coordorigin="5576,2396" coordsize="6016,0" path="m5576,2396l11592,2396e" filled="f" stroked="t" strokeweight=".70998pt" strokecolor="#606060">
                <v:path arrowok="t"/>
              </v:shape>
            </v:group>
            <v:group style="position:absolute;left:5831;top:1916;width:2;height:505" coordorigin="5831,1916" coordsize="2,505">
              <v:shape style="position:absolute;left:5831;top:1916;width:2;height:505" coordorigin="5831,1916" coordsize="0,505" path="m5831,2422l5831,1916e" filled="f" stroked="t" strokeweight=".47332pt" strokecolor="#444444">
                <v:path arrowok="t"/>
              </v:shape>
            </v:group>
            <v:group style="position:absolute;left:7850;top:1916;width:2;height:486" coordorigin="7850,1916" coordsize="2,486">
              <v:shape style="position:absolute;left:7850;top:1916;width:2;height:486" coordorigin="7850,1916" coordsize="0,486" path="m7850,2403l7850,1916e" filled="f" stroked="t" strokeweight=".70998pt" strokecolor="#575757">
                <v:path arrowok="t"/>
              </v:shape>
            </v:group>
            <v:group style="position:absolute;left:11589;top:1878;width:2;height:543" coordorigin="11589,1878" coordsize="2,543">
              <v:shape style="position:absolute;left:11589;top:1878;width:2;height:543" coordorigin="11589,1878" coordsize="0,543" path="m11589,2422l11589,1878e" filled="f" stroked="t" strokeweight=".23666pt" strokecolor="#545454">
                <v:path arrowok="t"/>
              </v:shape>
            </v:group>
            <v:group style="position:absolute;left:719;top:2636;width:10877;height:2" coordorigin="719,2636" coordsize="10877,2">
              <v:shape style="position:absolute;left:719;top:2636;width:10877;height:2" coordorigin="719,2636" coordsize="10877,0" path="m719,2636l11596,2636e" filled="f" stroked="t" strokeweight=".70998pt" strokecolor="#777777">
                <v:path arrowok="t"/>
              </v:shape>
            </v:group>
            <v:group style="position:absolute;left:3351;top:2632;width:142;height:2" coordorigin="3351,2632" coordsize="142,2">
              <v:shape style="position:absolute;left:3351;top:2632;width:142;height:2" coordorigin="3351,2632" coordsize="142,0" path="m3351,2632l3493,2632e" filled="f" stroked="t" strokeweight=".47332pt" strokecolor="#606060">
                <v:path arrowok="t"/>
              </v:shape>
            </v:group>
            <v:group style="position:absolute;left:5240;top:2632;width:421;height:2" coordorigin="5240,2632" coordsize="421,2">
              <v:shape style="position:absolute;left:5240;top:2632;width:421;height:2" coordorigin="5240,2632" coordsize="421,0" path="m5240,2632l5661,2632e" filled="f" stroked="t" strokeweight=".47332pt" strokecolor="#676767">
                <v:path arrowok="t"/>
              </v:shape>
            </v:group>
            <v:group style="position:absolute;left:5831;top:2250;width:2;height:391" coordorigin="5831,2250" coordsize="2,391">
              <v:shape style="position:absolute;left:5831;top:2250;width:2;height:391" coordorigin="5831,2250" coordsize="0,391" path="m5831,2641l5831,2250e" filled="f" stroked="t" strokeweight=".94664pt" strokecolor="#5B5B5B">
                <v:path arrowok="t"/>
              </v:shape>
            </v:group>
            <v:group style="position:absolute;left:8335;top:2636;width:544;height:2" coordorigin="8335,2636" coordsize="544,2">
              <v:shape style="position:absolute;left:8335;top:2636;width:544;height:2" coordorigin="8335,2636" coordsize="544,0" path="m8335,2636l8879,2636e" filled="f" stroked="t" strokeweight=".47332pt" strokecolor="#606060">
                <v:path arrowok="t"/>
              </v:shape>
            </v:group>
            <v:group style="position:absolute;left:9566;top:2639;width:663;height:2" coordorigin="9566,2639" coordsize="663,2">
              <v:shape style="position:absolute;left:9566;top:2639;width:663;height:2" coordorigin="9566,2639" coordsize="663,0" path="m9566,2639l10228,2639e" filled="f" stroked="t" strokeweight=".47332pt" strokecolor="#707070">
                <v:path arrowok="t"/>
              </v:shape>
            </v:group>
            <v:group style="position:absolute;left:11594;top:429;width:2;height:3690" coordorigin="11594,429" coordsize="2,3690">
              <v:shape style="position:absolute;left:11594;top:429;width:2;height:3690" coordorigin="11594,429" coordsize="0,3690" path="m11594,4119l11594,429e" filled="f" stroked="t" strokeweight=".23666pt" strokecolor="#5B5B5B">
                <v:path arrowok="t"/>
              </v:shape>
            </v:group>
            <v:group style="position:absolute;left:715;top:2877;width:10882;height:2" coordorigin="715,2877" coordsize="10882,2">
              <v:shape style="position:absolute;left:715;top:2877;width:10882;height:2" coordorigin="715,2877" coordsize="10882,0" path="m715,2877l11596,2877e" filled="f" stroked="t" strokeweight=".70998pt" strokecolor="#646464">
                <v:path arrowok="t"/>
              </v:shape>
            </v:group>
            <v:group style="position:absolute;left:6773;top:2875;width:251;height:2" coordorigin="6773,2875" coordsize="251,2">
              <v:shape style="position:absolute;left:6773;top:2875;width:251;height:2" coordorigin="6773,2875" coordsize="251,0" path="m6773,2875l7024,2875e" filled="f" stroked="t" strokeweight=".47332pt" strokecolor="#4B4B4B">
                <v:path arrowok="t"/>
              </v:shape>
            </v:group>
            <v:group style="position:absolute;left:8823;top:2879;width:800;height:2" coordorigin="8823,2879" coordsize="800,2">
              <v:shape style="position:absolute;left:8823;top:2879;width:800;height:2" coordorigin="8823,2879" coordsize="800,0" path="m8823,2879l9623,2879e" filled="f" stroked="t" strokeweight=".47332pt" strokecolor="#4F4F4F">
                <v:path arrowok="t"/>
              </v:shape>
            </v:group>
            <v:group style="position:absolute;left:715;top:3115;width:10877;height:2" coordorigin="715,3115" coordsize="10877,2">
              <v:shape style="position:absolute;left:715;top:3115;width:10877;height:2" coordorigin="715,3115" coordsize="10877,0" path="m715,3115l11592,3115e" filled="f" stroked="t" strokeweight=".70998pt" strokecolor="#606060">
                <v:path arrowok="t"/>
              </v:shape>
            </v:group>
            <v:group style="position:absolute;left:5604;top:3113;width:246;height:2" coordorigin="5604,3113" coordsize="246,2">
              <v:shape style="position:absolute;left:5604;top:3113;width:246;height:2" coordorigin="5604,3113" coordsize="246,0" path="m5604,3113l5850,3113e" filled="f" stroked="t" strokeweight=".47332pt" strokecolor="#444444">
                <v:path arrowok="t"/>
              </v:shape>
            </v:group>
            <v:group style="position:absolute;left:6773;top:3113;width:251;height:2" coordorigin="6773,3113" coordsize="251,2">
              <v:shape style="position:absolute;left:6773;top:3113;width:251;height:2" coordorigin="6773,3113" coordsize="251,0" path="m6773,3113l7024,3113e" filled="f" stroked="t" strokeweight=".47332pt" strokecolor="#3F3F3F">
                <v:path arrowok="t"/>
              </v:shape>
            </v:group>
            <v:group style="position:absolute;left:11589;top:2832;width:2;height:329" coordorigin="11589,2832" coordsize="2,329">
              <v:shape style="position:absolute;left:11589;top:2832;width:2;height:329" coordorigin="11589,2832" coordsize="0,329" path="m11589,3161l11589,2832e" filled="f" stroked="t" strokeweight=".23666pt" strokecolor="#3F3F3F">
                <v:path arrowok="t"/>
              </v:shape>
            </v:group>
            <v:group style="position:absolute;left:719;top:3356;width:10877;height:2" coordorigin="719,3356" coordsize="10877,2">
              <v:shape style="position:absolute;left:719;top:3356;width:10877;height:2" coordorigin="719,3356" coordsize="10877,0" path="m719,3356l11596,3356e" filled="f" stroked="t" strokeweight=".70998pt" strokecolor="#606060">
                <v:path arrowok="t"/>
              </v:shape>
            </v:group>
            <v:group style="position:absolute;left:3351;top:3356;width:133;height:2" coordorigin="3351,3356" coordsize="133,2">
              <v:shape style="position:absolute;left:3351;top:3356;width:133;height:2" coordorigin="3351,3356" coordsize="133,0" path="m3351,3356l3484,3356e" filled="f" stroked="t" strokeweight=".47332pt" strokecolor="#3B3B3B">
                <v:path arrowok="t"/>
              </v:shape>
            </v:group>
            <v:group style="position:absolute;left:724;top:3309;width:2;height:310" coordorigin="724,3309" coordsize="2,310">
              <v:shape style="position:absolute;left:724;top:3309;width:2;height:310" coordorigin="724,3309" coordsize="0,310" path="m724,3618l724,3309e" filled="f" stroked="t" strokeweight=".47332pt" strokecolor="#232323">
                <v:path arrowok="t"/>
              </v:shape>
            </v:group>
            <v:group style="position:absolute;left:3914;top:3347;width:2;height:772" coordorigin="3914,3347" coordsize="2,772">
              <v:shape style="position:absolute;left:3914;top:3347;width:2;height:772" coordorigin="3914,3347" coordsize="0,772" path="m3914,4119l3914,3347e" filled="f" stroked="t" strokeweight=".70998pt" strokecolor="#4F4F4F">
                <v:path arrowok="t"/>
              </v:shape>
            </v:group>
            <v:group style="position:absolute;left:7005;top:3347;width:2;height:539" coordorigin="7005,3347" coordsize="2,539">
              <v:shape style="position:absolute;left:7005;top:3347;width:2;height:539" coordorigin="7005,3347" coordsize="0,539" path="m7005,3885l7005,3347e" filled="f" stroked="t" strokeweight=".94664pt" strokecolor="#575757">
                <v:path arrowok="t"/>
              </v:shape>
            </v:group>
            <v:group style="position:absolute;left:724;top:3561;width:2;height:319" coordorigin="724,3561" coordsize="2,319">
              <v:shape style="position:absolute;left:724;top:3561;width:2;height:319" coordorigin="724,3561" coordsize="0,319" path="m724,3881l724,3561e" filled="f" stroked="t" strokeweight=".70998pt" strokecolor="#484848">
                <v:path arrowok="t"/>
              </v:shape>
            </v:group>
            <v:group style="position:absolute;left:3900;top:3852;width:2528;height:2" coordorigin="3900,3852" coordsize="2528,2">
              <v:shape style="position:absolute;left:3900;top:3852;width:2528;height:2" coordorigin="3900,3852" coordsize="2528,0" path="m3900,3852l6428,3852e" filled="f" stroked="t" strokeweight=".23666pt" strokecolor="#777777">
                <v:path arrowok="t"/>
              </v:shape>
            </v:group>
            <v:group style="position:absolute;left:6428;top:3852;width:577;height:2" coordorigin="6428,3852" coordsize="577,2">
              <v:shape style="position:absolute;left:6428;top:3852;width:577;height:2" coordorigin="6428,3852" coordsize="577,0" path="m6428,3852l7005,3852e" filled="f" stroked="t" strokeweight=".23666pt" strokecolor="#909090">
                <v:path arrowok="t"/>
              </v:shape>
            </v:group>
            <v:group style="position:absolute;left:10730;top:3852;width:895;height:2" coordorigin="10730,3852" coordsize="895,2">
              <v:shape style="position:absolute;left:10730;top:3852;width:895;height:2" coordorigin="10730,3852" coordsize="895,0" path="m10730,3852l11625,3852e" filled="f" stroked="t" strokeweight=".23666pt" strokecolor="#646464">
                <v:path arrowok="t"/>
              </v:shape>
            </v:group>
            <v:group style="position:absolute;left:3914;top:3728;width:2;height:391" coordorigin="3914,3728" coordsize="2,391">
              <v:shape style="position:absolute;left:3914;top:3728;width:2;height:391" coordorigin="3914,3728" coordsize="0,391" path="m3914,4119l3914,3728e" filled="f" stroked="t" strokeweight=".94664pt" strokecolor="#5B5B5B">
                <v:path arrowok="t"/>
              </v:shape>
            </v:group>
            <v:group style="position:absolute;left:715;top:4112;width:2513;height:2" coordorigin="715,4112" coordsize="2513,2">
              <v:shape style="position:absolute;left:715;top:4112;width:2513;height:2" coordorigin="715,4112" coordsize="2513,0" path="m715,4112l3228,4112e" filled="f" stroked="t" strokeweight=".70998pt" strokecolor="#606060">
                <v:path arrowok="t"/>
              </v:shape>
            </v:group>
            <v:group style="position:absolute;left:3171;top:4109;width:237;height:2" coordorigin="3171,4109" coordsize="237,2">
              <v:shape style="position:absolute;left:3171;top:4109;width:237;height:2" coordorigin="3171,4109" coordsize="237,0" path="m3171,4109l3408,4109e" filled="f" stroked="t" strokeweight=".47332pt" strokecolor="#484848">
                <v:path arrowok="t"/>
              </v:shape>
            </v:group>
            <v:group style="position:absolute;left:3351;top:4109;width:133;height:2" coordorigin="3351,4109" coordsize="133,2">
              <v:shape style="position:absolute;left:3351;top:4109;width:133;height:2" coordorigin="3351,4109" coordsize="133,0" path="m3351,4109l3484,4109e" filled="f" stroked="t" strokeweight=".47332pt" strokecolor="#282828">
                <v:path arrowok="t"/>
              </v:shape>
            </v:group>
            <v:group style="position:absolute;left:3427;top:4105;width:2684;height:2" coordorigin="3427,4105" coordsize="2684,2">
              <v:shape style="position:absolute;left:3427;top:4105;width:2684;height:2" coordorigin="3427,4105" coordsize="2684,0" path="m3427,4105l6111,4105e" filled="f" stroked="t" strokeweight=".94664pt" strokecolor="#444444">
                <v:path arrowok="t"/>
              </v:shape>
            </v:group>
            <v:group style="position:absolute;left:5846;top:3823;width:2;height:296" coordorigin="5846,3823" coordsize="2,296">
              <v:shape style="position:absolute;left:5846;top:3823;width:2;height:296" coordorigin="5846,3823" coordsize="0,296" path="m5846,4119l5846,3823e" filled="f" stroked="t" strokeweight=".94664pt" strokecolor="#AFAFAF">
                <v:path arrowok="t"/>
              </v:shape>
            </v:group>
            <v:group style="position:absolute;left:5789;top:4112;width:5812;height:2" coordorigin="5789,4112" coordsize="5812,2">
              <v:shape style="position:absolute;left:5789;top:4112;width:5812;height:2" coordorigin="5789,4112" coordsize="5812,0" path="m5789,4112l11601,4112e" filled="f" stroked="t" strokeweight=".70998pt" strokecolor="#606060">
                <v:path arrowok="t"/>
              </v:shape>
            </v:group>
            <v:group style="position:absolute;left:7008;top:3823;width:2;height:296" coordorigin="7008,3823" coordsize="2,296">
              <v:shape style="position:absolute;left:7008;top:3823;width:2;height:296" coordorigin="7008,3823" coordsize="0,296" path="m7008,4119l7008,3823e" filled="f" stroked="t" strokeweight=".47332pt" strokecolor="#444444">
                <v:path arrowok="t"/>
              </v:shape>
            </v:group>
            <v:group style="position:absolute;left:724;top:420;width:2;height:5573" coordorigin="724,420" coordsize="2,5573">
              <v:shape style="position:absolute;left:724;top:420;width:2;height:5573" coordorigin="724,420" coordsize="0,5573" path="m724,5993l724,420e" filled="f" stroked="t" strokeweight=".70998pt" strokecolor="#5B5B5B">
                <v:path arrowok="t"/>
              </v:shape>
            </v:group>
            <v:group style="position:absolute;left:719;top:4386;width:10877;height:2" coordorigin="719,4386" coordsize="10877,2">
              <v:shape style="position:absolute;left:719;top:4386;width:10877;height:2" coordorigin="719,4386" coordsize="10877,0" path="m719,4386l11596,4386e" filled="f" stroked="t" strokeweight=".70998pt" strokecolor="#606060">
                <v:path arrowok="t"/>
              </v:shape>
            </v:group>
            <v:group style="position:absolute;left:9135;top:4388;width:488;height:2" coordorigin="9135,4388" coordsize="488,2">
              <v:shape style="position:absolute;left:9135;top:4388;width:488;height:2" coordorigin="9135,4388" coordsize="488,0" path="m9135,4388l9623,4388e" filled="f" stroked="t" strokeweight=".47332pt" strokecolor="#575757">
                <v:path arrowok="t"/>
              </v:shape>
            </v:group>
            <v:group style="position:absolute;left:724;top:4343;width:2;height:300" coordorigin="724,4343" coordsize="2,300">
              <v:shape style="position:absolute;left:724;top:4343;width:2;height:300" coordorigin="724,4343" coordsize="0,300" path="m724,4643l724,4343e" filled="f" stroked="t" strokeweight=".47332pt" strokecolor="#343434">
                <v:path arrowok="t"/>
              </v:shape>
            </v:group>
            <v:group style="position:absolute;left:2433;top:4624;width:2864;height:2" coordorigin="2433,4624" coordsize="2864,2">
              <v:shape style="position:absolute;left:2433;top:4624;width:2864;height:2" coordorigin="2433,4624" coordsize="2864,0" path="m2433,4624l5296,4624e" filled="f" stroked="t" strokeweight=".70998pt" strokecolor="#606060">
                <v:path arrowok="t"/>
              </v:shape>
            </v:group>
            <v:group style="position:absolute;left:5240;top:4624;width:421;height:2" coordorigin="5240,4624" coordsize="421,2">
              <v:shape style="position:absolute;left:5240;top:4624;width:421;height:2" coordorigin="5240,4624" coordsize="421,0" path="m5240,4624l5661,4624e" filled="f" stroked="t" strokeweight=".47332pt" strokecolor="#444444">
                <v:path arrowok="t"/>
              </v:shape>
            </v:group>
            <v:group style="position:absolute;left:5580;top:4627;width:6016;height:2" coordorigin="5580,4627" coordsize="6016,2">
              <v:shape style="position:absolute;left:5580;top:4627;width:6016;height:2" coordorigin="5580,4627" coordsize="6016,0" path="m5580,4627l11596,4627e" filled="f" stroked="t" strokeweight=".70998pt" strokecolor="#606060">
                <v:path arrowok="t"/>
              </v:shape>
            </v:group>
            <v:group style="position:absolute;left:11594;top:4386;width:2;height:992" coordorigin="11594,4386" coordsize="2,992">
              <v:shape style="position:absolute;left:11594;top:4386;width:2;height:992" coordorigin="11594,4386" coordsize="0,992" path="m11594,5378l11594,4386e" filled="f" stroked="t" strokeweight=".70998pt" strokecolor="#5B5B5B">
                <v:path arrowok="t"/>
              </v:shape>
            </v:group>
            <v:group style="position:absolute;left:722;top:4586;width:2;height:343" coordorigin="722,4586" coordsize="2,343">
              <v:shape style="position:absolute;left:722;top:4586;width:2;height:343" coordorigin="722,4586" coordsize="0,343" path="m722,4929l722,4586e" filled="f" stroked="t" strokeweight=".70998pt" strokecolor="#4F4F4F">
                <v:path arrowok="t"/>
              </v:shape>
            </v:group>
            <v:group style="position:absolute;left:7852;top:4615;width:2;height:496" coordorigin="7852,4615" coordsize="2,496">
              <v:shape style="position:absolute;left:7852;top:4615;width:2;height:496" coordorigin="7852,4615" coordsize="0,496" path="m7852,5111l7852,4615e" filled="f" stroked="t" strokeweight=".94664pt" strokecolor="#646464">
                <v:path arrowok="t"/>
              </v:shape>
            </v:group>
            <v:group style="position:absolute;left:4965;top:5108;width:1865;height:2" coordorigin="4965,5108" coordsize="1865,2">
              <v:shape style="position:absolute;left:4965;top:5108;width:1865;height:2" coordorigin="4965,5108" coordsize="1865,0" path="m4965,5108l6830,5108e" filled="f" stroked="t" strokeweight=".70998pt" strokecolor="#676767">
                <v:path arrowok="t"/>
              </v:shape>
            </v:group>
            <v:group style="position:absolute;left:6773;top:5106;width:251;height:2" coordorigin="6773,5106" coordsize="251,2">
              <v:shape style="position:absolute;left:6773;top:5106;width:251;height:2" coordorigin="6773,5106" coordsize="251,0" path="m6773,5106l7024,5106e" filled="f" stroked="t" strokeweight=".47332pt" strokecolor="#444444">
                <v:path arrowok="t"/>
              </v:shape>
            </v:group>
            <v:group style="position:absolute;left:6967;top:5108;width:4634;height:2" coordorigin="6967,5108" coordsize="4634,2">
              <v:shape style="position:absolute;left:6967;top:5108;width:4634;height:2" coordorigin="6967,5108" coordsize="4634,0" path="m6967,5108l11601,5108e" filled="f" stroked="t" strokeweight=".70998pt" strokecolor="#707070">
                <v:path arrowok="t"/>
              </v:shape>
            </v:group>
            <v:group style="position:absolute;left:4965;top:5351;width:6631;height:2" coordorigin="4965,5351" coordsize="6631,2">
              <v:shape style="position:absolute;left:4965;top:5351;width:6631;height:2" coordorigin="4965,5351" coordsize="6631,0" path="m4965,5351l11596,5351e" filled="f" stroked="t" strokeweight=".70998pt" strokecolor="#5B5B5B">
                <v:path arrowok="t"/>
              </v:shape>
            </v:group>
            <v:group style="position:absolute;left:4965;top:5592;width:3517;height:2" coordorigin="4965,5592" coordsize="3517,2">
              <v:shape style="position:absolute;left:4965;top:5592;width:3517;height:2" coordorigin="4965,5592" coordsize="3517,0" path="m4965,5592l8482,5592e" filled="f" stroked="t" strokeweight=".70998pt" strokecolor="#575757">
                <v:path arrowok="t"/>
              </v:shape>
            </v:group>
            <v:group style="position:absolute;left:8335;top:5592;width:544;height:2" coordorigin="8335,5592" coordsize="544,2">
              <v:shape style="position:absolute;left:8335;top:5592;width:544;height:2" coordorigin="8335,5592" coordsize="544,0" path="m8335,5592l8879,5592e" filled="f" stroked="t" strokeweight=".47332pt" strokecolor="#484848">
                <v:path arrowok="t"/>
              </v:shape>
            </v:group>
            <v:group style="position:absolute;left:8823;top:5592;width:2774;height:2" coordorigin="8823,5592" coordsize="2774,2">
              <v:shape style="position:absolute;left:8823;top:5592;width:2774;height:2" coordorigin="8823,5592" coordsize="2774,0" path="m8823,5592l11596,5592e" filled="f" stroked="t" strokeweight=".70998pt" strokecolor="#606060">
                <v:path arrowok="t"/>
              </v:shape>
            </v:group>
            <v:group style="position:absolute;left:11592;top:5306;width:2;height:553" coordorigin="11592,5306" coordsize="2,553">
              <v:shape style="position:absolute;left:11592;top:5306;width:2;height:553" coordorigin="11592,5306" coordsize="0,553" path="m11592,5859l11592,5306e" filled="f" stroked="t" strokeweight=".47332pt" strokecolor="#484848">
                <v:path arrowok="t"/>
              </v:shape>
            </v:group>
            <v:group style="position:absolute;left:719;top:5549;width:2;height:448" coordorigin="719,5549" coordsize="2,448">
              <v:shape style="position:absolute;left:719;top:5549;width:2;height:448" coordorigin="719,5549" coordsize="0,448" path="m719,5997l719,5549e" filled="f" stroked="t" strokeweight=".47332pt" strokecolor="#3B3B3B">
                <v:path arrowok="t"/>
              </v:shape>
            </v:group>
            <v:group style="position:absolute;left:3171;top:5835;width:237;height:2" coordorigin="3171,5835" coordsize="237,2">
              <v:shape style="position:absolute;left:3171;top:5835;width:237;height:2" coordorigin="3171,5835" coordsize="237,0" path="m3171,5835l3408,5835e" filled="f" stroked="t" strokeweight=".47332pt" strokecolor="#3F3F3F">
                <v:path arrowok="t"/>
              </v:shape>
            </v:group>
            <v:group style="position:absolute;left:2428;top:5833;width:5438;height:2" coordorigin="2428,5833" coordsize="5438,2">
              <v:shape style="position:absolute;left:2428;top:5833;width:5438;height:2" coordorigin="2428,5833" coordsize="5438,0" path="m2428,5833l7867,5833e" filled="f" stroked="t" strokeweight=".70998pt" strokecolor="#5B5B5B">
                <v:path arrowok="t"/>
              </v:shape>
            </v:group>
            <v:group style="position:absolute;left:7810;top:5835;width:582;height:2" coordorigin="7810,5835" coordsize="582,2">
              <v:shape style="position:absolute;left:7810;top:5835;width:582;height:2" coordorigin="7810,5835" coordsize="582,0" path="m7810,5835l8392,5835e" filled="f" stroked="t" strokeweight=".47332pt" strokecolor="#444444">
                <v:path arrowok="t"/>
              </v:shape>
            </v:group>
            <v:group style="position:absolute;left:8335;top:5835;width:3266;height:2" coordorigin="8335,5835" coordsize="3266,2">
              <v:shape style="position:absolute;left:8335;top:5835;width:3266;height:2" coordorigin="8335,5835" coordsize="3266,0" path="m8335,5835l11601,5835e" filled="f" stroked="t" strokeweight=".70998pt" strokecolor="#5B5B5B">
                <v:path arrowok="t"/>
              </v:shape>
            </v:group>
            <v:group style="position:absolute;left:719;top:5792;width:2;height:205" coordorigin="719,5792" coordsize="2,205">
              <v:shape style="position:absolute;left:719;top:5792;width:2;height:205" coordorigin="719,5792" coordsize="0,205" path="m719,5997l719,5792e" filled="f" stroked="t" strokeweight=".47332pt" strokecolor="#282828">
                <v:path arrowok="t"/>
              </v:shape>
            </v:group>
            <v:group style="position:absolute;left:866;top:6076;width:10735;height:2" coordorigin="866,6076" coordsize="10735,2">
              <v:shape style="position:absolute;left:866;top:6076;width:10735;height:2" coordorigin="866,6076" coordsize="10735,0" path="m866,6076l11601,6076e" filled="f" stroked="t" strokeweight=".70998pt" strokecolor="#5B5B5B">
                <v:path arrowok="t"/>
              </v:shape>
            </v:group>
            <v:group style="position:absolute;left:11594;top:5788;width:2;height:558" coordorigin="11594,5788" coordsize="2,558">
              <v:shape style="position:absolute;left:11594;top:5788;width:2;height:558" coordorigin="11594,5788" coordsize="0,558" path="m11594,6345l11594,5788e" filled="f" stroked="t" strokeweight=".70998pt" strokecolor="#646464">
                <v:path arrowok="t"/>
              </v:shape>
            </v:group>
            <v:group style="position:absolute;left:4972;top:4615;width:2;height:2179" coordorigin="4972,4615" coordsize="2,2179">
              <v:shape style="position:absolute;left:4972;top:4615;width:2;height:2179" coordorigin="4972,4615" coordsize="0,2179" path="m4972,6793l4972,4615e" filled="f" stroked="t" strokeweight=".70998pt" strokecolor="#545454">
                <v:path arrowok="t"/>
              </v:shape>
            </v:group>
            <v:group style="position:absolute;left:2428;top:6548;width:4402;height:2" coordorigin="2428,6548" coordsize="4402,2">
              <v:shape style="position:absolute;left:2428;top:6548;width:4402;height:2" coordorigin="2428,6548" coordsize="4402,0" path="m2428,6548l6830,6548e" filled="f" stroked="t" strokeweight=".70998pt" strokecolor="#606060">
                <v:path arrowok="t"/>
              </v:shape>
            </v:group>
            <v:group style="position:absolute;left:6773;top:6546;width:251;height:2" coordorigin="6773,6546" coordsize="251,2">
              <v:shape style="position:absolute;left:6773;top:6546;width:251;height:2" coordorigin="6773,6546" coordsize="251,0" path="m6773,6546l7024,6546e" filled="f" stroked="t" strokeweight=".47332pt" strokecolor="#3F3F3F">
                <v:path arrowok="t"/>
              </v:shape>
            </v:group>
            <v:group style="position:absolute;left:6967;top:6548;width:4629;height:2" coordorigin="6967,6548" coordsize="4629,2">
              <v:shape style="position:absolute;left:6967;top:6548;width:4629;height:2" coordorigin="6967,6548" coordsize="4629,0" path="m6967,6548l11596,6548e" filled="f" stroked="t" strokeweight=".70998pt" strokecolor="#5B5B5B">
                <v:path arrowok="t"/>
              </v:shape>
            </v:group>
            <v:group style="position:absolute;left:11592;top:6288;width:2;height:319" coordorigin="11592,6288" coordsize="2,319">
              <v:shape style="position:absolute;left:11592;top:6288;width:2;height:319" coordorigin="11592,6288" coordsize="0,319" path="m11592,6608l11592,6288e" filled="f" stroked="t" strokeweight=".47332pt" strokecolor="#4B4B4B">
                <v:path arrowok="t"/>
              </v:shape>
            </v:group>
            <v:group style="position:absolute;left:2428;top:6789;width:2575;height:2" coordorigin="2428,6789" coordsize="2575,2">
              <v:shape style="position:absolute;left:2428;top:6789;width:2575;height:2" coordorigin="2428,6789" coordsize="2575,0" path="m2428,6789l5003,6789e" filled="f" stroked="t" strokeweight=".70998pt" strokecolor="#606060">
                <v:path arrowok="t"/>
              </v:shape>
            </v:group>
            <v:group style="position:absolute;left:4932;top:6786;width:364;height:2" coordorigin="4932,6786" coordsize="364,2">
              <v:shape style="position:absolute;left:4932;top:6786;width:364;height:2" coordorigin="4932,6786" coordsize="364,0" path="m4932,6786l5296,6786e" filled="f" stroked="t" strokeweight=".47332pt" strokecolor="#4B4B4B">
                <v:path arrowok="t"/>
              </v:shape>
            </v:group>
            <v:group style="position:absolute;left:5240;top:6786;width:1784;height:2" coordorigin="5240,6786" coordsize="1784,2">
              <v:shape style="position:absolute;left:5240;top:6786;width:1784;height:2" coordorigin="5240,6786" coordsize="1784,0" path="m5240,6786l7024,6786e" filled="f" stroked="t" strokeweight=".70998pt" strokecolor="#646464">
                <v:path arrowok="t"/>
              </v:shape>
            </v:group>
            <v:group style="position:absolute;left:6967;top:6789;width:469;height:2" coordorigin="6967,6789" coordsize="469,2">
              <v:shape style="position:absolute;left:6967;top:6789;width:469;height:2" coordorigin="6967,6789" coordsize="469,0" path="m6967,6789l7436,6789e" filled="f" stroked="t" strokeweight=".47332pt" strokecolor="#4F4F4F">
                <v:path arrowok="t"/>
              </v:shape>
            </v:group>
            <v:group style="position:absolute;left:7379;top:6789;width:497;height:2" coordorigin="7379,6789" coordsize="497,2">
              <v:shape style="position:absolute;left:7379;top:6789;width:497;height:2" coordorigin="7379,6789" coordsize="497,0" path="m7379,6789l7876,6789e" filled="f" stroked="t" strokeweight=".94664pt" strokecolor="#6B6B6B">
                <v:path arrowok="t"/>
              </v:shape>
            </v:group>
            <v:group style="position:absolute;left:7855;top:6064;width:2;height:734" coordorigin="7855,6064" coordsize="2,734">
              <v:shape style="position:absolute;left:7855;top:6064;width:2;height:734" coordorigin="7855,6064" coordsize="0,734" path="m7855,6798l7855,6064e" filled="f" stroked="t" strokeweight=".70998pt" strokecolor="#575757">
                <v:path arrowok="t"/>
              </v:shape>
            </v:group>
            <v:group style="position:absolute;left:7805;top:6789;width:587;height:2" coordorigin="7805,6789" coordsize="587,2">
              <v:shape style="position:absolute;left:7805;top:6789;width:587;height:2" coordorigin="7805,6789" coordsize="587,0" path="m7805,6789l8392,6789e" filled="f" stroked="t" strokeweight=".47332pt" strokecolor="#4F4F4F">
                <v:path arrowok="t"/>
              </v:shape>
            </v:group>
            <v:group style="position:absolute;left:8335;top:6791;width:3266;height:2" coordorigin="8335,6791" coordsize="3266,2">
              <v:shape style="position:absolute;left:8335;top:6791;width:3266;height:2" coordorigin="8335,6791" coordsize="3266,0" path="m8335,6791l11601,6791e" filled="f" stroked="t" strokeweight=".70998pt" strokecolor="#606060">
                <v:path arrowok="t"/>
              </v:shape>
            </v:group>
            <v:group style="position:absolute;left:11596;top:4386;width:2;height:11728" coordorigin="11596,4386" coordsize="2,11728">
              <v:shape style="position:absolute;left:11596;top:4386;width:2;height:11728" coordorigin="11596,4386" coordsize="0,11728" path="m11596,16114l11596,4386e" filled="f" stroked="t" strokeweight=".70998pt" strokecolor="#5B5B5B">
                <v:path arrowok="t"/>
              </v:shape>
            </v:group>
            <v:group style="position:absolute;left:719;top:6541;width:2;height:515" coordorigin="719,6541" coordsize="2,515">
              <v:shape style="position:absolute;left:719;top:6541;width:2;height:515" coordorigin="719,6541" coordsize="0,515" path="m719,7056l719,6541e" filled="f" stroked="t" strokeweight=".47332pt" strokecolor="#343434">
                <v:path arrowok="t"/>
              </v:shape>
            </v:group>
            <v:group style="position:absolute;left:710;top:7029;width:4378;height:2" coordorigin="710,7029" coordsize="4378,2">
              <v:shape style="position:absolute;left:710;top:7029;width:4378;height:2" coordorigin="710,7029" coordsize="4378,0" path="m710,7029l5088,7029e" filled="f" stroked="t" strokeweight=".70998pt" strokecolor="#676767">
                <v:path arrowok="t"/>
              </v:shape>
            </v:group>
            <v:group style="position:absolute;left:4937;top:7025;width:724;height:2" coordorigin="4937,7025" coordsize="724,2">
              <v:shape style="position:absolute;left:4937;top:7025;width:724;height:2" coordorigin="4937,7025" coordsize="724,0" path="m4937,7025l5661,7025e" filled="f" stroked="t" strokeweight=".47332pt" strokecolor="#4F4F4F">
                <v:path arrowok="t"/>
              </v:shape>
            </v:group>
            <v:group style="position:absolute;left:5547;top:7027;width:1534;height:2" coordorigin="5547,7027" coordsize="1534,2">
              <v:shape style="position:absolute;left:5547;top:7027;width:1534;height:2" coordorigin="5547,7027" coordsize="1534,0" path="m5547,7027l7081,7027e" filled="f" stroked="t" strokeweight=".70998pt" strokecolor="#646464">
                <v:path arrowok="t"/>
              </v:shape>
            </v:group>
            <v:group style="position:absolute;left:6967;top:7027;width:469;height:2" coordorigin="6967,7027" coordsize="469,2">
              <v:shape style="position:absolute;left:6967;top:7027;width:469;height:2" coordorigin="6967,7027" coordsize="469,0" path="m6967,7027l7436,7027e" filled="f" stroked="t" strokeweight=".47332pt" strokecolor="#4F4F4F">
                <v:path arrowok="t"/>
              </v:shape>
            </v:group>
            <v:group style="position:absolute;left:7379;top:7027;width:488;height:2" coordorigin="7379,7027" coordsize="488,2">
              <v:shape style="position:absolute;left:7379;top:7027;width:488;height:2" coordorigin="7379,7027" coordsize="488,0" path="m7379,7027l7867,7027e" filled="f" stroked="t" strokeweight=".94664pt" strokecolor="#6B6B6B">
                <v:path arrowok="t"/>
              </v:shape>
            </v:group>
            <v:group style="position:absolute;left:7810;top:7027;width:582;height:2" coordorigin="7810,7027" coordsize="582,2">
              <v:shape style="position:absolute;left:7810;top:7027;width:582;height:2" coordorigin="7810,7027" coordsize="582,0" path="m7810,7027l8392,7027e" filled="f" stroked="t" strokeweight=".47332pt" strokecolor="#575757">
                <v:path arrowok="t"/>
              </v:shape>
            </v:group>
            <v:group style="position:absolute;left:8335;top:7029;width:3266;height:2" coordorigin="8335,7029" coordsize="3266,2">
              <v:shape style="position:absolute;left:8335;top:7029;width:3266;height:2" coordorigin="8335,7029" coordsize="3266,0" path="m8335,7029l11601,7029e" filled="f" stroked="t" strokeweight=".70998pt" strokecolor="#646464">
                <v:path arrowok="t"/>
              </v:shape>
            </v:group>
            <v:group style="position:absolute;left:710;top:7499;width:1079;height:2" coordorigin="710,7499" coordsize="1079,2">
              <v:shape style="position:absolute;left:710;top:7499;width:1079;height:2" coordorigin="710,7499" coordsize="1079,0" path="m710,7499l1789,7499e" filled="f" stroked="t" strokeweight=".70998pt" strokecolor="#6B6B6B">
                <v:path arrowok="t"/>
              </v:shape>
            </v:group>
            <v:group style="position:absolute;left:1732;top:7499;width:336;height:2" coordorigin="1732,7499" coordsize="336,2">
              <v:shape style="position:absolute;left:1732;top:7499;width:336;height:2" coordorigin="1732,7499" coordsize="336,0" path="m1732,7499l2068,7499e" filled="f" stroked="t" strokeweight=".47332pt" strokecolor="#484848">
                <v:path arrowok="t"/>
              </v:shape>
            </v:group>
            <v:group style="position:absolute;left:2012;top:7499;width:1751;height:2" coordorigin="2012,7499" coordsize="1751,2">
              <v:shape style="position:absolute;left:2012;top:7499;width:1751;height:2" coordorigin="2012,7499" coordsize="1751,0" path="m2012,7499l3763,7499e" filled="f" stroked="t" strokeweight=".70998pt" strokecolor="#676767">
                <v:path arrowok="t"/>
              </v:shape>
            </v:group>
            <v:group style="position:absolute;left:2868;top:7499;width:360;height:2" coordorigin="2868,7499" coordsize="360,2">
              <v:shape style="position:absolute;left:2868;top:7499;width:360;height:2" coordorigin="2868,7499" coordsize="360,0" path="m2868,7499l3228,7499e" filled="f" stroked="t" strokeweight=".47332pt" strokecolor="#5B5B5B">
                <v:path arrowok="t"/>
              </v:shape>
            </v:group>
            <v:group style="position:absolute;left:3659;top:7499;width:275;height:2" coordorigin="3659,7499" coordsize="275,2">
              <v:shape style="position:absolute;left:3659;top:7499;width:275;height:2" coordorigin="3659,7499" coordsize="275,0" path="m3659,7499l3933,7499e" filled="f" stroked="t" strokeweight=".47332pt" strokecolor="#545454">
                <v:path arrowok="t"/>
              </v:shape>
            </v:group>
            <v:group style="position:absolute;left:3876;top:7497;width:1448;height:2" coordorigin="3876,7497" coordsize="1448,2">
              <v:shape style="position:absolute;left:3876;top:7497;width:1448;height:2" coordorigin="3876,7497" coordsize="1448,0" path="m3876,7497l5325,7497e" filled="f" stroked="t" strokeweight=".94664pt" strokecolor="#646464">
                <v:path arrowok="t"/>
              </v:shape>
            </v:group>
            <v:group style="position:absolute;left:5240;top:7497;width:421;height:2" coordorigin="5240,7497" coordsize="421,2">
              <v:shape style="position:absolute;left:5240;top:7497;width:421;height:2" coordorigin="5240,7497" coordsize="421,0" path="m5240,7497l5661,7497e" filled="f" stroked="t" strokeweight=".47332pt" strokecolor="#4F4F4F">
                <v:path arrowok="t"/>
              </v:shape>
            </v:group>
            <v:group style="position:absolute;left:5604;top:7499;width:246;height:2" coordorigin="5604,7499" coordsize="246,2">
              <v:shape style="position:absolute;left:5604;top:7499;width:246;height:2" coordorigin="5604,7499" coordsize="246,0" path="m5604,7499l5850,7499e" filled="f" stroked="t" strokeweight=".47332pt" strokecolor="#383838">
                <v:path arrowok="t"/>
              </v:shape>
            </v:group>
            <v:group style="position:absolute;left:5793;top:7499;width:663;height:2" coordorigin="5793,7499" coordsize="663,2">
              <v:shape style="position:absolute;left:5793;top:7499;width:663;height:2" coordorigin="5793,7499" coordsize="663,0" path="m5793,7499l6456,7499e" filled="f" stroked="t" strokeweight=".70998pt" strokecolor="#646464">
                <v:path arrowok="t"/>
              </v:shape>
            </v:group>
            <v:group style="position:absolute;left:6399;top:7497;width:625;height:2" coordorigin="6399,7497" coordsize="625,2">
              <v:shape style="position:absolute;left:6399;top:7497;width:625;height:2" coordorigin="6399,7497" coordsize="625,0" path="m6399,7497l7024,7497e" filled="f" stroked="t" strokeweight=".47332pt" strokecolor="#444444">
                <v:path arrowok="t"/>
              </v:shape>
            </v:group>
            <v:group style="position:absolute;left:6967;top:7499;width:1425;height:2" coordorigin="6967,7499" coordsize="1425,2">
              <v:shape style="position:absolute;left:6967;top:7499;width:1425;height:2" coordorigin="6967,7499" coordsize="1425,0" path="m6967,7499l8392,7499e" filled="f" stroked="t" strokeweight=".70998pt" strokecolor="#606060">
                <v:path arrowok="t"/>
              </v:shape>
            </v:group>
            <v:group style="position:absolute;left:8335;top:7499;width:544;height:2" coordorigin="8335,7499" coordsize="544,2">
              <v:shape style="position:absolute;left:8335;top:7499;width:544;height:2" coordorigin="8335,7499" coordsize="544,0" path="m8335,7499l8879,7499e" filled="f" stroked="t" strokeweight=".47332pt" strokecolor="#545454">
                <v:path arrowok="t"/>
              </v:shape>
            </v:group>
            <v:group style="position:absolute;left:8823;top:7501;width:2783;height:2" coordorigin="8823,7501" coordsize="2783,2">
              <v:shape style="position:absolute;left:8823;top:7501;width:2783;height:2" coordorigin="8823,7501" coordsize="2783,0" path="m8823,7501l11606,7501e" filled="f" stroked="t" strokeweight=".70998pt" strokecolor="#646464">
                <v:path arrowok="t"/>
              </v:shape>
            </v:group>
            <v:group style="position:absolute;left:717;top:6307;width:2;height:4262" coordorigin="717,6307" coordsize="2,4262">
              <v:shape style="position:absolute;left:717;top:6307;width:2;height:4262" coordorigin="717,6307" coordsize="0,4262" path="m717,10569l717,6307e" filled="f" stroked="t" strokeweight=".70998pt" strokecolor="#545454">
                <v:path arrowok="t"/>
              </v:shape>
            </v:group>
            <v:group style="position:absolute;left:4975;top:7485;width:2;height:734" coordorigin="4975,7485" coordsize="2,734">
              <v:shape style="position:absolute;left:4975;top:7485;width:2;height:734" coordorigin="4975,7485" coordsize="0,734" path="m4975,8219l4975,7485e" filled="f" stroked="t" strokeweight=".94664pt" strokecolor="#5B5B5B">
                <v:path arrowok="t"/>
              </v:shape>
            </v:group>
            <v:group style="position:absolute;left:4965;top:7740;width:6641;height:2" coordorigin="4965,7740" coordsize="6641,2">
              <v:shape style="position:absolute;left:4965;top:7740;width:6641;height:2" coordorigin="4965,7740" coordsize="6641,0" path="m4965,7740l11606,7740e" filled="f" stroked="t" strokeweight=".70998pt" strokecolor="#646464">
                <v:path arrowok="t"/>
              </v:shape>
            </v:group>
            <v:group style="position:absolute;left:719;top:7704;width:2;height:310" coordorigin="719,7704" coordsize="2,310">
              <v:shape style="position:absolute;left:719;top:7704;width:2;height:310" coordorigin="719,7704" coordsize="0,310" path="m719,8014l719,7704e" filled="f" stroked="t" strokeweight=".47332pt" strokecolor="#2F2F2F">
                <v:path arrowok="t"/>
              </v:shape>
            </v:group>
            <v:group style="position:absolute;left:4965;top:7978;width:6636;height:2" coordorigin="4965,7978" coordsize="6636,2">
              <v:shape style="position:absolute;left:4965;top:7978;width:6636;height:2" coordorigin="4965,7978" coordsize="6636,0" path="m4965,7978l11601,7978e" filled="f" stroked="t" strokeweight=".70998pt" strokecolor="#606060">
                <v:path arrowok="t"/>
              </v:shape>
            </v:group>
            <v:group style="position:absolute;left:11596;top:7699;width:2;height:324" coordorigin="11596,7699" coordsize="2,324">
              <v:shape style="position:absolute;left:11596;top:7699;width:2;height:324" coordorigin="11596,7699" coordsize="0,324" path="m11596,8023l11596,7699e" filled="f" stroked="t" strokeweight=".47332pt" strokecolor="#4B4B4B">
                <v:path arrowok="t"/>
              </v:shape>
            </v:group>
            <v:group style="position:absolute;left:710;top:8219;width:502;height:2" coordorigin="710,8219" coordsize="502,2">
              <v:shape style="position:absolute;left:710;top:8219;width:502;height:2" coordorigin="710,8219" coordsize="502,0" path="m710,8219l1212,8219e" filled="f" stroked="t" strokeweight=".94664pt" strokecolor="#6B6B6B">
                <v:path arrowok="t"/>
              </v:shape>
            </v:group>
            <v:group style="position:absolute;left:1155;top:8219;width:634;height:2" coordorigin="1155,8219" coordsize="634,2">
              <v:shape style="position:absolute;left:1155;top:8219;width:634;height:2" coordorigin="1155,8219" coordsize="634,0" path="m1155,8219l1789,8219e" filled="f" stroked="t" strokeweight=".47332pt" strokecolor="#4F4F4F">
                <v:path arrowok="t"/>
              </v:shape>
            </v:group>
            <v:group style="position:absolute;left:1704;top:8219;width:1524;height:2" coordorigin="1704,8219" coordsize="1524,2">
              <v:shape style="position:absolute;left:1704;top:8219;width:1524;height:2" coordorigin="1704,8219" coordsize="1524,0" path="m1704,8219l3228,8219e" filled="f" stroked="t" strokeweight=".70998pt" strokecolor="#606060">
                <v:path arrowok="t"/>
              </v:shape>
            </v:group>
            <v:group style="position:absolute;left:3171;top:8219;width:237;height:2" coordorigin="3171,8219" coordsize="237,2">
              <v:shape style="position:absolute;left:3171;top:8219;width:237;height:2" coordorigin="3171,8219" coordsize="237,0" path="m3171,8219l3408,8219e" filled="f" stroked="t" strokeweight=".47332pt" strokecolor="#444444">
                <v:path arrowok="t"/>
              </v:shape>
            </v:group>
            <v:group style="position:absolute;left:3351;top:8217;width:3479;height:2" coordorigin="3351,8217" coordsize="3479,2">
              <v:shape style="position:absolute;left:3351;top:8217;width:3479;height:2" coordorigin="3351,8217" coordsize="3479,0" path="m3351,8217l6830,8217e" filled="f" stroked="t" strokeweight=".70998pt" strokecolor="#646464">
                <v:path arrowok="t"/>
              </v:shape>
            </v:group>
            <v:group style="position:absolute;left:6773;top:8214;width:251;height:2" coordorigin="6773,8214" coordsize="251,2">
              <v:shape style="position:absolute;left:6773;top:8214;width:251;height:2" coordorigin="6773,8214" coordsize="251,0" path="m6773,8214l7024,8214e" filled="f" stroked="t" strokeweight=".47332pt" strokecolor="#4B4B4B">
                <v:path arrowok="t"/>
              </v:shape>
            </v:group>
            <v:group style="position:absolute;left:6967;top:8217;width:4639;height:2" coordorigin="6967,8217" coordsize="4639,2">
              <v:shape style="position:absolute;left:6967;top:8217;width:4639;height:2" coordorigin="6967,8217" coordsize="4639,0" path="m6967,8217l11606,8217e" filled="f" stroked="t" strokeweight=".70998pt" strokecolor="#606060">
                <v:path arrowok="t"/>
              </v:shape>
            </v:group>
            <v:group style="position:absolute;left:719;top:8662;width:2;height:386" coordorigin="719,8662" coordsize="2,386">
              <v:shape style="position:absolute;left:719;top:8662;width:2;height:386" coordorigin="719,8662" coordsize="0,386" path="m719,9048l719,8662e" filled="f" stroked="t" strokeweight=".47332pt" strokecolor="#383838">
                <v:path arrowok="t"/>
              </v:shape>
            </v:group>
            <v:group style="position:absolute;left:710;top:9022;width:2698;height:2" coordorigin="710,9022" coordsize="2698,2">
              <v:shape style="position:absolute;left:710;top:9022;width:2698;height:2" coordorigin="710,9022" coordsize="2698,0" path="m710,9022l3408,9022e" filled="f" stroked="t" strokeweight=".70998pt" strokecolor="#646464">
                <v:path arrowok="t"/>
              </v:shape>
            </v:group>
            <v:group style="position:absolute;left:3351;top:9020;width:133;height:2" coordorigin="3351,9020" coordsize="133,2">
              <v:shape style="position:absolute;left:3351;top:9020;width:133;height:2" coordorigin="3351,9020" coordsize="133,0" path="m3351,9020l3484,9020e" filled="f" stroked="t" strokeweight=".47332pt" strokecolor="#343434">
                <v:path arrowok="t"/>
              </v:shape>
            </v:group>
            <v:group style="position:absolute;left:3427;top:9020;width:1870;height:2" coordorigin="3427,9020" coordsize="1870,2">
              <v:shape style="position:absolute;left:3427;top:9020;width:1870;height:2" coordorigin="3427,9020" coordsize="1870,0" path="m3427,9020l5296,9020e" filled="f" stroked="t" strokeweight=".70998pt" strokecolor="#5B5B5B">
                <v:path arrowok="t"/>
              </v:shape>
            </v:group>
            <v:group style="position:absolute;left:5240;top:9020;width:421;height:2" coordorigin="5240,9020" coordsize="421,2">
              <v:shape style="position:absolute;left:5240;top:9020;width:421;height:2" coordorigin="5240,9020" coordsize="421,0" path="m5240,9020l5661,9020e" filled="f" stroked="t" strokeweight=".47332pt" strokecolor="#444444">
                <v:path arrowok="t"/>
              </v:shape>
            </v:group>
            <v:group style="position:absolute;left:5604;top:9020;width:1832;height:2" coordorigin="5604,9020" coordsize="1832,2">
              <v:shape style="position:absolute;left:5604;top:9020;width:1832;height:2" coordorigin="5604,9020" coordsize="1832,0" path="m5604,9020l7436,9020e" filled="f" stroked="t" strokeweight=".70998pt" strokecolor="#545454">
                <v:path arrowok="t"/>
              </v:shape>
            </v:group>
            <v:group style="position:absolute;left:7351;top:9020;width:648;height:2" coordorigin="7351,9020" coordsize="648,2">
              <v:shape style="position:absolute;left:7351;top:9020;width:648;height:2" coordorigin="7351,9020" coordsize="648,0" path="m7351,9020l7999,9020e" filled="f" stroked="t" strokeweight=".94664pt" strokecolor="#6B6B6B">
                <v:path arrowok="t"/>
              </v:shape>
            </v:group>
            <v:group style="position:absolute;left:7810;top:9020;width:582;height:2" coordorigin="7810,9020" coordsize="582,2">
              <v:shape style="position:absolute;left:7810;top:9020;width:582;height:2" coordorigin="7810,9020" coordsize="582,0" path="m7810,9020l8392,9020e" filled="f" stroked="t" strokeweight=".47332pt" strokecolor="#5B5B5B">
                <v:path arrowok="t"/>
              </v:shape>
            </v:group>
            <v:group style="position:absolute;left:8335;top:9020;width:3266;height:2" coordorigin="8335,9020" coordsize="3266,2">
              <v:shape style="position:absolute;left:8335;top:9020;width:3266;height:2" coordorigin="8335,9020" coordsize="3266,0" path="m8335,9020l11601,9020e" filled="f" stroked="t" strokeweight=".70998pt" strokecolor="#646464">
                <v:path arrowok="t"/>
              </v:shape>
            </v:group>
            <v:group style="position:absolute;left:11596;top:8662;width:2;height:386" coordorigin="11596,8662" coordsize="2,386">
              <v:shape style="position:absolute;left:11596;top:8662;width:2;height:386" coordorigin="11596,8662" coordsize="0,386" path="m11596,9048l11596,8662e" filled="f" stroked="t" strokeweight=".47332pt" strokecolor="#484848">
                <v:path arrowok="t"/>
              </v:shape>
            </v:group>
            <v:group style="position:absolute;left:710;top:10133;width:8984;height:2" coordorigin="710,10133" coordsize="8984,2">
              <v:shape style="position:absolute;left:710;top:10133;width:8984;height:2" coordorigin="710,10133" coordsize="8984,0" path="m710,10133l9694,10133e" filled="f" stroked="t" strokeweight=".70998pt" strokecolor="#646464">
                <v:path arrowok="t"/>
              </v:shape>
            </v:group>
            <v:group style="position:absolute;left:9566;top:10133;width:663;height:2" coordorigin="9566,10133" coordsize="663,2">
              <v:shape style="position:absolute;left:9566;top:10133;width:663;height:2" coordorigin="9566,10133" coordsize="663,0" path="m9566,10133l10228,10133e" filled="f" stroked="t" strokeweight=".47332pt" strokecolor="#4F4F4F">
                <v:path arrowok="t"/>
              </v:shape>
            </v:group>
            <v:group style="position:absolute;left:10172;top:10135;width:1429;height:2" coordorigin="10172,10135" coordsize="1429,2">
              <v:shape style="position:absolute;left:10172;top:10135;width:1429;height:2" coordorigin="10172,10135" coordsize="1429,0" path="m10172,10135l11601,10135e" filled="f" stroked="t" strokeweight=".70998pt" strokecolor="#646464">
                <v:path arrowok="t"/>
              </v:shape>
            </v:group>
            <v:group style="position:absolute;left:710;top:10474;width:1079;height:2" coordorigin="710,10474" coordsize="1079,2">
              <v:shape style="position:absolute;left:710;top:10474;width:1079;height:2" coordorigin="710,10474" coordsize="1079,0" path="m710,10474l1789,10474e" filled="f" stroked="t" strokeweight=".70998pt" strokecolor="#6B6B6B">
                <v:path arrowok="t"/>
              </v:shape>
            </v:group>
            <v:group style="position:absolute;left:1732;top:10474;width:336;height:2" coordorigin="1732,10474" coordsize="336,2">
              <v:shape style="position:absolute;left:1732;top:10474;width:336;height:2" coordorigin="1732,10474" coordsize="336,0" path="m1732,10474l2068,10474e" filled="f" stroked="t" strokeweight=".47332pt" strokecolor="#4F4F4F">
                <v:path arrowok="t"/>
              </v:shape>
            </v:group>
            <v:group style="position:absolute;left:1960;top:10472;width:3337;height:2" coordorigin="1960,10472" coordsize="3337,2">
              <v:shape style="position:absolute;left:1960;top:10472;width:3337;height:2" coordorigin="1960,10472" coordsize="3337,0" path="m1960,10472l5296,10472e" filled="f" stroked="t" strokeweight=".70998pt" strokecolor="#646464">
                <v:path arrowok="t"/>
              </v:shape>
            </v:group>
            <v:group style="position:absolute;left:5240;top:10469;width:421;height:2" coordorigin="5240,10469" coordsize="421,2">
              <v:shape style="position:absolute;left:5240;top:10469;width:421;height:2" coordorigin="5240,10469" coordsize="421,0" path="m5240,10469l5661,10469e" filled="f" stroked="t" strokeweight=".47332pt" strokecolor="#444444">
                <v:path arrowok="t"/>
              </v:shape>
            </v:group>
            <v:group style="position:absolute;left:5576;top:10472;width:3616;height:2" coordorigin="5576,10472" coordsize="3616,2">
              <v:shape style="position:absolute;left:5576;top:10472;width:3616;height:2" coordorigin="5576,10472" coordsize="3616,0" path="m5576,10472l9192,10472e" filled="f" stroked="t" strokeweight=".70998pt" strokecolor="#606060">
                <v:path arrowok="t"/>
              </v:shape>
            </v:group>
            <v:group style="position:absolute;left:9135;top:10472;width:488;height:2" coordorigin="9135,10472" coordsize="488,2">
              <v:shape style="position:absolute;left:9135;top:10472;width:488;height:2" coordorigin="9135,10472" coordsize="488,0" path="m9135,10472l9623,10472e" filled="f" stroked="t" strokeweight=".47332pt" strokecolor="#4B4B4B">
                <v:path arrowok="t"/>
              </v:shape>
            </v:group>
            <v:group style="position:absolute;left:9566;top:10472;width:2040;height:2" coordorigin="9566,10472" coordsize="2040,2">
              <v:shape style="position:absolute;left:9566;top:10472;width:2040;height:2" coordorigin="9566,10472" coordsize="2040,0" path="m9566,10472l11606,10472e" filled="f" stroked="t" strokeweight=".70998pt" strokecolor="#646464">
                <v:path arrowok="t"/>
              </v:shape>
            </v:group>
            <v:group style="position:absolute;left:717;top:10259;width:2;height:300" coordorigin="717,10259" coordsize="2,300">
              <v:shape style="position:absolute;left:717;top:10259;width:2;height:300" coordorigin="717,10259" coordsize="0,300" path="m717,10560l717,10259e" filled="f" stroked="t" strokeweight=".94664pt" strokecolor="#676767">
                <v:path arrowok="t"/>
              </v:shape>
            </v:group>
            <v:group style="position:absolute;left:895;top:10710;width:4402;height:2" coordorigin="895,10710" coordsize="4402,2">
              <v:shape style="position:absolute;left:895;top:10710;width:4402;height:2" coordorigin="895,10710" coordsize="4402,0" path="m895,10710l5296,10710e" filled="f" stroked="t" strokeweight=".70998pt" strokecolor="#646464">
                <v:path arrowok="t"/>
              </v:shape>
            </v:group>
            <v:group style="position:absolute;left:5240;top:10708;width:421;height:2" coordorigin="5240,10708" coordsize="421,2">
              <v:shape style="position:absolute;left:5240;top:10708;width:421;height:2" coordorigin="5240,10708" coordsize="421,0" path="m5240,10708l5661,10708e" filled="f" stroked="t" strokeweight=".47332pt" strokecolor="#444444">
                <v:path arrowok="t"/>
              </v:shape>
            </v:group>
            <v:group style="position:absolute;left:5576;top:10710;width:6025;height:2" coordorigin="5576,10710" coordsize="6025,2">
              <v:shape style="position:absolute;left:5576;top:10710;width:6025;height:2" coordorigin="5576,10710" coordsize="6025,0" path="m5576,10710l11601,10710e" filled="f" stroked="t" strokeweight=".70998pt" strokecolor="#606060">
                <v:path arrowok="t"/>
              </v:shape>
            </v:group>
            <v:group style="position:absolute;left:11596;top:10669;width:2;height:310" coordorigin="11596,10669" coordsize="2,310">
              <v:shape style="position:absolute;left:11596;top:10669;width:2;height:310" coordorigin="11596,10669" coordsize="0,310" path="m11596,10979l11596,10669e" filled="f" stroked="t" strokeweight=".47332pt" strokecolor="#3B3B3B">
                <v:path arrowok="t"/>
              </v:shape>
            </v:group>
            <v:group style="position:absolute;left:710;top:11191;width:3053;height:2" coordorigin="710,11191" coordsize="3053,2">
              <v:shape style="position:absolute;left:710;top:11191;width:3053;height:2" coordorigin="710,11191" coordsize="3053,0" path="m710,11191l3763,11191e" filled="f" stroked="t" strokeweight=".70998pt" strokecolor="#646464">
                <v:path arrowok="t"/>
              </v:shape>
            </v:group>
            <v:group style="position:absolute;left:3706;top:11189;width:227;height:2" coordorigin="3706,11189" coordsize="227,2">
              <v:shape style="position:absolute;left:3706;top:11189;width:227;height:2" coordorigin="3706,11189" coordsize="227,0" path="m3706,11189l3933,11189e" filled="f" stroked="t" strokeweight=".47332pt" strokecolor="#444444">
                <v:path arrowok="t"/>
              </v:shape>
            </v:group>
            <v:group style="position:absolute;left:3876;top:11189;width:620;height:2" coordorigin="3876,11189" coordsize="620,2">
              <v:shape style="position:absolute;left:3876;top:11189;width:620;height:2" coordorigin="3876,11189" coordsize="620,0" path="m3876,11189l4497,11189e" filled="f" stroked="t" strokeweight=".70998pt" strokecolor="#646464">
                <v:path arrowok="t"/>
              </v:shape>
            </v:group>
            <v:group style="position:absolute;left:4440;top:11189;width:554;height:2" coordorigin="4440,11189" coordsize="554,2">
              <v:shape style="position:absolute;left:4440;top:11189;width:554;height:2" coordorigin="4440,11189" coordsize="554,0" path="m4440,11189l4994,11189e" filled="f" stroked="t" strokeweight=".47332pt" strokecolor="#545454">
                <v:path arrowok="t"/>
              </v:shape>
            </v:group>
            <v:group style="position:absolute;left:4937;top:11189;width:724;height:2" coordorigin="4937,11189" coordsize="724,2">
              <v:shape style="position:absolute;left:4937;top:11189;width:724;height:2" coordorigin="4937,11189" coordsize="724,0" path="m4937,11189l5661,11189e" filled="f" stroked="t" strokeweight=".70998pt" strokecolor="#646464">
                <v:path arrowok="t"/>
              </v:shape>
            </v:group>
            <v:group style="position:absolute;left:5604;top:11189;width:246;height:2" coordorigin="5604,11189" coordsize="246,2">
              <v:shape style="position:absolute;left:5604;top:11189;width:246;height:2" coordorigin="5604,11189" coordsize="246,0" path="m5604,11189l5850,11189e" filled="f" stroked="t" strokeweight=".47332pt" strokecolor="#3B3B3B">
                <v:path arrowok="t"/>
              </v:shape>
            </v:group>
            <v:group style="position:absolute;left:5793;top:11189;width:1037;height:2" coordorigin="5793,11189" coordsize="1037,2">
              <v:shape style="position:absolute;left:5793;top:11189;width:1037;height:2" coordorigin="5793,11189" coordsize="1037,0" path="m5793,11189l6830,11189e" filled="f" stroked="t" strokeweight=".70998pt" strokecolor="#575757">
                <v:path arrowok="t"/>
              </v:shape>
            </v:group>
            <v:group style="position:absolute;left:6773;top:11189;width:251;height:2" coordorigin="6773,11189" coordsize="251,2">
              <v:shape style="position:absolute;left:6773;top:11189;width:251;height:2" coordorigin="6773,11189" coordsize="251,0" path="m6773,11189l7024,11189e" filled="f" stroked="t" strokeweight=".47332pt" strokecolor="#3F3F3F">
                <v:path arrowok="t"/>
              </v:shape>
            </v:group>
            <v:group style="position:absolute;left:6967;top:11191;width:4639;height:2" coordorigin="6967,11191" coordsize="4639,2">
              <v:shape style="position:absolute;left:6967;top:11191;width:4639;height:2" coordorigin="6967,11191" coordsize="4639,0" path="m6967,11191l11606,11191e" filled="f" stroked="t" strokeweight=".70998pt" strokecolor="#5B5B5B">
                <v:path arrowok="t"/>
              </v:shape>
            </v:group>
            <v:group style="position:absolute;left:715;top:11146;width:2;height:329" coordorigin="715,11146" coordsize="2,329">
              <v:shape style="position:absolute;left:715;top:11146;width:2;height:329" coordorigin="715,11146" coordsize="0,329" path="m715,11475l715,11146e" filled="f" stroked="t" strokeweight=".47332pt" strokecolor="#3F3F3F">
                <v:path arrowok="t"/>
              </v:shape>
            </v:group>
            <v:group style="position:absolute;left:710;top:11430;width:4951;height:2" coordorigin="710,11430" coordsize="4951,2">
              <v:shape style="position:absolute;left:710;top:11430;width:4951;height:2" coordorigin="710,11430" coordsize="4951,0" path="m710,11430l5661,11430e" filled="f" stroked="t" strokeweight=".70998pt" strokecolor="#676767">
                <v:path arrowok="t"/>
              </v:shape>
            </v:group>
            <v:group style="position:absolute;left:5604;top:11427;width:246;height:2" coordorigin="5604,11427" coordsize="246,2">
              <v:shape style="position:absolute;left:5604;top:11427;width:246;height:2" coordorigin="5604,11427" coordsize="246,0" path="m5604,11427l5850,11427e" filled="f" stroked="t" strokeweight=".47332pt" strokecolor="#444444">
                <v:path arrowok="t"/>
              </v:shape>
            </v:group>
            <v:group style="position:absolute;left:5793;top:11430;width:3124;height:2" coordorigin="5793,11430" coordsize="3124,2">
              <v:shape style="position:absolute;left:5793;top:11430;width:3124;height:2" coordorigin="5793,11430" coordsize="3124,0" path="m5793,11430l8917,11430e" filled="f" stroked="t" strokeweight=".70998pt" strokecolor="#646464">
                <v:path arrowok="t"/>
              </v:shape>
            </v:group>
            <v:group style="position:absolute;left:8823;top:11430;width:369;height:2" coordorigin="8823,11430" coordsize="369,2">
              <v:shape style="position:absolute;left:8823;top:11430;width:369;height:2" coordorigin="8823,11430" coordsize="369,0" path="m8823,11430l9192,11430e" filled="f" stroked="t" strokeweight=".47332pt" strokecolor="#4B4B4B">
                <v:path arrowok="t"/>
              </v:shape>
            </v:group>
            <v:group style="position:absolute;left:9135;top:11430;width:488;height:2" coordorigin="9135,11430" coordsize="488,2">
              <v:shape style="position:absolute;left:9135;top:11430;width:488;height:2" coordorigin="9135,11430" coordsize="488,0" path="m9135,11430l9623,11430e" filled="f" stroked="t" strokeweight=".94664pt" strokecolor="#676767">
                <v:path arrowok="t"/>
              </v:shape>
            </v:group>
            <v:group style="position:absolute;left:9566;top:11432;width:2040;height:2" coordorigin="9566,11432" coordsize="2040,2">
              <v:shape style="position:absolute;left:9566;top:11432;width:2040;height:2" coordorigin="9566,11432" coordsize="2040,0" path="m9566,11432l11606,11432e" filled="f" stroked="t" strokeweight=".70998pt" strokecolor="#545454">
                <v:path arrowok="t"/>
              </v:shape>
            </v:group>
            <v:group style="position:absolute;left:705;top:11675;width:516;height:2" coordorigin="705,11675" coordsize="516,2">
              <v:shape style="position:absolute;left:705;top:11675;width:516;height:2" coordorigin="705,11675" coordsize="516,0" path="m705,11675l1221,11675e" filled="f" stroked="t" strokeweight=".47332pt" strokecolor="#575757">
                <v:path arrowok="t"/>
              </v:shape>
            </v:group>
            <v:group style="position:absolute;left:1193;top:11423;width:2;height:272" coordorigin="1193,11423" coordsize="2,272">
              <v:shape style="position:absolute;left:1193;top:11423;width:2;height:272" coordorigin="1193,11423" coordsize="0,272" path="m1193,11694l1193,11423e" filled="f" stroked="t" strokeweight=".47332pt" strokecolor="#3F3F3F">
                <v:path arrowok="t"/>
              </v:shape>
            </v:group>
            <v:group style="position:absolute;left:1150;top:11675;width:1321;height:2" coordorigin="1150,11675" coordsize="1321,2">
              <v:shape style="position:absolute;left:1150;top:11675;width:1321;height:2" coordorigin="1150,11675" coordsize="1321,0" path="m1150,11675l2471,11675e" filled="f" stroked="t" strokeweight=".70998pt" strokecolor="#6B6B6B">
                <v:path arrowok="t"/>
              </v:shape>
            </v:group>
            <v:group style="position:absolute;left:1773;top:11404;width:2;height:291" coordorigin="1773,11404" coordsize="2,291">
              <v:shape style="position:absolute;left:1773;top:11404;width:2;height:291" coordorigin="1773,11404" coordsize="0,291" path="m1773,11694l1773,11404e" filled="f" stroked="t" strokeweight=".47332pt" strokecolor="#4F4F4F">
                <v:path arrowok="t"/>
              </v:shape>
            </v:group>
            <v:group style="position:absolute;left:2400;top:11671;width:4624;height:2" coordorigin="2400,11671" coordsize="4624,2">
              <v:shape style="position:absolute;left:2400;top:11671;width:4624;height:2" coordorigin="2400,11671" coordsize="4624,0" path="m2400,11671l7024,11671e" filled="f" stroked="t" strokeweight=".70998pt" strokecolor="#606060">
                <v:path arrowok="t"/>
              </v:shape>
            </v:group>
            <v:group style="position:absolute;left:6967;top:11671;width:478;height:2" coordorigin="6967,11671" coordsize="478,2">
              <v:shape style="position:absolute;left:6967;top:11671;width:478;height:2" coordorigin="6967,11671" coordsize="478,0" path="m6967,11671l7445,11671e" filled="f" stroked="t" strokeweight=".47332pt" strokecolor="#4B4B4B">
                <v:path arrowok="t"/>
              </v:shape>
            </v:group>
            <v:group style="position:absolute;left:7415;top:11418;width:2;height:1831" coordorigin="7415,11418" coordsize="2,1831">
              <v:shape style="position:absolute;left:7415;top:11418;width:2;height:1831" coordorigin="7415,11418" coordsize="0,1831" path="m7415,13249l7415,11418e" filled="f" stroked="t" strokeweight=".70998pt" strokecolor="#5B5B5B">
                <v:path arrowok="t"/>
              </v:shape>
            </v:group>
            <v:group style="position:absolute;left:7374;top:11671;width:492;height:2" coordorigin="7374,11671" coordsize="492,2">
              <v:shape style="position:absolute;left:7374;top:11671;width:492;height:2" coordorigin="7374,11671" coordsize="492,0" path="m7374,11671l7867,11671e" filled="f" stroked="t" strokeweight=".94664pt" strokecolor="#6B6B6B">
                <v:path arrowok="t"/>
              </v:shape>
            </v:group>
            <v:group style="position:absolute;left:7810;top:11671;width:582;height:2" coordorigin="7810,11671" coordsize="582,2">
              <v:shape style="position:absolute;left:7810;top:11671;width:582;height:2" coordorigin="7810,11671" coordsize="582,0" path="m7810,11671l8392,11671e" filled="f" stroked="t" strokeweight=".47332pt" strokecolor="#575757">
                <v:path arrowok="t"/>
              </v:shape>
            </v:group>
            <v:group style="position:absolute;left:8335;top:11671;width:3275;height:2" coordorigin="8335,11671" coordsize="3275,2">
              <v:shape style="position:absolute;left:8335;top:11671;width:3275;height:2" coordorigin="8335,11671" coordsize="3275,0" path="m8335,11671l11611,11671e" filled="f" stroked="t" strokeweight=".70998pt" strokecolor="#646464">
                <v:path arrowok="t"/>
              </v:shape>
            </v:group>
            <v:group style="position:absolute;left:715;top:10874;width:2;height:1297" coordorigin="715,10874" coordsize="2,1297">
              <v:shape style="position:absolute;left:715;top:10874;width:2;height:1297" coordorigin="715,10874" coordsize="0,1297" path="m715,12171l715,10874e" filled="f" stroked="t" strokeweight=".70998pt" strokecolor="#545454">
                <v:path arrowok="t"/>
              </v:shape>
            </v:group>
            <v:group style="position:absolute;left:1773;top:11446;width:2;height:1993" coordorigin="1773,11446" coordsize="2,1993">
              <v:shape style="position:absolute;left:1773;top:11446;width:2;height:1993" coordorigin="1773,11446" coordsize="0,1993" path="m1773,13439l1773,11446e" filled="f" stroked="t" strokeweight=".70998pt" strokecolor="#676767">
                <v:path arrowok="t"/>
              </v:shape>
            </v:group>
            <v:group style="position:absolute;left:715;top:12114;width:2;height:291" coordorigin="715,12114" coordsize="2,291">
              <v:shape style="position:absolute;left:715;top:12114;width:2;height:291" coordorigin="715,12114" coordsize="0,291" path="m715,12405l715,12114e" filled="f" stroked="t" strokeweight=".47332pt" strokecolor="#1F1F1F">
                <v:path arrowok="t"/>
              </v:shape>
            </v:group>
            <v:group style="position:absolute;left:11603;top:12114;width:2;height:524" coordorigin="11603,12114" coordsize="2,524">
              <v:shape style="position:absolute;left:11603;top:12114;width:2;height:524" coordorigin="11603,12114" coordsize="0,524" path="m11603,12638l11603,12114e" filled="f" stroked="t" strokeweight=".47332pt" strokecolor="#4B4B4B">
                <v:path arrowok="t"/>
              </v:shape>
            </v:group>
            <v:group style="position:absolute;left:715;top:12347;width:2;height:658" coordorigin="715,12347" coordsize="2,658">
              <v:shape style="position:absolute;left:715;top:12347;width:2;height:658" coordorigin="715,12347" coordsize="0,658" path="m715,13005l715,12347e" filled="f" stroked="t" strokeweight=".70998pt" strokecolor="#5B5B5B">
                <v:path arrowok="t"/>
              </v:shape>
            </v:group>
            <v:group style="position:absolute;left:1770;top:12495;width:2;height:296" coordorigin="1770,12495" coordsize="2,296">
              <v:shape style="position:absolute;left:1770;top:12495;width:2;height:296" coordorigin="1770,12495" coordsize="0,296" path="m1770,12791l1770,12495e" filled="f" stroked="t" strokeweight=".47332pt" strokecolor="#3F3F3F">
                <v:path arrowok="t"/>
              </v:shape>
            </v:group>
            <v:group style="position:absolute;left:715;top:12948;width:2;height:300" coordorigin="715,12948" coordsize="2,300">
              <v:shape style="position:absolute;left:715;top:12948;width:2;height:300" coordorigin="715,12948" coordsize="0,300" path="m715,13249l715,12948e" filled="f" stroked="t" strokeweight=".47332pt" strokecolor="#343434">
                <v:path arrowok="t"/>
              </v:shape>
            </v:group>
            <v:group style="position:absolute;left:7417;top:13191;width:2;height:248" coordorigin="7417,13191" coordsize="2,248">
              <v:shape style="position:absolute;left:7417;top:13191;width:2;height:248" coordorigin="7417,13191" coordsize="0,248" path="m7417,13439l7417,13191e" filled="f" stroked="t" strokeweight=".47332pt" strokecolor="#343434">
                <v:path arrowok="t"/>
              </v:shape>
            </v:group>
            <v:group style="position:absolute;left:11601;top:13191;width:2;height:248" coordorigin="11601,13191" coordsize="2,248">
              <v:shape style="position:absolute;left:11601;top:13191;width:2;height:248" coordorigin="11601,13191" coordsize="0,248" path="m11601,13439l11601,13191e" filled="f" stroked="t" strokeweight=".47332pt" strokecolor="#383838">
                <v:path arrowok="t"/>
              </v:shape>
            </v:group>
            <v:group style="position:absolute;left:715;top:13191;width:2;height:2932" coordorigin="715,13191" coordsize="2,2932">
              <v:shape style="position:absolute;left:715;top:13191;width:2;height:2932" coordorigin="715,13191" coordsize="0,2932" path="m715,16123l715,13191e" filled="f" stroked="t" strokeweight=".70998pt" strokecolor="#575757">
                <v:path arrowok="t"/>
              </v:shape>
            </v:group>
            <v:group style="position:absolute;left:1770;top:13382;width:2;height:429" coordorigin="1770,13382" coordsize="2,429">
              <v:shape style="position:absolute;left:1770;top:13382;width:2;height:429" coordorigin="1770,13382" coordsize="0,429" path="m1770,13811l1770,13382e" filled="f" stroked="t" strokeweight=".47332pt" strokecolor="#4F4F4F">
                <v:path arrowok="t"/>
              </v:shape>
            </v:group>
            <v:group style="position:absolute;left:11601;top:13382;width:2;height:291" coordorigin="11601,13382" coordsize="2,291">
              <v:shape style="position:absolute;left:11601;top:13382;width:2;height:291" coordorigin="11601,13382" coordsize="0,291" path="m11601,13673l11601,13382e" filled="f" stroked="t" strokeweight=".47332pt" strokecolor="#545454">
                <v:path arrowok="t"/>
              </v:shape>
            </v:group>
            <v:group style="position:absolute;left:1193;top:13616;width:2;height:195" coordorigin="1193,13616" coordsize="2,195">
              <v:shape style="position:absolute;left:1193;top:13616;width:2;height:195" coordorigin="1193,13616" coordsize="0,195" path="m1193,13811l1193,13616e" filled="f" stroked="t" strokeweight=".47332pt" strokecolor="#2B2B2B">
                <v:path arrowok="t"/>
              </v:shape>
            </v:group>
            <v:group style="position:absolute;left:705;top:13744;width:1751;height:2" coordorigin="705,13744" coordsize="1751,2">
              <v:shape style="position:absolute;left:705;top:13744;width:1751;height:2" coordorigin="705,13744" coordsize="1751,0" path="m705,13744l2457,13744e" filled="f" stroked="t" strokeweight=".70998pt" strokecolor="#606060">
                <v:path arrowok="t"/>
              </v:shape>
            </v:group>
            <v:group style="position:absolute;left:2433;top:13616;width:2;height:191" coordorigin="2433,13616" coordsize="2,191">
              <v:shape style="position:absolute;left:2433;top:13616;width:2;height:191" coordorigin="2433,13616" coordsize="0,191" path="m2433,13806l2433,13616e" filled="f" stroked="t" strokeweight=".47332pt" strokecolor="#232323">
                <v:path arrowok="t"/>
              </v:shape>
            </v:group>
            <v:group style="position:absolute;left:1773;top:13740;width:2;height:763" coordorigin="1773,13740" coordsize="2,763">
              <v:shape style="position:absolute;left:1773;top:13740;width:2;height:763" coordorigin="1773,13740" coordsize="0,763" path="m1773,14502l1773,13740e" filled="f" stroked="t" strokeweight=".94664pt" strokecolor="#6B6B6B">
                <v:path arrowok="t"/>
              </v:shape>
            </v:group>
            <v:group style="position:absolute;left:715;top:13935;width:2;height:567" coordorigin="715,13935" coordsize="2,567">
              <v:shape style="position:absolute;left:715;top:13935;width:2;height:567" coordorigin="715,13935" coordsize="0,567" path="m715,14502l715,13935e" filled="f" stroked="t" strokeweight=".47332pt" strokecolor="#444444">
                <v:path arrowok="t"/>
              </v:shape>
            </v:group>
            <v:group style="position:absolute;left:7415;top:13382;width:2;height:815" coordorigin="7415,13382" coordsize="2,815">
              <v:shape style="position:absolute;left:7415;top:13382;width:2;height:815" coordorigin="7415,13382" coordsize="0,815" path="m7415,14197l7415,13382e" filled="f" stroked="t" strokeweight=".70998pt" strokecolor="#575757">
                <v:path arrowok="t"/>
              </v:shape>
            </v:group>
            <v:group style="position:absolute;left:7417;top:14140;width:2;height:362" coordorigin="7417,14140" coordsize="2,362">
              <v:shape style="position:absolute;left:7417;top:14140;width:2;height:362" coordorigin="7417,14140" coordsize="0,362" path="m7417,14502l7417,14140e" filled="f" stroked="t" strokeweight=".47332pt" strokecolor="#383838">
                <v:path arrowok="t"/>
              </v:shape>
            </v:group>
            <v:group style="position:absolute;left:1770;top:14445;width:2;height:453" coordorigin="1770,14445" coordsize="2,453">
              <v:shape style="position:absolute;left:1770;top:14445;width:2;height:453" coordorigin="1770,14445" coordsize="0,453" path="m1770,14898l1770,14445e" filled="f" stroked="t" strokeweight=".47332pt" strokecolor="#4B4B4B">
                <v:path arrowok="t"/>
              </v:shape>
            </v:group>
            <v:group style="position:absolute;left:2438;top:5311;width:2;height:296" coordorigin="2438,5311" coordsize="2,296">
              <v:shape style="position:absolute;left:2438;top:5311;width:2;height:296" coordorigin="2438,5311" coordsize="0,296" path="m2438,5606l2438,5311e" filled="f" stroked="t" strokeweight=".47332pt" strokecolor="#2F2F2F">
                <v:path arrowok="t"/>
              </v:shape>
            </v:group>
            <v:group style="position:absolute;left:2433;top:12495;width:2;height:443" coordorigin="2433,12495" coordsize="2,443">
              <v:shape style="position:absolute;left:2433;top:12495;width:2;height:443" coordorigin="2433,12495" coordsize="0,443" path="m2433,12939l2433,12495e" filled="f" stroked="t" strokeweight=".47332pt" strokecolor="#343434">
                <v:path arrowok="t"/>
              </v:shape>
            </v:group>
            <v:group style="position:absolute;left:2433;top:4090;width:2;height:12028" coordorigin="2433,4090" coordsize="2,12028">
              <v:shape style="position:absolute;left:2433;top:4090;width:2;height:12028" coordorigin="2433,4090" coordsize="0,12028" path="m2433,16118l2433,4090e" filled="f" stroked="t" strokeweight=".70998pt" strokecolor="#575757">
                <v:path arrowok="t"/>
              </v:shape>
            </v:group>
            <v:group style="position:absolute;left:7415;top:14445;width:2;height:296" coordorigin="7415,14445" coordsize="2,296">
              <v:shape style="position:absolute;left:7415;top:14445;width:2;height:296" coordorigin="7415,14445" coordsize="0,296" path="m7415,14741l7415,14445e" filled="f" stroked="t" strokeweight=".70998pt" strokecolor="#4F4F4F">
                <v:path arrowok="t"/>
              </v:shape>
            </v:group>
            <v:group style="position:absolute;left:11599;top:14445;width:2;height:296" coordorigin="11599,14445" coordsize="2,296">
              <v:shape style="position:absolute;left:11599;top:14445;width:2;height:296" coordorigin="11599,14445" coordsize="0,296" path="m11599,14741l11599,14445e" filled="f" stroked="t" strokeweight=".70998pt" strokecolor="#545454">
                <v:path arrowok="t"/>
              </v:shape>
            </v:group>
            <v:group style="position:absolute;left:2433;top:14683;width:2;height:215" coordorigin="2433,14683" coordsize="2,215">
              <v:shape style="position:absolute;left:2433;top:14683;width:2;height:215" coordorigin="2433,14683" coordsize="0,215" path="m2433,14898l2433,14683e" filled="f" stroked="t" strokeweight=".47332pt" strokecolor="#2B2B2B">
                <v:path arrowok="t"/>
              </v:shape>
            </v:group>
            <v:group style="position:absolute;left:715;top:14841;width:2;height:224" coordorigin="715,14841" coordsize="2,224">
              <v:shape style="position:absolute;left:715;top:14841;width:2;height:224" coordorigin="715,14841" coordsize="0,224" path="m715,15065l715,14841e" filled="f" stroked="t" strokeweight=".47332pt" strokecolor="#484848">
                <v:path arrowok="t"/>
              </v:shape>
            </v:group>
            <v:group style="position:absolute;left:1770;top:14841;width:2;height:1282" coordorigin="1770,14841" coordsize="2,1282">
              <v:shape style="position:absolute;left:1770;top:14841;width:2;height:1282" coordorigin="1770,14841" coordsize="0,1282" path="m1770,16123l1770,14841e" filled="f" stroked="t" strokeweight=".70998pt" strokecolor="#6B6B6B">
                <v:path arrowok="t"/>
              </v:shape>
            </v:group>
            <v:group style="position:absolute;left:7415;top:14683;width:2;height:415" coordorigin="7415,14683" coordsize="2,415">
              <v:shape style="position:absolute;left:7415;top:14683;width:2;height:415" coordorigin="7415,14683" coordsize="0,415" path="m7415,15098l7415,14683e" filled="f" stroked="t" strokeweight=".94664pt" strokecolor="#676767">
                <v:path arrowok="t"/>
              </v:shape>
            </v:group>
            <v:group style="position:absolute;left:715;top:15008;width:2;height:286" coordorigin="715,15008" coordsize="2,286">
              <v:shape style="position:absolute;left:715;top:15008;width:2;height:286" coordorigin="715,15008" coordsize="0,286" path="m715,15294l715,15008e" filled="f" stroked="t" strokeweight=".47332pt" strokecolor="#2B2B2B">
                <v:path arrowok="t"/>
              </v:shape>
            </v:group>
            <v:group style="position:absolute;left:7417;top:15008;width:2;height:286" coordorigin="7417,15008" coordsize="2,286">
              <v:shape style="position:absolute;left:7417;top:15008;width:2;height:286" coordorigin="7417,15008" coordsize="0,286" path="m7417,15294l7417,15008e" filled="f" stroked="t" strokeweight=".47332pt" strokecolor="#3B3B3B">
                <v:path arrowok="t"/>
              </v:shape>
            </v:group>
            <v:group style="position:absolute;left:7417;top:15237;width:2;height:872" coordorigin="7417,15237" coordsize="2,872">
              <v:shape style="position:absolute;left:7417;top:15237;width:2;height:872" coordorigin="7417,15237" coordsize="0,872" path="m7417,16109l7417,15237e" filled="f" stroked="t" strokeweight=".70998pt" strokecolor="#575757">
                <v:path arrowok="t"/>
              </v:shape>
            </v:group>
            <v:group style="position:absolute;left:1193;top:12347;width:2;height:205" coordorigin="1193,12347" coordsize="2,205">
              <v:shape style="position:absolute;left:1193;top:12347;width:2;height:205" coordorigin="1193,12347" coordsize="0,205" path="m1193,12552l1193,12347e" filled="f" stroked="t" strokeweight=".94664pt" strokecolor="#676767">
                <v:path arrowok="t"/>
              </v:shape>
            </v:group>
            <v:group style="position:absolute;left:1193;top:12495;width:2;height:143" coordorigin="1193,12495" coordsize="2,143">
              <v:shape style="position:absolute;left:1193;top:12495;width:2;height:143" coordorigin="1193,12495" coordsize="0,143" path="m1193,12638l1193,12495e" filled="f" stroked="t" strokeweight=".47332pt" strokecolor="#383838">
                <v:path arrowok="t"/>
              </v:shape>
            </v:group>
            <v:group style="position:absolute;left:1193;top:12581;width:2;height:210" coordorigin="1193,12581" coordsize="2,210">
              <v:shape style="position:absolute;left:1193;top:12581;width:2;height:210" coordorigin="1193,12581" coordsize="0,210" path="m1193,12791l1193,12581e" filled="f" stroked="t" strokeweight=".47332pt" strokecolor="#1F1F1F">
                <v:path arrowok="t"/>
              </v:shape>
            </v:group>
            <v:group style="position:absolute;left:1193;top:12734;width:2;height:205" coordorigin="1193,12734" coordsize="2,205">
              <v:shape style="position:absolute;left:1193;top:12734;width:2;height:205" coordorigin="1193,12734" coordsize="0,205" path="m1193,12939l1193,12734e" filled="f" stroked="t" strokeweight=".47332pt" strokecolor="#383838">
                <v:path arrowok="t"/>
              </v:shape>
            </v:group>
            <v:group style="position:absolute;left:1193;top:14445;width:2;height:453" coordorigin="1193,14445" coordsize="2,453">
              <v:shape style="position:absolute;left:1193;top:14445;width:2;height:453" coordorigin="1193,14445" coordsize="0,453" path="m1193,14898l1193,14445e" filled="f" stroked="t" strokeweight=".47332pt" strokecolor="#343434">
                <v:path arrowok="t"/>
              </v:shape>
            </v:group>
            <v:group style="position:absolute;left:1193;top:11423;width:2;height:4696" coordorigin="1193,11423" coordsize="2,4696">
              <v:shape style="position:absolute;left:1193;top:11423;width:2;height:4696" coordorigin="1193,11423" coordsize="0,4696" path="m1193,16118l1193,11423e" filled="f" stroked="t" strokeweight=".70998pt" strokecolor="#545454">
                <v:path arrowok="t"/>
              </v:shape>
            </v:group>
            <v:group style="position:absolute;left:2868;top:16109;width:360;height:2" coordorigin="2868,16109" coordsize="360,2">
              <v:shape style="position:absolute;left:2868;top:16109;width:360;height:2" coordorigin="2868,16109" coordsize="360,0" path="m2868,16109l3228,16109e" filled="f" stroked="t" strokeweight=".47332pt" strokecolor="#5B5B5B">
                <v:path arrowok="t"/>
              </v:shape>
            </v:group>
            <v:group style="position:absolute;left:3706;top:16109;width:227;height:2" coordorigin="3706,16109" coordsize="227,2">
              <v:shape style="position:absolute;left:3706;top:16109;width:227;height:2" coordorigin="3706,16109" coordsize="227,0" path="m3706,16109l3933,16109e" filled="f" stroked="t" strokeweight=".47332pt" strokecolor="#444444">
                <v:path arrowok="t"/>
              </v:shape>
            </v:group>
            <v:group style="position:absolute;left:4440;top:16107;width:554;height:2" coordorigin="4440,16107" coordsize="554,2">
              <v:shape style="position:absolute;left:4440;top:16107;width:554;height:2" coordorigin="4440,16107" coordsize="554,0" path="m4440,16107l4994,16107e" filled="f" stroked="t" strokeweight=".47332pt" strokecolor="#575757">
                <v:path arrowok="t"/>
              </v:shape>
            </v:group>
            <v:group style="position:absolute;left:710;top:16109;width:7299;height:2" coordorigin="710,16109" coordsize="7299,2">
              <v:shape style="position:absolute;left:710;top:16109;width:7299;height:2" coordorigin="710,16109" coordsize="7299,0" path="m710,16109l8009,16109e" filled="f" stroked="t" strokeweight=".70998pt" strokecolor="#676767">
                <v:path arrowok="t"/>
              </v:shape>
            </v:group>
            <v:group style="position:absolute;left:7810;top:16104;width:582;height:2" coordorigin="7810,16104" coordsize="582,2">
              <v:shape style="position:absolute;left:7810;top:16104;width:582;height:2" coordorigin="7810,16104" coordsize="582,0" path="m7810,16104l8392,16104e" filled="f" stroked="t" strokeweight=".47332pt" strokecolor="#5B5B5B">
                <v:path arrowok="t"/>
              </v:shape>
            </v:group>
            <v:group style="position:absolute;left:8028;top:16104;width:1164;height:2" coordorigin="8028,16104" coordsize="1164,2">
              <v:shape style="position:absolute;left:8028;top:16104;width:1164;height:2" coordorigin="8028,16104" coordsize="1164,0" path="m8028,16104l9192,16104e" filled="f" stroked="t" strokeweight=".70998pt" strokecolor="#676767">
                <v:path arrowok="t"/>
              </v:shape>
            </v:group>
            <v:group style="position:absolute;left:9135;top:16107;width:488;height:2" coordorigin="9135,16107" coordsize="488,2">
              <v:shape style="position:absolute;left:9135;top:16107;width:488;height:2" coordorigin="9135,16107" coordsize="488,0" path="m9135,16107l9623,16107e" filled="f" stroked="t" strokeweight=".47332pt" strokecolor="#545454">
                <v:path arrowok="t"/>
              </v:shape>
            </v:group>
            <v:group style="position:absolute;left:9566;top:16107;width:2040;height:2" coordorigin="9566,16107" coordsize="2040,2">
              <v:shape style="position:absolute;left:9566;top:16107;width:2040;height:2" coordorigin="9566,16107" coordsize="2040,0" path="m9566,16107l11606,16107e" filled="f" stroked="t" strokeweight=".70998pt" strokecolor="#74747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346"/>
        </w:rPr>
        <w:t>l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1" w:lineRule="atLeast"/>
        <w:ind w:right="2846"/>
        <w:jc w:val="righ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B1B1B1"/>
          <w:spacing w:val="0"/>
          <w:w w:val="229"/>
          <w:i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2208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188.263062pt;margin-top:-1.1587pt;width:46.503698pt;height:1.662599pt;mso-position-horizontal-relative:page;mso-position-vertical-relative:paragraph;z-index:-16325" coordorigin="3765,-23" coordsize="930,33">
            <v:group style="position:absolute;left:3772;top:3;width:161;height:2" coordorigin="3772,3" coordsize="161,2">
              <v:shape style="position:absolute;left:3772;top:3;width:161;height:2" coordorigin="3772,3" coordsize="161,0" path="m3772,3l3933,3e" filled="f" stroked="t" strokeweight=".70998pt" strokecolor="#576490">
                <v:path arrowok="t"/>
              </v:shape>
            </v:group>
            <v:group style="position:absolute;left:3891;top:-14;width:795;height:2" coordorigin="3891,-14" coordsize="795,2">
              <v:shape style="position:absolute;left:3891;top:-14;width:795;height:2" coordorigin="3891,-14" coordsize="795,0" path="m3891,-14l4686,-14e" filled="f" stroked="t" strokeweight=".94664pt" strokecolor="#7C83B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255428pt;margin-top:.269809pt;width:7.581pt;height:12.5pt;mso-position-horizontal-relative:page;mso-position-vertical-relative:paragraph;z-index:-1632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0"/>
                      <w:w w:val="55"/>
                    </w:rPr>
                    <w:t>=s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B1B1B1"/>
          <w:w w:val="119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w w:val="118"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w w:val="100"/>
        </w:rPr>
      </w:r>
    </w:p>
    <w:p>
      <w:pPr>
        <w:spacing w:before="0" w:after="0" w:line="272" w:lineRule="exact"/>
        <w:ind w:left="2215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492088pt;margin-top:3.914186pt;width:200.2473pt;height:19.061768pt;mso-position-horizontal-relative:page;mso-position-vertical-relative:paragraph;z-index:-16321" type="#_x0000_t202" filled="f" stroked="f">
            <v:textbox inset="0,0,0,0">
              <w:txbxContent>
                <w:p>
                  <w:pPr>
                    <w:spacing w:before="0" w:after="0" w:line="381" w:lineRule="exact"/>
                    <w:ind w:right="-97"/>
                    <w:jc w:val="left"/>
                    <w:tabs>
                      <w:tab w:pos="1940" w:val="left"/>
                      <w:tab w:pos="3580" w:val="left"/>
                    </w:tabs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w w:val="53"/>
                      <w:position w:val="4"/>
                    </w:rPr>
                    <w:t>: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-54"/>
                      <w:w w:val="53"/>
                      <w:position w:val="4"/>
                    </w:rPr>
                    <w:t>: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63636"/>
                      <w:spacing w:val="-4"/>
                      <w:w w:val="80"/>
                      <w:position w:val="18"/>
                    </w:rPr>
                    <w:t>r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-61"/>
                      <w:w w:val="54"/>
                      <w:position w:val="4"/>
                    </w:rPr>
                    <w:t>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363636"/>
                      <w:spacing w:val="-30"/>
                      <w:w w:val="80"/>
                      <w:position w:val="18"/>
                    </w:rPr>
                    <w:t>o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0"/>
                      <w:w w:val="53"/>
                      <w:position w:val="4"/>
                    </w:rPr>
                    <w:t>: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0"/>
                      <w:w w:val="100"/>
                      <w:position w:val="4"/>
                    </w:rPr>
                    <w:tab/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63636"/>
                      <w:spacing w:val="0"/>
                      <w:w w:val="100"/>
                      <w:position w:val="4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0"/>
                      <w:w w:val="102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0"/>
                      <w:w w:val="102"/>
                      <w:u w:val="thick" w:color="545B6B"/>
                      <w:position w:val="-2"/>
                    </w:rPr>
                    <w:t>ltf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0"/>
                      <w:w w:val="102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-19"/>
                      <w:w w:val="102"/>
                      <w:u w:val="thick" w:color="545B6B"/>
                      <w:position w:val="-2"/>
                    </w:rPr>
                    <w:t>"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-19"/>
                      <w:w w:val="102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565656"/>
                      <w:spacing w:val="-19"/>
                      <w:w w:val="102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67"/>
                      <w:u w:val="thick" w:color="545B6B"/>
                      <w:position w:val="-2"/>
                    </w:rPr>
                    <w:t>h'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67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99"/>
                      <w:u w:val="thick" w:color="545B6B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0"/>
                      <w:w w:val="100"/>
                      <w:u w:val="thick" w:color="545B6B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-21"/>
                      <w:w w:val="100"/>
                      <w:u w:val="thick" w:color="545B6B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-21"/>
                      <w:w w:val="100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63636"/>
                      <w:spacing w:val="-21"/>
                      <w:w w:val="100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0"/>
                      <w:w w:val="100"/>
                      <w:u w:val="thick" w:color="545B6B"/>
                      <w:position w:val="-2"/>
                    </w:rPr>
                    <w:t>..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-1"/>
                      <w:w w:val="100"/>
                      <w:u w:val="thick" w:color="545B6B"/>
                      <w:position w:val="-2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0"/>
                      <w:w w:val="100"/>
                      <w:u w:val="thick" w:color="545B6B"/>
                      <w:position w:val="-2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0"/>
                      <w:w w:val="100"/>
                      <w:u w:val="thick" w:color="545B6B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64646"/>
                      <w:spacing w:val="0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63636"/>
                      <w:spacing w:val="0"/>
                      <w:w w:val="61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63636"/>
                      <w:spacing w:val="6"/>
                      <w:w w:val="61"/>
                      <w:u w:val="thick" w:color="545B6B"/>
                      <w:position w:val="-2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63636"/>
                      <w:spacing w:val="6"/>
                      <w:w w:val="61"/>
                      <w:u w:val="thick" w:color="545B6B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63636"/>
                      <w:spacing w:val="6"/>
                      <w:w w:val="61"/>
                      <w:u w:val="thick" w:color="545B6B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0"/>
                      <w:w w:val="62"/>
                      <w:i/>
                      <w:u w:val="thick" w:color="545B6B"/>
                      <w:position w:val="-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0"/>
                      <w:w w:val="62"/>
                      <w:i/>
                      <w:u w:val="thick" w:color="545B6B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6"/>
                      <w:w w:val="63"/>
                      <w:i/>
                      <w:u w:val="thick" w:color="545B6B"/>
                      <w:position w:val="-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6"/>
                      <w:w w:val="63"/>
                      <w:i/>
                      <w:u w:val="thick" w:color="545B6B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6"/>
                      <w:w w:val="63"/>
                      <w:i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363636"/>
                      <w:spacing w:val="6"/>
                      <w:w w:val="63"/>
                      <w:i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565656"/>
                      <w:spacing w:val="0"/>
                      <w:w w:val="33"/>
                      <w:i/>
                      <w:position w:val="-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565656"/>
          <w:w w:val="114"/>
          <w:b/>
          <w:bCs/>
        </w:rPr>
        <w:t>Abdor</w:t>
      </w:r>
      <w:r>
        <w:rPr>
          <w:rFonts w:ascii="Arial" w:hAnsi="Arial" w:cs="Arial" w:eastAsia="Arial"/>
          <w:sz w:val="25"/>
          <w:szCs w:val="25"/>
          <w:color w:val="464646"/>
          <w:w w:val="93"/>
          <w:b/>
          <w:bCs/>
        </w:rPr>
        <w:t>L</w:t>
      </w:r>
      <w:r>
        <w:rPr>
          <w:rFonts w:ascii="Arial" w:hAnsi="Arial" w:cs="Arial" w:eastAsia="Arial"/>
          <w:sz w:val="25"/>
          <w:szCs w:val="25"/>
          <w:color w:val="000000"/>
          <w:w w:val="100"/>
        </w:rPr>
      </w:r>
    </w:p>
    <w:p>
      <w:pPr>
        <w:spacing w:before="29" w:after="0" w:line="240" w:lineRule="auto"/>
        <w:ind w:left="3829" w:right="7056"/>
        <w:jc w:val="center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62F6B"/>
          <w:w w:val="147"/>
        </w:rPr>
      </w:r>
      <w:r>
        <w:rPr>
          <w:rFonts w:ascii="Arial" w:hAnsi="Arial" w:cs="Arial" w:eastAsia="Arial"/>
          <w:sz w:val="11"/>
          <w:szCs w:val="11"/>
          <w:color w:val="262F6B"/>
          <w:w w:val="147"/>
          <w:u w:val="thick" w:color="545B6B"/>
        </w:rPr>
        <w:t>l</w:t>
      </w:r>
      <w:r>
        <w:rPr>
          <w:rFonts w:ascii="Arial" w:hAnsi="Arial" w:cs="Arial" w:eastAsia="Arial"/>
          <w:sz w:val="11"/>
          <w:szCs w:val="11"/>
          <w:color w:val="262F6B"/>
          <w:w w:val="147"/>
          <w:u w:val="thick" w:color="545B6B"/>
        </w:rPr>
      </w:r>
      <w:r>
        <w:rPr>
          <w:rFonts w:ascii="Arial" w:hAnsi="Arial" w:cs="Arial" w:eastAsia="Arial"/>
          <w:sz w:val="11"/>
          <w:szCs w:val="11"/>
          <w:color w:val="262F6B"/>
          <w:spacing w:val="-16"/>
          <w:w w:val="99"/>
          <w:u w:val="thick" w:color="545B6B"/>
        </w:rPr>
        <w:t> </w:t>
      </w:r>
      <w:r>
        <w:rPr>
          <w:rFonts w:ascii="Arial" w:hAnsi="Arial" w:cs="Arial" w:eastAsia="Arial"/>
          <w:sz w:val="11"/>
          <w:szCs w:val="11"/>
          <w:color w:val="262F6B"/>
          <w:spacing w:val="-16"/>
          <w:w w:val="99"/>
          <w:u w:val="thick" w:color="545B6B"/>
        </w:rPr>
      </w:r>
      <w:r>
        <w:rPr>
          <w:rFonts w:ascii="Arial" w:hAnsi="Arial" w:cs="Arial" w:eastAsia="Arial"/>
          <w:sz w:val="11"/>
          <w:szCs w:val="11"/>
          <w:color w:val="262F6B"/>
          <w:spacing w:val="-16"/>
          <w:w w:val="99"/>
          <w:u w:val="thick" w:color="545B6B"/>
        </w:rPr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17"/>
          <w:u w:val="thick" w:color="545B6B"/>
        </w:rPr>
        <w:t>a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117"/>
          <w:u w:val="thick" w:color="545B6B"/>
        </w:rPr>
      </w:r>
      <w:r>
        <w:rPr>
          <w:rFonts w:ascii="Arial" w:hAnsi="Arial" w:cs="Arial" w:eastAsia="Arial"/>
          <w:sz w:val="11"/>
          <w:szCs w:val="11"/>
          <w:color w:val="363636"/>
          <w:spacing w:val="-10"/>
          <w:w w:val="99"/>
          <w:u w:val="thick" w:color="545B6B"/>
        </w:rPr>
        <w:t> </w:t>
      </w:r>
      <w:r>
        <w:rPr>
          <w:rFonts w:ascii="Arial" w:hAnsi="Arial" w:cs="Arial" w:eastAsia="Arial"/>
          <w:sz w:val="11"/>
          <w:szCs w:val="11"/>
          <w:color w:val="363636"/>
          <w:spacing w:val="-10"/>
          <w:w w:val="99"/>
        </w:rPr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343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5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565656"/>
          <w:spacing w:val="0"/>
          <w:w w:val="203"/>
        </w:rPr>
        <w:t>V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6" w:lineRule="auto"/>
        <w:ind w:left="4871" w:right="5159" w:firstLine="-601"/>
        <w:jc w:val="left"/>
        <w:tabs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Güı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OGLU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20" w:right="180"/>
        </w:sectPr>
      </w:pPr>
      <w:rPr/>
    </w:p>
    <w:p>
      <w:pPr>
        <w:spacing w:before="10" w:after="0" w:line="661" w:lineRule="exact"/>
        <w:ind w:left="870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69"/>
          <w:szCs w:val="69"/>
          <w:color w:val="2A2A2A"/>
          <w:spacing w:val="0"/>
          <w:w w:val="100"/>
          <w:position w:val="-12"/>
        </w:rPr>
        <w:t>_i</w:t>
      </w:r>
      <w:r>
        <w:rPr>
          <w:rFonts w:ascii="Arial" w:hAnsi="Arial" w:cs="Arial" w:eastAsia="Arial"/>
          <w:sz w:val="69"/>
          <w:szCs w:val="69"/>
          <w:color w:val="2A2A2A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69"/>
          <w:szCs w:val="69"/>
          <w:color w:val="2A2A2A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180" w:right="260"/>
        </w:sectPr>
      </w:pPr>
      <w:rPr/>
    </w:p>
    <w:p>
      <w:pPr>
        <w:spacing w:before="89" w:after="0" w:line="193" w:lineRule="exact"/>
        <w:ind w:left="847" w:right="2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3"/>
        </w:rPr>
        <w:t>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26" w:lineRule="exact"/>
        <w:ind w:left="57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5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373" w:right="4630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5"/>
        </w:rPr>
        <w:t>G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265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-33" w:right="409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1641" w:space="2098"/>
            <w:col w:w="7741"/>
          </w:cols>
        </w:sectPr>
      </w:pPr>
      <w:rPr/>
    </w:p>
    <w:p>
      <w:pPr>
        <w:spacing w:before="0" w:after="0" w:line="178" w:lineRule="exact"/>
        <w:ind w:left="655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tabs>
          <w:tab w:pos="1340" w:val="left"/>
          <w:tab w:pos="3180" w:val="left"/>
          <w:tab w:pos="554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26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14:55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tr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l: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(232)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793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75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20"/>
        <w:jc w:val="left"/>
        <w:tabs>
          <w:tab w:pos="1340" w:val="left"/>
          <w:tab w:pos="3180" w:val="left"/>
          <w:tab w:pos="440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79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8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26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3"/>
          <w:w w:val="117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05.2017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3539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3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ntral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9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6"/>
          <w:w w:val="5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ildi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104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"/>
          <w:w w:val="10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cr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0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9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0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6"/>
        </w:rPr>
        <w:t>e/Me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7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10"/>
        </w:rPr>
        <w:t>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35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8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cre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Onuanlı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"/>
          <w:w w:val="10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9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2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3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"/>
          <w:w w:val="102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8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5"/>
        </w:rPr>
        <w:t>e/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Mend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9"/>
        </w:rPr>
        <w:t>res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64" w:lineRule="auto"/>
        <w:ind w:left="170" w:right="1482" w:firstLine="-35"/>
        <w:jc w:val="left"/>
        <w:tabs>
          <w:tab w:pos="1340" w:val="left"/>
          <w:tab w:pos="3660" w:val="left"/>
          <w:tab w:pos="4380" w:val="left"/>
          <w:tab w:pos="5600" w:val="left"/>
          <w:tab w:pos="6780" w:val="left"/>
          <w:tab w:pos="7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9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97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8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85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"/>
          <w:w w:val="85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</w:rPr>
        <w:t>eş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42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1" w:lineRule="exact"/>
        <w:ind w:left="3677" w:right="-20"/>
        <w:jc w:val="left"/>
        <w:tabs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89"/>
          <w:position w:val="5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11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  <w:position w:val="5"/>
        </w:rPr>
        <w:t>to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6"/>
          <w:position w:val="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5"/>
        </w:rPr>
        <w:t>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00"/>
          <w:position w:val="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5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268"/>
          <w:position w:val="-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"/>
          <w:w w:val="268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268"/>
          <w:position w:val="-5"/>
        </w:rPr>
        <w:t>Mr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4483" w:right="-20"/>
        <w:jc w:val="left"/>
        <w:tabs>
          <w:tab w:pos="5080" w:val="left"/>
          <w:tab w:pos="55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9"/>
          <w:szCs w:val="29"/>
          <w:color w:val="565657"/>
          <w:spacing w:val="0"/>
          <w:w w:val="74"/>
        </w:rPr>
        <w:t>ı</w:t>
      </w:r>
      <w:r>
        <w:rPr>
          <w:rFonts w:ascii="Arial" w:hAnsi="Arial" w:cs="Arial" w:eastAsia="Arial"/>
          <w:sz w:val="29"/>
          <w:szCs w:val="29"/>
          <w:color w:val="565657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565657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36"/>
        </w:rPr>
        <w:t>ı</w:t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BABAB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3"/>
          <w:w w:val="89"/>
          <w:position w:val="1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6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12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95"/>
          <w:position w:val="12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50"/>
          <w:position w:val="12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-2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16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12"/>
        </w:rPr>
        <w:t>15:40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30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57"/>
          <w:position w:val="0"/>
        </w:rPr>
        <w:t>::ı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  <w:position w:val="0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6"/>
          <w:w w:val="52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5"/>
          <w:w w:val="2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"/>
          <w:w w:val="118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1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112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240" w:lineRule="auto"/>
        <w:ind w:left="2145" w:right="751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4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vit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DOGAN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16" w:right="2477" w:firstLine="2062"/>
        <w:jc w:val="left"/>
        <w:tabs>
          <w:tab w:pos="2160" w:val="left"/>
          <w:tab w:pos="4700" w:val="left"/>
          <w:tab w:pos="7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56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4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05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0"/>
        </w:rPr>
        <w:t>1103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35" w:right="-20"/>
        <w:jc w:val="left"/>
        <w:tabs>
          <w:tab w:pos="4720" w:val="left"/>
          <w:tab w:pos="69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32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702" w:right="475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69" w:lineRule="auto"/>
        <w:ind w:left="2183" w:right="4398" w:firstLine="2549"/>
        <w:jc w:val="left"/>
        <w:tabs>
          <w:tab w:pos="4720" w:val="left"/>
          <w:tab w:pos="69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Emn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6E6E6E"/>
          <w:spacing w:val="0"/>
          <w:w w:val="111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2" w:lineRule="auto"/>
        <w:ind w:left="2183" w:right="2640" w:firstLine="-2043"/>
        <w:jc w:val="left"/>
        <w:tabs>
          <w:tab w:pos="2160" w:val="left"/>
          <w:tab w:pos="4700" w:val="left"/>
          <w:tab w:pos="7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42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1'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43" w:right="73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21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28" w:after="0" w:line="240" w:lineRule="auto"/>
        <w:ind w:left="11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1979" w:space="208"/>
            <w:col w:w="9293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240" w:lineRule="auto"/>
        <w:ind w:left="4684" w:right="418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ISöndür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6" w:lineRule="exact"/>
        <w:ind w:left="168" w:right="-20"/>
        <w:jc w:val="left"/>
        <w:tabs>
          <w:tab w:pos="2860" w:val="left"/>
          <w:tab w:pos="4760" w:val="left"/>
          <w:tab w:pos="664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2"/>
          <w:position w:val="-2"/>
        </w:rPr>
        <w:t>öndünn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2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9"/>
          <w:position w:val="-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9"/>
          <w:position w:val="-4"/>
        </w:rPr>
        <w:t>um3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29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-3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4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  <w:position w:val="-3"/>
        </w:rPr>
        <w:t>K.K.T.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8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8"/>
          <w:position w:val="-3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59"/>
          <w:position w:val="-3"/>
        </w:rPr>
        <w:t>K::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1"/>
          <w:position w:val="-3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5" w:lineRule="exact"/>
        <w:ind w:left="5264" w:right="3127"/>
        <w:jc w:val="center"/>
        <w:tabs>
          <w:tab w:pos="6600" w:val="left"/>
          <w:tab w:pos="81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m3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92" w:lineRule="exact"/>
        <w:ind w:left="140" w:right="7792" w:firstLine="2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9"/>
          <w:position w:val="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Zarar-Ziya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00" w:right="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30" w:lineRule="exact"/>
        <w:ind w:left="2178" w:right="77" w:firstLine="-203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9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16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"/>
          <w:w w:val="116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6"/>
          <w:position w:val="0"/>
        </w:rPr>
        <w:t>lirsiz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yakıla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ateşi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2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dışına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çıkara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0"/>
        </w:rPr>
        <w:t>kola'ı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5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01" w:lineRule="auto"/>
        <w:ind w:left="135" w:right="4043" w:firstLine="-19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ISigortalı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2"/>
        </w:rPr>
        <w:t>:&gt;i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5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5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"/>
          <w:w w:val="95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2"/>
        </w:rPr>
        <w:t>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4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3D3D3D"/>
          <w:spacing w:val="0"/>
          <w:w w:val="51"/>
          <w:position w:val="0"/>
        </w:rPr>
        <w:t>lB</w:t>
      </w:r>
      <w:r>
        <w:rPr>
          <w:rFonts w:ascii="Arial" w:hAnsi="Arial" w:cs="Arial" w:eastAsia="Arial"/>
          <w:sz w:val="31"/>
          <w:szCs w:val="31"/>
          <w:color w:val="3D3D3D"/>
          <w:spacing w:val="32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9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0"/>
          <w:w w:val="169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35" w:right="-20"/>
        <w:jc w:val="left"/>
        <w:tabs>
          <w:tab w:pos="2200" w:val="left"/>
          <w:tab w:pos="6080" w:val="left"/>
          <w:tab w:pos="7580" w:val="left"/>
          <w:tab w:pos="8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5"/>
          <w:szCs w:val="25"/>
          <w:color w:val="565657"/>
          <w:w w:val="69"/>
        </w:rPr>
        <w:t>Ek.</w:t>
      </w:r>
      <w:r>
        <w:rPr>
          <w:rFonts w:ascii="Arial" w:hAnsi="Arial" w:cs="Arial" w:eastAsia="Arial"/>
          <w:sz w:val="25"/>
          <w:szCs w:val="25"/>
          <w:color w:val="565657"/>
          <w:w w:val="100"/>
        </w:rPr>
        <w:t>  </w:t>
      </w:r>
      <w:r>
        <w:rPr>
          <w:rFonts w:ascii="Arial" w:hAnsi="Arial" w:cs="Arial" w:eastAsia="Arial"/>
          <w:sz w:val="25"/>
          <w:szCs w:val="25"/>
          <w:color w:val="56565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18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26.05.2017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7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3"/>
        </w:rPr>
        <w:t>aaı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16:05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5454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54545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545454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216" w:right="-20"/>
        <w:jc w:val="left"/>
        <w:tabs>
          <w:tab w:pos="1040" w:val="left"/>
          <w:tab w:pos="1540" w:val="left"/>
          <w:tab w:pos="2160" w:val="left"/>
          <w:tab w:pos="8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KİP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565657"/>
          <w:spacing w:val="-1"/>
          <w:w w:val="126"/>
        </w:rPr>
        <w:t>'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44"/>
        </w:rPr>
        <w:t>ü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1" w:after="0" w:line="240" w:lineRule="auto"/>
        <w:ind w:left="264" w:right="-127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387972pt;margin-top:2.339275pt;width:6.68124pt;height:9pt;mso-position-horizontal-relative:page;mso-position-vertical-relative:paragraph;z-index:-16318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3D3D3D"/>
                      <w:spacing w:val="0"/>
                      <w:w w:val="267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565657"/>
          <w:spacing w:val="-83"/>
          <w:w w:val="34"/>
          <w:position w:val="-2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132"/>
          <w:w w:val="70"/>
          <w:position w:val="0"/>
        </w:rPr>
        <w:t>g</w:t>
      </w:r>
      <w:r>
        <w:rPr>
          <w:rFonts w:ascii="Arial" w:hAnsi="Arial" w:cs="Arial" w:eastAsia="Arial"/>
          <w:sz w:val="56"/>
          <w:szCs w:val="56"/>
          <w:color w:val="3D3D3D"/>
          <w:spacing w:val="0"/>
          <w:w w:val="81"/>
          <w:position w:val="-25"/>
        </w:rPr>
        <w:t>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69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73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A2A"/>
          <w:w w:val="82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-38"/>
          <w:w w:val="100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-2"/>
          <w:w w:val="271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8"/>
        </w:rPr>
        <w:t>H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7"/>
        </w:rPr>
        <w:t>ııtl17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.•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9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2"/>
          <w:w w:val="19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98989"/>
          <w:spacing w:val="0"/>
          <w:w w:val="13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68" w:lineRule="exact"/>
        <w:ind w:left="481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34"/>
          <w:szCs w:val="34"/>
          <w:color w:val="3D3D3D"/>
          <w:w w:val="242"/>
          <w:i/>
          <w:position w:val="1"/>
        </w:rPr>
        <w:t>.</w:t>
      </w:r>
      <w:r>
        <w:rPr>
          <w:rFonts w:ascii="Arial" w:hAnsi="Arial" w:cs="Arial" w:eastAsia="Arial"/>
          <w:sz w:val="34"/>
          <w:szCs w:val="34"/>
          <w:color w:val="3D3D3D"/>
          <w:spacing w:val="-60"/>
          <w:w w:val="100"/>
          <w:i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242"/>
          <w:i/>
          <w:position w:val="1"/>
        </w:rPr>
        <w:t>/</w:t>
      </w:r>
      <w:r>
        <w:rPr>
          <w:rFonts w:ascii="Arial" w:hAnsi="Arial" w:cs="Arial" w:eastAsia="Arial"/>
          <w:sz w:val="34"/>
          <w:szCs w:val="34"/>
          <w:color w:val="3D3D3D"/>
          <w:spacing w:val="-94"/>
          <w:w w:val="242"/>
          <w:i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79"/>
          <w:i/>
          <w:position w:val="1"/>
        </w:rPr>
        <w:t>"'</w:t>
      </w:r>
      <w:r>
        <w:rPr>
          <w:rFonts w:ascii="Arial" w:hAnsi="Arial" w:cs="Arial" w:eastAsia="Arial"/>
          <w:sz w:val="34"/>
          <w:szCs w:val="34"/>
          <w:color w:val="6E6E6E"/>
          <w:spacing w:val="1"/>
          <w:w w:val="79"/>
          <w:i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6E6E6E"/>
          <w:spacing w:val="-5"/>
          <w:w w:val="79"/>
          <w:i/>
          <w:position w:val="1"/>
        </w:rPr>
        <w:t>t</w:t>
      </w:r>
      <w:r>
        <w:rPr>
          <w:rFonts w:ascii="Arial" w:hAnsi="Arial" w:cs="Arial" w:eastAsia="Arial"/>
          <w:sz w:val="34"/>
          <w:szCs w:val="34"/>
          <w:color w:val="6E6E6E"/>
          <w:spacing w:val="-25"/>
          <w:w w:val="79"/>
          <w:i/>
          <w:position w:val="1"/>
        </w:rPr>
        <w:t>'</w:t>
      </w:r>
      <w:r>
        <w:rPr>
          <w:rFonts w:ascii="Arial" w:hAnsi="Arial" w:cs="Arial" w:eastAsia="Arial"/>
          <w:sz w:val="34"/>
          <w:szCs w:val="34"/>
          <w:color w:val="898989"/>
          <w:spacing w:val="0"/>
          <w:w w:val="46"/>
          <w:i/>
          <w:position w:val="1"/>
        </w:rPr>
        <w:t>·</w:t>
      </w:r>
      <w:r>
        <w:rPr>
          <w:rFonts w:ascii="Arial" w:hAnsi="Arial" w:cs="Arial" w:eastAsia="Arial"/>
          <w:sz w:val="34"/>
          <w:szCs w:val="34"/>
          <w:color w:val="898989"/>
          <w:spacing w:val="30"/>
          <w:w w:val="100"/>
          <w:i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3D3D3D"/>
          <w:spacing w:val="-64"/>
          <w:w w:val="92"/>
          <w:i/>
          <w:position w:val="1"/>
        </w:rPr>
        <w:t>,</w:t>
      </w:r>
      <w:r>
        <w:rPr>
          <w:rFonts w:ascii="Arial" w:hAnsi="Arial" w:cs="Arial" w:eastAsia="Arial"/>
          <w:sz w:val="14"/>
          <w:szCs w:val="14"/>
          <w:color w:val="898989"/>
          <w:spacing w:val="-12"/>
          <w:w w:val="124"/>
          <w:position w:val="-5"/>
        </w:rPr>
        <w:t>,</w:t>
      </w:r>
      <w:r>
        <w:rPr>
          <w:rFonts w:ascii="Arial" w:hAnsi="Arial" w:cs="Arial" w:eastAsia="Arial"/>
          <w:sz w:val="14"/>
          <w:szCs w:val="14"/>
          <w:color w:val="898989"/>
          <w:spacing w:val="-48"/>
          <w:w w:val="124"/>
          <w:position w:val="-5"/>
        </w:rPr>
        <w:t>,</w:t>
      </w:r>
      <w:r>
        <w:rPr>
          <w:rFonts w:ascii="Arial" w:hAnsi="Arial" w:cs="Arial" w:eastAsia="Arial"/>
          <w:sz w:val="14"/>
          <w:szCs w:val="14"/>
          <w:color w:val="565657"/>
          <w:spacing w:val="-1"/>
          <w:w w:val="208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565657"/>
          <w:spacing w:val="0"/>
          <w:w w:val="208"/>
          <w:position w:val="-5"/>
        </w:rPr>
        <w:t>,</w:t>
      </w:r>
      <w:r>
        <w:rPr>
          <w:rFonts w:ascii="Arial" w:hAnsi="Arial" w:cs="Arial" w:eastAsia="Arial"/>
          <w:sz w:val="14"/>
          <w:szCs w:val="14"/>
          <w:color w:val="565657"/>
          <w:spacing w:val="12"/>
          <w:w w:val="100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51"/>
          <w:i/>
          <w:position w:val="-5"/>
        </w:rPr>
        <w:t>IIJ&gt;</w:t>
      </w:r>
      <w:r>
        <w:rPr>
          <w:rFonts w:ascii="Arial" w:hAnsi="Arial" w:cs="Arial" w:eastAsia="Arial"/>
          <w:sz w:val="14"/>
          <w:szCs w:val="14"/>
          <w:color w:val="3D3D3D"/>
          <w:spacing w:val="11"/>
          <w:w w:val="51"/>
          <w:i/>
          <w:position w:val="-5"/>
        </w:rPr>
        <w:t> </w:t>
      </w:r>
      <w:r>
        <w:rPr>
          <w:rFonts w:ascii="Arial" w:hAnsi="Arial" w:cs="Arial" w:eastAsia="Arial"/>
          <w:sz w:val="34"/>
          <w:szCs w:val="34"/>
          <w:color w:val="898989"/>
          <w:spacing w:val="0"/>
          <w:w w:val="84"/>
          <w:position w:val="1"/>
        </w:rPr>
        <w:t>·</w:t>
      </w:r>
      <w:r>
        <w:rPr>
          <w:rFonts w:ascii="Arial" w:hAnsi="Arial" w:cs="Arial" w:eastAsia="Arial"/>
          <w:sz w:val="34"/>
          <w:szCs w:val="34"/>
          <w:color w:val="898989"/>
          <w:spacing w:val="-5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77"/>
          <w:position w:val="-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-31"/>
          <w:w w:val="76"/>
          <w:position w:val="-5"/>
        </w:rPr>
        <w:t>C</w:t>
      </w:r>
      <w:r>
        <w:rPr>
          <w:rFonts w:ascii="Arial" w:hAnsi="Arial" w:cs="Arial" w:eastAsia="Arial"/>
          <w:sz w:val="34"/>
          <w:szCs w:val="34"/>
          <w:color w:val="565657"/>
          <w:spacing w:val="-67"/>
          <w:w w:val="92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77"/>
          <w:position w:val="-5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3" w:equalWidth="0">
            <w:col w:w="492" w:space="1820"/>
            <w:col w:w="3573" w:space="2804"/>
            <w:col w:w="2791"/>
          </w:cols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636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1C1F60"/>
          <w:spacing w:val="0"/>
          <w:w w:val="52"/>
        </w:rPr>
        <w:t>)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6" w:lineRule="exact"/>
        <w:ind w:left="2264" w:right="-96"/>
        <w:jc w:val="left"/>
        <w:tabs>
          <w:tab w:pos="3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w w:val="109"/>
          <w:position w:val="-17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0"/>
          <w:w w:val="110"/>
          <w:position w:val="-1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18"/>
          <w:position w:val="-1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17"/>
          <w:position w:val="-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-37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23"/>
          <w:w w:val="100"/>
          <w:position w:val="-17"/>
        </w:rPr>
        <w:t> </w:t>
      </w:r>
      <w:r>
        <w:rPr>
          <w:rFonts w:ascii="Arial" w:hAnsi="Arial" w:cs="Arial" w:eastAsia="Arial"/>
          <w:sz w:val="37"/>
          <w:szCs w:val="37"/>
          <w:color w:val="1C1F60"/>
          <w:spacing w:val="0"/>
          <w:w w:val="59"/>
          <w:i/>
          <w:position w:val="-17"/>
        </w:rPr>
        <w:t>f/</w:t>
      </w:r>
      <w:r>
        <w:rPr>
          <w:rFonts w:ascii="Arial" w:hAnsi="Arial" w:cs="Arial" w:eastAsia="Arial"/>
          <w:sz w:val="37"/>
          <w:szCs w:val="37"/>
          <w:color w:val="1C1F60"/>
          <w:spacing w:val="-84"/>
          <w:w w:val="60"/>
          <w:i/>
          <w:position w:val="-17"/>
        </w:rPr>
        <w:t>1</w:t>
      </w:r>
      <w:r>
        <w:rPr>
          <w:rFonts w:ascii="Arial" w:hAnsi="Arial" w:cs="Arial" w:eastAsia="Arial"/>
          <w:sz w:val="37"/>
          <w:szCs w:val="37"/>
          <w:color w:val="313D87"/>
          <w:spacing w:val="0"/>
          <w:w w:val="84"/>
          <w:i/>
          <w:position w:val="-17"/>
        </w:rPr>
        <w:t>,</w:t>
      </w:r>
      <w:r>
        <w:rPr>
          <w:rFonts w:ascii="Arial" w:hAnsi="Arial" w:cs="Arial" w:eastAsia="Arial"/>
          <w:sz w:val="37"/>
          <w:szCs w:val="37"/>
          <w:color w:val="313D87"/>
          <w:spacing w:val="0"/>
          <w:w w:val="100"/>
          <w:i/>
          <w:position w:val="-17"/>
        </w:rPr>
        <w:tab/>
      </w:r>
      <w:r>
        <w:rPr>
          <w:rFonts w:ascii="Arial" w:hAnsi="Arial" w:cs="Arial" w:eastAsia="Arial"/>
          <w:sz w:val="37"/>
          <w:szCs w:val="37"/>
          <w:color w:val="313D87"/>
          <w:spacing w:val="0"/>
          <w:w w:val="100"/>
          <w:i/>
          <w:position w:val="-17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-17"/>
        </w:rPr>
        <w:t>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93" w:lineRule="exact"/>
        <w:ind w:left="19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65657"/>
          <w:spacing w:val="0"/>
          <w:w w:val="100"/>
          <w:b/>
          <w:bCs/>
          <w:position w:val="-1"/>
        </w:rPr>
        <w:t>BüJen</w:t>
      </w:r>
      <w:r>
        <w:rPr>
          <w:rFonts w:ascii="Times New Roman" w:hAnsi="Times New Roman" w:cs="Times New Roman" w:eastAsia="Times New Roman"/>
          <w:sz w:val="29"/>
          <w:szCs w:val="29"/>
          <w:color w:val="565657"/>
          <w:spacing w:val="9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0"/>
          <w:w w:val="52"/>
          <w:position w:val="-1"/>
        </w:rPr>
        <w:t>r&gt;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0"/>
          <w:w w:val="52"/>
          <w:position w:val="-1"/>
        </w:rPr>
        <w:t>4</w:t>
      </w:r>
      <w:r>
        <w:rPr>
          <w:rFonts w:ascii="Times New Roman" w:hAnsi="Times New Roman" w:cs="Times New Roman" w:eastAsia="Times New Roman"/>
          <w:sz w:val="24"/>
          <w:szCs w:val="24"/>
          <w:color w:val="2A2A2A"/>
          <w:spacing w:val="22"/>
          <w:w w:val="52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100"/>
          <w:position w:val="-1"/>
        </w:rPr>
        <w:t>U,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107"/>
          <w:position w:val="-1"/>
        </w:rPr>
        <w:t>:J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-32"/>
          <w:w w:val="108"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67"/>
          <w:position w:val="-1"/>
        </w:rPr>
        <w:t>:r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-35"/>
          <w:w w:val="68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67"/>
          <w:position w:val="-1"/>
        </w:rPr>
        <w:t>ıu...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68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7"/>
          <w:position w:val="-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31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65657"/>
          <w:spacing w:val="0"/>
          <w:w w:val="245"/>
          <w:position w:val="-1"/>
        </w:rPr>
        <w:t>\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210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7"/>
          <w:position w:val="1"/>
        </w:rPr>
        <w:t>Itf</w:t>
      </w:r>
      <w:r>
        <w:rPr>
          <w:rFonts w:ascii="Arial" w:hAnsi="Arial" w:cs="Arial" w:eastAsia="Arial"/>
          <w:sz w:val="19"/>
          <w:szCs w:val="19"/>
          <w:color w:val="565657"/>
          <w:spacing w:val="-12"/>
          <w:w w:val="107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7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3D3D3D"/>
          <w:spacing w:val="-11"/>
          <w:w w:val="107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107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565657"/>
          <w:spacing w:val="-13"/>
          <w:w w:val="10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67"/>
          <w:position w:val="1"/>
        </w:rPr>
        <w:t>!ı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67"/>
          <w:position w:val="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10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10"/>
          <w:w w:val="100"/>
          <w:position w:val="1"/>
        </w:rPr>
        <w:t>"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2"/>
          <w:position w:val="1"/>
        </w:rPr>
        <w:t>1.1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11"/>
          <w:w w:val="62"/>
          <w:position w:val="1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565657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65657"/>
          <w:spacing w:val="29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98989"/>
          <w:spacing w:val="0"/>
          <w:w w:val="62"/>
          <w:position w:val="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right="-20"/>
        <w:jc w:val="left"/>
        <w:tabs>
          <w:tab w:pos="22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>M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84169"/>
          <w:spacing w:val="-2"/>
          <w:w w:val="388"/>
          <w:i/>
        </w:rPr>
        <w:t>:</w:t>
      </w:r>
      <w:r>
        <w:rPr>
          <w:rFonts w:ascii="Arial" w:hAnsi="Arial" w:cs="Arial" w:eastAsia="Arial"/>
          <w:sz w:val="20"/>
          <w:szCs w:val="20"/>
          <w:color w:val="565657"/>
          <w:spacing w:val="0"/>
          <w:w w:val="121"/>
          <w:i/>
        </w:rPr>
        <w:t>}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5" w:lineRule="exact"/>
        <w:ind w:left="1069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9.064316pt;margin-top:3.760435pt;width:416.714505pt;height:27.5pt;mso-position-horizontal-relative:page;mso-position-vertical-relative:paragraph;z-index:-16317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818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84169"/>
                      <w:spacing w:val="0"/>
                      <w:w w:val="138"/>
                    </w:rPr>
                    <w:t>\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8416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384169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565657"/>
                      <w:spacing w:val="0"/>
                      <w:w w:val="54"/>
                    </w:rPr>
                    <w:t>_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84"/>
          <w:i/>
          <w:position w:val="-6"/>
        </w:rPr>
        <w:t>lj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11"/>
          <w:szCs w:val="11"/>
          <w:color w:val="565657"/>
          <w:spacing w:val="-19"/>
          <w:w w:val="253"/>
          <w:position w:val="-6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425"/>
          <w:position w:val="-6"/>
        </w:rPr>
        <w:t>-·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-11"/>
          <w:w w:val="100"/>
          <w:position w:val="-6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6"/>
        </w:rPr>
        <w:t>,ı'v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4"/>
          <w:szCs w:val="14"/>
          <w:color w:val="3D3D3D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6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6"/>
        </w:rPr>
        <w:t>'4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00"/>
          <w:position w:val="-6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80"/>
          <w:position w:val="-6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3" w:equalWidth="0">
            <w:col w:w="4304" w:space="265"/>
            <w:col w:w="1045" w:space="2903"/>
            <w:col w:w="2963"/>
          </w:cols>
        </w:sectPr>
      </w:pPr>
      <w:rPr/>
    </w:p>
    <w:p>
      <w:pPr>
        <w:spacing w:before="0" w:after="0" w:line="199" w:lineRule="exact"/>
        <w:ind w:right="423"/>
        <w:jc w:val="right"/>
        <w:tabs>
          <w:tab w:pos="5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3D3D3D"/>
          <w:w w:val="123"/>
          <w:position w:val="-4"/>
        </w:rPr>
        <w:t>""</w:t>
      </w:r>
      <w:r>
        <w:rPr>
          <w:rFonts w:ascii="Arial" w:hAnsi="Arial" w:cs="Arial" w:eastAsia="Arial"/>
          <w:sz w:val="15"/>
          <w:szCs w:val="15"/>
          <w:color w:val="3D3D3D"/>
          <w:w w:val="100"/>
          <w:position w:val="-4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-4"/>
        </w:rPr>
        <w:t>'l'</w:t>
      </w:r>
      <w:r>
        <w:rPr>
          <w:rFonts w:ascii="Arial" w:hAnsi="Arial" w:cs="Arial" w:eastAsia="Arial"/>
          <w:sz w:val="15"/>
          <w:szCs w:val="15"/>
          <w:color w:val="3D3D3D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4"/>
        </w:rPr>
        <w:t>u-ı.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4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394"/>
          <w:position w:val="-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293" w:right="-20"/>
        <w:jc w:val="left"/>
        <w:tabs>
          <w:tab w:pos="2220" w:val="left"/>
          <w:tab w:pos="3060" w:val="left"/>
          <w:tab w:pos="3580" w:val="left"/>
          <w:tab w:pos="5820" w:val="left"/>
          <w:tab w:pos="96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67"/>
          <w:position w:val="-3"/>
        </w:rPr>
        <w:t>..&gt;::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4"/>
          <w:position w:val="7"/>
        </w:rPr>
        <w:t>POS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3"/>
          <w:position w:val="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81"/>
          <w:position w:val="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89898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73"/>
          <w:position w:val="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40"/>
          <w:position w:val="7"/>
        </w:rPr>
        <w:t>MİR.</w:t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7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6349C"/>
          <w:spacing w:val="0"/>
          <w:w w:val="63"/>
          <w:position w:val="7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26349C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349C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46"/>
          <w:position w:val="7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11"/>
          <w:w w:val="46"/>
          <w:position w:val="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65657"/>
          <w:spacing w:val="-36"/>
          <w:w w:val="47"/>
          <w:position w:val="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16"/>
          <w:w w:val="46"/>
          <w:position w:val="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65657"/>
          <w:spacing w:val="0"/>
          <w:w w:val="47"/>
          <w:position w:val="7"/>
        </w:rPr>
        <w:t>....</w:t>
      </w:r>
      <w:r>
        <w:rPr>
          <w:rFonts w:ascii="Times New Roman" w:hAnsi="Times New Roman" w:cs="Times New Roman" w:eastAsia="Times New Roman"/>
          <w:sz w:val="29"/>
          <w:szCs w:val="29"/>
          <w:color w:val="565657"/>
          <w:spacing w:val="8"/>
          <w:w w:val="47"/>
          <w:position w:val="7"/>
        </w:rPr>
        <w:t>,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78"/>
          <w:w w:val="116"/>
          <w:position w:val="7"/>
        </w:rPr>
        <w:t>4</w:t>
      </w:r>
      <w:r>
        <w:rPr>
          <w:rFonts w:ascii="Times New Roman" w:hAnsi="Times New Roman" w:cs="Times New Roman" w:eastAsia="Times New Roman"/>
          <w:sz w:val="27"/>
          <w:szCs w:val="27"/>
          <w:color w:val="898989"/>
          <w:spacing w:val="-46"/>
          <w:w w:val="115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-23"/>
          <w:w w:val="56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-119"/>
          <w:w w:val="116"/>
          <w:position w:val="7"/>
        </w:rPr>
        <w:t>ş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56"/>
          <w:position w:val="1"/>
        </w:rPr>
        <w:t>...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56565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16"/>
          <w:position w:val="7"/>
        </w:rPr>
        <w:t>"'""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43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3.841861pt;margin-top:23.461245pt;width:564.413806pt;height:758.251713pt;mso-position-horizontal-relative:page;mso-position-vertical-relative:page;z-index:-16319" coordorigin="277,469" coordsize="11288,15165">
            <v:group style="position:absolute;left:286;top:493;width:11226;height:2" coordorigin="286,493" coordsize="11226,2">
              <v:shape style="position:absolute;left:286;top:493;width:11226;height:2" coordorigin="286,493" coordsize="11226,0" path="m286,493l11513,493e" filled="f" stroked="t" strokeweight=".715958pt" strokecolor="#606060">
                <v:path arrowok="t"/>
              </v:shape>
            </v:group>
            <v:group style="position:absolute;left:291;top:479;width:2;height:675" coordorigin="291,479" coordsize="2,675">
              <v:shape style="position:absolute;left:291;top:479;width:2;height:675" coordorigin="291,479" coordsize="0,675" path="m291,1154l291,479e" filled="f" stroked="t" strokeweight=".954611pt" strokecolor="#878787">
                <v:path arrowok="t"/>
              </v:shape>
            </v:group>
            <v:group style="position:absolute;left:1647;top:493;width:1179;height:2" coordorigin="1647,493" coordsize="1179,2">
              <v:shape style="position:absolute;left:1647;top:493;width:1179;height:2" coordorigin="1647,493" coordsize="1179,0" path="m1647,493l2826,493e" filled="f" stroked="t" strokeweight=".477306pt" strokecolor="#3F3F3F">
                <v:path arrowok="t"/>
              </v:shape>
            </v:group>
            <v:group style="position:absolute;left:2336;top:488;width:2;height:579" coordorigin="2336,488" coordsize="2,579">
              <v:shape style="position:absolute;left:2336;top:488;width:2;height:579" coordorigin="2336,488" coordsize="0,579" path="m2336,1068l2336,488e" filled="f" stroked="t" strokeweight=".954611pt" strokecolor="#606060">
                <v:path arrowok="t"/>
              </v:shape>
            </v:group>
            <v:group style="position:absolute;left:7331;top:493;width:496;height:2" coordorigin="7331,493" coordsize="496,2">
              <v:shape style="position:absolute;left:7331;top:493;width:496;height:2" coordorigin="7331,493" coordsize="496,0" path="m7331,493l7828,493e" filled="f" stroked="t" strokeweight=".477306pt" strokecolor="#3F3F3F">
                <v:path arrowok="t"/>
              </v:shape>
            </v:group>
            <v:group style="position:absolute;left:9102;top:484;width:2;height:785" coordorigin="9102,484" coordsize="2,785">
              <v:shape style="position:absolute;left:9102;top:484;width:2;height:785" coordorigin="9102,484" coordsize="0,785" path="m9102,1269l9102,484e" filled="f" stroked="t" strokeweight=".954611pt" strokecolor="#5B5B5B">
                <v:path arrowok="t"/>
              </v:shape>
            </v:group>
            <v:group style="position:absolute;left:9546;top:493;width:620;height:2" coordorigin="9546,493" coordsize="620,2">
              <v:shape style="position:absolute;left:9546;top:493;width:620;height:2" coordorigin="9546,493" coordsize="620,0" path="m9546,493l10167,493e" filled="f" stroked="t" strokeweight=".477306pt" strokecolor="#343434">
                <v:path arrowok="t"/>
              </v:shape>
            </v:group>
            <v:group style="position:absolute;left:11513;top:484;width:2;height:3323" coordorigin="11513,484" coordsize="2,3323">
              <v:shape style="position:absolute;left:11513;top:484;width:2;height:3323" coordorigin="11513,484" coordsize="0,3323" path="m11513,3806l11513,484e" filled="f" stroked="t" strokeweight=".954611pt" strokecolor="#5B5B5B">
                <v:path arrowok="t"/>
              </v:shape>
            </v:group>
            <v:group style="position:absolute;left:294;top:479;width:2;height:2609" coordorigin="294,479" coordsize="2,2609">
              <v:shape style="position:absolute;left:294;top:479;width:2;height:2609" coordorigin="294,479" coordsize="0,2609" path="m294,3088l294,479e" filled="f" stroked="t" strokeweight=".715958pt" strokecolor="#676767">
                <v:path arrowok="t"/>
              </v:shape>
            </v:group>
            <v:group style="position:absolute;left:2339;top:1010;width:2;height:498" coordorigin="2339,1010" coordsize="2,498">
              <v:shape style="position:absolute;left:2339;top:1010;width:2;height:498" coordorigin="2339,1010" coordsize="0,498" path="m2339,1508l2339,1010e" filled="f" stroked="t" strokeweight=".477306pt" strokecolor="#1F1F1F">
                <v:path arrowok="t"/>
              </v:shape>
            </v:group>
            <v:group style="position:absolute;left:296;top:1211;width:2;height:297" coordorigin="296,1211" coordsize="2,297">
              <v:shape style="position:absolute;left:296;top:1211;width:2;height:297" coordorigin="296,1211" coordsize="0,297" path="m296,1508l296,1211e" filled="f" stroked="t" strokeweight=".477306pt" strokecolor="#646464">
                <v:path arrowok="t"/>
              </v:shape>
            </v:group>
            <v:group style="position:absolute;left:9102;top:1211;width:2;height:129" coordorigin="9102,1211" coordsize="2,129">
              <v:shape style="position:absolute;left:9102;top:1211;width:2;height:129" coordorigin="9102,1211" coordsize="0,129" path="m9102,1341l9102,1211e" filled="f" stroked="t" strokeweight=".715958pt" strokecolor="#444444">
                <v:path arrowok="t"/>
              </v:shape>
            </v:group>
            <v:group style="position:absolute;left:9107;top:1283;width:2;height:225" coordorigin="9107,1283" coordsize="2,225">
              <v:shape style="position:absolute;left:9107;top:1283;width:2;height:225" coordorigin="9107,1283" coordsize="0,225" path="m9107,1508l9107,1283e" filled="f" stroked="t" strokeweight=".477306pt" strokecolor="#2B2B2B">
                <v:path arrowok="t"/>
              </v:shape>
            </v:group>
            <v:group style="position:absolute;left:286;top:1980;width:3031;height:2" coordorigin="286,1980" coordsize="3031,2">
              <v:shape style="position:absolute;left:286;top:1980;width:3031;height:2" coordorigin="286,1980" coordsize="3031,0" path="m286,1980l3317,1980e" filled="f" stroked="t" strokeweight=".715958pt" strokecolor="#646464">
                <v:path arrowok="t"/>
              </v:shape>
            </v:group>
            <v:group style="position:absolute;left:296;top:1451;width:2;height:555" coordorigin="296,1451" coordsize="2,555">
              <v:shape style="position:absolute;left:296;top:1451;width:2;height:555" coordorigin="296,1451" coordsize="0,555" path="m296,2006l296,1451e" filled="f" stroked="t" strokeweight=".477306pt" strokecolor="#4F4F4F">
                <v:path arrowok="t"/>
              </v:shape>
            </v:group>
            <v:group style="position:absolute;left:2339;top:1451;width:2;height:541" coordorigin="2339,1451" coordsize="2,541">
              <v:shape style="position:absolute;left:2339;top:1451;width:2;height:541" coordorigin="2339,1451" coordsize="0,541" path="m2339,1992l2339,1451e" filled="f" stroked="t" strokeweight=".715958pt" strokecolor="#4F4F4F">
                <v:path arrowok="t"/>
              </v:shape>
            </v:group>
            <v:group style="position:absolute;left:3260;top:1982;width:597;height:2" coordorigin="3260,1982" coordsize="597,2">
              <v:shape style="position:absolute;left:3260;top:1982;width:597;height:2" coordorigin="3260,1982" coordsize="597,0" path="m3260,1982l3857,1982e" filled="f" stroked="t" strokeweight=".477306pt" strokecolor="#2B2B2B">
                <v:path arrowok="t"/>
              </v:shape>
            </v:group>
            <v:group style="position:absolute;left:3799;top:1982;width:2778;height:2" coordorigin="3799,1982" coordsize="2778,2">
              <v:shape style="position:absolute;left:3799;top:1982;width:2778;height:2" coordorigin="3799,1982" coordsize="2778,0" path="m3799,1982l6577,1982e" filled="f" stroked="t" strokeweight=".715958pt" strokecolor="#5B5B5B">
                <v:path arrowok="t"/>
              </v:shape>
            </v:group>
            <v:group style="position:absolute;left:6520;top:1982;width:286;height:2" coordorigin="6520,1982" coordsize="286,2">
              <v:shape style="position:absolute;left:6520;top:1982;width:286;height:2" coordorigin="6520,1982" coordsize="286,0" path="m6520,1982l6806,1982e" filled="f" stroked="t" strokeweight=".477306pt" strokecolor="#4B4B4B">
                <v:path arrowok="t"/>
              </v:shape>
            </v:group>
            <v:group style="position:absolute;left:6735;top:1982;width:1212;height:2" coordorigin="6735,1982" coordsize="1212,2">
              <v:shape style="position:absolute;left:6735;top:1982;width:1212;height:2" coordorigin="6735,1982" coordsize="1212,0" path="m6735,1982l7947,1982e" filled="f" stroked="t" strokeweight=".954611pt" strokecolor="#646464">
                <v:path arrowok="t"/>
              </v:shape>
            </v:group>
            <v:group style="position:absolute;left:7771;top:1982;width:1360;height:2" coordorigin="7771,1982" coordsize="1360,2">
              <v:shape style="position:absolute;left:7771;top:1982;width:1360;height:2" coordorigin="7771,1982" coordsize="1360,0" path="m7771,1982l9131,1982e" filled="f" stroked="t" strokeweight=".477306pt" strokecolor="#3F3F3F">
                <v:path arrowok="t"/>
              </v:shape>
            </v:group>
            <v:group style="position:absolute;left:9107;top:1451;width:2;height:536" coordorigin="9107,1451" coordsize="2,536">
              <v:shape style="position:absolute;left:9107;top:1451;width:2;height:536" coordorigin="9107,1451" coordsize="0,536" path="m9107,1987l9107,1451e" filled="f" stroked="t" strokeweight=".477306pt" strokecolor="#444444">
                <v:path arrowok="t"/>
              </v:shape>
            </v:group>
            <v:group style="position:absolute;left:9059;top:1982;width:945;height:2" coordorigin="9059,1982" coordsize="945,2">
              <v:shape style="position:absolute;left:9059;top:1982;width:945;height:2" coordorigin="9059,1982" coordsize="945,0" path="m9059,1982l10004,1982e" filled="f" stroked="t" strokeweight=".954611pt" strokecolor="#676767">
                <v:path arrowok="t"/>
              </v:shape>
            </v:group>
            <v:group style="position:absolute;left:9947;top:1977;width:220;height:2" coordorigin="9947,1977" coordsize="220,2">
              <v:shape style="position:absolute;left:9947;top:1977;width:220;height:2" coordorigin="9947,1977" coordsize="220,0" path="m9947,1977l10167,1977e" filled="f" stroked="t" strokeweight=".477306pt" strokecolor="#3F3F3F">
                <v:path arrowok="t"/>
              </v:shape>
            </v:group>
            <v:group style="position:absolute;left:10109;top:1977;width:1408;height:2" coordorigin="10109,1977" coordsize="1408,2">
              <v:shape style="position:absolute;left:10109;top:1977;width:1408;height:2" coordorigin="10109,1977" coordsize="1408,0" path="m10109,1977l11517,1977e" filled="f" stroked="t" strokeweight=".715958pt" strokecolor="#606060">
                <v:path arrowok="t"/>
              </v:shape>
            </v:group>
            <v:group style="position:absolute;left:286;top:2198;width:1413;height:2" coordorigin="286,2198" coordsize="1413,2">
              <v:shape style="position:absolute;left:286;top:2198;width:1413;height:2" coordorigin="286,2198" coordsize="1413,0" path="m286,2198l1699,2198e" filled="f" stroked="t" strokeweight=".954611pt" strokecolor="#676767">
                <v:path arrowok="t"/>
              </v:shape>
            </v:group>
            <v:group style="position:absolute;left:1489;top:2198;width:864;height:2" coordorigin="1489,2198" coordsize="864,2">
              <v:shape style="position:absolute;left:1489;top:2198;width:864;height:2" coordorigin="1489,2198" coordsize="864,0" path="m1489,2198l2353,2198e" filled="f" stroked="t" strokeweight=".477306pt" strokecolor="#4F4F4F">
                <v:path arrowok="t"/>
              </v:shape>
            </v:group>
            <v:group style="position:absolute;left:2296;top:2198;width:530;height:2" coordorigin="2296,2198" coordsize="530,2">
              <v:shape style="position:absolute;left:2296;top:2198;width:530;height:2" coordorigin="2296,2198" coordsize="530,0" path="m2296,2198l2826,2198e" filled="f" stroked="t" strokeweight=".477306pt" strokecolor="#383838">
                <v:path arrowok="t"/>
              </v:shape>
            </v:group>
            <v:group style="position:absolute;left:2768;top:2200;width:549;height:2" coordorigin="2768,2200" coordsize="549,2">
              <v:shape style="position:absolute;left:2768;top:2200;width:549;height:2" coordorigin="2768,2200" coordsize="549,0" path="m2768,2200l3317,2200e" filled="f" stroked="t" strokeweight=".477306pt" strokecolor="#4F4F4F">
                <v:path arrowok="t"/>
              </v:shape>
            </v:group>
            <v:group style="position:absolute;left:3260;top:2200;width:1647;height:2" coordorigin="3260,2200" coordsize="1647,2">
              <v:shape style="position:absolute;left:3260;top:2200;width:1647;height:2" coordorigin="3260,2200" coordsize="1647,0" path="m3260,2200l4907,2200e" filled="f" stroked="t" strokeweight=".715958pt" strokecolor="#646464">
                <v:path arrowok="t"/>
              </v:shape>
            </v:group>
            <v:group style="position:absolute;left:4849;top:2198;width:859;height:2" coordorigin="4849,2198" coordsize="859,2">
              <v:shape style="position:absolute;left:4849;top:2198;width:859;height:2" coordorigin="4849,2198" coordsize="859,0" path="m4849,2198l5709,2198e" filled="f" stroked="t" strokeweight=".477306pt" strokecolor="#444444">
                <v:path arrowok="t"/>
              </v:shape>
            </v:group>
            <v:group style="position:absolute;left:5651;top:2198;width:3952;height:2" coordorigin="5651,2198" coordsize="3952,2">
              <v:shape style="position:absolute;left:5651;top:2198;width:3952;height:2" coordorigin="5651,2198" coordsize="3952,0" path="m5651,2198l9603,2198e" filled="f" stroked="t" strokeweight=".715958pt" strokecolor="#606060">
                <v:path arrowok="t"/>
              </v:shape>
            </v:group>
            <v:group style="position:absolute;left:9546;top:2198;width:620;height:2" coordorigin="9546,2198" coordsize="620,2">
              <v:shape style="position:absolute;left:9546;top:2198;width:620;height:2" coordorigin="9546,2198" coordsize="620,0" path="m9546,2198l10167,2198e" filled="f" stroked="t" strokeweight=".477306pt" strokecolor="#2F2F2F">
                <v:path arrowok="t"/>
              </v:shape>
            </v:group>
            <v:group style="position:absolute;left:10109;top:2198;width:945;height:2" coordorigin="10109,2198" coordsize="945,2">
              <v:shape style="position:absolute;left:10109;top:2198;width:945;height:2" coordorigin="10109,2198" coordsize="945,0" path="m10109,2198l11054,2198e" filled="f" stroked="t" strokeweight=".954611pt" strokecolor="#676767">
                <v:path arrowok="t"/>
              </v:shape>
            </v:group>
            <v:group style="position:absolute;left:10997;top:2193;width:525;height:2" coordorigin="10997,2193" coordsize="525,2">
              <v:shape style="position:absolute;left:10997;top:2193;width:525;height:2" coordorigin="10997,2193" coordsize="525,0" path="m10997,2193l11522,2193e" filled="f" stroked="t" strokeweight=".477306pt" strokecolor="#484848">
                <v:path arrowok="t"/>
              </v:shape>
            </v:group>
            <v:group style="position:absolute;left:286;top:2413;width:1260;height:2" coordorigin="286,2413" coordsize="1260,2">
              <v:shape style="position:absolute;left:286;top:2413;width:1260;height:2" coordorigin="286,2413" coordsize="1260,0" path="m286,2413l1546,2413e" filled="f" stroked="t" strokeweight=".477306pt" strokecolor="#3B3B3B">
                <v:path arrowok="t"/>
              </v:shape>
            </v:group>
            <v:group style="position:absolute;left:592;top:2413;width:2725;height:2" coordorigin="592,2413" coordsize="2725,2">
              <v:shape style="position:absolute;left:592;top:2413;width:2725;height:2" coordorigin="592,2413" coordsize="2725,0" path="m592,2413l3317,2413e" filled="f" stroked="t" strokeweight=".715958pt" strokecolor="#575757">
                <v:path arrowok="t"/>
              </v:shape>
            </v:group>
            <v:group style="position:absolute;left:3260;top:2413;width:1289;height:2" coordorigin="3260,2413" coordsize="1289,2">
              <v:shape style="position:absolute;left:3260;top:2413;width:1289;height:2" coordorigin="3260,2413" coordsize="1289,0" path="m3260,2413l4549,2413e" filled="f" stroked="t" strokeweight=".477306pt" strokecolor="#484848">
                <v:path arrowok="t"/>
              </v:shape>
            </v:group>
            <v:group style="position:absolute;left:4334;top:2413;width:1375;height:2" coordorigin="4334,2413" coordsize="1375,2">
              <v:shape style="position:absolute;left:4334;top:2413;width:1375;height:2" coordorigin="4334,2413" coordsize="1375,0" path="m4334,2413l5709,2413e" filled="f" stroked="t" strokeweight=".954611pt" strokecolor="#676767">
                <v:path arrowok="t"/>
              </v:shape>
            </v:group>
            <v:group style="position:absolute;left:5651;top:2413;width:3470;height:2" coordorigin="5651,2413" coordsize="3470,2">
              <v:shape style="position:absolute;left:5651;top:2413;width:3470;height:2" coordorigin="5651,2413" coordsize="3470,0" path="m5651,2413l9121,2413e" filled="f" stroked="t" strokeweight=".477306pt" strokecolor="#545454">
                <v:path arrowok="t"/>
              </v:shape>
            </v:group>
            <v:group style="position:absolute;left:9064;top:2411;width:1327;height:2" coordorigin="9064,2411" coordsize="1327,2">
              <v:shape style="position:absolute;left:9064;top:2411;width:1327;height:2" coordorigin="9064,2411" coordsize="1327,0" path="m9064,2411l10391,2411e" filled="f" stroked="t" strokeweight=".954611pt" strokecolor="#676767">
                <v:path arrowok="t"/>
              </v:shape>
            </v:group>
            <v:group style="position:absolute;left:10109;top:2411;width:945;height:2" coordorigin="10109,2411" coordsize="945,2">
              <v:shape style="position:absolute;left:10109;top:2411;width:945;height:2" coordorigin="10109,2411" coordsize="945,0" path="m10109,2411l11054,2411e" filled="f" stroked="t" strokeweight=".477306pt" strokecolor="#545454">
                <v:path arrowok="t"/>
              </v:shape>
            </v:group>
            <v:group style="position:absolute;left:10978;top:2408;width:544;height:2" coordorigin="10978,2408" coordsize="544,2">
              <v:shape style="position:absolute;left:10978;top:2408;width:544;height:2" coordorigin="10978,2408" coordsize="544,0" path="m10978,2408l11522,2408e" filled="f" stroked="t" strokeweight=".954611pt" strokecolor="#676767">
                <v:path arrowok="t"/>
              </v:shape>
            </v:group>
            <v:group style="position:absolute;left:286;top:2631;width:9317;height:2" coordorigin="286,2631" coordsize="9317,2">
              <v:shape style="position:absolute;left:286;top:2631;width:9317;height:2" coordorigin="286,2631" coordsize="9317,0" path="m286,2631l9603,2631e" filled="f" stroked="t" strokeweight=".715958pt" strokecolor="#646464">
                <v:path arrowok="t"/>
              </v:shape>
            </v:group>
            <v:group style="position:absolute;left:9546;top:2628;width:620;height:2" coordorigin="9546,2628" coordsize="620,2">
              <v:shape style="position:absolute;left:9546;top:2628;width:620;height:2" coordorigin="9546,2628" coordsize="620,0" path="m9546,2628l10167,2628e" filled="f" stroked="t" strokeweight=".477306pt" strokecolor="#343434">
                <v:path arrowok="t"/>
              </v:shape>
            </v:group>
            <v:group style="position:absolute;left:10109;top:2628;width:1413;height:2" coordorigin="10109,2628" coordsize="1413,2">
              <v:shape style="position:absolute;left:10109;top:2628;width:1413;height:2" coordorigin="10109,2628" coordsize="1413,0" path="m10109,2628l11522,2628e" filled="f" stroked="t" strokeweight=".715958pt" strokecolor="#606060">
                <v:path arrowok="t"/>
              </v:shape>
            </v:group>
            <v:group style="position:absolute;left:286;top:2846;width:6520;height:2" coordorigin="286,2846" coordsize="6520,2">
              <v:shape style="position:absolute;left:286;top:2846;width:6520;height:2" coordorigin="286,2846" coordsize="6520,0" path="m286,2846l6806,2846e" filled="f" stroked="t" strokeweight=".715958pt" strokecolor="#5B5B5B">
                <v:path arrowok="t"/>
              </v:shape>
            </v:group>
            <v:group style="position:absolute;left:6749;top:2849;width:640;height:2" coordorigin="6749,2849" coordsize="640,2">
              <v:shape style="position:absolute;left:6749;top:2849;width:640;height:2" coordorigin="6749,2849" coordsize="640,0" path="m6749,2849l7389,2849e" filled="f" stroked="t" strokeweight=".477306pt" strokecolor="#3B3B3B">
                <v:path arrowok="t"/>
              </v:shape>
            </v:group>
            <v:group style="position:absolute;left:7331;top:2846;width:3723;height:2" coordorigin="7331,2846" coordsize="3723,2">
              <v:shape style="position:absolute;left:7331;top:2846;width:3723;height:2" coordorigin="7331,2846" coordsize="3723,0" path="m7331,2846l11054,2846e" filled="f" stroked="t" strokeweight=".715958pt" strokecolor="#5B5B5B">
                <v:path arrowok="t"/>
              </v:shape>
            </v:group>
            <v:group style="position:absolute;left:10997;top:2844;width:525;height:2" coordorigin="10997,2844" coordsize="525,2">
              <v:shape style="position:absolute;left:10997;top:2844;width:525;height:2" coordorigin="10997,2844" coordsize="525,0" path="m10997,2844l11522,2844e" filled="f" stroked="t" strokeweight=".477306pt" strokecolor="#383838">
                <v:path arrowok="t"/>
              </v:shape>
            </v:group>
            <v:group style="position:absolute;left:291;top:3064;width:1255;height:2" coordorigin="291,3064" coordsize="1255,2">
              <v:shape style="position:absolute;left:291;top:3064;width:1255;height:2" coordorigin="291,3064" coordsize="1255,0" path="m291,3064l1546,3064e" filled="f" stroked="t" strokeweight=".477306pt" strokecolor="#444444">
                <v:path arrowok="t"/>
              </v:shape>
            </v:group>
            <v:group style="position:absolute;left:1489;top:3064;width:2200;height:2" coordorigin="1489,3064" coordsize="2200,2">
              <v:shape style="position:absolute;left:1489;top:3064;width:2200;height:2" coordorigin="1489,3064" coordsize="2200,0" path="m1489,3064l3690,3064e" filled="f" stroked="t" strokeweight=".715958pt" strokecolor="#5B5B5B">
                <v:path arrowok="t"/>
              </v:shape>
            </v:group>
            <v:group style="position:absolute;left:3632;top:3064;width:224;height:2" coordorigin="3632,3064" coordsize="224,2">
              <v:shape style="position:absolute;left:3632;top:3064;width:224;height:2" coordorigin="3632,3064" coordsize="224,0" path="m3632,3064l3857,3064e" filled="f" stroked="t" strokeweight=".477306pt" strokecolor="#2F2F2F">
                <v:path arrowok="t"/>
              </v:shape>
            </v:group>
            <v:group style="position:absolute;left:3799;top:3064;width:1909;height:2" coordorigin="3799,3064" coordsize="1909,2">
              <v:shape style="position:absolute;left:3799;top:3064;width:1909;height:2" coordorigin="3799,3064" coordsize="1909,0" path="m3799,3064l5709,3064e" filled="f" stroked="t" strokeweight=".715958pt" strokecolor="#606060">
                <v:path arrowok="t"/>
              </v:shape>
            </v:group>
            <v:group style="position:absolute;left:5651;top:3064;width:1155;height:2" coordorigin="5651,3064" coordsize="1155,2">
              <v:shape style="position:absolute;left:5651;top:3064;width:1155;height:2" coordorigin="5651,3064" coordsize="1155,0" path="m5651,3064l6806,3064e" filled="f" stroked="t" strokeweight=".477306pt" strokecolor="#484848">
                <v:path arrowok="t"/>
              </v:shape>
            </v:group>
            <v:group style="position:absolute;left:6749;top:3064;width:1179;height:2" coordorigin="6749,3064" coordsize="1179,2">
              <v:shape style="position:absolute;left:6749;top:3064;width:1179;height:2" coordorigin="6749,3064" coordsize="1179,0" path="m6749,3064l7928,3064e" filled="f" stroked="t" strokeweight=".954611pt" strokecolor="#606060">
                <v:path arrowok="t"/>
              </v:shape>
            </v:group>
            <v:group style="position:absolute;left:7771;top:3064;width:1518;height:2" coordorigin="7771,3064" coordsize="1518,2">
              <v:shape style="position:absolute;left:7771;top:3064;width:1518;height:2" coordorigin="7771,3064" coordsize="1518,0" path="m7771,3064l9288,3064e" filled="f" stroked="t" strokeweight=".477306pt" strokecolor="#444444">
                <v:path arrowok="t"/>
              </v:shape>
            </v:group>
            <v:group style="position:absolute;left:9169;top:3064;width:1222;height:2" coordorigin="9169,3064" coordsize="1222,2">
              <v:shape style="position:absolute;left:9169;top:3064;width:1222;height:2" coordorigin="9169,3064" coordsize="1222,0" path="m9169,3064l10391,3064e" filled="f" stroked="t" strokeweight=".954611pt" strokecolor="#606060">
                <v:path arrowok="t"/>
              </v:shape>
            </v:group>
            <v:group style="position:absolute;left:10109;top:3064;width:945;height:2" coordorigin="10109,3064" coordsize="945,2">
              <v:shape style="position:absolute;left:10109;top:3064;width:945;height:2" coordorigin="10109,3064" coordsize="945,0" path="m10109,3064l11054,3064e" filled="f" stroked="t" strokeweight=".477306pt" strokecolor="#484848">
                <v:path arrowok="t"/>
              </v:shape>
            </v:group>
            <v:group style="position:absolute;left:10997;top:3059;width:525;height:2" coordorigin="10997,3059" coordsize="525,2">
              <v:shape style="position:absolute;left:10997;top:3059;width:525;height:2" coordorigin="10997,3059" coordsize="525,0" path="m10997,3059l11522,3059e" filled="f" stroked="t" strokeweight=".954611pt" strokecolor="#606060">
                <v:path arrowok="t"/>
              </v:shape>
            </v:group>
            <v:group style="position:absolute;left:11515;top:2801;width:2;height:507" coordorigin="11515,2801" coordsize="2,507">
              <v:shape style="position:absolute;left:11515;top:2801;width:2;height:507" coordorigin="11515,2801" coordsize="0,507" path="m11515,3308l11515,2801e" filled="f" stroked="t" strokeweight=".715958pt" strokecolor="#575757">
                <v:path arrowok="t"/>
              </v:shape>
            </v:group>
            <v:group style="position:absolute;left:296;top:3016;width:2;height:292" coordorigin="296,3016" coordsize="2,292">
              <v:shape style="position:absolute;left:296;top:3016;width:2;height:292" coordorigin="296,3016" coordsize="0,292" path="m296,3308l296,3016e" filled="f" stroked="t" strokeweight=".477306pt" strokecolor="#3B3B3B">
                <v:path arrowok="t"/>
              </v:shape>
            </v:group>
            <v:group style="position:absolute;left:3838;top:3059;width:2;height:747" coordorigin="3838,3059" coordsize="2,747">
              <v:shape style="position:absolute;left:3838;top:3059;width:2;height:747" coordorigin="3838,3059" coordsize="0,747" path="m3838,3806l3838,3059e" filled="f" stroked="t" strokeweight=".477306pt" strokecolor="#2F2F2F">
                <v:path arrowok="t"/>
              </v:shape>
            </v:group>
            <v:group style="position:absolute;left:6945;top:3059;width:2;height:752" coordorigin="6945,3059" coordsize="2,752">
              <v:shape style="position:absolute;left:6945;top:3059;width:2;height:752" coordorigin="6945,3059" coordsize="0,752" path="m6945,3811l6945,3059e" filled="f" stroked="t" strokeweight=".954611pt" strokecolor="#5B5B5B">
                <v:path arrowok="t"/>
              </v:shape>
            </v:group>
            <v:group style="position:absolute;left:3833;top:3488;width:1947;height:2" coordorigin="3833,3488" coordsize="1947,2">
              <v:shape style="position:absolute;left:3833;top:3488;width:1947;height:2" coordorigin="3833,3488" coordsize="1947,0" path="m3833,3488l5780,3488e" filled="f" stroked="t" strokeweight=".715958pt" strokecolor="#575757">
                <v:path arrowok="t"/>
              </v:shape>
            </v:group>
            <v:group style="position:absolute;left:291;top:3801;width:482;height:2" coordorigin="291,3801" coordsize="482,2">
              <v:shape style="position:absolute;left:291;top:3801;width:482;height:2" coordorigin="291,3801" coordsize="482,0" path="m291,3801l773,3801e" filled="f" stroked="t" strokeweight=".715958pt" strokecolor="#5B5B5B">
                <v:path arrowok="t"/>
              </v:shape>
            </v:group>
            <v:group style="position:absolute;left:296;top:3055;width:2;height:790" coordorigin="296,3055" coordsize="2,790">
              <v:shape style="position:absolute;left:296;top:3055;width:2;height:790" coordorigin="296,3055" coordsize="0,790" path="m296,3845l296,3055e" filled="f" stroked="t" strokeweight=".477306pt" strokecolor="#282828">
                <v:path arrowok="t"/>
              </v:shape>
            </v:group>
            <v:group style="position:absolute;left:716;top:3801;width:988;height:2" coordorigin="716,3801" coordsize="988,2">
              <v:shape style="position:absolute;left:716;top:3801;width:988;height:2" coordorigin="716,3801" coordsize="988,0" path="m716,3801l1704,3801e" filled="f" stroked="t" strokeweight=".477306pt" strokecolor="#343434">
                <v:path arrowok="t"/>
              </v:shape>
            </v:group>
            <v:group style="position:absolute;left:1647;top:3801;width:1671;height:2" coordorigin="1647,3801" coordsize="1671,2">
              <v:shape style="position:absolute;left:1647;top:3801;width:1671;height:2" coordorigin="1647,3801" coordsize="1671,0" path="m1647,3801l3317,3801e" filled="f" stroked="t" strokeweight=".715958pt" strokecolor="#5B5B5B">
                <v:path arrowok="t"/>
              </v:shape>
            </v:group>
            <v:group style="position:absolute;left:3260;top:3801;width:606;height:2" coordorigin="3260,3801" coordsize="606,2">
              <v:shape style="position:absolute;left:3260;top:3801;width:606;height:2" coordorigin="3260,3801" coordsize="606,0" path="m3260,3801l3866,3801e" filled="f" stroked="t" strokeweight=".477306pt" strokecolor="#2B2B2B">
                <v:path arrowok="t"/>
              </v:shape>
            </v:group>
            <v:group style="position:absolute;left:3795;top:3799;width:1112;height:2" coordorigin="3795,3799" coordsize="1112,2">
              <v:shape style="position:absolute;left:3795;top:3799;width:1112;height:2" coordorigin="3795,3799" coordsize="1112,0" path="m3795,3799l4907,3799e" filled="f" stroked="t" strokeweight=".954611pt" strokecolor="#383838">
                <v:path arrowok="t"/>
              </v:shape>
            </v:group>
            <v:group style="position:absolute;left:3833;top:3799;width:2406;height:2" coordorigin="3833,3799" coordsize="2406,2">
              <v:shape style="position:absolute;left:3833;top:3799;width:2406;height:2" coordorigin="3833,3799" coordsize="2406,0" path="m3833,3799l6238,3799e" filled="f" stroked="t" strokeweight="1.193264pt" strokecolor="#4B4B4B">
                <v:path arrowok="t"/>
              </v:shape>
            </v:group>
            <v:group style="position:absolute;left:5871;top:3804;width:4133;height:2" coordorigin="5871,3804" coordsize="4133,2">
              <v:shape style="position:absolute;left:5871;top:3804;width:4133;height:2" coordorigin="5871,3804" coordsize="4133,0" path="m5871,3804l10004,3804e" filled="f" stroked="t" strokeweight=".715958pt" strokecolor="#606060">
                <v:path arrowok="t"/>
              </v:shape>
            </v:group>
            <v:group style="position:absolute;left:9947;top:3799;width:220;height:2" coordorigin="9947,3799" coordsize="220,2">
              <v:shape style="position:absolute;left:9947;top:3799;width:220;height:2" coordorigin="9947,3799" coordsize="220,0" path="m9947,3799l10167,3799e" filled="f" stroked="t" strokeweight=".477306pt" strokecolor="#4B4B4B">
                <v:path arrowok="t"/>
              </v:shape>
            </v:group>
            <v:group style="position:absolute;left:10076;top:3797;width:1451;height:2" coordorigin="10076,3797" coordsize="1451,2">
              <v:shape style="position:absolute;left:10076;top:3797;width:1451;height:2" coordorigin="10076,3797" coordsize="1451,0" path="m10076,3797l11527,3797e" filled="f" stroked="t" strokeweight=".715958pt" strokecolor="#606060">
                <v:path arrowok="t"/>
              </v:shape>
            </v:group>
            <v:group style="position:absolute;left:291;top:4079;width:1413;height:2" coordorigin="291,4079" coordsize="1413,2">
              <v:shape style="position:absolute;left:291;top:4079;width:1413;height:2" coordorigin="291,4079" coordsize="1413,0" path="m291,4079l1704,4079e" filled="f" stroked="t" strokeweight=".477306pt" strokecolor="#484848">
                <v:path arrowok="t"/>
              </v:shape>
            </v:group>
            <v:group style="position:absolute;left:1647;top:4079;width:716;height:2" coordorigin="1647,4079" coordsize="716,2">
              <v:shape style="position:absolute;left:1647;top:4079;width:716;height:2" coordorigin="1647,4079" coordsize="716,0" path="m1647,4079l2363,4079e" filled="f" stroked="t" strokeweight=".954611pt" strokecolor="#676767">
                <v:path arrowok="t"/>
              </v:shape>
            </v:group>
            <v:group style="position:absolute;left:2348;top:3792;width:2;height:7861" coordorigin="2348,3792" coordsize="2,7861">
              <v:shape style="position:absolute;left:2348;top:3792;width:2;height:7861" coordorigin="2348,3792" coordsize="0,7861" path="m2348,11653l2348,3792e" filled="f" stroked="t" strokeweight=".715958pt" strokecolor="#4F4F4F">
                <v:path arrowok="t"/>
              </v:shape>
            </v:group>
            <v:group style="position:absolute;left:2291;top:4079;width:1399;height:2" coordorigin="2291,4079" coordsize="1399,2">
              <v:shape style="position:absolute;left:2291;top:4079;width:1399;height:2" coordorigin="2291,4079" coordsize="1399,0" path="m2291,4079l3690,4079e" filled="f" stroked="t" strokeweight=".715958pt" strokecolor="#545454">
                <v:path arrowok="t"/>
              </v:shape>
            </v:group>
            <v:group style="position:absolute;left:3632;top:4079;width:224;height:2" coordorigin="3632,4079" coordsize="224,2">
              <v:shape style="position:absolute;left:3632;top:4079;width:224;height:2" coordorigin="3632,4079" coordsize="224,0" path="m3632,4079l3857,4079e" filled="f" stroked="t" strokeweight=".477306pt" strokecolor="#2F2F2F">
                <v:path arrowok="t"/>
              </v:shape>
            </v:group>
            <v:group style="position:absolute;left:3799;top:4079;width:1909;height:2" coordorigin="3799,4079" coordsize="1909,2">
              <v:shape style="position:absolute;left:3799;top:4079;width:1909;height:2" coordorigin="3799,4079" coordsize="1909,0" path="m3799,4079l5709,4079e" filled="f" stroked="t" strokeweight=".954611pt" strokecolor="#676767">
                <v:path arrowok="t"/>
              </v:shape>
            </v:group>
            <v:group style="position:absolute;left:5651;top:4079;width:277;height:2" coordorigin="5651,4079" coordsize="277,2">
              <v:shape style="position:absolute;left:5651;top:4079;width:277;height:2" coordorigin="5651,4079" coordsize="277,0" path="m5651,4079l5928,4079e" filled="f" stroked="t" strokeweight=".477306pt" strokecolor="#484848">
                <v:path arrowok="t"/>
              </v:shape>
            </v:group>
            <v:group style="position:absolute;left:5871;top:4077;width:3952;height:2" coordorigin="5871,4077" coordsize="3952,2">
              <v:shape style="position:absolute;left:5871;top:4077;width:3952;height:2" coordorigin="5871,4077" coordsize="3952,0" path="m5871,4077l9823,4077e" filled="f" stroked="t" strokeweight=".715958pt" strokecolor="#5B5B5B">
                <v:path arrowok="t"/>
              </v:shape>
            </v:group>
            <v:group style="position:absolute;left:9761;top:4074;width:406;height:2" coordorigin="9761,4074" coordsize="406,2">
              <v:shape style="position:absolute;left:9761;top:4074;width:406;height:2" coordorigin="9761,4074" coordsize="406,0" path="m9761,4074l10167,4074e" filled="f" stroked="t" strokeweight=".477306pt" strokecolor="#3F3F3F">
                <v:path arrowok="t"/>
              </v:shape>
            </v:group>
            <v:group style="position:absolute;left:10109;top:4074;width:1418;height:2" coordorigin="10109,4074" coordsize="1418,2">
              <v:shape style="position:absolute;left:10109;top:4074;width:1418;height:2" coordorigin="10109,4074" coordsize="1418,0" path="m10109,4074l11527,4074e" filled="f" stroked="t" strokeweight=".715958pt" strokecolor="#5B5B5B">
                <v:path arrowok="t"/>
              </v:shape>
            </v:group>
            <v:group style="position:absolute;left:298;top:3773;width:2;height:1733" coordorigin="298,3773" coordsize="2,1733">
              <v:shape style="position:absolute;left:298;top:3773;width:2;height:1733" coordorigin="298,3773" coordsize="0,1733" path="m298,5506l298,3773e" filled="f" stroked="t" strokeweight=".954611pt" strokecolor="#606060">
                <v:path arrowok="t"/>
              </v:shape>
            </v:group>
            <v:group style="position:absolute;left:2334;top:4297;width:9174;height:2" coordorigin="2334,4297" coordsize="9174,2">
              <v:shape style="position:absolute;left:2334;top:4297;width:9174;height:2" coordorigin="2334,4297" coordsize="9174,0" path="m2334,4297l11508,4297e" filled="f" stroked="t" strokeweight=".715958pt" strokecolor="#5B5B5B">
                <v:path arrowok="t"/>
              </v:shape>
            </v:group>
            <v:group style="position:absolute;left:9231;top:4295;width:936;height:2" coordorigin="9231,4295" coordsize="936,2">
              <v:shape style="position:absolute;left:9231;top:4295;width:936;height:2" coordorigin="9231,4295" coordsize="936,0" path="m9231,4295l10167,4295e" filled="f" stroked="t" strokeweight=".477306pt" strokecolor="#343434">
                <v:path arrowok="t"/>
              </v:shape>
            </v:group>
            <v:group style="position:absolute;left:10997;top:4290;width:530;height:2" coordorigin="10997,4290" coordsize="530,2">
              <v:shape style="position:absolute;left:10997;top:4290;width:530;height:2" coordorigin="10997,4290" coordsize="530,0" path="m10997,4290l11527,4290e" filled="f" stroked="t" strokeweight=".477306pt" strokecolor="#3B3B3B">
                <v:path arrowok="t"/>
              </v:shape>
            </v:group>
            <v:group style="position:absolute;left:11522;top:4065;width:2;height:278" coordorigin="11522,4065" coordsize="2,278">
              <v:shape style="position:absolute;left:11522;top:4065;width:2;height:278" coordorigin="11522,4065" coordsize="0,278" path="m11522,4342l11522,4065e" filled="f" stroked="t" strokeweight=".477306pt" strokecolor="#484848">
                <v:path arrowok="t"/>
              </v:shape>
            </v:group>
            <v:group style="position:absolute;left:4888;top:4290;width:2;height:747" coordorigin="4888,4290" coordsize="2,747">
              <v:shape style="position:absolute;left:4888;top:4290;width:2;height:747" coordorigin="4888,4290" coordsize="0,747" path="m4888,5037l4888,4290e" filled="f" stroked="t" strokeweight=".954611pt" strokecolor="#575757">
                <v:path arrowok="t"/>
              </v:shape>
            </v:group>
            <v:group style="position:absolute;left:4873;top:4735;width:1675;height:2" coordorigin="4873,4735" coordsize="1675,2">
              <v:shape style="position:absolute;left:4873;top:4735;width:1675;height:2" coordorigin="4873,4735" coordsize="1675,0" path="m4873,4735l6549,4735e" filled="f" stroked="t" strokeweight=".238653pt" strokecolor="#606060">
                <v:path arrowok="t"/>
              </v:shape>
            </v:group>
            <v:group style="position:absolute;left:7799;top:4290;width:2;height:479" coordorigin="7799,4290" coordsize="2,479">
              <v:shape style="position:absolute;left:7799;top:4290;width:2;height:479" coordorigin="7799,4290" coordsize="0,479" path="m7799,4769l7799,4290e" filled="f" stroked="t" strokeweight=".954611pt" strokecolor="#747474">
                <v:path arrowok="t"/>
              </v:shape>
            </v:group>
            <v:group style="position:absolute;left:11522;top:4065;width:2;height:2557" coordorigin="11522,4065" coordsize="2,2557">
              <v:shape style="position:absolute;left:11522;top:4065;width:2;height:2557" coordorigin="11522,4065" coordsize="0,2557" path="m11522,6621l11522,4065e" filled="f" stroked="t" strokeweight=".715958pt" strokecolor="#5B5B5B">
                <v:path arrowok="t"/>
              </v:shape>
            </v:group>
            <v:group style="position:absolute;left:6549;top:4735;width:811;height:2" coordorigin="6549,4735" coordsize="811,2">
              <v:shape style="position:absolute;left:6549;top:4735;width:811;height:2" coordorigin="6549,4735" coordsize="811,0" path="m6549,4735l7360,4735e" filled="f" stroked="t" strokeweight=".238653pt" strokecolor="#000000">
                <v:path arrowok="t"/>
              </v:shape>
            </v:group>
            <v:group style="position:absolute;left:7360;top:4735;width:1733;height:2" coordorigin="7360,4735" coordsize="1733,2">
              <v:shape style="position:absolute;left:7360;top:4735;width:1733;height:2" coordorigin="7360,4735" coordsize="1733,0" path="m7360,4735l9093,4735e" filled="f" stroked="t" strokeweight=".238653pt" strokecolor="#7C7C7C">
                <v:path arrowok="t"/>
              </v:shape>
            </v:group>
            <v:group style="position:absolute;left:9064;top:4766;width:100;height:2" coordorigin="9064,4766" coordsize="100,2">
              <v:shape style="position:absolute;left:9064;top:4766;width:100;height:2" coordorigin="9064,4766" coordsize="100,0" path="m9064,4766l9164,4766e" filled="f" stroked="t" strokeweight=".238653pt" strokecolor="#A8A8A8">
                <v:path arrowok="t"/>
              </v:shape>
            </v:group>
            <v:group style="position:absolute;left:9260;top:4735;width:1766;height:2" coordorigin="9260,4735" coordsize="1766,2">
              <v:shape style="position:absolute;left:9260;top:4735;width:1766;height:2" coordorigin="9260,4735" coordsize="1766,0" path="m9260,4735l11026,4735e" filled="f" stroked="t" strokeweight=".238653pt" strokecolor="#000000">
                <v:path arrowok="t"/>
              </v:shape>
            </v:group>
            <v:group style="position:absolute;left:10997;top:4766;width:535;height:2" coordorigin="10997,4766" coordsize="535,2">
              <v:shape style="position:absolute;left:10997;top:4766;width:535;height:2" coordorigin="10997,4766" coordsize="535,0" path="m10997,4766l11532,4766e" filled="f" stroked="t" strokeweight=".238653pt" strokecolor="#878787">
                <v:path arrowok="t"/>
              </v:shape>
            </v:group>
            <v:group style="position:absolute;left:2344;top:4706;width:2;height:575" coordorigin="2344,4706" coordsize="2,575">
              <v:shape style="position:absolute;left:2344;top:4706;width:2;height:575" coordorigin="2344,4706" coordsize="0,575" path="m2344,5281l2344,4706e" filled="f" stroked="t" strokeweight=".477306pt" strokecolor="#2B2B2B">
                <v:path arrowok="t"/>
              </v:shape>
            </v:group>
            <v:group style="position:absolute;left:6749;top:5022;width:220;height:2" coordorigin="6749,5022" coordsize="220,2">
              <v:shape style="position:absolute;left:6749;top:5022;width:220;height:2" coordorigin="6749,5022" coordsize="220,0" path="m6749,5022l6969,5022e" filled="f" stroked="t" strokeweight=".477306pt" strokecolor="#676767">
                <v:path arrowok="t"/>
              </v:shape>
            </v:group>
            <v:group style="position:absolute;left:7771;top:5018;width:1351;height:2" coordorigin="7771,5018" coordsize="1351,2">
              <v:shape style="position:absolute;left:7771;top:5018;width:1351;height:2" coordorigin="7771,5018" coordsize="1351,0" path="m7771,5018l9121,5018e" filled="f" stroked="t" strokeweight=".477306pt" strokecolor="#646464">
                <v:path arrowok="t"/>
              </v:shape>
            </v:group>
            <v:group style="position:absolute;left:4883;top:5015;width:6649;height:2" coordorigin="4883,5015" coordsize="6649,2">
              <v:shape style="position:absolute;left:4883;top:5015;width:6649;height:2" coordorigin="4883,5015" coordsize="6649,0" path="m4883,5015l11532,5015e" filled="f" stroked="t" strokeweight=".715958pt" strokecolor="#747474">
                <v:path arrowok="t"/>
              </v:shape>
            </v:group>
            <v:group style="position:absolute;left:4892;top:4979;width:2;height:522" coordorigin="4892,4979" coordsize="2,522">
              <v:shape style="position:absolute;left:4892;top:4979;width:2;height:522" coordorigin="4892,4979" coordsize="0,522" path="m4892,5501l4892,4979e" filled="f" stroked="t" strokeweight=".477306pt" strokecolor="#3B3B3B">
                <v:path arrowok="t"/>
              </v:shape>
            </v:group>
            <v:group style="position:absolute;left:4888;top:5262;width:2081;height:2" coordorigin="4888,5262" coordsize="2081,2">
              <v:shape style="position:absolute;left:4888;top:5262;width:2081;height:2" coordorigin="4888,5262" coordsize="2081,0" path="m4888,5262l6969,5262e" filled="f" stroked="t" strokeweight=".715958pt" strokecolor="#575757">
                <v:path arrowok="t"/>
              </v:shape>
            </v:group>
            <v:group style="position:absolute;left:6911;top:5262;width:477;height:2" coordorigin="6911,5262" coordsize="477,2">
              <v:shape style="position:absolute;left:6911;top:5262;width:477;height:2" coordorigin="6911,5262" coordsize="477,0" path="m6911,5262l7389,5262e" filled="f" stroked="t" strokeweight=".477306pt" strokecolor="#343434">
                <v:path arrowok="t"/>
              </v:shape>
            </v:group>
            <v:group style="position:absolute;left:7331;top:5259;width:3723;height:2" coordorigin="7331,5259" coordsize="3723,2">
              <v:shape style="position:absolute;left:7331;top:5259;width:3723;height:2" coordorigin="7331,5259" coordsize="3723,0" path="m7331,5259l11054,5259e" filled="f" stroked="t" strokeweight=".715958pt" strokecolor="#606060">
                <v:path arrowok="t"/>
              </v:shape>
            </v:group>
            <v:group style="position:absolute;left:10997;top:5257;width:535;height:2" coordorigin="10997,5257" coordsize="535,2">
              <v:shape style="position:absolute;left:10997;top:5257;width:535;height:2" coordorigin="10997,5257" coordsize="535,0" path="m10997,5257l11532,5257e" filled="f" stroked="t" strokeweight=".477306pt" strokecolor="#484848">
                <v:path arrowok="t"/>
              </v:shape>
            </v:group>
            <v:group style="position:absolute;left:2339;top:5482;width:487;height:2" coordorigin="2339,5482" coordsize="487,2">
              <v:shape style="position:absolute;left:2339;top:5482;width:487;height:2" coordorigin="2339,5482" coordsize="487,0" path="m2339,5482l2826,5482e" filled="f" stroked="t" strokeweight=".477306pt" strokecolor="#343434">
                <v:path arrowok="t"/>
              </v:shape>
            </v:group>
            <v:group style="position:absolute;left:2768;top:5480;width:1021;height:2" coordorigin="2768,5480" coordsize="1021,2">
              <v:shape style="position:absolute;left:2768;top:5480;width:1021;height:2" coordorigin="2768,5480" coordsize="1021,0" path="m2768,5480l3790,5480e" filled="f" stroked="t" strokeweight=".954611pt" strokecolor="#646464">
                <v:path arrowok="t"/>
              </v:shape>
            </v:group>
            <v:group style="position:absolute;left:3632;top:5482;width:916;height:2" coordorigin="3632,5482" coordsize="916,2">
              <v:shape style="position:absolute;left:3632;top:5482;width:916;height:2" coordorigin="3632,5482" coordsize="916,0" path="m3632,5482l4549,5482e" filled="f" stroked="t" strokeweight=".715958pt" strokecolor="#4B4B4B">
                <v:path arrowok="t"/>
              </v:shape>
            </v:group>
            <v:group style="position:absolute;left:4491;top:5482;width:425;height:2" coordorigin="4491,5482" coordsize="425,2">
              <v:shape style="position:absolute;left:4491;top:5482;width:425;height:2" coordorigin="4491,5482" coordsize="425,0" path="m4491,5482l4916,5482e" filled="f" stroked="t" strokeweight=".477306pt" strokecolor="#444444">
                <v:path arrowok="t"/>
              </v:shape>
            </v:group>
            <v:group style="position:absolute;left:4845;top:5475;width:6687;height:2" coordorigin="4845,5475" coordsize="6687,2">
              <v:shape style="position:absolute;left:4845;top:5475;width:6687;height:2" coordorigin="4845,5475" coordsize="6687,0" path="m4845,5475l11532,5475e" filled="f" stroked="t" strokeweight=".715958pt" strokecolor="#5B5B5B">
                <v:path arrowok="t"/>
              </v:shape>
            </v:group>
            <v:group style="position:absolute;left:291;top:5709;width:950;height:2" coordorigin="291,5709" coordsize="950,2">
              <v:shape style="position:absolute;left:291;top:5709;width:950;height:2" coordorigin="291,5709" coordsize="950,0" path="m291,5709l1241,5709e" filled="f" stroked="t" strokeweight=".954611pt" strokecolor="#6B6B6B">
                <v:path arrowok="t"/>
              </v:shape>
            </v:group>
            <v:group style="position:absolute;left:298;top:5434;width:2;height:302" coordorigin="298,5434" coordsize="2,302">
              <v:shape style="position:absolute;left:298;top:5434;width:2;height:302" coordorigin="298,5434" coordsize="0,302" path="m298,5736l298,5434e" filled="f" stroked="t" strokeweight=".477306pt" strokecolor="#484848">
                <v:path arrowok="t"/>
              </v:shape>
            </v:group>
            <v:group style="position:absolute;left:1069;top:5712;width:635;height:2" coordorigin="1069,5712" coordsize="635,2">
              <v:shape style="position:absolute;left:1069;top:5712;width:635;height:2" coordorigin="1069,5712" coordsize="635,0" path="m1069,5712l1704,5712e" filled="f" stroked="t" strokeweight=".715958pt" strokecolor="#4F4F4F">
                <v:path arrowok="t"/>
              </v:shape>
            </v:group>
            <v:group style="position:absolute;left:1647;top:5712;width:716;height:2" coordorigin="1647,5712" coordsize="716,2">
              <v:shape style="position:absolute;left:1647;top:5712;width:716;height:2" coordorigin="1647,5712" coordsize="716,0" path="m1647,5712l2363,5712e" filled="f" stroked="t" strokeweight=".477306pt" strokecolor="#484848">
                <v:path arrowok="t"/>
              </v:shape>
            </v:group>
            <v:group style="position:absolute;left:2291;top:5712;width:1399;height:2" coordorigin="2291,5712" coordsize="1399,2">
              <v:shape style="position:absolute;left:2291;top:5712;width:1399;height:2" coordorigin="2291,5712" coordsize="1399,0" path="m2291,5712l3690,5712e" filled="f" stroked="t" strokeweight=".715958pt" strokecolor="#5B5B5B">
                <v:path arrowok="t"/>
              </v:shape>
            </v:group>
            <v:group style="position:absolute;left:3632;top:5712;width:916;height:2" coordorigin="3632,5712" coordsize="916,2">
              <v:shape style="position:absolute;left:3632;top:5712;width:916;height:2" coordorigin="3632,5712" coordsize="916,0" path="m3632,5712l4549,5712e" filled="f" stroked="t" strokeweight=".477306pt" strokecolor="#484848">
                <v:path arrowok="t"/>
              </v:shape>
            </v:group>
            <v:group style="position:absolute;left:4491;top:5712;width:425;height:2" coordorigin="4491,5712" coordsize="425,2">
              <v:shape style="position:absolute;left:4491;top:5712;width:425;height:2" coordorigin="4491,5712" coordsize="425,0" path="m4491,5712l4916,5712e" filled="f" stroked="t" strokeweight=".477306pt" strokecolor="#444444">
                <v:path arrowok="t"/>
              </v:shape>
            </v:group>
            <v:group style="position:absolute;left:4892;top:5429;width:2;height:929" coordorigin="4892,5429" coordsize="2,929">
              <v:shape style="position:absolute;left:4892;top:5429;width:2;height:929" coordorigin="4892,5429" coordsize="0,929" path="m4892,6358l4892,5429e" filled="f" stroked="t" strokeweight=".715958pt" strokecolor="#545454">
                <v:path arrowok="t"/>
              </v:shape>
            </v:group>
            <v:group style="position:absolute;left:4845;top:5712;width:2124;height:2" coordorigin="4845,5712" coordsize="2124,2">
              <v:shape style="position:absolute;left:4845;top:5712;width:2124;height:2" coordorigin="4845,5712" coordsize="2124,0" path="m4845,5712l6969,5712e" filled="f" stroked="t" strokeweight=".715958pt" strokecolor="#606060">
                <v:path arrowok="t"/>
              </v:shape>
            </v:group>
            <v:group style="position:absolute;left:6911;top:5712;width:477;height:2" coordorigin="6911,5712" coordsize="477,2">
              <v:shape style="position:absolute;left:6911;top:5712;width:477;height:2" coordorigin="6911,5712" coordsize="477,0" path="m6911,5712l7389,5712e" filled="f" stroked="t" strokeweight=".477306pt" strokecolor="#2F2F2F">
                <v:path arrowok="t"/>
              </v:shape>
            </v:group>
            <v:group style="position:absolute;left:7331;top:5707;width:3055;height:2" coordorigin="7331,5707" coordsize="3055,2">
              <v:shape style="position:absolute;left:7331;top:5707;width:3055;height:2" coordorigin="7331,5707" coordsize="3055,0" path="m7331,5707l10386,5707e" filled="f" stroked="t" strokeweight=".715958pt" strokecolor="#606060">
                <v:path arrowok="t"/>
              </v:shape>
            </v:group>
            <v:group style="position:absolute;left:10109;top:5707;width:945;height:2" coordorigin="10109,5707" coordsize="945,2">
              <v:shape style="position:absolute;left:10109;top:5707;width:945;height:2" coordorigin="10109,5707" coordsize="945,0" path="m10109,5707l11054,5707e" filled="f" stroked="t" strokeweight=".477306pt" strokecolor="#4F4F4F">
                <v:path arrowok="t"/>
              </v:shape>
            </v:group>
            <v:group style="position:absolute;left:10997;top:5702;width:535;height:2" coordorigin="10997,5702" coordsize="535,2">
              <v:shape style="position:absolute;left:10997;top:5702;width:535;height:2" coordorigin="10997,5702" coordsize="535,0" path="m10997,5702l11532,5702e" filled="f" stroked="t" strokeweight=".715958pt" strokecolor="#575757">
                <v:path arrowok="t"/>
              </v:shape>
            </v:group>
            <v:group style="position:absolute;left:296;top:5664;width:2;height:335" coordorigin="296,5664" coordsize="2,335">
              <v:shape style="position:absolute;left:296;top:5664;width:2;height:335" coordorigin="296,5664" coordsize="0,335" path="m296,5999l296,5664e" filled="f" stroked="t" strokeweight=".477306pt" strokecolor="#343434">
                <v:path arrowok="t"/>
              </v:shape>
            </v:group>
            <v:group style="position:absolute;left:7804;top:5697;width:2;height:661" coordorigin="7804,5697" coordsize="2,661">
              <v:shape style="position:absolute;left:7804;top:5697;width:2;height:661" coordorigin="7804,5697" coordsize="0,661" path="m7804,6358l7804,5697e" filled="f" stroked="t" strokeweight=".954611pt" strokecolor="#676767">
                <v:path arrowok="t"/>
              </v:shape>
            </v:group>
            <v:group style="position:absolute;left:296;top:5942;width:2;height:230" coordorigin="296,5942" coordsize="2,230">
              <v:shape style="position:absolute;left:296;top:5942;width:2;height:230" coordorigin="296,5942" coordsize="0,230" path="m296,6171l296,5942e" filled="f" stroked="t" strokeweight=".477306pt" strokecolor="#1C1C1C">
                <v:path arrowok="t"/>
              </v:shape>
            </v:group>
            <v:group style="position:absolute;left:2344;top:6135;width:6945;height:2" coordorigin="2344,6135" coordsize="6945,2">
              <v:shape style="position:absolute;left:2344;top:6135;width:6945;height:2" coordorigin="2344,6135" coordsize="6945,0" path="m2344,6135l9288,6135e" filled="f" stroked="t" strokeweight=".715958pt" strokecolor="#606060">
                <v:path arrowok="t"/>
              </v:shape>
            </v:group>
            <v:group style="position:absolute;left:5651;top:6138;width:277;height:2" coordorigin="5651,6138" coordsize="277,2">
              <v:shape style="position:absolute;left:5651;top:6138;width:277;height:2" coordorigin="5651,6138" coordsize="277,0" path="m5651,6138l5928,6138e" filled="f" stroked="t" strokeweight=".477306pt" strokecolor="#484848">
                <v:path arrowok="t"/>
              </v:shape>
            </v:group>
            <v:group style="position:absolute;left:7331;top:6133;width:506;height:2" coordorigin="7331,6133" coordsize="506,2">
              <v:shape style="position:absolute;left:7331;top:6133;width:506;height:2" coordorigin="7331,6133" coordsize="506,0" path="m7331,6133l7837,6133e" filled="f" stroked="t" strokeweight=".477306pt" strokecolor="#484848">
                <v:path arrowok="t"/>
              </v:shape>
            </v:group>
            <v:group style="position:absolute;left:9231;top:6133;width:936;height:2" coordorigin="9231,6133" coordsize="936,2">
              <v:shape style="position:absolute;left:9231;top:6133;width:936;height:2" coordorigin="9231,6133" coordsize="936,0" path="m9231,6133l10167,6133e" filled="f" stroked="t" strokeweight=".477306pt" strokecolor="#343434">
                <v:path arrowok="t"/>
              </v:shape>
            </v:group>
            <v:group style="position:absolute;left:10109;top:6133;width:945;height:2" coordorigin="10109,6133" coordsize="945,2">
              <v:shape style="position:absolute;left:10109;top:6133;width:945;height:2" coordorigin="10109,6133" coordsize="945,0" path="m10109,6133l11054,6133e" filled="f" stroked="t" strokeweight=".715958pt" strokecolor="#646464">
                <v:path arrowok="t"/>
              </v:shape>
            </v:group>
            <v:group style="position:absolute;left:10997;top:6128;width:535;height:2" coordorigin="10997,6128" coordsize="535,2">
              <v:shape style="position:absolute;left:10997;top:6128;width:535;height:2" coordorigin="10997,6128" coordsize="535,0" path="m10997,6128l11532,6128e" filled="f" stroked="t" strokeweight=".477306pt" strokecolor="#3F3F3F">
                <v:path arrowok="t"/>
              </v:shape>
            </v:group>
            <v:group style="position:absolute;left:301;top:6114;width:2;height:254" coordorigin="301,6114" coordsize="2,254">
              <v:shape style="position:absolute;left:301;top:6114;width:2;height:254" coordorigin="301,6114" coordsize="0,254" path="m301,6368l301,6114e" filled="f" stroked="t" strokeweight=".715958pt" strokecolor="#383838">
                <v:path arrowok="t"/>
              </v:shape>
            </v:group>
            <v:group style="position:absolute;left:2348;top:6114;width:2;height:254" coordorigin="2348,6114" coordsize="2,254">
              <v:shape style="position:absolute;left:2348;top:6114;width:2;height:254" coordorigin="2348,6114" coordsize="0,254" path="m2348,6368l2348,6114e" filled="f" stroked="t" strokeweight=".477306pt" strokecolor="#1F1F1F">
                <v:path arrowok="t"/>
              </v:shape>
            </v:group>
            <v:group style="position:absolute;left:2339;top:6353;width:2210;height:2" coordorigin="2339,6353" coordsize="2210,2">
              <v:shape style="position:absolute;left:2339;top:6353;width:2210;height:2" coordorigin="2339,6353" coordsize="2210,0" path="m2339,6353l4549,6353e" filled="f" stroked="t" strokeweight=".477306pt" strokecolor="#575757">
                <v:path arrowok="t"/>
              </v:shape>
            </v:group>
            <v:group style="position:absolute;left:4491;top:6353;width:425;height:2" coordorigin="4491,6353" coordsize="425,2">
              <v:shape style="position:absolute;left:4491;top:6353;width:425;height:2" coordorigin="4491,6353" coordsize="425,0" path="m4491,6353l4916,6353e" filled="f" stroked="t" strokeweight=".477306pt" strokecolor="#383838">
                <v:path arrowok="t"/>
              </v:shape>
            </v:group>
            <v:group style="position:absolute;left:4845;top:6353;width:1962;height:2" coordorigin="4845,6353" coordsize="1962,2">
              <v:shape style="position:absolute;left:4845;top:6353;width:1962;height:2" coordorigin="4845,6353" coordsize="1962,0" path="m4845,6353l6806,6353e" filled="f" stroked="t" strokeweight=".715958pt" strokecolor="#606060">
                <v:path arrowok="t"/>
              </v:shape>
            </v:group>
            <v:group style="position:absolute;left:6749;top:6353;width:1088;height:2" coordorigin="6749,6353" coordsize="1088,2">
              <v:shape style="position:absolute;left:6749;top:6353;width:1088;height:2" coordorigin="6749,6353" coordsize="1088,0" path="m6749,6353l7837,6353e" filled="f" stroked="t" strokeweight=".477306pt" strokecolor="#3B3B3B">
                <v:path arrowok="t"/>
              </v:shape>
            </v:group>
            <v:group style="position:absolute;left:7809;top:6109;width:2;height:249" coordorigin="7809,6109" coordsize="2,249">
              <v:shape style="position:absolute;left:7809;top:6109;width:2;height:249" coordorigin="7809,6109" coordsize="0,249" path="m7809,6358l7809,6109e" filled="f" stroked="t" strokeweight=".477306pt" strokecolor="#444444">
                <v:path arrowok="t"/>
              </v:shape>
            </v:group>
            <v:group style="position:absolute;left:7732;top:6349;width:3799;height:2" coordorigin="7732,6349" coordsize="3799,2">
              <v:shape style="position:absolute;left:7732;top:6349;width:3799;height:2" coordorigin="7732,6349" coordsize="3799,0" path="m7732,6349l11532,6349e" filled="f" stroked="t" strokeweight=".715958pt" strokecolor="#5B5B5B">
                <v:path arrowok="t"/>
              </v:shape>
            </v:group>
            <v:group style="position:absolute;left:291;top:6571;width:1427;height:2" coordorigin="291,6571" coordsize="1427,2">
              <v:shape style="position:absolute;left:291;top:6571;width:1427;height:2" coordorigin="291,6571" coordsize="1427,0" path="m291,6571l1718,6571e" filled="f" stroked="t" strokeweight=".954611pt" strokecolor="#6B6B6B">
                <v:path arrowok="t"/>
              </v:shape>
            </v:group>
            <v:group style="position:absolute;left:1647;top:6574;width:716;height:2" coordorigin="1647,6574" coordsize="716,2">
              <v:shape style="position:absolute;left:1647;top:6574;width:716;height:2" coordorigin="1647,6574" coordsize="716,0" path="m1647,6574l2363,6574e" filled="f" stroked="t" strokeweight=".477306pt" strokecolor="#4B4B4B">
                <v:path arrowok="t"/>
              </v:shape>
            </v:group>
            <v:group style="position:absolute;left:2348;top:6310;width:2;height:311" coordorigin="2348,6310" coordsize="2,311">
              <v:shape style="position:absolute;left:2348;top:6310;width:2;height:311" coordorigin="2348,6310" coordsize="0,311" path="m2348,6621l2348,6310e" filled="f" stroked="t" strokeweight=".477306pt" strokecolor="#3B3B3B">
                <v:path arrowok="t"/>
              </v:shape>
            </v:group>
            <v:group style="position:absolute;left:2291;top:6574;width:2258;height:2" coordorigin="2291,6574" coordsize="2258,2">
              <v:shape style="position:absolute;left:2291;top:6574;width:2258;height:2" coordorigin="2291,6574" coordsize="2258,0" path="m2291,6574l4549,6574e" filled="f" stroked="t" strokeweight=".715958pt" strokecolor="#575757">
                <v:path arrowok="t"/>
              </v:shape>
            </v:group>
            <v:group style="position:absolute;left:4491;top:6574;width:415;height:2" coordorigin="4491,6574" coordsize="415,2">
              <v:shape style="position:absolute;left:4491;top:6574;width:415;height:2" coordorigin="4491,6574" coordsize="415,0" path="m4491,6574l4907,6574e" filled="f" stroked="t" strokeweight=".477306pt" strokecolor="#343434">
                <v:path arrowok="t"/>
              </v:shape>
            </v:group>
            <v:group style="position:absolute;left:4849;top:6574;width:1957;height:2" coordorigin="4849,6574" coordsize="1957,2">
              <v:shape style="position:absolute;left:4849;top:6574;width:1957;height:2" coordorigin="4849,6574" coordsize="1957,0" path="m4849,6574l6806,6574e" filled="f" stroked="t" strokeweight=".715958pt" strokecolor="#606060">
                <v:path arrowok="t"/>
              </v:shape>
            </v:group>
            <v:group style="position:absolute;left:6749;top:6574;width:640;height:2" coordorigin="6749,6574" coordsize="640,2">
              <v:shape style="position:absolute;left:6749;top:6574;width:640;height:2" coordorigin="6749,6574" coordsize="640,0" path="m6749,6574l7389,6574e" filled="f" stroked="t" strokeweight=".477306pt" strokecolor="#3B3B3B">
                <v:path arrowok="t"/>
              </v:shape>
            </v:group>
            <v:group style="position:absolute;left:7331;top:6571;width:3055;height:2" coordorigin="7331,6571" coordsize="3055,2">
              <v:shape style="position:absolute;left:7331;top:6571;width:3055;height:2" coordorigin="7331,6571" coordsize="3055,0" path="m7331,6571l10386,6571e" filled="f" stroked="t" strokeweight=".715958pt" strokecolor="#606060">
                <v:path arrowok="t"/>
              </v:shape>
            </v:group>
            <v:group style="position:absolute;left:10109;top:6569;width:945;height:2" coordorigin="10109,6569" coordsize="945,2">
              <v:shape style="position:absolute;left:10109;top:6569;width:945;height:2" coordorigin="10109,6569" coordsize="945,0" path="m10109,6569l11054,6569e" filled="f" stroked="t" strokeweight=".477306pt" strokecolor="#4F4F4F">
                <v:path arrowok="t"/>
              </v:shape>
            </v:group>
            <v:group style="position:absolute;left:10997;top:6564;width:535;height:2" coordorigin="10997,6564" coordsize="535,2">
              <v:shape style="position:absolute;left:10997;top:6564;width:535;height:2" coordorigin="10997,6564" coordsize="535,0" path="m10997,6564l11532,6564e" filled="f" stroked="t" strokeweight=".715958pt" strokecolor="#5B5B5B">
                <v:path arrowok="t"/>
              </v:shape>
            </v:group>
            <v:group style="position:absolute;left:11527;top:6550;width:2;height:2447" coordorigin="11527,6550" coordsize="2,2447">
              <v:shape style="position:absolute;left:11527;top:6550;width:2;height:2447" coordorigin="11527,6550" coordsize="0,2447" path="m11527,8996l11527,6550e" filled="f" stroked="t" strokeweight=".477306pt" strokecolor="#545454">
                <v:path arrowok="t"/>
              </v:shape>
            </v:group>
            <v:group style="position:absolute;left:296;top:7256;width:477;height:2" coordorigin="296,7256" coordsize="477,2">
              <v:shape style="position:absolute;left:296;top:7256;width:477;height:2" coordorigin="296,7256" coordsize="477,0" path="m296,7256l773,7256e" filled="f" stroked="t" strokeweight=".477306pt" strokecolor="#545454">
                <v:path arrowok="t"/>
              </v:shape>
            </v:group>
            <v:group style="position:absolute;left:301;top:6281;width:2;height:9336" coordorigin="301,6281" coordsize="2,9336">
              <v:shape style="position:absolute;left:301;top:6281;width:2;height:9336" coordorigin="301,6281" coordsize="0,9336" path="m301,15618l301,6281e" filled="f" stroked="t" strokeweight=".715958pt" strokecolor="#545454">
                <v:path arrowok="t"/>
              </v:shape>
            </v:group>
            <v:group style="position:absolute;left:716;top:7258;width:410;height:2" coordorigin="716,7258" coordsize="410,2">
              <v:shape style="position:absolute;left:716;top:7258;width:410;height:2" coordorigin="716,7258" coordsize="410,0" path="m716,7258l1126,7258e" filled="f" stroked="t" strokeweight=".477306pt" strokecolor="#383838">
                <v:path arrowok="t"/>
              </v:shape>
            </v:group>
            <v:group style="position:absolute;left:1069;top:7256;width:8219;height:2" coordorigin="1069,7256" coordsize="8219,2">
              <v:shape style="position:absolute;left:1069;top:7256;width:8219;height:2" coordorigin="1069,7256" coordsize="8219,0" path="m1069,7256l9288,7256e" filled="f" stroked="t" strokeweight=".715958pt" strokecolor="#606060">
                <v:path arrowok="t"/>
              </v:shape>
            </v:group>
            <v:group style="position:absolute;left:9231;top:7253;width:773;height:2" coordorigin="9231,7253" coordsize="773,2">
              <v:shape style="position:absolute;left:9231;top:7253;width:773;height:2" coordorigin="9231,7253" coordsize="773,0" path="m9231,7253l10004,7253e" filled="f" stroked="t" strokeweight=".477306pt" strokecolor="#3B3B3B">
                <v:path arrowok="t"/>
              </v:shape>
            </v:group>
            <v:group style="position:absolute;left:9947;top:7251;width:1146;height:2" coordorigin="9947,7251" coordsize="1146,2">
              <v:shape style="position:absolute;left:9947;top:7251;width:1146;height:2" coordorigin="9947,7251" coordsize="1146,0" path="m9947,7251l11093,7251e" filled="f" stroked="t" strokeweight=".954611pt" strokecolor="#6B6B6B">
                <v:path arrowok="t"/>
              </v:shape>
            </v:group>
            <v:group style="position:absolute;left:10997;top:7249;width:535;height:2" coordorigin="10997,7249" coordsize="535,2">
              <v:shape style="position:absolute;left:10997;top:7249;width:535;height:2" coordorigin="10997,7249" coordsize="535,0" path="m10997,7249l11532,7249e" filled="f" stroked="t" strokeweight=".477306pt" strokecolor="#4B4B4B">
                <v:path arrowok="t"/>
              </v:shape>
            </v:group>
            <v:group style="position:absolute;left:301;top:7210;width:2;height:498" coordorigin="301,7210" coordsize="2,498">
              <v:shape style="position:absolute;left:301;top:7210;width:2;height:498" coordorigin="301,7210" coordsize="0,498" path="m301,7708l301,7210e" filled="f" stroked="t" strokeweight=".477306pt" strokecolor="#2B2B2B">
                <v:path arrowok="t"/>
              </v:shape>
            </v:group>
            <v:group style="position:absolute;left:4897;top:7249;width:2;height:670" coordorigin="4897,7249" coordsize="2,670">
              <v:shape style="position:absolute;left:4897;top:7249;width:2;height:670" coordorigin="4897,7249" coordsize="0,670" path="m4897,7919l4897,7249e" filled="f" stroked="t" strokeweight=".954611pt" strokecolor="#575757">
                <v:path arrowok="t"/>
              </v:shape>
            </v:group>
            <v:group style="position:absolute;left:4888;top:7476;width:4716;height:2" coordorigin="4888,7476" coordsize="4716,2">
              <v:shape style="position:absolute;left:4888;top:7476;width:4716;height:2" coordorigin="4888,7476" coordsize="4716,0" path="m4888,7476l9603,7476e" filled="f" stroked="t" strokeweight=".715958pt" strokecolor="#646464">
                <v:path arrowok="t"/>
              </v:shape>
            </v:group>
            <v:group style="position:absolute;left:9546;top:7474;width:620;height:2" coordorigin="9546,7474" coordsize="620,2">
              <v:shape style="position:absolute;left:9546;top:7474;width:620;height:2" coordorigin="9546,7474" coordsize="620,0" path="m9546,7474l10167,7474e" filled="f" stroked="t" strokeweight=".477306pt" strokecolor="#3F3F3F">
                <v:path arrowok="t"/>
              </v:shape>
            </v:group>
            <v:group style="position:absolute;left:10109;top:7474;width:1422;height:2" coordorigin="10109,7474" coordsize="1422,2">
              <v:shape style="position:absolute;left:10109;top:7474;width:1422;height:2" coordorigin="10109,7474" coordsize="1422,0" path="m10109,7474l11532,7474e" filled="f" stroked="t" strokeweight=".715958pt" strokecolor="#676767">
                <v:path arrowok="t"/>
              </v:shape>
            </v:group>
            <v:group style="position:absolute;left:4888;top:7689;width:6644;height:2" coordorigin="4888,7689" coordsize="6644,2">
              <v:shape style="position:absolute;left:4888;top:7689;width:6644;height:2" coordorigin="4888,7689" coordsize="6644,0" path="m4888,7689l11532,7689e" filled="f" stroked="t" strokeweight=".715958pt" strokecolor="#606060">
                <v:path arrowok="t"/>
              </v:shape>
            </v:group>
            <v:group style="position:absolute;left:291;top:7912;width:1542;height:2" coordorigin="291,7912" coordsize="1542,2">
              <v:shape style="position:absolute;left:291;top:7912;width:1542;height:2" coordorigin="291,7912" coordsize="1542,0" path="m291,7912l1833,7912e" filled="f" stroked="t" strokeweight=".954611pt" strokecolor="#676767">
                <v:path arrowok="t"/>
              </v:shape>
            </v:group>
            <v:group style="position:absolute;left:301;top:7651;width:2;height:282" coordorigin="301,7651" coordsize="2,282">
              <v:shape style="position:absolute;left:301;top:7651;width:2;height:282" coordorigin="301,7651" coordsize="0,282" path="m301,7933l301,7651e" filled="f" stroked="t" strokeweight=".477306pt" strokecolor="#444444">
                <v:path arrowok="t"/>
              </v:shape>
            </v:group>
            <v:group style="position:absolute;left:1647;top:7914;width:716;height:2" coordorigin="1647,7914" coordsize="716,2">
              <v:shape style="position:absolute;left:1647;top:7914;width:716;height:2" coordorigin="1647,7914" coordsize="716,0" path="m1647,7914l2363,7914e" filled="f" stroked="t" strokeweight=".477306pt" strokecolor="#4B4B4B">
                <v:path arrowok="t"/>
              </v:shape>
            </v:group>
            <v:group style="position:absolute;left:2291;top:7912;width:1107;height:2" coordorigin="2291,7912" coordsize="1107,2">
              <v:shape style="position:absolute;left:2291;top:7912;width:1107;height:2" coordorigin="2291,7912" coordsize="1107,0" path="m2291,7912l3398,7912e" filled="f" stroked="t" strokeweight=".954611pt" strokecolor="#676767">
                <v:path arrowok="t"/>
              </v:shape>
            </v:group>
            <v:group style="position:absolute;left:3260;top:7909;width:430;height:2" coordorigin="3260,7909" coordsize="430,2">
              <v:shape style="position:absolute;left:3260;top:7909;width:430;height:2" coordorigin="3260,7909" coordsize="430,0" path="m3260,7909l3690,7909e" filled="f" stroked="t" strokeweight=".477306pt" strokecolor="#484848">
                <v:path arrowok="t"/>
              </v:shape>
            </v:group>
            <v:group style="position:absolute;left:3632;top:7909;width:224;height:2" coordorigin="3632,7909" coordsize="224,2">
              <v:shape style="position:absolute;left:3632;top:7909;width:224;height:2" coordorigin="3632,7909" coordsize="224,0" path="m3632,7909l3857,7909e" filled="f" stroked="t" strokeweight=".477306pt" strokecolor="#343434">
                <v:path arrowok="t"/>
              </v:shape>
            </v:group>
            <v:group style="position:absolute;left:3799;top:7912;width:749;height:2" coordorigin="3799,7912" coordsize="749,2">
              <v:shape style="position:absolute;left:3799;top:7912;width:749;height:2" coordorigin="3799,7912" coordsize="749,0" path="m3799,7912l4549,7912e" filled="f" stroked="t" strokeweight=".477306pt" strokecolor="#4F4F4F">
                <v:path arrowok="t"/>
              </v:shape>
            </v:group>
            <v:group style="position:absolute;left:4491;top:7907;width:5522;height:2" coordorigin="4491,7907" coordsize="5522,2">
              <v:shape style="position:absolute;left:4491;top:7907;width:5522;height:2" coordorigin="4491,7907" coordsize="5522,0" path="m4491,7907l10014,7907e" filled="f" stroked="t" strokeweight=".715958pt" strokecolor="#646464">
                <v:path arrowok="t"/>
              </v:shape>
            </v:group>
            <v:group style="position:absolute;left:9985;top:7550;width:2;height:359" coordorigin="9985,7550" coordsize="2,359">
              <v:shape style="position:absolute;left:9985;top:7550;width:2;height:359" coordorigin="9985,7550" coordsize="0,359" path="m9985,7909l9985,7550e" filled="f" stroked="t" strokeweight=".954611pt" strokecolor="#646464">
                <v:path arrowok="t"/>
              </v:shape>
            </v:group>
            <v:group style="position:absolute;left:9942;top:7905;width:224;height:2" coordorigin="9942,7905" coordsize="224,2">
              <v:shape style="position:absolute;left:9942;top:7905;width:224;height:2" coordorigin="9942,7905" coordsize="224,0" path="m9942,7905l10167,7905e" filled="f" stroked="t" strokeweight=".477306pt" strokecolor="#484848">
                <v:path arrowok="t"/>
              </v:shape>
            </v:group>
            <v:group style="position:absolute;left:10109;top:7905;width:1422;height:2" coordorigin="10109,7905" coordsize="1422,2">
              <v:shape style="position:absolute;left:10109;top:7905;width:1422;height:2" coordorigin="10109,7905" coordsize="1422,0" path="m10109,7905l11532,7905e" filled="f" stroked="t" strokeweight=".715958pt" strokecolor="#646464">
                <v:path arrowok="t"/>
              </v:shape>
            </v:group>
            <v:group style="position:absolute;left:2348;top:8335;width:2;height:407" coordorigin="2348,8335" coordsize="2,407">
              <v:shape style="position:absolute;left:2348;top:8335;width:2;height:407" coordorigin="2348,8335" coordsize="0,407" path="m2348,8742l2348,8335e" filled="f" stroked="t" strokeweight=".477306pt" strokecolor="#1F1F1F">
                <v:path arrowok="t"/>
              </v:shape>
            </v:group>
            <v:group style="position:absolute;left:2291;top:8718;width:535;height:2" coordorigin="2291,8718" coordsize="535,2">
              <v:shape style="position:absolute;left:2291;top:8718;width:535;height:2" coordorigin="2291,8718" coordsize="535,0" path="m2291,8718l2826,8718e" filled="f" stroked="t" strokeweight=".477306pt" strokecolor="#2B2B2B">
                <v:path arrowok="t"/>
              </v:shape>
            </v:group>
            <v:group style="position:absolute;left:3799;top:8716;width:749;height:2" coordorigin="3799,8716" coordsize="749,2">
              <v:shape style="position:absolute;left:3799;top:8716;width:749;height:2" coordorigin="3799,8716" coordsize="749,0" path="m3799,8716l4549,8716e" filled="f" stroked="t" strokeweight=".477306pt" strokecolor="#4F4F4F">
                <v:path arrowok="t"/>
              </v:shape>
            </v:group>
            <v:group style="position:absolute;left:4491;top:8718;width:415;height:2" coordorigin="4491,8718" coordsize="415,2">
              <v:shape style="position:absolute;left:4491;top:8718;width:415;height:2" coordorigin="4491,8718" coordsize="415,0" path="m4491,8718l4907,8718e" filled="f" stroked="t" strokeweight=".477306pt" strokecolor="#343434">
                <v:path arrowok="t"/>
              </v:shape>
            </v:group>
            <v:group style="position:absolute;left:6520;top:8716;width:449;height:2" coordorigin="6520,8716" coordsize="449,2">
              <v:shape style="position:absolute;left:6520;top:8716;width:449;height:2" coordorigin="6520,8716" coordsize="449,0" path="m6520,8716l6969,8716e" filled="f" stroked="t" strokeweight=".477306pt" strokecolor="#545454">
                <v:path arrowok="t"/>
              </v:shape>
            </v:group>
            <v:group style="position:absolute;left:6911;top:8718;width:477;height:2" coordorigin="6911,8718" coordsize="477,2">
              <v:shape style="position:absolute;left:6911;top:8718;width:477;height:2" coordorigin="6911,8718" coordsize="477,0" path="m6911,8718l7389,8718e" filled="f" stroked="t" strokeweight=".477306pt" strokecolor="#3B3B3B">
                <v:path arrowok="t"/>
              </v:shape>
            </v:group>
            <v:group style="position:absolute;left:7771;top:8714;width:1351;height:2" coordorigin="7771,8714" coordsize="1351,2">
              <v:shape style="position:absolute;left:7771;top:8714;width:1351;height:2" coordorigin="7771,8714" coordsize="1351,0" path="m7771,8714l9121,8714e" filled="f" stroked="t" strokeweight=".477306pt" strokecolor="#4F4F4F">
                <v:path arrowok="t"/>
              </v:shape>
            </v:group>
            <v:group style="position:absolute;left:291;top:8714;width:11241;height:2" coordorigin="291,8714" coordsize="11241,2">
              <v:shape style="position:absolute;left:291;top:8714;width:11241;height:2" coordorigin="291,8714" coordsize="11241,0" path="m291,8714l11532,8714e" filled="f" stroked="t" strokeweight=".715958pt" strokecolor="#5B5B5B">
                <v:path arrowok="t"/>
              </v:shape>
            </v:group>
            <v:group style="position:absolute;left:9947;top:8711;width:243;height:2" coordorigin="9947,8711" coordsize="243,2">
              <v:shape style="position:absolute;left:9947;top:8711;width:243;height:2" coordorigin="9947,8711" coordsize="243,0" path="m9947,8711l10190,8711e" filled="f" stroked="t" strokeweight=".715958pt" strokecolor="#575757">
                <v:path arrowok="t"/>
              </v:shape>
            </v:group>
            <v:group style="position:absolute;left:301;top:9178;width:2;height:1053" coordorigin="301,9178" coordsize="2,1053">
              <v:shape style="position:absolute;left:301;top:9178;width:2;height:1053" coordorigin="301,9178" coordsize="0,1053" path="m301,10231l301,9178e" filled="f" stroked="t" strokeweight=".477306pt" strokecolor="#383838">
                <v:path arrowok="t"/>
              </v:shape>
            </v:group>
            <v:group style="position:absolute;left:296;top:9623;width:11236;height:2" coordorigin="296,9623" coordsize="11236,2">
              <v:shape style="position:absolute;left:296;top:9623;width:11236;height:2" coordorigin="296,9623" coordsize="11236,0" path="m296,9623l11532,9623e" filled="f" stroked="t" strokeweight=".715958pt" strokecolor="#5B5B5B">
                <v:path arrowok="t"/>
              </v:shape>
            </v:group>
            <v:group style="position:absolute;left:11527;top:8939;width:2;height:527" coordorigin="11527,8939" coordsize="2,527">
              <v:shape style="position:absolute;left:11527;top:8939;width:2;height:527" coordorigin="11527,8939" coordsize="0,527" path="m11527,9465l11527,8939e" filled="f" stroked="t" strokeweight=".238653pt" strokecolor="#6B6B6B">
                <v:path arrowok="t"/>
              </v:shape>
            </v:group>
            <v:group style="position:absolute;left:296;top:9968;width:1408;height:2" coordorigin="296,9968" coordsize="1408,2">
              <v:shape style="position:absolute;left:296;top:9968;width:1408;height:2" coordorigin="296,9968" coordsize="1408,0" path="m296,9968l1704,9968e" filled="f" stroked="t" strokeweight=".477306pt" strokecolor="#545454">
                <v:path arrowok="t"/>
              </v:shape>
            </v:group>
            <v:group style="position:absolute;left:1628;top:9966;width:3279;height:2" coordorigin="1628,9966" coordsize="3279,2">
              <v:shape style="position:absolute;left:1628;top:9966;width:3279;height:2" coordorigin="1628,9966" coordsize="3279,0" path="m1628,9966l4907,9966e" filled="f" stroked="t" strokeweight=".954611pt" strokecolor="#646464">
                <v:path arrowok="t"/>
              </v:shape>
            </v:group>
            <v:group style="position:absolute;left:4849;top:9963;width:859;height:2" coordorigin="4849,9963" coordsize="859,2">
              <v:shape style="position:absolute;left:4849;top:9963;width:859;height:2" coordorigin="4849,9963" coordsize="859,0" path="m4849,9963l5709,9963e" filled="f" stroked="t" strokeweight=".477306pt" strokecolor="#484848">
                <v:path arrowok="t"/>
              </v:shape>
            </v:group>
            <v:group style="position:absolute;left:5508;top:9966;width:1489;height:2" coordorigin="5508,9966" coordsize="1489,2">
              <v:shape style="position:absolute;left:5508;top:9966;width:1489;height:2" coordorigin="5508,9966" coordsize="1489,0" path="m5508,9966l6997,9966e" filled="f" stroked="t" strokeweight=".954611pt" strokecolor="#676767">
                <v:path arrowok="t"/>
              </v:shape>
            </v:group>
            <v:group style="position:absolute;left:6911;top:9963;width:916;height:2" coordorigin="6911,9963" coordsize="916,2">
              <v:shape style="position:absolute;left:6911;top:9963;width:916;height:2" coordorigin="6911,9963" coordsize="916,0" path="m6911,9963l7828,9963e" filled="f" stroked="t" strokeweight=".477306pt" strokecolor="#3F3F3F">
                <v:path arrowok="t"/>
              </v:shape>
            </v:group>
            <v:group style="position:absolute;left:7742;top:9963;width:1546;height:2" coordorigin="7742,9963" coordsize="1546,2">
              <v:shape style="position:absolute;left:7742;top:9963;width:1546;height:2" coordorigin="7742,9963" coordsize="1546,0" path="m7742,9963l9288,9963e" filled="f" stroked="t" strokeweight=".715958pt" strokecolor="#646464">
                <v:path arrowok="t"/>
              </v:shape>
            </v:group>
            <v:group style="position:absolute;left:9231;top:9963;width:587;height:2" coordorigin="9231,9963" coordsize="587,2">
              <v:shape style="position:absolute;left:9231;top:9963;width:587;height:2" coordorigin="9231,9963" coordsize="587,0" path="m9231,9963l9818,9963e" filled="f" stroked="t" strokeweight=".477306pt" strokecolor="#3B3B3B">
                <v:path arrowok="t"/>
              </v:shape>
            </v:group>
            <v:group style="position:absolute;left:9761;top:9958;width:243;height:2" coordorigin="9761,9958" coordsize="243,2">
              <v:shape style="position:absolute;left:9761;top:9958;width:243;height:2" coordorigin="9761,9958" coordsize="243,0" path="m9761,9958l10004,9958e" filled="f" stroked="t" strokeweight=".715958pt" strokecolor="#575757">
                <v:path arrowok="t"/>
              </v:shape>
            </v:group>
            <v:group style="position:absolute;left:9871;top:9958;width:702;height:2" coordorigin="9871,9958" coordsize="702,2">
              <v:shape style="position:absolute;left:9871;top:9958;width:702;height:2" coordorigin="9871,9958" coordsize="702,0" path="m9871,9958l10572,9958e" filled="f" stroked="t" strokeweight=".954611pt" strokecolor="#707070">
                <v:path arrowok="t"/>
              </v:shape>
            </v:group>
            <v:group style="position:absolute;left:10109;top:9958;width:945;height:2" coordorigin="10109,9958" coordsize="945,2">
              <v:shape style="position:absolute;left:10109;top:9958;width:945;height:2" coordorigin="10109,9958" coordsize="945,0" path="m10109,9958l11054,9958e" filled="f" stroked="t" strokeweight=".715958pt" strokecolor="#5B5B5B">
                <v:path arrowok="t"/>
              </v:shape>
            </v:group>
            <v:group style="position:absolute;left:10997;top:9958;width:535;height:2" coordorigin="10997,9958" coordsize="535,2">
              <v:shape style="position:absolute;left:10997;top:9958;width:535;height:2" coordorigin="10997,9958" coordsize="535,0" path="m10997,9958l11532,9958e" filled="f" stroked="t" strokeweight=".477306pt" strokecolor="#3B3B3B">
                <v:path arrowok="t"/>
              </v:shape>
            </v:group>
            <v:group style="position:absolute;left:11498;top:9609;width:2;height:373" coordorigin="11498,9609" coordsize="2,373">
              <v:shape style="position:absolute;left:11498;top:9609;width:2;height:373" coordorigin="11498,9609" coordsize="0,373" path="m11498,9982l11498,9609e" filled="f" stroked="t" strokeweight=".238653pt" strokecolor="#606060">
                <v:path arrowok="t"/>
              </v:shape>
            </v:group>
            <v:group style="position:absolute;left:296;top:10203;width:2067;height:2" coordorigin="296,10203" coordsize="2067,2">
              <v:shape style="position:absolute;left:296;top:10203;width:2067;height:2" coordorigin="296,10203" coordsize="2067,0" path="m296,10203l2363,10203e" filled="f" stroked="t" strokeweight=".715958pt" strokecolor="#606060">
                <v:path arrowok="t"/>
              </v:shape>
            </v:group>
            <v:group style="position:absolute;left:2353;top:9939;width:2;height:512" coordorigin="2353,9939" coordsize="2,512">
              <v:shape style="position:absolute;left:2353;top:9939;width:2;height:512" coordorigin="2353,9939" coordsize="0,512" path="m2353,10452l2353,9939e" filled="f" stroked="t" strokeweight=".477306pt" strokecolor="#383838">
                <v:path arrowok="t"/>
              </v:shape>
            </v:group>
            <v:group style="position:absolute;left:2291;top:10203;width:535;height:2" coordorigin="2291,10203" coordsize="535,2">
              <v:shape style="position:absolute;left:2291;top:10203;width:535;height:2" coordorigin="2291,10203" coordsize="535,0" path="m2291,10203l2826,10203e" filled="f" stroked="t" strokeweight=".477306pt" strokecolor="#383838">
                <v:path arrowok="t"/>
              </v:shape>
            </v:group>
            <v:group style="position:absolute;left:2768;top:10203;width:1780;height:2" coordorigin="2768,10203" coordsize="1780,2">
              <v:shape style="position:absolute;left:2768;top:10203;width:1780;height:2" coordorigin="2768,10203" coordsize="1780,0" path="m2768,10203l4549,10203e" filled="f" stroked="t" strokeweight=".715958pt" strokecolor="#606060">
                <v:path arrowok="t"/>
              </v:shape>
            </v:group>
            <v:group style="position:absolute;left:4491;top:10203;width:415;height:2" coordorigin="4491,10203" coordsize="415,2">
              <v:shape style="position:absolute;left:4491;top:10203;width:415;height:2" coordorigin="4491,10203" coordsize="415,0" path="m4491,10203l4907,10203e" filled="f" stroked="t" strokeweight=".477306pt" strokecolor="#3B3B3B">
                <v:path arrowok="t"/>
              </v:shape>
            </v:group>
            <v:group style="position:absolute;left:4849;top:10200;width:1957;height:2" coordorigin="4849,10200" coordsize="1957,2">
              <v:shape style="position:absolute;left:4849;top:10200;width:1957;height:2" coordorigin="4849,10200" coordsize="1957,0" path="m4849,10200l6806,10200e" filled="f" stroked="t" strokeweight=".715958pt" strokecolor="#606060">
                <v:path arrowok="t"/>
              </v:shape>
            </v:group>
            <v:group style="position:absolute;left:6749;top:10203;width:220;height:2" coordorigin="6749,10203" coordsize="220,2">
              <v:shape style="position:absolute;left:6749;top:10203;width:220;height:2" coordorigin="6749,10203" coordsize="220,0" path="m6749,10203l6969,10203e" filled="f" stroked="t" strokeweight=".477306pt" strokecolor="#484848">
                <v:path arrowok="t"/>
              </v:shape>
            </v:group>
            <v:group style="position:absolute;left:6911;top:10198;width:477;height:2" coordorigin="6911,10198" coordsize="477,2">
              <v:shape style="position:absolute;left:6911;top:10198;width:477;height:2" coordorigin="6911,10198" coordsize="477,0" path="m6911,10198l7389,10198e" filled="f" stroked="t" strokeweight=".715958pt" strokecolor="#575757">
                <v:path arrowok="t"/>
              </v:shape>
            </v:group>
            <v:group style="position:absolute;left:7198;top:10198;width:926;height:2" coordorigin="7198,10198" coordsize="926,2">
              <v:shape style="position:absolute;left:7198;top:10198;width:926;height:2" coordorigin="7198,10198" coordsize="926,0" path="m7198,10198l8124,10198e" filled="f" stroked="t" strokeweight=".954611pt" strokecolor="#6B6B6B">
                <v:path arrowok="t"/>
              </v:shape>
            </v:group>
            <v:group style="position:absolute;left:7771;top:10198;width:1351;height:2" coordorigin="7771,10198" coordsize="1351,2">
              <v:shape style="position:absolute;left:7771;top:10198;width:1351;height:2" coordorigin="7771,10198" coordsize="1351,0" path="m7771,10198l9121,10198e" filled="f" stroked="t" strokeweight=".477306pt" strokecolor="#4F4F4F">
                <v:path arrowok="t"/>
              </v:shape>
            </v:group>
            <v:group style="position:absolute;left:9040;top:10195;width:964;height:2" coordorigin="9040,10195" coordsize="964,2">
              <v:shape style="position:absolute;left:9040;top:10195;width:964;height:2" coordorigin="9040,10195" coordsize="964,0" path="m9040,10195l10004,10195e" filled="f" stroked="t" strokeweight=".954611pt" strokecolor="#676767">
                <v:path arrowok="t"/>
              </v:shape>
            </v:group>
            <v:group style="position:absolute;left:9947;top:10195;width:1107;height:2" coordorigin="9947,10195" coordsize="1107,2">
              <v:shape style="position:absolute;left:9947;top:10195;width:1107;height:2" coordorigin="9947,10195" coordsize="1107,0" path="m9947,10195l11054,10195e" filled="f" stroked="t" strokeweight=".477306pt" strokecolor="#4B4B4B">
                <v:path arrowok="t"/>
              </v:shape>
            </v:group>
            <v:group style="position:absolute;left:10978;top:10193;width:554;height:2" coordorigin="10978,10193" coordsize="554,2">
              <v:shape style="position:absolute;left:10978;top:10193;width:554;height:2" coordorigin="10978,10193" coordsize="554,0" path="m10978,10193l11532,10193e" filled="f" stroked="t" strokeweight=".954611pt" strokecolor="#646464">
                <v:path arrowok="t"/>
              </v:shape>
            </v:group>
            <v:group style="position:absolute;left:11498;top:9968;width:2;height:455" coordorigin="11498,9968" coordsize="2,455">
              <v:shape style="position:absolute;left:11498;top:9968;width:2;height:455" coordorigin="11498,9968" coordsize="0,455" path="m11498,10423l11498,9968e" filled="f" stroked="t" strokeweight=".238653pt" strokecolor="#777777">
                <v:path arrowok="t"/>
              </v:shape>
            </v:group>
            <v:group style="position:absolute;left:788;top:10686;width:916;height:2" coordorigin="788,10686" coordsize="916,2">
              <v:shape style="position:absolute;left:788;top:10686;width:916;height:2" coordorigin="788,10686" coordsize="916,0" path="m788,10686l1704,10686e" filled="f" stroked="t" strokeweight=".477306pt" strokecolor="#3B3B3B">
                <v:path arrowok="t"/>
              </v:shape>
            </v:group>
            <v:group style="position:absolute;left:788;top:10686;width:2530;height:2" coordorigin="788,10686" coordsize="2530,2">
              <v:shape style="position:absolute;left:788;top:10686;width:2530;height:2" coordorigin="788,10686" coordsize="2530,0" path="m788,10686l3317,10686e" filled="f" stroked="t" strokeweight=".715958pt" strokecolor="#545454">
                <v:path arrowok="t"/>
              </v:shape>
            </v:group>
            <v:group style="position:absolute;left:3260;top:10686;width:430;height:2" coordorigin="3260,10686" coordsize="430,2">
              <v:shape style="position:absolute;left:3260;top:10686;width:430;height:2" coordorigin="3260,10686" coordsize="430,0" path="m3260,10686l3690,10686e" filled="f" stroked="t" strokeweight=".477306pt" strokecolor="#3F3F3F">
                <v:path arrowok="t"/>
              </v:shape>
            </v:group>
            <v:group style="position:absolute;left:3628;top:10684;width:1289;height:2" coordorigin="3628,10684" coordsize="1289,2">
              <v:shape style="position:absolute;left:3628;top:10684;width:1289;height:2" coordorigin="3628,10684" coordsize="1289,0" path="m3628,10684l4916,10684e" filled="f" stroked="t" strokeweight=".954611pt" strokecolor="#676767">
                <v:path arrowok="t"/>
              </v:shape>
            </v:group>
            <v:group style="position:absolute;left:4849;top:10684;width:1079;height:2" coordorigin="4849,10684" coordsize="1079,2">
              <v:shape style="position:absolute;left:4849;top:10684;width:1079;height:2" coordorigin="4849,10684" coordsize="1079,0" path="m4849,10684l5928,10684e" filled="f" stroked="t" strokeweight=".477306pt" strokecolor="#4F4F4F">
                <v:path arrowok="t"/>
              </v:shape>
            </v:group>
            <v:group style="position:absolute;left:5871;top:10684;width:1518;height:2" coordorigin="5871,10684" coordsize="1518,2">
              <v:shape style="position:absolute;left:5871;top:10684;width:1518;height:2" coordorigin="5871,10684" coordsize="1518,0" path="m5871,10684l7389,10684e" filled="f" stroked="t" strokeweight=".715958pt" strokecolor="#646464">
                <v:path arrowok="t"/>
              </v:shape>
            </v:group>
            <v:group style="position:absolute;left:7331;top:10681;width:496;height:2" coordorigin="7331,10681" coordsize="496,2">
              <v:shape style="position:absolute;left:7331;top:10681;width:496;height:2" coordorigin="7331,10681" coordsize="496,0" path="m7331,10681l7828,10681e" filled="f" stroked="t" strokeweight=".477306pt" strokecolor="#3F3F3F">
                <v:path arrowok="t"/>
              </v:shape>
            </v:group>
            <v:group style="position:absolute;left:7771;top:10681;width:1351;height:2" coordorigin="7771,10681" coordsize="1351,2">
              <v:shape style="position:absolute;left:7771;top:10681;width:1351;height:2" coordorigin="7771,10681" coordsize="1351,0" path="m7771,10681l9121,10681e" filled="f" stroked="t" strokeweight=".954611pt" strokecolor="#6B6B6B">
                <v:path arrowok="t"/>
              </v:shape>
            </v:group>
            <v:group style="position:absolute;left:9064;top:10679;width:224;height:2" coordorigin="9064,10679" coordsize="224,2">
              <v:shape style="position:absolute;left:9064;top:10679;width:224;height:2" coordorigin="9064,10679" coordsize="224,0" path="m9064,10679l9288,10679e" filled="f" stroked="t" strokeweight=".477306pt" strokecolor="#575757">
                <v:path arrowok="t"/>
              </v:shape>
            </v:group>
            <v:group style="position:absolute;left:9231;top:10681;width:773;height:2" coordorigin="9231,10681" coordsize="773,2">
              <v:shape style="position:absolute;left:9231;top:10681;width:773;height:2" coordorigin="9231,10681" coordsize="773,0" path="m9231,10681l10004,10681e" filled="f" stroked="t" strokeweight=".477306pt" strokecolor="#3F3F3F">
                <v:path arrowok="t"/>
              </v:shape>
            </v:group>
            <v:group style="position:absolute;left:9947;top:10679;width:1107;height:2" coordorigin="9947,10679" coordsize="1107,2">
              <v:shape style="position:absolute;left:9947;top:10679;width:1107;height:2" coordorigin="9947,10679" coordsize="1107,0" path="m9947,10679l11054,10679e" filled="f" stroked="t" strokeweight=".954611pt" strokecolor="#646464">
                <v:path arrowok="t"/>
              </v:shape>
            </v:group>
            <v:group style="position:absolute;left:10997;top:10677;width:535;height:2" coordorigin="10997,10677" coordsize="535,2">
              <v:shape style="position:absolute;left:10997;top:10677;width:535;height:2" coordorigin="10997,10677" coordsize="535,0" path="m10997,10677l11532,10677e" filled="f" stroked="t" strokeweight=".477306pt" strokecolor="#3F3F3F">
                <v:path arrowok="t"/>
              </v:shape>
            </v:group>
            <v:group style="position:absolute;left:11498;top:10423;width:2;height:259" coordorigin="11498,10423" coordsize="2,259">
              <v:shape style="position:absolute;left:11498;top:10423;width:2;height:259" coordorigin="11498,10423" coordsize="0,259" path="m11498,10681l11498,10423e" filled="f" stroked="t" strokeweight=".238653pt" strokecolor="#4B4B4B">
                <v:path arrowok="t"/>
              </v:shape>
            </v:group>
            <v:group style="position:absolute;left:291;top:10902;width:482;height:2" coordorigin="291,10902" coordsize="482,2">
              <v:shape style="position:absolute;left:291;top:10902;width:482;height:2" coordorigin="291,10902" coordsize="482,0" path="m291,10902l773,10902e" filled="f" stroked="t" strokeweight=".477306pt" strokecolor="#676767">
                <v:path arrowok="t"/>
              </v:shape>
            </v:group>
            <v:group style="position:absolute;left:716;top:10902;width:1647;height:2" coordorigin="716,10902" coordsize="1647,2">
              <v:shape style="position:absolute;left:716;top:10902;width:1647;height:2" coordorigin="716,10902" coordsize="1647,0" path="m716,10902l2363,10902e" filled="f" stroked="t" strokeweight=".715958pt" strokecolor="#646464">
                <v:path arrowok="t"/>
              </v:shape>
            </v:group>
            <v:group style="position:absolute;left:2291;top:10902;width:535;height:2" coordorigin="2291,10902" coordsize="535,2">
              <v:shape style="position:absolute;left:2291;top:10902;width:535;height:2" coordorigin="2291,10902" coordsize="535,0" path="m2291,10902l2826,10902e" filled="f" stroked="t" strokeweight=".477306pt" strokecolor="#343434">
                <v:path arrowok="t"/>
              </v:shape>
            </v:group>
            <v:group style="position:absolute;left:4491;top:10902;width:415;height:2" coordorigin="4491,10902" coordsize="415,2">
              <v:shape style="position:absolute;left:4491;top:10902;width:415;height:2" coordorigin="4491,10902" coordsize="415,0" path="m4491,10902l4907,10902e" filled="f" stroked="t" strokeweight=".477306pt" strokecolor="#4B4B4B">
                <v:path arrowok="t"/>
              </v:shape>
            </v:group>
            <v:group style="position:absolute;left:2768;top:10897;width:8763;height:2" coordorigin="2768,10897" coordsize="8763,2">
              <v:shape style="position:absolute;left:2768;top:10897;width:8763;height:2" coordorigin="2768,10897" coordsize="8763,0" path="m2768,10897l11532,10897e" filled="f" stroked="t" strokeweight=".715958pt" strokecolor="#646464">
                <v:path arrowok="t"/>
              </v:shape>
            </v:group>
            <v:group style="position:absolute;left:11529;top:10643;width:2;height:359" coordorigin="11529,10643" coordsize="2,359">
              <v:shape style="position:absolute;left:11529;top:10643;width:2;height:359" coordorigin="11529,10643" coordsize="0,359" path="m11529,11002l11529,10643e" filled="f" stroked="t" strokeweight=".238653pt" strokecolor="#8C8C8C">
                <v:path arrowok="t"/>
              </v:shape>
            </v:group>
            <v:group style="position:absolute;left:301;top:11139;width:864;height:2" coordorigin="301,11139" coordsize="864,2">
              <v:shape style="position:absolute;left:301;top:11139;width:864;height:2" coordorigin="301,11139" coordsize="864,0" path="m301,11139l1165,11139e" filled="f" stroked="t" strokeweight=".954611pt" strokecolor="#6B6B6B">
                <v:path arrowok="t"/>
              </v:shape>
            </v:group>
            <v:group style="position:absolute;left:1103;top:10892;width:2;height:263" coordorigin="1103,10892" coordsize="2,263">
              <v:shape style="position:absolute;left:1103;top:10892;width:2;height:263" coordorigin="1103,10892" coordsize="0,263" path="m1103,11155l1103,10892e" filled="f" stroked="t" strokeweight=".715958pt" strokecolor="#484848">
                <v:path arrowok="t"/>
              </v:shape>
            </v:group>
            <v:group style="position:absolute;left:1064;top:11136;width:649;height:2" coordorigin="1064,11136" coordsize="649,2">
              <v:shape style="position:absolute;left:1064;top:11136;width:649;height:2" coordorigin="1064,11136" coordsize="649,0" path="m1064,11136l1714,11136e" filled="f" stroked="t" strokeweight=".477306pt" strokecolor="#3B3B3B">
                <v:path arrowok="t"/>
              </v:shape>
            </v:group>
            <v:group style="position:absolute;left:1642;top:11136;width:4067;height:2" coordorigin="1642,11136" coordsize="4067,2">
              <v:shape style="position:absolute;left:1642;top:11136;width:4067;height:2" coordorigin="1642,11136" coordsize="4067,0" path="m1642,11136l5709,11136e" filled="f" stroked="t" strokeweight=".715958pt" strokecolor="#5B5B5B">
                <v:path arrowok="t"/>
              </v:shape>
            </v:group>
            <v:group style="position:absolute;left:5651;top:11136;width:277;height:2" coordorigin="5651,11136" coordsize="277,2">
              <v:shape style="position:absolute;left:5651;top:11136;width:277;height:2" coordorigin="5651,11136" coordsize="277,0" path="m5651,11136l5928,11136e" filled="f" stroked="t" strokeweight=".477306pt" strokecolor="#484848">
                <v:path arrowok="t"/>
              </v:shape>
            </v:group>
            <v:group style="position:absolute;left:5871;top:11134;width:5647;height:2" coordorigin="5871,11134" coordsize="5647,2">
              <v:shape style="position:absolute;left:5871;top:11134;width:5647;height:2" coordorigin="5871,11134" coordsize="5647,0" path="m5871,11134l11517,11134e" filled="f" stroked="t" strokeweight=".715958pt" strokecolor="#606060">
                <v:path arrowok="t"/>
              </v:shape>
            </v:group>
            <v:group style="position:absolute;left:7370;top:10887;width:2;height:4237" coordorigin="7370,10887" coordsize="2,4237">
              <v:shape style="position:absolute;left:7370;top:10887;width:2;height:4237" coordorigin="7370,10887" coordsize="0,4237" path="m7370,15124l7370,10887e" filled="f" stroked="t" strokeweight=".715958pt" strokecolor="#575757">
                <v:path arrowok="t"/>
              </v:shape>
            </v:group>
            <v:group style="position:absolute;left:7327;top:11131;width:501;height:2" coordorigin="7327,11131" coordsize="501,2">
              <v:shape style="position:absolute;left:7327;top:11131;width:501;height:2" coordorigin="7327,11131" coordsize="501,0" path="m7327,11131l7828,11131e" filled="f" stroked="t" strokeweight=".477306pt" strokecolor="#3F3F3F">
                <v:path arrowok="t"/>
              </v:shape>
            </v:group>
            <v:group style="position:absolute;left:10997;top:11127;width:535;height:2" coordorigin="10997,11127" coordsize="535,2">
              <v:shape style="position:absolute;left:10997;top:11127;width:535;height:2" coordorigin="10997,11127" coordsize="535,0" path="m10997,11127l11532,11127e" filled="f" stroked="t" strokeweight=".477306pt" strokecolor="#444444">
                <v:path arrowok="t"/>
              </v:shape>
            </v:group>
            <v:group style="position:absolute;left:305;top:11084;width:2;height:517" coordorigin="305,11084" coordsize="2,517">
              <v:shape style="position:absolute;left:305;top:11084;width:2;height:517" coordorigin="305,11084" coordsize="0,517" path="m305,11601l305,11084e" filled="f" stroked="t" strokeweight=".477306pt" strokecolor="#2F2F2F">
                <v:path arrowok="t"/>
              </v:shape>
            </v:group>
            <v:group style="position:absolute;left:1107;top:11084;width:2;height:517" coordorigin="1107,11084" coordsize="2,517">
              <v:shape style="position:absolute;left:1107;top:11084;width:2;height:517" coordorigin="1107,11084" coordsize="0,517" path="m1107,11601l1107,11084e" filled="f" stroked="t" strokeweight=".477306pt" strokecolor="#343434">
                <v:path arrowok="t"/>
              </v:shape>
            </v:group>
            <v:group style="position:absolute;left:11498;top:11112;width:2;height:460" coordorigin="11498,11112" coordsize="2,460">
              <v:shape style="position:absolute;left:11498;top:11112;width:2;height:460" coordorigin="11498,11112" coordsize="0,460" path="m11498,11572l11498,11112e" filled="f" stroked="t" strokeweight=".238653pt" strokecolor="#4B4B4B">
                <v:path arrowok="t"/>
              </v:shape>
            </v:group>
            <v:group style="position:absolute;left:1110;top:11543;width:2;height:2628" coordorigin="1110,11543" coordsize="2,2628">
              <v:shape style="position:absolute;left:1110;top:11543;width:2;height:2628" coordorigin="1110,11543" coordsize="0,2628" path="m1110,14172l1110,11543e" filled="f" stroked="t" strokeweight=".954611pt" strokecolor="#575757">
                <v:path arrowok="t"/>
              </v:shape>
            </v:group>
            <v:group style="position:absolute;left:1685;top:10892;width:2;height:4721" coordorigin="1685,10892" coordsize="2,4721">
              <v:shape style="position:absolute;left:1685;top:10892;width:2;height:4721" coordorigin="1685,10892" coordsize="0,4721" path="m1685,15613l1685,10892e" filled="f" stroked="t" strokeweight=".715958pt" strokecolor="#545454">
                <v:path arrowok="t"/>
              </v:shape>
            </v:group>
            <v:group style="position:absolute;left:2353;top:11371;width:2;height:1508" coordorigin="2353,11371" coordsize="2,1508">
              <v:shape style="position:absolute;left:2353;top:11371;width:2;height:1508" coordorigin="2353,11371" coordsize="0,1508" path="m2353,12879l2353,11371e" filled="f" stroked="t" strokeweight=".715958pt" strokecolor="#4F4F4F">
                <v:path arrowok="t"/>
              </v:shape>
            </v:group>
            <v:group style="position:absolute;left:11498;top:11572;width:2;height:1700" coordorigin="11498,11572" coordsize="2,1700">
              <v:shape style="position:absolute;left:11498;top:11572;width:2;height:1700" coordorigin="11498,11572" coordsize="0,1700" path="m11498,13272l11498,11572e" filled="f" stroked="t" strokeweight=".238653pt" strokecolor="#000000">
                <v:path arrowok="t"/>
              </v:shape>
            </v:group>
            <v:group style="position:absolute;left:1685;top:11792;width:2;height:244" coordorigin="1685,11792" coordsize="2,244">
              <v:shape style="position:absolute;left:1685;top:11792;width:2;height:244" coordorigin="1685,11792" coordsize="0,244" path="m1685,12036l1685,11792e" filled="f" stroked="t" strokeweight=".477306pt" strokecolor="#383838">
                <v:path arrowok="t"/>
              </v:shape>
            </v:group>
            <v:group style="position:absolute;left:1685;top:11979;width:2;height:464" coordorigin="1685,11979" coordsize="2,464">
              <v:shape style="position:absolute;left:1685;top:11979;width:2;height:464" coordorigin="1685,11979" coordsize="0,464" path="m1685,12443l1685,11979e" filled="f" stroked="t" strokeweight=".477306pt" strokecolor="#1F1F1F">
                <v:path arrowok="t"/>
              </v:shape>
            </v:group>
            <v:group style="position:absolute;left:7374;top:12616;width:2;height:192" coordorigin="7374,12616" coordsize="2,192">
              <v:shape style="position:absolute;left:7374;top:12616;width:2;height:192" coordorigin="7374,12616" coordsize="0,192" path="m7374,12807l7374,12616e" filled="f" stroked="t" strokeweight=".477306pt" strokecolor="#484848">
                <v:path arrowok="t"/>
              </v:shape>
            </v:group>
            <v:group style="position:absolute;left:9575;top:12778;width:239;height:2" coordorigin="9575,12778" coordsize="239,2">
              <v:shape style="position:absolute;left:9575;top:12778;width:239;height:2" coordorigin="9575,12778" coordsize="239,0" path="m9575,12778l9813,12778e" filled="f" stroked="t" strokeweight="1.193264pt" strokecolor="#28282B">
                <v:path arrowok="t"/>
              </v:shape>
            </v:group>
            <v:group style="position:absolute;left:9790;top:12620;width:2;height:124" coordorigin="9790,12620" coordsize="2,124">
              <v:shape style="position:absolute;left:9790;top:12620;width:2;height:124" coordorigin="9790,12620" coordsize="0,124" path="m9790,12745l9790,12620e" filled="f" stroked="t" strokeweight="1.909222pt" strokecolor="#2F3444">
                <v:path arrowok="t"/>
              </v:shape>
            </v:group>
            <v:group style="position:absolute;left:9770;top:12778;width:205;height:2" coordorigin="9770,12778" coordsize="205,2">
              <v:shape style="position:absolute;left:9770;top:12778;width:205;height:2" coordorigin="9770,12778" coordsize="205,0" path="m9770,12778l9976,12778e" filled="f" stroked="t" strokeweight=".715958pt" strokecolor="#343860">
                <v:path arrowok="t"/>
              </v:shape>
            </v:group>
            <v:group style="position:absolute;left:9976;top:12778;width:162;height:2" coordorigin="9976,12778" coordsize="162,2">
              <v:shape style="position:absolute;left:9976;top:12778;width:162;height:2" coordorigin="9976,12778" coordsize="162,0" path="m9976,12778l10138,12778e" filled="f" stroked="t" strokeweight=".238653pt" strokecolor="#000000">
                <v:path arrowok="t"/>
              </v:shape>
            </v:group>
            <v:group style="position:absolute;left:308;top:12750;width:2;height:326" coordorigin="308,12750" coordsize="2,326">
              <v:shape style="position:absolute;left:308;top:12750;width:2;height:326" coordorigin="308,12750" coordsize="0,326" path="m308,13075l308,12750e" filled="f" stroked="t" strokeweight=".715958pt" strokecolor="#4B4B4B">
                <v:path arrowok="t"/>
              </v:shape>
            </v:group>
            <v:group style="position:absolute;left:2356;top:12750;width:2;height:1130" coordorigin="2356,12750" coordsize="2,1130">
              <v:shape style="position:absolute;left:2356;top:12750;width:2;height:1130" coordorigin="2356,12750" coordsize="0,1130" path="m2356,13880l2356,12750e" filled="f" stroked="t" strokeweight=".477306pt" strokecolor="#2F2F2F">
                <v:path arrowok="t"/>
              </v:shape>
            </v:group>
            <v:group style="position:absolute;left:3661;top:12778;width:2;height:268" coordorigin="3661,12778" coordsize="2,268">
              <v:shape style="position:absolute;left:3661;top:12778;width:2;height:268" coordorigin="3661,12778" coordsize="0,268" path="m3661,13047l3661,12778e" filled="f" stroked="t" strokeweight=".238653pt" strokecolor="#484F7C">
                <v:path arrowok="t"/>
              </v:shape>
            </v:group>
            <v:group style="position:absolute;left:291;top:13272;width:816;height:2" coordorigin="291,13272" coordsize="816,2">
              <v:shape style="position:absolute;left:291;top:13272;width:816;height:2" coordorigin="291,13272" coordsize="816,0" path="m291,13272l1107,13272e" filled="f" stroked="t" strokeweight=".238653pt" strokecolor="#343434">
                <v:path arrowok="t"/>
              </v:shape>
            </v:group>
            <v:group style="position:absolute;left:305;top:13018;width:2;height:287" coordorigin="305,13018" coordsize="2,287">
              <v:shape style="position:absolute;left:305;top:13018;width:2;height:287" coordorigin="305,13018" coordsize="0,287" path="m305,13305l305,13018e" filled="f" stroked="t" strokeweight=".477306pt" strokecolor="#383838">
                <v:path arrowok="t"/>
              </v:shape>
            </v:group>
            <v:group style="position:absolute;left:1093;top:13272;width:1236;height:2" coordorigin="1093,13272" coordsize="1236,2">
              <v:shape style="position:absolute;left:1093;top:13272;width:1236;height:2" coordorigin="1093,13272" coordsize="1236,0" path="m1093,13272l2329,13272e" filled="f" stroked="t" strokeweight=".238653pt" strokecolor="#4F4F4F">
                <v:path arrowok="t"/>
              </v:shape>
            </v:group>
            <v:group style="position:absolute;left:3661;top:13047;width:2;height:225" coordorigin="3661,13047" coordsize="2,225">
              <v:shape style="position:absolute;left:3661;top:13047;width:2;height:225" coordorigin="3661,13047" coordsize="0,225" path="m3661,13272l3661,13047e" filled="f" stroked="t" strokeweight=".238653pt" strokecolor="#000000">
                <v:path arrowok="t"/>
              </v:shape>
            </v:group>
            <v:group style="position:absolute;left:313;top:13243;width:2;height:2375" coordorigin="313,13243" coordsize="2,2375">
              <v:shape style="position:absolute;left:313;top:13243;width:2;height:2375" coordorigin="313,13243" coordsize="0,2375" path="m313,15618l313,13243e" filled="f" stroked="t" strokeweight=".715958pt" strokecolor="#575757">
                <v:path arrowok="t"/>
              </v:shape>
            </v:group>
            <v:group style="position:absolute;left:1690;top:13243;width:2;height:637" coordorigin="1690,13243" coordsize="2,637">
              <v:shape style="position:absolute;left:1690;top:13243;width:2;height:637" coordorigin="1690,13243" coordsize="0,637" path="m1690,13880l1690,13243e" filled="f" stroked="t" strokeweight=".477306pt" strokecolor="#2B2B2B">
                <v:path arrowok="t"/>
              </v:shape>
            </v:group>
            <v:group style="position:absolute;left:11470;top:13267;width:2;height:244" coordorigin="11470,13267" coordsize="2,244">
              <v:shape style="position:absolute;left:11470;top:13267;width:2;height:244" coordorigin="11470,13267" coordsize="0,244" path="m11470,13511l11470,13267e" filled="f" stroked="t" strokeweight=".477306pt" strokecolor="#8C8C8C">
                <v:path arrowok="t"/>
              </v:shape>
            </v:group>
            <v:group style="position:absolute;left:9603;top:13511;width:2;height:96" coordorigin="9603,13511" coordsize="2,96">
              <v:shape style="position:absolute;left:9603;top:13511;width:2;height:96" coordorigin="9603,13511" coordsize="0,96" path="m9603,13607l9603,13511e" filled="f" stroked="t" strokeweight="1.431917pt" strokecolor="#2B2B2B">
                <v:path arrowok="t"/>
              </v:shape>
            </v:group>
            <v:group style="position:absolute;left:11498;top:13540;width:2;height:1542" coordorigin="11498,13540" coordsize="2,1542">
              <v:shape style="position:absolute;left:11498;top:13540;width:2;height:1542" coordorigin="11498,13540" coordsize="0,1542" path="m11498,15081l11498,13540e" filled="f" stroked="t" strokeweight=".238653pt" strokecolor="#000000">
                <v:path arrowok="t"/>
              </v:shape>
            </v:group>
            <v:group style="position:absolute;left:7379;top:12898;width:2;height:2700" coordorigin="7379,12898" coordsize="2,2700">
              <v:shape style="position:absolute;left:7379;top:12898;width:2;height:2700" coordorigin="7379,12898" coordsize="0,2700" path="m7379,15598l7379,12898e" filled="f" stroked="t" strokeweight=".715958pt" strokecolor="#575757">
                <v:path arrowok="t"/>
              </v:shape>
            </v:group>
            <v:group style="position:absolute;left:1690;top:13822;width:2;height:350" coordorigin="1690,13822" coordsize="2,350">
              <v:shape style="position:absolute;left:1690;top:13822;width:2;height:350" coordorigin="1690,13822" coordsize="0,350" path="m1690,14172l1690,13822e" filled="f" stroked="t" strokeweight=".477306pt" strokecolor="#484848">
                <v:path arrowok="t"/>
              </v:shape>
            </v:group>
            <v:group style="position:absolute;left:310;top:14114;width:2;height:575" coordorigin="310,14114" coordsize="2,575">
              <v:shape style="position:absolute;left:310;top:14114;width:2;height:575" coordorigin="310,14114" coordsize="0,575" path="m310,14689l310,14114e" filled="f" stroked="t" strokeweight=".477306pt" strokecolor="#343434">
                <v:path arrowok="t"/>
              </v:shape>
            </v:group>
            <v:group style="position:absolute;left:1112;top:14114;width:2;height:766" coordorigin="1112,14114" coordsize="2,766">
              <v:shape style="position:absolute;left:1112;top:14114;width:2;height:766" coordorigin="1112,14114" coordsize="0,766" path="m1112,14880l1112,14114e" filled="f" stroked="t" strokeweight=".477306pt" strokecolor="#2B2B2B">
                <v:path arrowok="t"/>
              </v:shape>
            </v:group>
            <v:group style="position:absolute;left:2356;top:13568;width:2;height:914" coordorigin="2356,13568" coordsize="2,914">
              <v:shape style="position:absolute;left:2356;top:13568;width:2;height:914" coordorigin="2356,13568" coordsize="0,914" path="m2356,14483l2356,13568e" filled="f" stroked="t" strokeweight=".715958pt" strokecolor="#4F5457">
                <v:path arrowok="t"/>
              </v:shape>
            </v:group>
            <v:group style="position:absolute;left:2320;top:14488;width:4229;height:2" coordorigin="2320,14488" coordsize="4229,2">
              <v:shape style="position:absolute;left:2320;top:14488;width:4229;height:2" coordorigin="2320,14488" coordsize="4229,0" path="m2320,14488l6549,14488e" filled="f" stroked="t" strokeweight=".715958pt" strokecolor="#444F97">
                <v:path arrowok="t"/>
              </v:shape>
            </v:group>
            <v:group style="position:absolute;left:2353;top:14263;width:2;height:254" coordorigin="2353,14263" coordsize="2,254">
              <v:shape style="position:absolute;left:2353;top:14263;width:2;height:254" coordorigin="2353,14263" coordsize="0,254" path="m2353,14516l2353,14263e" filled="f" stroked="t" strokeweight=".954611pt" strokecolor="#707474">
                <v:path arrowok="t"/>
              </v:shape>
            </v:group>
            <v:group style="position:absolute;left:2360;top:14459;width:2;height:230" coordorigin="2360,14459" coordsize="2,230">
              <v:shape style="position:absolute;left:2360;top:14459;width:2;height:230" coordorigin="2360,14459" coordsize="0,230" path="m2360,14689l2360,14459e" filled="f" stroked="t" strokeweight=".477306pt" strokecolor="#2B343B">
                <v:path arrowok="t"/>
              </v:shape>
            </v:group>
            <v:group style="position:absolute;left:2324;top:14660;width:2;height:421" coordorigin="2324,14660" coordsize="2,421">
              <v:shape style="position:absolute;left:2324;top:14660;width:2;height:421" coordorigin="2324,14660" coordsize="0,421" path="m2324,15081l2324,14660e" filled="f" stroked="t" strokeweight=".238653pt" strokecolor="#000000">
                <v:path arrowok="t"/>
              </v:shape>
            </v:group>
            <v:group style="position:absolute;left:1117;top:14823;width:2;height:790" coordorigin="1117,14823" coordsize="2,790">
              <v:shape style="position:absolute;left:1117;top:14823;width:2;height:790" coordorigin="1117,14823" coordsize="0,790" path="m1117,15613l1117,14823e" filled="f" stroked="t" strokeweight=".715958pt" strokecolor="#545454">
                <v:path arrowok="t"/>
              </v:shape>
            </v:group>
            <v:group style="position:absolute;left:310;top:15610;width:826;height:2" coordorigin="310,15610" coordsize="826,2">
              <v:shape style="position:absolute;left:310;top:15610;width:826;height:2" coordorigin="310,15610" coordsize="826,0" path="m310,15610l1136,15610e" filled="f" stroked="t" strokeweight=".954611pt" strokecolor="#747474">
                <v:path arrowok="t"/>
              </v:shape>
            </v:group>
            <v:group style="position:absolute;left:1064;top:15608;width:482;height:2" coordorigin="1064,15608" coordsize="482,2">
              <v:shape style="position:absolute;left:1064;top:15608;width:482;height:2" coordorigin="1064,15608" coordsize="482,0" path="m1064,15608l1546,15608e" filled="f" stroked="t" strokeweight=".477306pt" strokecolor="#484848">
                <v:path arrowok="t"/>
              </v:shape>
            </v:group>
            <v:group style="position:absolute;left:1461;top:15606;width:10100;height:2" coordorigin="1461,15606" coordsize="10100,2">
              <v:shape style="position:absolute;left:1461;top:15606;width:10100;height:2" coordorigin="1461,15606" coordsize="10100,0" path="m1461,15606l11560,15606e" filled="f" stroked="t" strokeweight=".477306pt" strokecolor="#606060">
                <v:path arrowok="t"/>
              </v:shape>
            </v:group>
            <v:group style="position:absolute;left:2356;top:15053;width:2;height:555" coordorigin="2356,15053" coordsize="2,555">
              <v:shape style="position:absolute;left:2356;top:15053;width:2;height:555" coordorigin="2356,15053" coordsize="0,555" path="m2356,15608l2356,15053e" filled="f" stroked="t" strokeweight=".715958pt" strokecolor="#646464">
                <v:path arrowok="t"/>
              </v:shape>
            </v:group>
            <v:group style="position:absolute;left:5651;top:15598;width:926;height:2" coordorigin="5651,15598" coordsize="926,2">
              <v:shape style="position:absolute;left:5651;top:15598;width:926;height:2" coordorigin="5651,15598" coordsize="926,0" path="m5651,15598l6577,15598e" filled="f" stroked="t" strokeweight=".477306pt" strokecolor="#545454">
                <v:path arrowok="t"/>
              </v:shape>
            </v:group>
            <v:group style="position:absolute;left:6520;top:15598;width:286;height:2" coordorigin="6520,15598" coordsize="286,2">
              <v:shape style="position:absolute;left:6520;top:15598;width:286;height:2" coordorigin="6520,15598" coordsize="286,0" path="m6520,15598l6806,15598e" filled="f" stroked="t" strokeweight=".477306pt" strokecolor="#676767">
                <v:path arrowok="t"/>
              </v:shape>
            </v:group>
            <v:group style="position:absolute;left:6911;top:15596;width:916;height:2" coordorigin="6911,15596" coordsize="916,2">
              <v:shape style="position:absolute;left:6911;top:15596;width:916;height:2" coordorigin="6911,15596" coordsize="916,0" path="m6911,15596l7828,15596e" filled="f" stroked="t" strokeweight=".238653pt" strokecolor="#444444">
                <v:path arrowok="t"/>
              </v:shape>
            </v:group>
            <v:group style="position:absolute;left:7799;top:15627;width:1293;height:2" coordorigin="7799,15627" coordsize="1293,2">
              <v:shape style="position:absolute;left:7799;top:15627;width:1293;height:2" coordorigin="7799,15627" coordsize="1293,0" path="m7799,15627l9093,15627e" filled="f" stroked="t" strokeweight=".238653pt" strokecolor="#000000">
                <v:path arrowok="t"/>
              </v:shape>
            </v:group>
            <v:group style="position:absolute;left:9107;top:15596;width:711;height:2" coordorigin="9107,15596" coordsize="711,2">
              <v:shape style="position:absolute;left:9107;top:15596;width:711;height:2" coordorigin="9107,15596" coordsize="711,0" path="m9107,15596l9818,15596e" filled="f" stroked="t" strokeweight=".238653pt" strokecolor="#6B6B6B">
                <v:path arrowok="t"/>
              </v:shape>
            </v:group>
            <v:group style="position:absolute;left:9761;top:15596;width:196;height:2" coordorigin="9761,15596" coordsize="196,2">
              <v:shape style="position:absolute;left:9761;top:15596;width:196;height:2" coordorigin="9761,15596" coordsize="196,0" path="m9761,15596l9957,15596e" filled="f" stroked="t" strokeweight=".238653pt" strokecolor="#878787">
                <v:path arrowok="t"/>
              </v:shape>
            </v:group>
            <v:group style="position:absolute;left:9976;top:15627;width:1527;height:2" coordorigin="9976,15627" coordsize="1527,2">
              <v:shape style="position:absolute;left:9976;top:15627;width:1527;height:2" coordorigin="9976,15627" coordsize="1527,0" path="m9976,15627l11503,15627e" filled="f" stroked="t" strokeweight=".238653pt" strokecolor="#000000">
                <v:path arrowok="t"/>
              </v:shape>
            </v:group>
            <v:group style="position:absolute;left:11498;top:15081;width:2;height:551" coordorigin="11498,15081" coordsize="2,551">
              <v:shape style="position:absolute;left:11498;top:15081;width:2;height:551" coordorigin="11498,15081" coordsize="0,551" path="m11498,15632l11498,15081e" filled="f" stroked="t" strokeweight=".238653pt" strokecolor="#747474">
                <v:path arrowok="t"/>
              </v:shape>
            </v:group>
            <v:group style="position:absolute;left:419;top:2409;width:2;height:229" coordorigin="419,2409" coordsize="2,229">
              <v:shape style="position:absolute;left:419;top:2409;width:2;height:229" coordorigin="419,2409" coordsize="0,229" path="m419,2637l419,2409e" filled="f" stroked="t" strokeweight="1.205pt" strokecolor="#EBEBEB">
                <v:path arrowok="t"/>
              </v:shape>
            </v:group>
            <v:group style="position:absolute;left:2753;top:3802;width:2;height:229" coordorigin="2753,3802" coordsize="2,229">
              <v:shape style="position:absolute;left:2753;top:3802;width:2;height:229" coordorigin="2753,3802" coordsize="0,229" path="m2753,4031l2753,3802e" filled="f" stroked="t" strokeweight="1.205pt" strokecolor="#EBEBEB">
                <v:path arrowok="t"/>
              </v:shape>
            </v:group>
            <v:group style="position:absolute;left:5934;top:3797;width:2;height:229" coordorigin="5934,3797" coordsize="2,229">
              <v:shape style="position:absolute;left:5934;top:3797;width:2;height:229" coordorigin="5934,3797" coordsize="0,229" path="m5934,4026l5934,3797e" filled="f" stroked="t" strokeweight=".6661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50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D3D3D"/>
          <w:w w:val="94"/>
        </w:rPr>
        <w:t>A</w:t>
      </w:r>
      <w:r>
        <w:rPr>
          <w:rFonts w:ascii="Arial" w:hAnsi="Arial" w:cs="Arial" w:eastAsia="Arial"/>
          <w:sz w:val="18"/>
          <w:szCs w:val="18"/>
          <w:color w:val="3D3D3D"/>
          <w:spacing w:val="-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98989"/>
          <w:spacing w:val="2"/>
          <w:w w:val="112"/>
        </w:rPr>
        <w:t>y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53"/>
        </w:rPr>
        <w:t>J</w:t>
      </w:r>
      <w:r>
        <w:rPr>
          <w:rFonts w:ascii="Arial" w:hAnsi="Arial" w:cs="Arial" w:eastAsia="Arial"/>
          <w:sz w:val="18"/>
          <w:szCs w:val="18"/>
          <w:color w:val="898989"/>
          <w:spacing w:val="-17"/>
          <w:w w:val="11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5"/>
          <w:i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2"/>
          <w:w w:val="95"/>
          <w:i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D6075"/>
          <w:spacing w:val="0"/>
          <w:w w:val="600"/>
          <w:i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51"/>
        </w:rPr>
        <w:t>İ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51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55"/>
          <w:w w:val="15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151"/>
        </w:rPr>
        <w:t>ilYAPI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39" w:lineRule="exact"/>
        <w:ind w:left="67"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Itfaiy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17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Batı</w:t>
      </w:r>
      <w:r>
        <w:rPr>
          <w:rFonts w:ascii="Arial" w:hAnsi="Arial" w:cs="Arial" w:eastAsia="Arial"/>
          <w:sz w:val="23"/>
          <w:szCs w:val="23"/>
          <w:color w:val="3D3D3D"/>
          <w:spacing w:val="-7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Bölg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e</w:t>
      </w:r>
      <w:r>
        <w:rPr>
          <w:rFonts w:ascii="Arial" w:hAnsi="Arial" w:cs="Arial" w:eastAsia="Arial"/>
          <w:sz w:val="23"/>
          <w:szCs w:val="23"/>
          <w:color w:val="3D3D3D"/>
          <w:spacing w:val="-4"/>
          <w:w w:val="87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87"/>
        </w:rPr>
        <w:t>Arrıirl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67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2A2F67"/>
          <w:spacing w:val="8"/>
          <w:w w:val="102"/>
        </w:rPr>
        <w:t>t</w:t>
      </w:r>
      <w:r>
        <w:rPr>
          <w:rFonts w:ascii="Times New Roman" w:hAnsi="Times New Roman" w:cs="Times New Roman" w:eastAsia="Times New Roman"/>
          <w:sz w:val="43"/>
          <w:szCs w:val="43"/>
          <w:color w:val="313D87"/>
          <w:spacing w:val="0"/>
          <w:w w:val="126"/>
        </w:rPr>
        <w:t>'L\\</w:t>
      </w:r>
      <w:r>
        <w:rPr>
          <w:rFonts w:ascii="Times New Roman" w:hAnsi="Times New Roman" w:cs="Times New Roman" w:eastAsia="Times New Roman"/>
          <w:sz w:val="43"/>
          <w:szCs w:val="43"/>
          <w:color w:val="313D87"/>
          <w:spacing w:val="0"/>
          <w:w w:val="127"/>
        </w:rPr>
        <w:t>)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35" w:right="601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Yakup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67" w:right="606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260"/>
          <w:cols w:num="3" w:equalWidth="0">
            <w:col w:w="439" w:space="1739"/>
            <w:col w:w="2114" w:space="229"/>
            <w:col w:w="6959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1" w:right="42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36507pt;margin-top:-14.500209pt;width:20.523901pt;height:43pt;mso-position-horizontal-relative:page;mso-position-vertical-relative:paragraph;z-index:-16303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B2B2B"/>
                      <w:spacing w:val="0"/>
                      <w:w w:val="215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64" w:lineRule="exact"/>
        <w:ind w:left="3777" w:right="44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87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569" w:right="3652"/>
        <w:jc w:val="center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5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3" w:right="-20"/>
        <w:jc w:val="left"/>
        <w:tabs>
          <w:tab w:pos="1740" w:val="left"/>
          <w:tab w:pos="3200" w:val="left"/>
          <w:tab w:pos="55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3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jBildirim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14:16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7" w:right="-20"/>
        <w:jc w:val="left"/>
        <w:tabs>
          <w:tab w:pos="1740" w:val="left"/>
          <w:tab w:pos="3200" w:val="left"/>
          <w:tab w:pos="46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3538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Bilcliı:ile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Gaziemir-37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7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2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Gaziemir-37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5" w:lineRule="exact"/>
        <w:ind w:left="176" w:right="-20"/>
        <w:jc w:val="left"/>
        <w:tabs>
          <w:tab w:pos="1680" w:val="left"/>
          <w:tab w:pos="4140" w:val="left"/>
          <w:tab w:pos="56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1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3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2"/>
          <w:position w:val="-1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13" w:right="-20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242"/>
          <w:w w:val="52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9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68"/>
          <w:position w:val="2"/>
        </w:rPr>
        <w:t>rı'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  <w:position w:val="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67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115082pt;margin-top:1.94179pt;width:3.74504pt;height:26pt;mso-position-horizontal-relative:page;mso-position-vertical-relative:paragraph;z-index:-16302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2424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1"/>
          <w:w w:val="100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0"/>
          <w:w w:val="100"/>
          <w:position w:val="-2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5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-2"/>
        </w:rPr>
        <w:t>narme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-2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22" w:lineRule="exact"/>
        <w:ind w:left="4487" w:right="-20"/>
        <w:jc w:val="left"/>
        <w:tabs>
          <w:tab w:pos="5580" w:val="left"/>
          <w:tab w:pos="606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1A1A1A"/>
          <w:spacing w:val="0"/>
          <w:w w:val="53"/>
        </w:rPr>
        <w:t>ı</w:t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919191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919191"/>
          <w:spacing w:val="-56"/>
          <w:w w:val="53"/>
          <w:position w:val="2"/>
        </w:rPr>
        <w:t> </w:t>
      </w:r>
      <w:r>
        <w:rPr>
          <w:rFonts w:ascii="Arial" w:hAnsi="Arial" w:cs="Arial" w:eastAsia="Arial"/>
          <w:sz w:val="44"/>
          <w:szCs w:val="44"/>
          <w:color w:val="91919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919191"/>
          <w:spacing w:val="0"/>
          <w:w w:val="100"/>
          <w:position w:val="2"/>
        </w:rPr>
      </w:r>
      <w:r>
        <w:rPr>
          <w:rFonts w:ascii="Arial" w:hAnsi="Arial" w:cs="Arial" w:eastAsia="Arial"/>
          <w:sz w:val="44"/>
          <w:szCs w:val="44"/>
          <w:color w:val="1A1A1A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44"/>
          <w:szCs w:val="44"/>
          <w:color w:val="1A1A1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4"/>
          <w:szCs w:val="44"/>
          <w:color w:val="1A1A1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-2"/>
        </w:rPr>
        <w:t>14:26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91" w:lineRule="auto"/>
        <w:ind w:left="2234" w:right="3920" w:firstLine="-2097"/>
        <w:jc w:val="left"/>
        <w:tabs>
          <w:tab w:pos="220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1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-5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4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4"/>
          <w:position w:val="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5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2169" w:right="-20"/>
        <w:jc w:val="left"/>
        <w:tabs>
          <w:tab w:pos="47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9"/>
        </w:rPr>
        <w:t>pıkışSaati: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14:17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14:25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3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10" w:right="44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4" w:lineRule="exact"/>
        <w:ind w:left="2174" w:right="4117" w:firstLine="2546"/>
        <w:jc w:val="left"/>
        <w:tabs>
          <w:tab w:pos="36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" w:lineRule="exact"/>
        <w:ind w:left="113" w:right="-20"/>
        <w:jc w:val="left"/>
        <w:tabs>
          <w:tab w:pos="1160" w:val="left"/>
          <w:tab w:pos="1500" w:val="left"/>
          <w:tab w:pos="176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58"/>
          <w:position w:val="-1"/>
        </w:rPr>
        <w:t>f--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118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137" w:right="-20"/>
        <w:jc w:val="left"/>
        <w:tabs>
          <w:tab w:pos="47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.mcı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Gıtmışse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51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3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1" w:lineRule="auto"/>
        <w:ind w:left="142" w:right="2550" w:firstLine="-2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!Olayı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20" w:right="240"/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2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21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81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8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left="875" w:right="3097"/>
        <w:jc w:val="center"/>
        <w:tabs>
          <w:tab w:pos="1860" w:val="left"/>
          <w:tab w:pos="3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20" w:right="240"/>
          <w:cols w:num="2" w:equalWidth="0">
            <w:col w:w="3779" w:space="941"/>
            <w:col w:w="6740"/>
          </w:cols>
        </w:sectPr>
      </w:pPr>
      <w:rPr/>
    </w:p>
    <w:p>
      <w:pPr>
        <w:spacing w:before="19" w:after="0" w:line="240" w:lineRule="auto"/>
        <w:ind w:left="1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40"/>
          <w:cols w:num="2" w:equalWidth="0">
            <w:col w:w="1843" w:space="417"/>
            <w:col w:w="9200"/>
          </w:cols>
        </w:sectPr>
      </w:pPr>
      <w:rPr/>
    </w:p>
    <w:p>
      <w:pPr>
        <w:spacing w:before="14" w:after="0" w:line="246" w:lineRule="auto"/>
        <w:ind w:left="2169" w:right="48" w:firstLine="-2032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düşürülmüş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7" w:lineRule="auto"/>
        <w:ind w:left="132" w:right="3962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$irketi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Yar"m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46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93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0"/>
        </w:rPr>
        <w:t>15:00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37" w:right="-20"/>
        <w:jc w:val="left"/>
        <w:tabs>
          <w:tab w:pos="1040" w:val="left"/>
          <w:tab w:pos="15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exact"/>
        <w:ind w:left="2322" w:right="-20"/>
        <w:jc w:val="left"/>
        <w:tabs>
          <w:tab w:pos="4840" w:val="left"/>
          <w:tab w:pos="86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Z</w:t>
      </w:r>
      <w:r>
        <w:rPr>
          <w:rFonts w:ascii="Arial" w:hAnsi="Arial" w:cs="Arial" w:eastAsia="Arial"/>
          <w:sz w:val="27"/>
          <w:szCs w:val="27"/>
          <w:color w:val="565657"/>
          <w:spacing w:val="18"/>
          <w:w w:val="57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5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32"/>
          <w:w w:val="57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Oca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k</w:t>
      </w:r>
      <w:r>
        <w:rPr>
          <w:rFonts w:ascii="Arial" w:hAnsi="Arial" w:cs="Arial" w:eastAsia="Arial"/>
          <w:sz w:val="27"/>
          <w:szCs w:val="27"/>
          <w:color w:val="565657"/>
          <w:spacing w:val="15"/>
          <w:w w:val="57"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565657"/>
          <w:spacing w:val="0"/>
          <w:w w:val="57"/>
          <w:position w:val="-1"/>
        </w:rPr>
        <w:t>2019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499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4.200241pt;margin-top:21.962759pt;width:1.546901pt;height:24.498446pt;mso-position-horizontal-relative:page;mso-position-vertical-relative:paragraph;z-index:-16315" coordorigin="3684,439" coordsize="31,490">
            <v:group style="position:absolute;left:3705;top:449;width:2;height:421" coordorigin="3705,449" coordsize="2,421">
              <v:shape style="position:absolute;left:3705;top:449;width:2;height:421" coordorigin="3705,449" coordsize="0,421" path="m3705,869l3705,449e" filled="f" stroked="t" strokeweight=".951939pt" strokecolor="#3F4483">
                <v:path arrowok="t"/>
              </v:shape>
            </v:group>
            <v:group style="position:absolute;left:3694;top:525;width:2;height:397" coordorigin="3694,525" coordsize="2,397">
              <v:shape style="position:absolute;left:3694;top:525;width:2;height:397" coordorigin="3694,525" coordsize="0,397" path="m3694,922l3694,525e" filled="f" stroked="t" strokeweight=".713954pt" strokecolor="#383B7C">
                <v:path arrowok="t"/>
              </v:shape>
            </v:group>
            <v:group style="position:absolute;left:3689;top:712;width:2;height:158" coordorigin="3689,712" coordsize="2,158">
              <v:shape style="position:absolute;left:3689;top:712;width:2;height:158" coordorigin="3689,712" coordsize="0,158" path="m3689,869l3689,712e" filled="f" stroked="t" strokeweight=".47597pt" strokecolor="#34388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9"/>
        </w:rPr>
        <w:t>'G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40"/>
        </w:sectPr>
      </w:pPr>
      <w:rPr/>
    </w:p>
    <w:p>
      <w:pPr>
        <w:spacing w:before="0" w:after="0" w:line="179" w:lineRule="exact"/>
        <w:ind w:right="37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125629pt;margin-top:8.954600pt;width:.49129pt;height:28.5pt;mso-position-horizontal-relative:page;mso-position-vertical-relative:paragraph;z-index:-16301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Arial" w:hAnsi="Arial" w:cs="Arial" w:eastAsia="Arial"/>
                      <w:sz w:val="57"/>
                      <w:szCs w:val="57"/>
                    </w:rPr>
                  </w:pPr>
                  <w:rPr/>
                  <w:r>
                    <w:rPr>
                      <w:rFonts w:ascii="Arial" w:hAnsi="Arial" w:cs="Arial" w:eastAsia="Arial"/>
                      <w:sz w:val="57"/>
                      <w:szCs w:val="57"/>
                      <w:color w:val="2B2B2B"/>
                      <w:spacing w:val="-177"/>
                      <w:w w:val="7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7"/>
                      <w:szCs w:val="5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-28"/>
          <w:w w:val="88"/>
          <w:i/>
          <w:position w:val="-15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-21"/>
          <w:w w:val="106"/>
          <w:position w:val="1"/>
        </w:rPr>
        <w:t>&lt;</w:t>
      </w:r>
      <w:r>
        <w:rPr>
          <w:rFonts w:ascii="Times New Roman" w:hAnsi="Times New Roman" w:cs="Times New Roman" w:eastAsia="Times New Roman"/>
          <w:sz w:val="31"/>
          <w:szCs w:val="31"/>
          <w:color w:val="424242"/>
          <w:spacing w:val="-127"/>
          <w:w w:val="88"/>
          <w:i/>
          <w:position w:val="-15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7"/>
          <w:position w:val="1"/>
        </w:rPr>
        <w:t>!)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left"/>
        <w:tabs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4F508E"/>
          <w:spacing w:val="0"/>
          <w:w w:val="100"/>
          <w:i/>
          <w:position w:val="-17"/>
        </w:rPr>
        <w:t>1</w:t>
      </w:r>
      <w:r>
        <w:rPr>
          <w:rFonts w:ascii="Arial" w:hAnsi="Arial" w:cs="Arial" w:eastAsia="Arial"/>
          <w:sz w:val="30"/>
          <w:szCs w:val="30"/>
          <w:color w:val="4F508E"/>
          <w:spacing w:val="0"/>
          <w:w w:val="100"/>
          <w:i/>
          <w:position w:val="-17"/>
        </w:rPr>
        <w:tab/>
      </w:r>
      <w:r>
        <w:rPr>
          <w:rFonts w:ascii="Arial" w:hAnsi="Arial" w:cs="Arial" w:eastAsia="Arial"/>
          <w:sz w:val="30"/>
          <w:szCs w:val="30"/>
          <w:color w:val="4F508E"/>
          <w:spacing w:val="0"/>
          <w:w w:val="100"/>
          <w:i/>
          <w:position w:val="-17"/>
        </w:rPr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83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65657"/>
          <w:spacing w:val="0"/>
          <w:w w:val="83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565657"/>
          <w:spacing w:val="33"/>
          <w:w w:val="83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7"/>
          <w:spacing w:val="0"/>
          <w:w w:val="110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40"/>
          <w:cols w:num="2" w:equalWidth="0">
            <w:col w:w="704" w:space="2779"/>
            <w:col w:w="7977"/>
          </w:cols>
        </w:sectPr>
      </w:pPr>
      <w:rPr/>
    </w:p>
    <w:p>
      <w:pPr>
        <w:spacing w:before="79" w:after="0" w:line="205" w:lineRule="exact"/>
        <w:ind w:right="-19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64"/>
          <w:position w:val="-3"/>
        </w:rPr>
        <w:t>&lt;S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7"/>
          <w:spacing w:val="-15"/>
          <w:w w:val="13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-1"/>
          <w:w w:val="5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B2B2B"/>
          <w:spacing w:val="0"/>
          <w:w w:val="50"/>
          <w:position w:val="1"/>
        </w:rPr>
        <w:t>......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left="2513" w:right="-146"/>
        <w:jc w:val="left"/>
        <w:tabs>
          <w:tab w:pos="3500" w:val="left"/>
        </w:tabs>
        <w:rPr>
          <w:rFonts w:ascii="Times New Roman" w:hAnsi="Times New Roman" w:cs="Times New Roman" w:eastAsia="Times New Roman"/>
          <w:sz w:val="71"/>
          <w:szCs w:val="71"/>
        </w:rPr>
      </w:pPr>
      <w:rPr/>
      <w:r>
        <w:rPr/>
        <w:pict>
          <v:group style="position:absolute;margin-left:152.072296pt;margin-top:3.73998pt;width:.1pt;height:15.777pt;mso-position-horizontal-relative:page;mso-position-vertical-relative:paragraph;z-index:-16314" coordorigin="3041,75" coordsize="2,316">
            <v:shape style="position:absolute;left:3041;top:75;width:2;height:316" coordorigin="3041,75" coordsize="0,316" path="m3041,390l3041,75e" filled="f" stroked="t" strokeweight=".951939pt" strokecolor="#3F3BA0">
              <v:path arrowok="t"/>
            </v:shape>
          </v:group>
          <w10:wrap type="none"/>
        </w:pict>
      </w:r>
      <w:r>
        <w:rPr/>
        <w:pict>
          <v:group style="position:absolute;margin-left:170.159134pt;margin-top:9.477072pt;width:.1pt;height:8.127546pt;mso-position-horizontal-relative:page;mso-position-vertical-relative:paragraph;z-index:-16313" coordorigin="3403,190" coordsize="2,163">
            <v:shape style="position:absolute;left:3403;top:190;width:2;height:163" coordorigin="3403,190" coordsize="0,163" path="m3403,352l3403,190e" filled="f" stroked="t" strokeweight="1.665894pt" strokecolor="#7474B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71"/>
          <w:szCs w:val="71"/>
          <w:color w:val="4F508E"/>
          <w:w w:val="119"/>
        </w:rPr>
        <w:t>-</w:t>
      </w:r>
      <w:r>
        <w:rPr>
          <w:rFonts w:ascii="Times New Roman" w:hAnsi="Times New Roman" w:cs="Times New Roman" w:eastAsia="Times New Roman"/>
          <w:sz w:val="71"/>
          <w:szCs w:val="71"/>
          <w:color w:val="4F508E"/>
          <w:spacing w:val="-47"/>
          <w:w w:val="119"/>
        </w:rPr>
        <w:t>J</w:t>
      </w:r>
      <w:r>
        <w:rPr>
          <w:rFonts w:ascii="Times New Roman" w:hAnsi="Times New Roman" w:cs="Times New Roman" w:eastAsia="Times New Roman"/>
          <w:sz w:val="71"/>
          <w:szCs w:val="71"/>
          <w:color w:val="777779"/>
          <w:spacing w:val="0"/>
          <w:w w:val="29"/>
        </w:rPr>
        <w:t>-</w:t>
      </w:r>
      <w:r>
        <w:rPr>
          <w:rFonts w:ascii="Times New Roman" w:hAnsi="Times New Roman" w:cs="Times New Roman" w:eastAsia="Times New Roman"/>
          <w:sz w:val="71"/>
          <w:szCs w:val="71"/>
          <w:color w:val="7777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1"/>
          <w:szCs w:val="71"/>
          <w:color w:val="777779"/>
          <w:spacing w:val="0"/>
          <w:w w:val="100"/>
        </w:rPr>
      </w:r>
      <w:r>
        <w:rPr>
          <w:rFonts w:ascii="Times New Roman" w:hAnsi="Times New Roman" w:cs="Times New Roman" w:eastAsia="Times New Roman"/>
          <w:sz w:val="71"/>
          <w:szCs w:val="71"/>
          <w:color w:val="4F508E"/>
          <w:spacing w:val="0"/>
          <w:w w:val="253"/>
        </w:rPr>
        <w:t>rı</w:t>
      </w:r>
      <w:r>
        <w:rPr>
          <w:rFonts w:ascii="Times New Roman" w:hAnsi="Times New Roman" w:cs="Times New Roman" w:eastAsia="Times New Roman"/>
          <w:sz w:val="71"/>
          <w:szCs w:val="71"/>
          <w:color w:val="000000"/>
          <w:spacing w:val="0"/>
          <w:w w:val="100"/>
        </w:rPr>
      </w:r>
    </w:p>
    <w:p>
      <w:pPr>
        <w:spacing w:before="32" w:after="0" w:line="431" w:lineRule="atLeast"/>
        <w:ind w:right="-20"/>
        <w:jc w:val="left"/>
        <w:tabs>
          <w:tab w:pos="64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6.262924pt;margin-top:14.206164pt;width:4.973535pt;height:12.96045pt;mso-position-horizontal-relative:page;mso-position-vertical-relative:paragraph;z-index:-16308" coordorigin="3925,284" coordsize="99,259">
            <v:shape style="position:absolute;left:3925;top:284;width:99;height:259" coordorigin="3925,284" coordsize="99,259" path="m3925,284l4025,284,4025,543,3925,543,3925,284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21.454712pt;margin-top:14.725939pt;width:.1pt;height:12.278321pt;mso-position-horizontal-relative:page;mso-position-vertical-relative:paragraph;z-index:-16307" coordorigin="4429,295" coordsize="2,246">
            <v:shape style="position:absolute;left:4429;top:295;width:2;height:246" coordorigin="4429,295" coordsize="0,246" path="m4429,540l4429,295e" filled="f" stroked="t" strokeweight="2.4976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565657"/>
          <w:spacing w:val="0"/>
          <w:w w:val="84"/>
        </w:rPr>
        <w:t>l</w:t>
      </w:r>
      <w:r>
        <w:rPr>
          <w:rFonts w:ascii="Arial" w:hAnsi="Arial" w:cs="Arial" w:eastAsia="Arial"/>
          <w:sz w:val="25"/>
          <w:szCs w:val="25"/>
          <w:color w:val="565657"/>
          <w:spacing w:val="10"/>
          <w:w w:val="84"/>
        </w:rPr>
        <w:t>t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84"/>
        </w:rPr>
        <w:t>f</w:t>
      </w:r>
      <w:r>
        <w:rPr>
          <w:rFonts w:ascii="Arial" w:hAnsi="Arial" w:cs="Arial" w:eastAsia="Arial"/>
          <w:sz w:val="25"/>
          <w:szCs w:val="25"/>
          <w:color w:val="2B2B2B"/>
          <w:spacing w:val="-66"/>
          <w:w w:val="84"/>
        </w:rPr>
        <w:t>a</w:t>
      </w:r>
      <w:r>
        <w:rPr>
          <w:rFonts w:ascii="Arial" w:hAnsi="Arial" w:cs="Arial" w:eastAsia="Arial"/>
          <w:sz w:val="25"/>
          <w:szCs w:val="25"/>
          <w:color w:val="62667C"/>
          <w:spacing w:val="0"/>
          <w:w w:val="84"/>
        </w:rPr>
        <w:t>e</w:t>
      </w:r>
      <w:r>
        <w:rPr>
          <w:rFonts w:ascii="Arial" w:hAnsi="Arial" w:cs="Arial" w:eastAsia="Arial"/>
          <w:sz w:val="25"/>
          <w:szCs w:val="25"/>
          <w:color w:val="62667C"/>
          <w:spacing w:val="-56"/>
          <w:w w:val="84"/>
        </w:rPr>
        <w:t> </w:t>
      </w:r>
      <w:r>
        <w:rPr>
          <w:rFonts w:ascii="Arial" w:hAnsi="Arial" w:cs="Arial" w:eastAsia="Arial"/>
          <w:sz w:val="25"/>
          <w:szCs w:val="25"/>
          <w:color w:val="62667C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62667C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65657"/>
          <w:spacing w:val="3"/>
          <w:w w:val="100"/>
        </w:rPr>
        <w:t>M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erkez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19191"/>
          <w:spacing w:val="6"/>
          <w:w w:val="78"/>
        </w:rPr>
        <w:t>B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777779"/>
          <w:spacing w:val="35"/>
          <w:w w:val="78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>ige</w:t>
      </w:r>
      <w:r>
        <w:rPr>
          <w:rFonts w:ascii="Arial" w:hAnsi="Arial" w:cs="Arial" w:eastAsia="Arial"/>
          <w:sz w:val="19"/>
          <w:szCs w:val="19"/>
          <w:color w:val="2B2B2B"/>
          <w:spacing w:val="-2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5"/>
          <w:szCs w:val="55"/>
          <w:color w:val="2B2B2B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2B2B2B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2B2B2B"/>
          <w:spacing w:val="0"/>
          <w:w w:val="80"/>
        </w:rPr>
        <w:t>,e</w:t>
      </w:r>
      <w:r>
        <w:rPr>
          <w:rFonts w:ascii="Times New Roman" w:hAnsi="Times New Roman" w:cs="Times New Roman" w:eastAsia="Times New Roman"/>
          <w:sz w:val="55"/>
          <w:szCs w:val="55"/>
          <w:color w:val="2B2B2B"/>
          <w:spacing w:val="-106"/>
          <w:w w:val="81"/>
        </w:rPr>
        <w:t>s</w:t>
      </w:r>
      <w:r>
        <w:rPr>
          <w:rFonts w:ascii="Times New Roman" w:hAnsi="Times New Roman" w:cs="Times New Roman" w:eastAsia="Times New Roman"/>
          <w:sz w:val="55"/>
          <w:szCs w:val="55"/>
          <w:color w:val="565657"/>
          <w:spacing w:val="32"/>
          <w:w w:val="268"/>
        </w:rPr>
        <w:t>C</w:t>
      </w:r>
      <w:r>
        <w:rPr>
          <w:rFonts w:ascii="Times New Roman" w:hAnsi="Times New Roman" w:cs="Times New Roman" w:eastAsia="Times New Roman"/>
          <w:sz w:val="55"/>
          <w:szCs w:val="55"/>
          <w:color w:val="2B2B2B"/>
          <w:spacing w:val="10"/>
          <w:w w:val="208"/>
        </w:rPr>
        <w:t>.</w:t>
      </w:r>
      <w:r>
        <w:rPr>
          <w:rFonts w:ascii="Times New Roman" w:hAnsi="Times New Roman" w:cs="Times New Roman" w:eastAsia="Times New Roman"/>
          <w:sz w:val="55"/>
          <w:szCs w:val="55"/>
          <w:color w:val="777779"/>
          <w:spacing w:val="0"/>
          <w:w w:val="62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3" w:lineRule="atLeast"/>
        <w:ind w:right="-20"/>
        <w:jc w:val="lef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471.20993pt;margin-top:22.234962pt;width:.1pt;height:5.976136pt;mso-position-horizontal-relative:page;mso-position-vertical-relative:paragraph;z-index:-16312" coordorigin="9424,445" coordsize="2,120">
            <v:shape style="position:absolute;left:9424;top:445;width:2;height:120" coordorigin="9424,445" coordsize="0,120" path="m9424,564l9424,445e" filled="f" stroked="t" strokeweight=".951939pt" strokecolor="#777777">
              <v:path arrowok="t"/>
            </v:shape>
          </v:group>
          <w10:wrap type="none"/>
        </w:pict>
      </w:r>
      <w:r>
        <w:rPr/>
        <w:pict>
          <v:group style="position:absolute;margin-left:556.499878pt;margin-top:19.936377pt;width:.1pt;height:10.231934pt;mso-position-horizontal-relative:page;mso-position-vertical-relative:paragraph;z-index:-16306" coordorigin="11130,399" coordsize="2,205">
            <v:shape style="position:absolute;left:11130;top:399;width:2;height:205" coordorigin="11130,399" coordsize="0,205" path="m11130,603l11130,399e" filled="f" stroked="t" strokeweight="1.909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9.27356pt;margin-top:-38.331039pt;width:24.381361pt;height:72pt;mso-position-horizontal-relative:page;mso-position-vertical-relative:paragraph;z-index:-1630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2B2B2B"/>
                      <w:w w:val="68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565657"/>
                      <w:w w:val="59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676605pt;margin-top:21.655642pt;width:66.410649pt;height:7.5pt;mso-position-horizontal-relative:page;mso-position-vertical-relative:paragraph;z-index:-1629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tabs>
                      <w:tab w:pos="820" w:val="left"/>
                    </w:tabs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65657"/>
                      <w:spacing w:val="0"/>
                      <w:w w:val="77"/>
                    </w:rPr>
                    <w:t>&lt;/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65657"/>
                      <w:spacing w:val="0"/>
                      <w:w w:val="7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65657"/>
                      <w:spacing w:val="-23"/>
                      <w:w w:val="7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6565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56565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0"/>
                    </w:rPr>
                    <w:t>t:ı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25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100"/>
                    </w:rPr>
                    <w:t>...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1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AAAAAA"/>
                      <w:spacing w:val="0"/>
                      <w:w w:val="126"/>
                    </w:rPr>
                    <w:t>'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2"/>
          <w:szCs w:val="42"/>
          <w:color w:val="2B2B2B"/>
          <w:spacing w:val="-145"/>
          <w:w w:val="57"/>
        </w:rPr>
        <w:t>"</w:t>
      </w:r>
      <w:r>
        <w:rPr>
          <w:rFonts w:ascii="Times New Roman" w:hAnsi="Times New Roman" w:cs="Times New Roman" w:eastAsia="Times New Roman"/>
          <w:sz w:val="42"/>
          <w:szCs w:val="42"/>
          <w:color w:val="565657"/>
          <w:spacing w:val="0"/>
          <w:w w:val="36"/>
        </w:rPr>
        <w:t>-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40"/>
          <w:cols w:num="3" w:equalWidth="0">
            <w:col w:w="653" w:space="1636"/>
            <w:col w:w="4606" w:space="1634"/>
            <w:col w:w="2931"/>
          </w:cols>
        </w:sectPr>
      </w:pPr>
      <w:rPr/>
    </w:p>
    <w:p>
      <w:pPr>
        <w:spacing w:before="0" w:after="0" w:line="325" w:lineRule="atLeast"/>
        <w:ind w:left="2350" w:right="-118"/>
        <w:jc w:val="left"/>
        <w:tabs>
          <w:tab w:pos="29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198.279587pt;margin-top:8.794427pt;width:.1pt;height:20.463868pt;mso-position-horizontal-relative:page;mso-position-vertical-relative:paragraph;z-index:-16309" coordorigin="3966,176" coordsize="2,409">
            <v:shape style="position:absolute;left:3966;top:176;width:2;height:409" coordorigin="3966,176" coordsize="0,409" path="m3966,585l3966,176e" filled="f" stroked="t" strokeweight="3.3824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565657"/>
          <w:w w:val="62"/>
        </w:rPr>
        <w:t>Pf.</w:t>
      </w:r>
      <w:r>
        <w:rPr>
          <w:rFonts w:ascii="Times New Roman" w:hAnsi="Times New Roman" w:cs="Times New Roman" w:eastAsia="Times New Roman"/>
          <w:sz w:val="25"/>
          <w:szCs w:val="25"/>
          <w:color w:val="565657"/>
          <w:spacing w:val="-44"/>
          <w:w w:val="100"/>
        </w:rPr>
        <w:t> </w:t>
      </w:r>
      <w:r>
        <w:rPr>
          <w:rFonts w:ascii="Arial" w:hAnsi="Arial" w:cs="Arial" w:eastAsia="Arial"/>
          <w:sz w:val="30"/>
          <w:szCs w:val="30"/>
          <w:color w:val="777779"/>
          <w:spacing w:val="0"/>
          <w:w w:val="77"/>
        </w:rPr>
        <w:t>y</w:t>
      </w:r>
      <w:r>
        <w:rPr>
          <w:rFonts w:ascii="Arial" w:hAnsi="Arial" w:cs="Arial" w:eastAsia="Arial"/>
          <w:sz w:val="30"/>
          <w:szCs w:val="30"/>
          <w:color w:val="777779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777779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565657"/>
          <w:spacing w:val="-34"/>
          <w:w w:val="67"/>
          <w:i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D4174"/>
          <w:spacing w:val="0"/>
          <w:w w:val="153"/>
          <w:i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D4174"/>
          <w:spacing w:val="-48"/>
          <w:w w:val="100"/>
          <w:i/>
        </w:rPr>
        <w:t> </w:t>
      </w:r>
      <w:r>
        <w:rPr>
          <w:rFonts w:ascii="Arial" w:hAnsi="Arial" w:cs="Arial" w:eastAsia="Arial"/>
          <w:sz w:val="52"/>
          <w:szCs w:val="52"/>
          <w:color w:val="4F508E"/>
          <w:spacing w:val="-10"/>
          <w:w w:val="52"/>
          <w:i/>
        </w:rPr>
        <w:t>U</w:t>
      </w:r>
      <w:r>
        <w:rPr>
          <w:rFonts w:ascii="Arial" w:hAnsi="Arial" w:cs="Arial" w:eastAsia="Arial"/>
          <w:sz w:val="26"/>
          <w:szCs w:val="26"/>
          <w:color w:val="777779"/>
          <w:spacing w:val="-13"/>
          <w:w w:val="103"/>
        </w:rPr>
        <w:t>ı</w:t>
      </w:r>
      <w:r>
        <w:rPr>
          <w:rFonts w:ascii="Arial" w:hAnsi="Arial" w:cs="Arial" w:eastAsia="Arial"/>
          <w:sz w:val="30"/>
          <w:szCs w:val="30"/>
          <w:color w:val="4F508E"/>
          <w:spacing w:val="-58"/>
          <w:w w:val="47"/>
        </w:rPr>
        <w:t>V</w:t>
      </w:r>
      <w:r>
        <w:rPr>
          <w:rFonts w:ascii="Arial" w:hAnsi="Arial" w:cs="Arial" w:eastAsia="Arial"/>
          <w:sz w:val="30"/>
          <w:szCs w:val="30"/>
          <w:color w:val="777779"/>
          <w:spacing w:val="0"/>
          <w:w w:val="77"/>
        </w:rPr>
        <w:t>rr</w:t>
      </w:r>
      <w:r>
        <w:rPr>
          <w:rFonts w:ascii="Arial" w:hAnsi="Arial" w:cs="Arial" w:eastAsia="Arial"/>
          <w:sz w:val="30"/>
          <w:szCs w:val="30"/>
          <w:color w:val="777779"/>
          <w:spacing w:val="-38"/>
          <w:w w:val="77"/>
        </w:rPr>
        <w:t>r</w:t>
      </w:r>
      <w:r>
        <w:rPr>
          <w:rFonts w:ascii="Arial" w:hAnsi="Arial" w:cs="Arial" w:eastAsia="Arial"/>
          <w:sz w:val="30"/>
          <w:szCs w:val="30"/>
          <w:color w:val="AAAAAA"/>
          <w:spacing w:val="0"/>
          <w:w w:val="78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spacing w:before="0" w:after="0" w:line="38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H.Hüseyi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BOZKURT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9" w:lineRule="atLeast"/>
        <w:ind w:right="-20"/>
        <w:jc w:val="left"/>
        <w:tabs>
          <w:tab w:pos="158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62667C"/>
          <w:spacing w:val="0"/>
          <w:w w:val="79"/>
        </w:rPr>
        <w:t>Rl1ll</w:t>
      </w:r>
      <w:r>
        <w:rPr>
          <w:rFonts w:ascii="Times New Roman" w:hAnsi="Times New Roman" w:cs="Times New Roman" w:eastAsia="Times New Roman"/>
          <w:sz w:val="25"/>
          <w:szCs w:val="25"/>
          <w:color w:val="62667C"/>
          <w:spacing w:val="6"/>
          <w:w w:val="7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2667C"/>
          <w:spacing w:val="0"/>
          <w:w w:val="205"/>
        </w:rPr>
        <w:t>"</w:t>
      </w:r>
      <w:r>
        <w:rPr>
          <w:rFonts w:ascii="Times New Roman" w:hAnsi="Times New Roman" w:cs="Times New Roman" w:eastAsia="Times New Roman"/>
          <w:sz w:val="25"/>
          <w:szCs w:val="25"/>
          <w:color w:val="62667C"/>
          <w:spacing w:val="-10"/>
          <w:w w:val="205"/>
        </w:rPr>
        <w:t> </w:t>
      </w:r>
      <w:r>
        <w:rPr>
          <w:rFonts w:ascii="Arial" w:hAnsi="Arial" w:cs="Arial" w:eastAsia="Arial"/>
          <w:sz w:val="38"/>
          <w:szCs w:val="38"/>
          <w:color w:val="565657"/>
          <w:spacing w:val="-66"/>
          <w:w w:val="223"/>
        </w:rPr>
        <w:t>'</w:t>
      </w:r>
      <w:r>
        <w:rPr>
          <w:rFonts w:ascii="Arial" w:hAnsi="Arial" w:cs="Arial" w:eastAsia="Arial"/>
          <w:sz w:val="38"/>
          <w:szCs w:val="38"/>
          <w:color w:val="4F508E"/>
          <w:spacing w:val="0"/>
          <w:w w:val="97"/>
        </w:rPr>
        <w:t>Iii</w:t>
      </w:r>
      <w:r>
        <w:rPr>
          <w:rFonts w:ascii="Arial" w:hAnsi="Arial" w:cs="Arial" w:eastAsia="Arial"/>
          <w:sz w:val="38"/>
          <w:szCs w:val="38"/>
          <w:color w:val="4F508E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F508E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65657"/>
          <w:spacing w:val="0"/>
          <w:w w:val="46"/>
        </w:rPr>
        <w:t>-:-;</w:t>
      </w:r>
      <w:r>
        <w:rPr>
          <w:rFonts w:ascii="Arial" w:hAnsi="Arial" w:cs="Arial" w:eastAsia="Arial"/>
          <w:sz w:val="38"/>
          <w:szCs w:val="38"/>
          <w:color w:val="565657"/>
          <w:spacing w:val="5"/>
          <w:w w:val="46"/>
        </w:rPr>
        <w:t>;</w:t>
      </w:r>
      <w:r>
        <w:rPr>
          <w:rFonts w:ascii="Arial" w:hAnsi="Arial" w:cs="Arial" w:eastAsia="Arial"/>
          <w:sz w:val="38"/>
          <w:szCs w:val="38"/>
          <w:color w:val="777779"/>
          <w:spacing w:val="0"/>
          <w:w w:val="100"/>
        </w:rPr>
        <w:t>·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40"/>
          <w:cols w:num="3" w:equalWidth="0">
            <w:col w:w="3769" w:space="1028"/>
            <w:col w:w="1851" w:space="1738"/>
            <w:col w:w="3074"/>
          </w:cols>
        </w:sectPr>
      </w:pPr>
      <w:rPr/>
    </w:p>
    <w:p>
      <w:pPr>
        <w:spacing w:before="0" w:after="0" w:line="64" w:lineRule="exact"/>
        <w:ind w:right="465"/>
        <w:jc w:val="right"/>
        <w:tabs>
          <w:tab w:pos="6140" w:val="left"/>
          <w:tab w:pos="6540" w:val="left"/>
          <w:tab w:pos="7640" w:val="left"/>
          <w:tab w:pos="82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490.5495pt;margin-top:2.356647pt;width:.1pt;height:12.115723pt;mso-position-horizontal-relative:page;mso-position-vertical-relative:paragraph;z-index:-16305" coordorigin="9811,47" coordsize="2,242">
            <v:shape style="position:absolute;left:9811;top:47;width:2;height:242" coordorigin="9811,47" coordsize="0,242" path="m9811,289l9811,47e" filled="f" stroked="t" strokeweight="3.4075pt" strokecolor="#EDEDED">
              <v:path arrowok="t"/>
            </v:shape>
          </v:group>
          <w10:wrap type="none"/>
        </w:pict>
      </w:r>
      <w:r>
        <w:rPr/>
        <w:pict>
          <v:group style="position:absolute;margin-left:549.859436pt;margin-top:3.396198pt;width:.1pt;height:10.914063pt;mso-position-horizontal-relative:page;mso-position-vertical-relative:paragraph;z-index:-16304" coordorigin="10997,68" coordsize="2,218">
            <v:shape style="position:absolute;left:10997;top:68;width:2;height:218" coordorigin="10997,68" coordsize="0,218" path="m10997,286l10997,68e" filled="f" stroked="t" strokeweight="2.73704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3"/>
        </w:rPr>
        <w:t>1.Post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3"/>
        </w:rPr>
        <w:t>a</w:t>
      </w:r>
      <w:r>
        <w:rPr>
          <w:rFonts w:ascii="Arial" w:hAnsi="Arial" w:cs="Arial" w:eastAsia="Arial"/>
          <w:sz w:val="19"/>
          <w:szCs w:val="19"/>
          <w:color w:val="2B2B2B"/>
          <w:spacing w:val="26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0"/>
          <w:position w:val="3"/>
        </w:rPr>
        <w:t>Grupla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10"/>
          <w:position w:val="3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-14"/>
          <w:w w:val="11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88"/>
          <w:position w:val="3"/>
        </w:rPr>
        <w:t>,</w:t>
      </w:r>
      <w:r>
        <w:rPr>
          <w:rFonts w:ascii="Arial" w:hAnsi="Arial" w:cs="Arial" w:eastAsia="Arial"/>
          <w:sz w:val="19"/>
          <w:szCs w:val="19"/>
          <w:color w:val="AAAAAA"/>
          <w:spacing w:val="-38"/>
          <w:w w:val="188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26"/>
          <w:position w:val="3"/>
        </w:rPr>
        <w:t>m</w:t>
      </w:r>
      <w:r>
        <w:rPr>
          <w:rFonts w:ascii="Arial" w:hAnsi="Arial" w:cs="Arial" w:eastAsia="Arial"/>
          <w:sz w:val="19"/>
          <w:szCs w:val="19"/>
          <w:color w:val="AAAAAA"/>
          <w:spacing w:val="-16"/>
          <w:w w:val="126"/>
          <w:position w:val="3"/>
        </w:rPr>
        <w:t>i</w:t>
      </w:r>
      <w:r>
        <w:rPr>
          <w:rFonts w:ascii="Arial" w:hAnsi="Arial" w:cs="Arial" w:eastAsia="Arial"/>
          <w:sz w:val="19"/>
          <w:szCs w:val="19"/>
          <w:color w:val="2B2B2B"/>
          <w:spacing w:val="1"/>
          <w:w w:val="126"/>
          <w:position w:val="3"/>
        </w:rPr>
        <w:t>;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26"/>
          <w:position w:val="3"/>
        </w:rPr>
        <w:t>i</w:t>
      </w:r>
      <w:r>
        <w:rPr>
          <w:rFonts w:ascii="Arial" w:hAnsi="Arial" w:cs="Arial" w:eastAsia="Arial"/>
          <w:sz w:val="18"/>
          <w:szCs w:val="18"/>
          <w:color w:val="AAAAAA"/>
          <w:spacing w:val="-62"/>
          <w:w w:val="126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  <w:position w:val="3"/>
        </w:rPr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91"/>
          <w:position w:val="8"/>
        </w:rPr>
        <w:t>M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  <w:position w:val="8"/>
        </w:rPr>
      </w:r>
      <w:r>
        <w:rPr>
          <w:rFonts w:ascii="Arial" w:hAnsi="Arial" w:cs="Arial" w:eastAsia="Arial"/>
          <w:sz w:val="16"/>
          <w:szCs w:val="16"/>
          <w:color w:val="4F508E"/>
          <w:spacing w:val="0"/>
          <w:w w:val="100"/>
          <w:position w:val="8"/>
        </w:rPr>
        <w:t>n</w:t>
      </w:r>
      <w:r>
        <w:rPr>
          <w:rFonts w:ascii="Arial" w:hAnsi="Arial" w:cs="Arial" w:eastAsia="Arial"/>
          <w:sz w:val="16"/>
          <w:szCs w:val="16"/>
          <w:color w:val="4F508E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4F508E"/>
          <w:spacing w:val="41"/>
          <w:w w:val="100"/>
          <w:position w:val="8"/>
        </w:rPr>
        <w:t> </w:t>
      </w:r>
      <w:r>
        <w:rPr>
          <w:rFonts w:ascii="Arial" w:hAnsi="Arial" w:cs="Arial" w:eastAsia="Arial"/>
          <w:sz w:val="16"/>
          <w:szCs w:val="16"/>
          <w:color w:val="777779"/>
          <w:spacing w:val="0"/>
          <w:w w:val="181"/>
          <w:position w:val="8"/>
        </w:rPr>
        <w:t>"</w:t>
      </w:r>
      <w:r>
        <w:rPr>
          <w:rFonts w:ascii="Arial" w:hAnsi="Arial" w:cs="Arial" w:eastAsia="Arial"/>
          <w:sz w:val="16"/>
          <w:szCs w:val="16"/>
          <w:color w:val="777779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6"/>
          <w:szCs w:val="16"/>
          <w:color w:val="777779"/>
          <w:spacing w:val="0"/>
          <w:w w:val="100"/>
          <w:position w:val="8"/>
        </w:rPr>
      </w:r>
      <w:r>
        <w:rPr>
          <w:rFonts w:ascii="Arial" w:hAnsi="Arial" w:cs="Arial" w:eastAsia="Arial"/>
          <w:sz w:val="11"/>
          <w:szCs w:val="11"/>
          <w:color w:val="565657"/>
          <w:spacing w:val="0"/>
          <w:w w:val="100"/>
          <w:position w:val="8"/>
        </w:rPr>
        <w:t>)1</w:t>
      </w:r>
      <w:r>
        <w:rPr>
          <w:rFonts w:ascii="Arial" w:hAnsi="Arial" w:cs="Arial" w:eastAsia="Arial"/>
          <w:sz w:val="11"/>
          <w:szCs w:val="11"/>
          <w:color w:val="565657"/>
          <w:spacing w:val="0"/>
          <w:w w:val="100"/>
          <w:position w:val="8"/>
        </w:rPr>
        <w:t>  </w:t>
      </w:r>
      <w:r>
        <w:rPr>
          <w:rFonts w:ascii="Arial" w:hAnsi="Arial" w:cs="Arial" w:eastAsia="Arial"/>
          <w:sz w:val="11"/>
          <w:szCs w:val="11"/>
          <w:color w:val="565657"/>
          <w:spacing w:val="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65657"/>
          <w:spacing w:val="0"/>
          <w:w w:val="152"/>
          <w:position w:val="8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565657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65657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100"/>
          <w:position w:val="8"/>
        </w:rPr>
        <w:t>1ıı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65657"/>
          <w:spacing w:val="-10"/>
          <w:w w:val="54"/>
          <w:position w:val="8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293"/>
          <w:position w:val="8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19191"/>
          <w:spacing w:val="0"/>
          <w:w w:val="132"/>
          <w:position w:val="8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547"/>
        <w:jc w:val="right"/>
        <w:tabs>
          <w:tab w:pos="4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AAAAA"/>
          <w:w w:val="14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A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9"/>
        </w:rPr>
        <w:t>'Öill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9"/>
          <w:w w:val="119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61"/>
        </w:rPr>
        <w:t>-ll&gt;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88"/>
        </w:rPr>
        <w:t>...</w:t>
      </w:r>
      <w:r>
        <w:rPr>
          <w:rFonts w:ascii="Arial" w:hAnsi="Arial" w:cs="Arial" w:eastAsia="Arial"/>
          <w:sz w:val="16"/>
          <w:szCs w:val="16"/>
          <w:color w:val="424242"/>
          <w:spacing w:val="-27"/>
          <w:w w:val="88"/>
        </w:rPr>
        <w:t>.</w:t>
      </w:r>
      <w:r>
        <w:rPr>
          <w:rFonts w:ascii="Arial" w:hAnsi="Arial" w:cs="Arial" w:eastAsia="Arial"/>
          <w:sz w:val="16"/>
          <w:szCs w:val="16"/>
          <w:color w:val="AAAAAA"/>
          <w:spacing w:val="-19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77779"/>
          <w:spacing w:val="-17"/>
          <w:w w:val="148"/>
        </w:rPr>
        <w:t>.</w:t>
      </w:r>
      <w:r>
        <w:rPr>
          <w:rFonts w:ascii="Arial" w:hAnsi="Arial" w:cs="Arial" w:eastAsia="Arial"/>
          <w:sz w:val="16"/>
          <w:szCs w:val="16"/>
          <w:color w:val="919191"/>
          <w:spacing w:val="0"/>
          <w:w w:val="88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33" w:lineRule="exact"/>
        <w:ind w:right="834"/>
        <w:jc w:val="right"/>
        <w:rPr>
          <w:rFonts w:ascii="Courier New" w:hAnsi="Courier New" w:cs="Courier New" w:eastAsia="Courier New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839584pt;margin-top:11.630011pt;width:2.995047pt;height:26.5pt;mso-position-horizontal-relative:page;mso-position-vertical-relative:paragraph;z-index:-16298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2B2B2B"/>
                      <w:spacing w:val="-181"/>
                      <w:w w:val="50"/>
                    </w:rPr>
                    <w:t>=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14"/>
          <w:szCs w:val="14"/>
          <w:color w:val="565657"/>
          <w:spacing w:val="0"/>
          <w:w w:val="51"/>
          <w:i/>
          <w:position w:val="8"/>
        </w:rPr>
        <w:t>Q'i'</w:t>
      </w:r>
      <w:r>
        <w:rPr>
          <w:rFonts w:ascii="Courier New" w:hAnsi="Courier New" w:cs="Courier New" w:eastAsia="Courier New"/>
          <w:sz w:val="14"/>
          <w:szCs w:val="14"/>
          <w:color w:val="565657"/>
          <w:spacing w:val="0"/>
          <w:w w:val="51"/>
          <w:i/>
          <w:position w:val="8"/>
        </w:rPr>
        <w:t> </w:t>
      </w:r>
      <w:r>
        <w:rPr>
          <w:rFonts w:ascii="Courier New" w:hAnsi="Courier New" w:cs="Courier New" w:eastAsia="Courier New"/>
          <w:sz w:val="14"/>
          <w:szCs w:val="14"/>
          <w:color w:val="565657"/>
          <w:spacing w:val="0"/>
          <w:w w:val="51"/>
          <w:i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565657"/>
          <w:spacing w:val="-31"/>
          <w:w w:val="95"/>
          <w:position w:val="-2"/>
        </w:rPr>
        <w:t>·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28"/>
          <w:position w:val="-2"/>
        </w:rPr>
        <w:t>:BAŞ</w:t>
      </w:r>
      <w:r>
        <w:rPr>
          <w:rFonts w:ascii="Arial" w:hAnsi="Arial" w:cs="Arial" w:eastAsia="Arial"/>
          <w:sz w:val="15"/>
          <w:szCs w:val="15"/>
          <w:color w:val="2B2B2B"/>
          <w:spacing w:val="8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69"/>
          <w:position w:val="-2"/>
        </w:rPr>
        <w:t>V.</w:t>
      </w:r>
      <w:r>
        <w:rPr>
          <w:rFonts w:ascii="Arial" w:hAnsi="Arial" w:cs="Arial" w:eastAsia="Arial"/>
          <w:sz w:val="16"/>
          <w:szCs w:val="16"/>
          <w:color w:val="2B2B2B"/>
          <w:spacing w:val="-20"/>
          <w:w w:val="100"/>
          <w:position w:val="-2"/>
        </w:rPr>
        <w:t> </w:t>
      </w:r>
      <w:r>
        <w:rPr>
          <w:rFonts w:ascii="Courier New" w:hAnsi="Courier New" w:cs="Courier New" w:eastAsia="Courier New"/>
          <w:sz w:val="14"/>
          <w:szCs w:val="14"/>
          <w:color w:val="2B2B2B"/>
          <w:spacing w:val="0"/>
          <w:w w:val="91"/>
          <w:position w:val="8"/>
        </w:rPr>
        <w:t>..</w:t>
      </w:r>
      <w:r>
        <w:rPr>
          <w:rFonts w:ascii="Courier New" w:hAnsi="Courier New" w:cs="Courier New" w:eastAsia="Courier New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220" w:right="240"/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5.706998pt;margin-top:27.133251pt;width:564.024002pt;height:784.184904pt;mso-position-horizontal-relative:page;mso-position-vertical-relative:page;z-index:-16316" coordorigin="314,543" coordsize="11280,15684">
            <v:group style="position:absolute;left:333;top:555;width:2;height:746" coordorigin="333,555" coordsize="2,746">
              <v:shape style="position:absolute;left:333;top:555;width:2;height:746" coordorigin="333,555" coordsize="0,746" path="m333,1300l333,555e" filled="f" stroked="t" strokeweight=".951939pt" strokecolor="#808080">
                <v:path arrowok="t"/>
              </v:shape>
            </v:group>
            <v:group style="position:absolute;left:400;top:564;width:633;height:2" coordorigin="400,564" coordsize="633,2">
              <v:shape style="position:absolute;left:400;top:564;width:633;height:2" coordorigin="400,564" coordsize="633,0" path="m400,564l1033,564e" filled="f" stroked="t" strokeweight=".47597pt" strokecolor="#444444">
                <v:path arrowok="t"/>
              </v:shape>
            </v:group>
            <v:group style="position:absolute;left:400;top:564;width:1542;height:2" coordorigin="400,564" coordsize="1542,2">
              <v:shape style="position:absolute;left:400;top:564;width:1542;height:2" coordorigin="400,564" coordsize="1542,0" path="m400,564l1942,564e" filled="f" stroked="t" strokeweight=".951939pt" strokecolor="#646464">
                <v:path arrowok="t"/>
              </v:shape>
            </v:group>
            <v:group style="position:absolute;left:1885;top:564;width:505;height:2" coordorigin="1885,564" coordsize="505,2">
              <v:shape style="position:absolute;left:1885;top:564;width:505;height:2" coordorigin="1885,564" coordsize="505,0" path="m1885,564l2389,564e" filled="f" stroked="t" strokeweight=".47597pt" strokecolor="#4F4F4F">
                <v:path arrowok="t"/>
              </v:shape>
            </v:group>
            <v:group style="position:absolute;left:2366;top:559;width:2;height:1530" coordorigin="2366,559" coordsize="2,1530">
              <v:shape style="position:absolute;left:2366;top:559;width:2;height:1530" coordorigin="2366,559" coordsize="0,1530" path="m2366,2089l2366,559e" filled="f" stroked="t" strokeweight=".713954pt" strokecolor="#484848">
                <v:path arrowok="t"/>
              </v:shape>
            </v:group>
            <v:group style="position:absolute;left:2318;top:564;width:428;height:2" coordorigin="2318,564" coordsize="428,2">
              <v:shape style="position:absolute;left:2318;top:564;width:428;height:2" coordorigin="2318,564" coordsize="428,0" path="m2318,564l2746,564e" filled="f" stroked="t" strokeweight=".47597pt" strokecolor="#2F2F2F">
                <v:path arrowok="t"/>
              </v:shape>
            </v:group>
            <v:group style="position:absolute;left:324;top:562;width:11209;height:2" coordorigin="324,562" coordsize="11209,2">
              <v:shape style="position:absolute;left:324;top:562;width:11209;height:2" coordorigin="324,562" coordsize="11209,0" path="m324,562l11533,562e" filled="f" stroked="t" strokeweight=".713954pt" strokecolor="#4B4B4B">
                <v:path arrowok="t"/>
              </v:shape>
            </v:group>
            <v:group style="position:absolute;left:3694;top:564;width:200;height:2" coordorigin="3694,564" coordsize="200,2">
              <v:shape style="position:absolute;left:3694;top:564;width:200;height:2" coordorigin="3694,564" coordsize="200,0" path="m3694,564l3893,564e" filled="f" stroked="t" strokeweight=".47597pt" strokecolor="#343434">
                <v:path arrowok="t"/>
              </v:shape>
            </v:group>
            <v:group style="position:absolute;left:9160;top:550;width:2;height:1539" coordorigin="9160,550" coordsize="2,1539">
              <v:shape style="position:absolute;left:9160;top:550;width:2;height:1539" coordorigin="9160,550" coordsize="0,1539" path="m9160,2089l9160,550e" filled="f" stroked="t" strokeweight=".713954pt" strokecolor="#575757">
                <v:path arrowok="t"/>
              </v:shape>
            </v:group>
            <v:group style="position:absolute;left:10052;top:564;width:633;height:2" coordorigin="10052,564" coordsize="633,2">
              <v:shape style="position:absolute;left:10052;top:564;width:633;height:2" coordorigin="10052,564" coordsize="633,0" path="m10052,564l10686,564e" filled="f" stroked="t" strokeweight=".47597pt" strokecolor="#343434">
                <v:path arrowok="t"/>
              </v:shape>
            </v:group>
            <v:group style="position:absolute;left:11535;top:555;width:2;height:3495" coordorigin="11535,555" coordsize="2,3495">
              <v:shape style="position:absolute;left:11535;top:555;width:2;height:3495" coordorigin="11535,555" coordsize="0,3495" path="m11535,4049l11535,555e" filled="f" stroked="t" strokeweight=".951939pt" strokecolor="#5B5B5B">
                <v:path arrowok="t"/>
              </v:shape>
            </v:group>
            <v:group style="position:absolute;left:333;top:555;width:2;height:12942" coordorigin="333,555" coordsize="2,12942">
              <v:shape style="position:absolute;left:333;top:555;width:2;height:12942" coordorigin="333,555" coordsize="0,12942" path="m333,13497l333,555e" filled="f" stroked="t" strokeweight=".713954pt" strokecolor="#545454">
                <v:path arrowok="t"/>
              </v:shape>
            </v:group>
            <v:group style="position:absolute;left:333;top:1353;width:2;height:277" coordorigin="333,1353" coordsize="2,277">
              <v:shape style="position:absolute;left:333;top:1353;width:2;height:277" coordorigin="333,1353" coordsize="0,277" path="m333,1630l333,1353e" filled="f" stroked="t" strokeweight=".47597pt" strokecolor="#606060">
                <v:path arrowok="t"/>
              </v:shape>
            </v:group>
            <v:group style="position:absolute;left:324;top:2084;width:2066;height:2" coordorigin="324,2084" coordsize="2066,2">
              <v:shape style="position:absolute;left:324;top:2084;width:2066;height:2" coordorigin="324,2084" coordsize="2066,0" path="m324,2084l2389,2084e" filled="f" stroked="t" strokeweight=".713954pt" strokecolor="#4F4F4F">
                <v:path arrowok="t"/>
              </v:shape>
            </v:group>
            <v:group style="position:absolute;left:2318;top:2084;width:428;height:2" coordorigin="2318,2084" coordsize="428,2">
              <v:shape style="position:absolute;left:2318;top:2084;width:428;height:2" coordorigin="2318,2084" coordsize="428,0" path="m2318,2084l2746,2084e" filled="f" stroked="t" strokeweight=".47597pt" strokecolor="#282828">
                <v:path arrowok="t"/>
              </v:shape>
            </v:group>
            <v:group style="position:absolute;left:2689;top:2084;width:6035;height:2" coordorigin="2689,2084" coordsize="6035,2">
              <v:shape style="position:absolute;left:2689;top:2084;width:6035;height:2" coordorigin="2689,2084" coordsize="6035,0" path="m2689,2084l8725,2084e" filled="f" stroked="t" strokeweight=".951939pt" strokecolor="#4B4B4B">
                <v:path arrowok="t"/>
              </v:shape>
            </v:group>
            <v:group style="position:absolute;left:8310;top:2082;width:871;height:2" coordorigin="8310,2082" coordsize="871,2">
              <v:shape style="position:absolute;left:8310;top:2082;width:871;height:2" coordorigin="8310,2082" coordsize="871,0" path="m8310,2082l9181,2082e" filled="f" stroked="t" strokeweight=".713954pt" strokecolor="#2B2B2B">
                <v:path arrowok="t"/>
              </v:shape>
            </v:group>
            <v:group style="position:absolute;left:9110;top:2082;width:1085;height:2" coordorigin="9110,2082" coordsize="1085,2">
              <v:shape style="position:absolute;left:9110;top:2082;width:1085;height:2" coordorigin="9110,2082" coordsize="1085,0" path="m9110,2082l10195,2082e" filled="f" stroked="t" strokeweight=".951939pt" strokecolor="#545454">
                <v:path arrowok="t"/>
              </v:shape>
            </v:group>
            <v:group style="position:absolute;left:10052;top:2084;width:633;height:2" coordorigin="10052,2084" coordsize="633,2">
              <v:shape style="position:absolute;left:10052;top:2084;width:633;height:2" coordorigin="10052,2084" coordsize="633,0" path="m10052,2084l10686,2084e" filled="f" stroked="t" strokeweight=".47597pt" strokecolor="#343434">
                <v:path arrowok="t"/>
              </v:shape>
            </v:group>
            <v:group style="position:absolute;left:10628;top:2084;width:914;height:2" coordorigin="10628,2084" coordsize="914,2">
              <v:shape style="position:absolute;left:10628;top:2084;width:914;height:2" coordorigin="10628,2084" coordsize="914,0" path="m10628,2084l11542,2084e" filled="f" stroked="t" strokeweight=".713954pt" strokecolor="#5B5B5B">
                <v:path arrowok="t"/>
              </v:shape>
            </v:group>
            <v:group style="position:absolute;left:3408;top:2075;width:2;height:497" coordorigin="3408,2075" coordsize="2,497">
              <v:shape style="position:absolute;left:3408;top:2075;width:2;height:497" coordorigin="3408,2075" coordsize="0,497" path="m3408,2572l3408,2075e" filled="f" stroked="t" strokeweight=".951939pt" strokecolor="#575757">
                <v:path arrowok="t"/>
              </v:shape>
            </v:group>
            <v:group style="position:absolute;left:324;top:2321;width:11223;height:2" coordorigin="324,2321" coordsize="11223,2">
              <v:shape style="position:absolute;left:324;top:2321;width:11223;height:2" coordorigin="324,2321" coordsize="11223,0" path="m324,2321l11547,2321e" filled="f" stroked="t" strokeweight=".951939pt" strokecolor="#4F4F4F">
                <v:path arrowok="t"/>
              </v:shape>
            </v:group>
            <v:group style="position:absolute;left:324;top:2560;width:11223;height:2" coordorigin="324,2560" coordsize="11223,2">
              <v:shape style="position:absolute;left:324;top:2560;width:11223;height:2" coordorigin="324,2560" coordsize="11223,0" path="m324,2560l11547,2560e" filled="f" stroked="t" strokeweight=".951939pt" strokecolor="#4B4B4B">
                <v:path arrowok="t"/>
              </v:shape>
            </v:group>
            <v:group style="position:absolute;left:336;top:2515;width:2;height:550" coordorigin="336,2515" coordsize="2,550">
              <v:shape style="position:absolute;left:336;top:2515;width:2;height:550" coordorigin="336,2515" coordsize="0,550" path="m336,3065l336,2515e" filled="f" stroked="t" strokeweight=".713954pt" strokecolor="#4B4B4B">
                <v:path arrowok="t"/>
              </v:shape>
            </v:group>
            <v:group style="position:absolute;left:328;top:2802;width:8734;height:2" coordorigin="328,2802" coordsize="8734,2">
              <v:shape style="position:absolute;left:328;top:2802;width:8734;height:2" coordorigin="328,2802" coordsize="8734,0" path="m328,2802l9062,2802e" filled="f" stroked="t" strokeweight=".951939pt" strokecolor="#4B4B4B">
                <v:path arrowok="t"/>
              </v:shape>
            </v:group>
            <v:group style="position:absolute;left:9005;top:2802;width:167;height:2" coordorigin="9005,2802" coordsize="167,2">
              <v:shape style="position:absolute;left:9005;top:2802;width:167;height:2" coordorigin="9005,2802" coordsize="167,0" path="m9005,2802l9172,2802e" filled="f" stroked="t" strokeweight=".47597pt" strokecolor="#1C1C1C">
                <v:path arrowok="t"/>
              </v:shape>
            </v:group>
            <v:group style="position:absolute;left:9115;top:2799;width:2432;height:2" coordorigin="9115,2799" coordsize="2432,2">
              <v:shape style="position:absolute;left:9115;top:2799;width:2432;height:2" coordorigin="9115,2799" coordsize="2432,0" path="m9115,2799l11547,2799e" filled="f" stroked="t" strokeweight=".951939pt" strokecolor="#575757">
                <v:path arrowok="t"/>
              </v:shape>
            </v:group>
            <v:group style="position:absolute;left:328;top:3041;width:4303;height:2" coordorigin="328,3041" coordsize="4303,2">
              <v:shape style="position:absolute;left:328;top:3041;width:4303;height:2" coordorigin="328,3041" coordsize="4303,0" path="m328,3041l4631,3041e" filled="f" stroked="t" strokeweight=".47597pt" strokecolor="#444444">
                <v:path arrowok="t"/>
              </v:shape>
            </v:group>
            <v:group style="position:absolute;left:4346;top:3038;width:7201;height:2" coordorigin="4346,3038" coordsize="7201,2">
              <v:shape style="position:absolute;left:4346;top:3038;width:7201;height:2" coordorigin="4346,3038" coordsize="7201,0" path="m4346,3038l11547,3038e" filled="f" stroked="t" strokeweight=".951939pt" strokecolor="#4B4B4B">
                <v:path arrowok="t"/>
              </v:shape>
            </v:group>
            <v:group style="position:absolute;left:333;top:2993;width:2;height:316" coordorigin="333,2993" coordsize="2,316">
              <v:shape style="position:absolute;left:333;top:2993;width:2;height:316" coordorigin="333,2993" coordsize="0,316" path="m333,3308l333,2993e" filled="f" stroked="t" strokeweight=".47597pt" strokecolor="#2F2F2F">
                <v:path arrowok="t"/>
              </v:shape>
            </v:group>
            <v:group style="position:absolute;left:328;top:3282;width:11219;height:2" coordorigin="328,3282" coordsize="11219,2">
              <v:shape style="position:absolute;left:328;top:3282;width:11219;height:2" coordorigin="328,3282" coordsize="11219,0" path="m328,3282l11547,3282e" filled="f" stroked="t" strokeweight=".951939pt" strokecolor="#4F4F4F">
                <v:path arrowok="t"/>
              </v:shape>
            </v:group>
            <v:group style="position:absolute;left:3874;top:3275;width:2;height:459" coordorigin="3874,3275" coordsize="2,459">
              <v:shape style="position:absolute;left:3874;top:3275;width:2;height:459" coordorigin="3874,3275" coordsize="0,459" path="m3874,3734l3874,3275e" filled="f" stroked="t" strokeweight=".47597pt" strokecolor="#2F2F2F">
                <v:path arrowok="t"/>
              </v:shape>
            </v:group>
            <v:group style="position:absolute;left:6987;top:3275;width:2;height:985" coordorigin="6987,3275" coordsize="2,985">
              <v:shape style="position:absolute;left:6987;top:3275;width:2;height:985" coordorigin="6987,3275" coordsize="0,985" path="m6987,4260l6987,3275e" filled="f" stroked="t" strokeweight=".951939pt" strokecolor="#444444">
                <v:path arrowok="t"/>
              </v:shape>
            </v:group>
            <v:group style="position:absolute;left:6973;top:3705;width:1366;height:2" coordorigin="6973,3705" coordsize="1366,2">
              <v:shape style="position:absolute;left:6973;top:3705;width:1366;height:2" coordorigin="6973,3705" coordsize="1366,0" path="m6973,3705l8339,3705e" filled="f" stroked="t" strokeweight=".237985pt" strokecolor="#545454">
                <v:path arrowok="t"/>
              </v:shape>
            </v:group>
            <v:group style="position:absolute;left:3865;top:3700;width:2394;height:2" coordorigin="3865,3700" coordsize="2394,2">
              <v:shape style="position:absolute;left:3865;top:3700;width:2394;height:2" coordorigin="3865,3700" coordsize="2394,0" path="m3865,3700l6259,3700e" filled="f" stroked="t" strokeweight=".713954pt" strokecolor="#646464">
                <v:path arrowok="t"/>
              </v:shape>
            </v:group>
            <v:group style="position:absolute;left:6202;top:3700;width:790;height:2" coordorigin="6202,3700" coordsize="790,2">
              <v:shape style="position:absolute;left:6202;top:3700;width:790;height:2" coordorigin="6202,3700" coordsize="790,0" path="m6202,3700l6992,3700e" filled="f" stroked="t" strokeweight=".713954pt" strokecolor="#979797">
                <v:path arrowok="t"/>
              </v:shape>
            </v:group>
            <v:group style="position:absolute;left:8339;top:3705;width:2318;height:2" coordorigin="8339,3705" coordsize="2318,2">
              <v:shape style="position:absolute;left:8339;top:3705;width:2318;height:2" coordorigin="8339,3705" coordsize="2318,0" path="m8339,3705l10657,3705e" filled="f" stroked="t" strokeweight=".237985pt" strokecolor="#000000">
                <v:path arrowok="t"/>
              </v:shape>
            </v:group>
            <v:group style="position:absolute;left:10657;top:3705;width:895;height:2" coordorigin="10657,3705" coordsize="895,2">
              <v:shape style="position:absolute;left:10657;top:3705;width:895;height:2" coordorigin="10657,3705" coordsize="895,0" path="m10657,3705l11552,3705e" filled="f" stroked="t" strokeweight=".237985pt" strokecolor="#6B6B6B">
                <v:path arrowok="t"/>
              </v:shape>
            </v:group>
            <v:group style="position:absolute;left:3874;top:3657;width:2;height:602" coordorigin="3874,3657" coordsize="2,602">
              <v:shape style="position:absolute;left:3874;top:3657;width:2;height:602" coordorigin="3874,3657" coordsize="0,602" path="m3874,4260l3874,3657e" filled="f" stroked="t" strokeweight=".951939pt" strokecolor="#484848">
                <v:path arrowok="t"/>
              </v:shape>
            </v:group>
            <v:group style="position:absolute;left:3865;top:4004;width:766;height:2" coordorigin="3865,4004" coordsize="766,2">
              <v:shape style="position:absolute;left:3865;top:4004;width:766;height:2" coordorigin="3865,4004" coordsize="766,0" path="m3865,4004l4631,4004e" filled="f" stroked="t" strokeweight=".713954pt" strokecolor="#4B4B4B">
                <v:path arrowok="t"/>
              </v:shape>
            </v:group>
            <v:group style="position:absolute;left:5493;top:4002;width:1476;height:2" coordorigin="5493,4002" coordsize="1476,2">
              <v:shape style="position:absolute;left:5493;top:4002;width:1476;height:2" coordorigin="5493,4002" coordsize="1476,0" path="m5493,4002l6968,4002e" filled="f" stroked="t" strokeweight=".713954pt" strokecolor="#8C8C8C">
                <v:path arrowok="t"/>
              </v:shape>
            </v:group>
            <v:group style="position:absolute;left:6202;top:4002;width:519;height:2" coordorigin="6202,4002" coordsize="519,2">
              <v:shape style="position:absolute;left:6202;top:4002;width:519;height:2" coordorigin="6202,4002" coordsize="519,0" path="m6202,4002l6721,4002e" filled="f" stroked="t" strokeweight=".47597pt" strokecolor="#939393">
                <v:path arrowok="t"/>
              </v:shape>
            </v:group>
            <v:group style="position:absolute;left:6664;top:3997;width:333;height:2" coordorigin="6664,3997" coordsize="333,2">
              <v:shape style="position:absolute;left:6664;top:3997;width:333;height:2" coordorigin="6664,3997" coordsize="333,0" path="m6664,3997l6997,3997e" filled="f" stroked="t" strokeweight=".951939pt" strokecolor="#A8A8A8">
                <v:path arrowok="t"/>
              </v:shape>
            </v:group>
            <v:group style="position:absolute;left:338;top:3959;width:2;height:316" coordorigin="338,3959" coordsize="2,316">
              <v:shape style="position:absolute;left:338;top:3959;width:2;height:316" coordorigin="338,3959" coordsize="0,316" path="m338,4274l338,3959e" filled="f" stroked="t" strokeweight=".47597pt" strokecolor="#232323">
                <v:path arrowok="t"/>
              </v:shape>
            </v:group>
            <v:group style="position:absolute;left:333;top:4250;width:1414;height:2" coordorigin="333,4250" coordsize="1414,2">
              <v:shape style="position:absolute;left:333;top:4250;width:1414;height:2" coordorigin="333,4250" coordsize="1414,0" path="m333,4250l1747,4250e" filled="f" stroked="t" strokeweight=".713954pt" strokecolor="#575757">
                <v:path arrowok="t"/>
              </v:shape>
            </v:group>
            <v:group style="position:absolute;left:1690;top:4250;width:252;height:2" coordorigin="1690,4250" coordsize="252,2">
              <v:shape style="position:absolute;left:1690;top:4250;width:252;height:2" coordorigin="1690,4250" coordsize="252,0" path="m1690,4250l1942,4250e" filled="f" stroked="t" strokeweight=".47597pt" strokecolor="#2F2F2F">
                <v:path arrowok="t"/>
              </v:shape>
            </v:group>
            <v:group style="position:absolute;left:1885;top:4253;width:1233;height:2" coordorigin="1885,4253" coordsize="1233,2">
              <v:shape style="position:absolute;left:1885;top:4253;width:1233;height:2" coordorigin="1885,4253" coordsize="1233,0" path="m1885,4253l3118,4253e" filled="f" stroked="t" strokeweight=".951939pt" strokecolor="#545454">
                <v:path arrowok="t"/>
              </v:shape>
            </v:group>
            <v:group style="position:absolute;left:3037;top:4250;width:381;height:2" coordorigin="3037,4250" coordsize="381,2">
              <v:shape style="position:absolute;left:3037;top:4250;width:381;height:2" coordorigin="3037,4250" coordsize="381,0" path="m3037,4250l3417,4250e" filled="f" stroked="t" strokeweight=".47597pt" strokecolor="#2B2B2B">
                <v:path arrowok="t"/>
              </v:shape>
            </v:group>
            <v:group style="position:absolute;left:3360;top:4248;width:8187;height:2" coordorigin="3360,4248" coordsize="8187,2">
              <v:shape style="position:absolute;left:3360;top:4248;width:8187;height:2" coordorigin="3360,4248" coordsize="8187,0" path="m3360,4248l11547,4248e" filled="f" stroked="t" strokeweight=".951939pt" strokecolor="#4F4F4F">
                <v:path arrowok="t"/>
              </v:shape>
            </v:group>
            <v:group style="position:absolute;left:11538;top:3959;width:2;height:316" coordorigin="11538,3959" coordsize="2,316">
              <v:shape style="position:absolute;left:11538;top:3959;width:2;height:316" coordorigin="11538,3959" coordsize="0,316" path="m11538,4274l11538,3959e" filled="f" stroked="t" strokeweight=".713954pt" strokecolor="#545454">
                <v:path arrowok="t"/>
              </v:shape>
            </v:group>
            <v:group style="position:absolute;left:328;top:4528;width:1418;height:2" coordorigin="328,4528" coordsize="1418,2">
              <v:shape style="position:absolute;left:328;top:4528;width:1418;height:2" coordorigin="328,4528" coordsize="1418,0" path="m328,4528l1747,4528e" filled="f" stroked="t" strokeweight=".713954pt" strokecolor="#575757">
                <v:path arrowok="t"/>
              </v:shape>
            </v:group>
            <v:group style="position:absolute;left:1690;top:4528;width:252;height:2" coordorigin="1690,4528" coordsize="252,2">
              <v:shape style="position:absolute;left:1690;top:4528;width:252;height:2" coordorigin="1690,4528" coordsize="252,0" path="m1690,4528l1942,4528e" filled="f" stroked="t" strokeweight=".47597pt" strokecolor="#343434">
                <v:path arrowok="t"/>
              </v:shape>
            </v:group>
            <v:group style="position:absolute;left:1885;top:4528;width:1238;height:2" coordorigin="1885,4528" coordsize="1238,2">
              <v:shape style="position:absolute;left:1885;top:4528;width:1238;height:2" coordorigin="1885,4528" coordsize="1238,0" path="m1885,4528l3122,4528e" filled="f" stroked="t" strokeweight=".951939pt" strokecolor="#575757">
                <v:path arrowok="t"/>
              </v:shape>
            </v:group>
            <v:group style="position:absolute;left:2375;top:4241;width:2;height:11967" coordorigin="2375,4241" coordsize="2,11967">
              <v:shape style="position:absolute;left:2375;top:4241;width:2;height:11967" coordorigin="2375,4241" coordsize="0,11967" path="m2375,16207l2375,4241e" filled="f" stroked="t" strokeweight=".713954pt" strokecolor="#484848">
                <v:path arrowok="t"/>
              </v:shape>
            </v:group>
            <v:group style="position:absolute;left:3037;top:4528;width:381;height:2" coordorigin="3037,4528" coordsize="381,2">
              <v:shape style="position:absolute;left:3037;top:4528;width:381;height:2" coordorigin="3037,4528" coordsize="381,0" path="m3037,4528l3417,4528e" filled="f" stroked="t" strokeweight=".47597pt" strokecolor="#282828">
                <v:path arrowok="t"/>
              </v:shape>
            </v:group>
            <v:group style="position:absolute;left:3360;top:4525;width:5702;height:2" coordorigin="3360,4525" coordsize="5702,2">
              <v:shape style="position:absolute;left:3360;top:4525;width:5702;height:2" coordorigin="3360,4525" coordsize="5702,0" path="m3360,4525l9062,4525e" filled="f" stroked="t" strokeweight=".951939pt" strokecolor="#484848">
                <v:path arrowok="t"/>
              </v:shape>
            </v:group>
            <v:group style="position:absolute;left:9005;top:4525;width:167;height:2" coordorigin="9005,4525" coordsize="167,2">
              <v:shape style="position:absolute;left:9005;top:4525;width:167;height:2" coordorigin="9005,4525" coordsize="167,0" path="m9005,4525l9172,4525e" filled="f" stroked="t" strokeweight=".47597pt" strokecolor="#282828">
                <v:path arrowok="t"/>
              </v:shape>
            </v:group>
            <v:group style="position:absolute;left:9105;top:4525;width:709;height:2" coordorigin="9105,4525" coordsize="709,2">
              <v:shape style="position:absolute;left:9105;top:4525;width:709;height:2" coordorigin="9105,4525" coordsize="709,0" path="m9105,4525l9814,4525e" filled="f" stroked="t" strokeweight=".713954pt" strokecolor="#444444">
                <v:path arrowok="t"/>
              </v:shape>
            </v:group>
            <v:group style="position:absolute;left:9729;top:4525;width:1818;height:2" coordorigin="9729,4525" coordsize="1818,2">
              <v:shape style="position:absolute;left:9729;top:4525;width:1818;height:2" coordorigin="9729,4525" coordsize="1818,0" path="m9729,4525l11547,4525e" filled="f" stroked="t" strokeweight=".951939pt" strokecolor="#575757">
                <v:path arrowok="t"/>
              </v:shape>
            </v:group>
            <v:group style="position:absolute;left:11542;top:4202;width:2;height:354" coordorigin="11542,4202" coordsize="2,354">
              <v:shape style="position:absolute;left:11542;top:4202;width:2;height:354" coordorigin="11542,4202" coordsize="0,354" path="m11542,4556l11542,4202e" filled="f" stroked="t" strokeweight=".47597pt" strokecolor="#444444">
                <v:path arrowok="t"/>
              </v:shape>
            </v:group>
            <v:group style="position:absolute;left:336;top:4202;width:2;height:880" coordorigin="336,4202" coordsize="2,880">
              <v:shape style="position:absolute;left:336;top:4202;width:2;height:880" coordorigin="336,4202" coordsize="0,880" path="m336,5082l336,4202e" filled="f" stroked="t" strokeweight=".713954pt" strokecolor="#484848">
                <v:path arrowok="t"/>
              </v:shape>
            </v:group>
            <v:group style="position:absolute;left:2366;top:4767;width:7068;height:2" coordorigin="2366,4767" coordsize="7068,2">
              <v:shape style="position:absolute;left:2366;top:4767;width:7068;height:2" coordorigin="2366,4767" coordsize="7068,0" path="m2366,4767l9434,4767e" filled="f" stroked="t" strokeweight=".951939pt" strokecolor="#4B4B4B">
                <v:path arrowok="t"/>
              </v:shape>
            </v:group>
            <v:group style="position:absolute;left:9377;top:4767;width:733;height:2" coordorigin="9377,4767" coordsize="733,2">
              <v:shape style="position:absolute;left:9377;top:4767;width:733;height:2" coordorigin="9377,4767" coordsize="733,0" path="m9377,4767l10110,4767e" filled="f" stroked="t" strokeweight=".47597pt" strokecolor="#1F1F1F">
                <v:path arrowok="t"/>
              </v:shape>
            </v:group>
            <v:group style="position:absolute;left:10052;top:4767;width:1499;height:2" coordorigin="10052,4767" coordsize="1499,2">
              <v:shape style="position:absolute;left:10052;top:4767;width:1499;height:2" coordorigin="10052,4767" coordsize="1499,0" path="m10052,4767l11552,4767e" filled="f" stroked="t" strokeweight=".713954pt" strokecolor="#4F4F4F">
                <v:path arrowok="t"/>
              </v:shape>
            </v:group>
            <v:group style="position:absolute;left:11549;top:3318;width:2;height:5068" coordorigin="11549,3318" coordsize="2,5068">
              <v:shape style="position:absolute;left:11549;top:3318;width:2;height:5068" coordorigin="11549,3318" coordsize="0,5068" path="m11549,8386l11549,3318e" filled="f" stroked="t" strokeweight=".951939pt" strokecolor="#5B5B5B">
                <v:path arrowok="t"/>
              </v:shape>
            </v:group>
            <v:group style="position:absolute;left:4936;top:4762;width:2;height:555" coordorigin="4936,4762" coordsize="2,555">
              <v:shape style="position:absolute;left:4936;top:4762;width:2;height:555" coordorigin="4936,4762" coordsize="0,555" path="m4936,5316l4936,4762e" filled="f" stroked="t" strokeweight=".951939pt" strokecolor="#545454">
                <v:path arrowok="t"/>
              </v:shape>
            </v:group>
            <v:group style="position:absolute;left:7763;top:4771;width:2;height:244" coordorigin="7763,4771" coordsize="2,244">
              <v:shape style="position:absolute;left:7763;top:4771;width:2;height:244" coordorigin="7763,4771" coordsize="0,244" path="m7763,5015l7763,4771e" filled="f" stroked="t" strokeweight=".237985pt" strokecolor="#747474">
                <v:path arrowok="t"/>
              </v:shape>
            </v:group>
            <v:group style="position:absolute;left:7763;top:5015;width:2;height:239" coordorigin="7763,5015" coordsize="2,239">
              <v:shape style="position:absolute;left:7763;top:5015;width:2;height:239" coordorigin="7763,5015" coordsize="0,239" path="m7763,5254l7763,5015e" filled="f" stroked="t" strokeweight=".237985pt" strokecolor="#2F2F2F">
                <v:path arrowok="t"/>
              </v:shape>
            </v:group>
            <v:group style="position:absolute;left:4926;top:5252;width:4531;height:2" coordorigin="4926,5252" coordsize="4531,2">
              <v:shape style="position:absolute;left:4926;top:5252;width:4531;height:2" coordorigin="4926,5252" coordsize="4531,0" path="m4926,5252l9458,5252e" filled="f" stroked="t" strokeweight=".951939pt" strokecolor="#4B4B4B">
                <v:path arrowok="t"/>
              </v:shape>
            </v:group>
            <v:group style="position:absolute;left:9377;top:5254;width:595;height:2" coordorigin="9377,5254" coordsize="595,2">
              <v:shape style="position:absolute;left:9377;top:5254;width:595;height:2" coordorigin="9377,5254" coordsize="595,0" path="m9377,5254l9972,5254e" filled="f" stroked="t" strokeweight=".47597pt" strokecolor="#2F2F2F">
                <v:path arrowok="t"/>
              </v:shape>
            </v:group>
            <v:group style="position:absolute;left:9914;top:5252;width:1637;height:2" coordorigin="9914,5252" coordsize="1637,2">
              <v:shape style="position:absolute;left:9914;top:5252;width:1637;height:2" coordorigin="9914,5252" coordsize="1637,0" path="m9914,5252l11552,5252e" filled="f" stroked="t" strokeweight=".713954pt" strokecolor="#545454">
                <v:path arrowok="t"/>
              </v:shape>
            </v:group>
            <v:group style="position:absolute;left:336;top:5216;width:2;height:325" coordorigin="336,5216" coordsize="2,325">
              <v:shape style="position:absolute;left:336;top:5216;width:2;height:325" coordorigin="336,5216" coordsize="0,325" path="m336,5541l336,5216e" filled="f" stroked="t" strokeweight=".713954pt" strokecolor="#646464">
                <v:path arrowok="t"/>
              </v:shape>
            </v:group>
            <v:group style="position:absolute;left:4936;top:5216;width:2;height:789" coordorigin="4936,5216" coordsize="2,789">
              <v:shape style="position:absolute;left:4936;top:5216;width:2;height:789" coordorigin="4936,5216" coordsize="0,789" path="m4936,6005l4936,5216e" filled="f" stroked="t" strokeweight=".713954pt" strokecolor="#3F3F3F">
                <v:path arrowok="t"/>
              </v:shape>
            </v:group>
            <v:group style="position:absolute;left:4931;top:5496;width:4512;height:2" coordorigin="4931,5496" coordsize="4512,2">
              <v:shape style="position:absolute;left:4931;top:5496;width:4512;height:2" coordorigin="4931,5496" coordsize="4512,0" path="m4931,5496l9443,5496e" filled="f" stroked="t" strokeweight=".951939pt" strokecolor="#4B4B4B">
                <v:path arrowok="t"/>
              </v:shape>
            </v:group>
            <v:group style="position:absolute;left:9377;top:5493;width:595;height:2" coordorigin="9377,5493" coordsize="595,2">
              <v:shape style="position:absolute;left:9377;top:5493;width:595;height:2" coordorigin="9377,5493" coordsize="595,0" path="m9377,5493l9972,5493e" filled="f" stroked="t" strokeweight=".47597pt" strokecolor="#282828">
                <v:path arrowok="t"/>
              </v:shape>
            </v:group>
            <v:group style="position:absolute;left:9914;top:5493;width:195;height:2" coordorigin="9914,5493" coordsize="195,2">
              <v:shape style="position:absolute;left:9914;top:5493;width:195;height:2" coordorigin="9914,5493" coordsize="195,0" path="m9914,5493l10110,5493e" filled="f" stroked="t" strokeweight=".47597pt" strokecolor="#444444">
                <v:path arrowok="t"/>
              </v:shape>
            </v:group>
            <v:group style="position:absolute;left:10052;top:5493;width:1504;height:2" coordorigin="10052,5493" coordsize="1504,2">
              <v:shape style="position:absolute;left:10052;top:5493;width:1504;height:2" coordorigin="10052,5493" coordsize="1504,0" path="m10052,5493l11557,5493e" filled="f" stroked="t" strokeweight=".713954pt" strokecolor="#545454">
                <v:path arrowok="t"/>
              </v:shape>
            </v:group>
            <v:group style="position:absolute;left:338;top:5484;width:2;height:512" coordorigin="338,5484" coordsize="2,512">
              <v:shape style="position:absolute;left:338;top:5484;width:2;height:512" coordorigin="338,5484" coordsize="0,512" path="m338,5995l338,5484e" filled="f" stroked="t" strokeweight=".47597pt" strokecolor="#282828">
                <v:path arrowok="t"/>
              </v:shape>
            </v:group>
            <v:group style="position:absolute;left:4931;top:5735;width:4883;height:2" coordorigin="4931,5735" coordsize="4883,2">
              <v:shape style="position:absolute;left:4931;top:5735;width:4883;height:2" coordorigin="4931,5735" coordsize="4883,0" path="m4931,5735l9814,5735e" filled="f" stroked="t" strokeweight=".951939pt" strokecolor="#484848">
                <v:path arrowok="t"/>
              </v:shape>
            </v:group>
            <v:group style="position:absolute;left:9757;top:5732;width:214;height:2" coordorigin="9757,5732" coordsize="214,2">
              <v:shape style="position:absolute;left:9757;top:5732;width:214;height:2" coordorigin="9757,5732" coordsize="214,0" path="m9757,5732l9972,5732e" filled="f" stroked="t" strokeweight=".47597pt" strokecolor="#282828">
                <v:path arrowok="t"/>
              </v:shape>
            </v:group>
            <v:group style="position:absolute;left:9914;top:5730;width:1642;height:2" coordorigin="9914,5730" coordsize="1642,2">
              <v:shape style="position:absolute;left:9914;top:5730;width:1642;height:2" coordorigin="9914,5730" coordsize="1642,0" path="m9914,5730l11557,5730e" filled="f" stroked="t" strokeweight=".713954pt" strokecolor="#4F4F4F">
                <v:path arrowok="t"/>
              </v:shape>
            </v:group>
            <v:group style="position:absolute;left:2366;top:5983;width:728;height:2" coordorigin="2366,5983" coordsize="728,2">
              <v:shape style="position:absolute;left:2366;top:5983;width:728;height:2" coordorigin="2366,5983" coordsize="728,0" path="m2366,5983l3094,5983e" filled="f" stroked="t" strokeweight=".951939pt" strokecolor="#575757">
                <v:path arrowok="t"/>
              </v:shape>
            </v:group>
            <v:group style="position:absolute;left:3037;top:5981;width:381;height:2" coordorigin="3037,5981" coordsize="381,2">
              <v:shape style="position:absolute;left:3037;top:5981;width:381;height:2" coordorigin="3037,5981" coordsize="381,0" path="m3037,5981l3417,5981e" filled="f" stroked="t" strokeweight=".47597pt" strokecolor="#1C1C1C">
                <v:path arrowok="t"/>
              </v:shape>
            </v:group>
            <v:group style="position:absolute;left:3360;top:5979;width:5264;height:2" coordorigin="3360,5979" coordsize="5264,2">
              <v:shape style="position:absolute;left:3360;top:5979;width:5264;height:2" coordorigin="3360,5979" coordsize="5264,0" path="m3360,5979l8625,5979e" filled="f" stroked="t" strokeweight=".951939pt" strokecolor="#484848">
                <v:path arrowok="t"/>
              </v:shape>
            </v:group>
            <v:group style="position:absolute;left:8310;top:5974;width:752;height:2" coordorigin="8310,5974" coordsize="752,2">
              <v:shape style="position:absolute;left:8310;top:5974;width:752;height:2" coordorigin="8310,5974" coordsize="752,0" path="m8310,5974l9062,5974e" filled="f" stroked="t" strokeweight=".47597pt" strokecolor="#343434">
                <v:path arrowok="t"/>
              </v:shape>
            </v:group>
            <v:group style="position:absolute;left:9005;top:5976;width:167;height:2" coordorigin="9005,5976" coordsize="167,2">
              <v:shape style="position:absolute;left:9005;top:5976;width:167;height:2" coordorigin="9005,5976" coordsize="167,0" path="m9005,5976l9172,5976e" filled="f" stroked="t" strokeweight=".47597pt" strokecolor="#131313">
                <v:path arrowok="t"/>
              </v:shape>
            </v:group>
            <v:group style="position:absolute;left:9115;top:5976;width:1080;height:2" coordorigin="9115,5976" coordsize="1080,2">
              <v:shape style="position:absolute;left:9115;top:5976;width:1080;height:2" coordorigin="9115,5976" coordsize="1080,0" path="m9115,5976l10195,5976e" filled="f" stroked="t" strokeweight=".951939pt" strokecolor="#4F4F4F">
                <v:path arrowok="t"/>
              </v:shape>
            </v:group>
            <v:group style="position:absolute;left:10052;top:5976;width:633;height:2" coordorigin="10052,5976" coordsize="633,2">
              <v:shape style="position:absolute;left:10052;top:5976;width:633;height:2" coordorigin="10052,5976" coordsize="633,0" path="m10052,5976l10686,5976e" filled="f" stroked="t" strokeweight=".47597pt" strokecolor="#3B3B3B">
                <v:path arrowok="t"/>
              </v:shape>
            </v:group>
            <v:group style="position:absolute;left:10628;top:5974;width:928;height:2" coordorigin="10628,5974" coordsize="928,2">
              <v:shape style="position:absolute;left:10628;top:5974;width:928;height:2" coordorigin="10628,5974" coordsize="928,0" path="m10628,5974l11557,5974e" filled="f" stroked="t" strokeweight=".951939pt" strokecolor="#646464">
                <v:path arrowok="t"/>
              </v:shape>
            </v:group>
            <v:group style="position:absolute;left:336;top:5938;width:2;height:301" coordorigin="336,5938" coordsize="2,301">
              <v:shape style="position:absolute;left:336;top:5938;width:2;height:301" coordorigin="336,5938" coordsize="0,301" path="m336,6239l336,5938e" filled="f" stroked="t" strokeweight=".713954pt" strokecolor="#4B4B4B">
                <v:path arrowok="t"/>
              </v:shape>
            </v:group>
            <v:group style="position:absolute;left:866;top:6215;width:7730;height:2" coordorigin="866,6215" coordsize="7730,2">
              <v:shape style="position:absolute;left:866;top:6215;width:7730;height:2" coordorigin="866,6215" coordsize="7730,0" path="m866,6215l8596,6215e" filled="f" stroked="t" strokeweight=".951939pt" strokecolor="#4F4F4F">
                <v:path arrowok="t"/>
              </v:shape>
            </v:group>
            <v:group style="position:absolute;left:8310;top:6213;width:752;height:2" coordorigin="8310,6213" coordsize="752,2">
              <v:shape style="position:absolute;left:8310;top:6213;width:752;height:2" coordorigin="8310,6213" coordsize="752,0" path="m8310,6213l9062,6213e" filled="f" stroked="t" strokeweight=".47597pt" strokecolor="#2F2F2F">
                <v:path arrowok="t"/>
              </v:shape>
            </v:group>
            <v:group style="position:absolute;left:9005;top:6215;width:167;height:2" coordorigin="9005,6215" coordsize="167,2">
              <v:shape style="position:absolute;left:9005;top:6215;width:167;height:2" coordorigin="9005,6215" coordsize="167,0" path="m9005,6215l9172,6215e" filled="f" stroked="t" strokeweight=".47597pt" strokecolor="#131313">
                <v:path arrowok="t"/>
              </v:shape>
            </v:group>
            <v:group style="position:absolute;left:9115;top:6215;width:319;height:2" coordorigin="9115,6215" coordsize="319,2">
              <v:shape style="position:absolute;left:9115;top:6215;width:319;height:2" coordorigin="9115,6215" coordsize="319,0" path="m9115,6215l9434,6215e" filled="f" stroked="t" strokeweight=".47597pt" strokecolor="#383838">
                <v:path arrowok="t"/>
              </v:shape>
            </v:group>
            <v:group style="position:absolute;left:9343;top:6215;width:833;height:2" coordorigin="9343,6215" coordsize="833,2">
              <v:shape style="position:absolute;left:9343;top:6215;width:833;height:2" coordorigin="9343,6215" coordsize="833,0" path="m9343,6215l10176,6215e" filled="f" stroked="t" strokeweight=".951939pt" strokecolor="#545454">
                <v:path arrowok="t"/>
              </v:shape>
            </v:group>
            <v:group style="position:absolute;left:10052;top:6215;width:633;height:2" coordorigin="10052,6215" coordsize="633,2">
              <v:shape style="position:absolute;left:10052;top:6215;width:633;height:2" coordorigin="10052,6215" coordsize="633,0" path="m10052,6215l10686,6215e" filled="f" stroked="t" strokeweight=".47597pt" strokecolor="#343434">
                <v:path arrowok="t"/>
              </v:shape>
            </v:group>
            <v:group style="position:absolute;left:10628;top:6215;width:928;height:2" coordorigin="10628,6215" coordsize="928,2">
              <v:shape style="position:absolute;left:10628;top:6215;width:928;height:2" coordorigin="10628,6215" coordsize="928,0" path="m10628,6215l11557,6215e" filled="f" stroked="t" strokeweight=".713954pt" strokecolor="#646464">
                <v:path arrowok="t"/>
              </v:shape>
            </v:group>
            <v:group style="position:absolute;left:333;top:6167;width:2;height:359" coordorigin="333,6167" coordsize="2,359">
              <v:shape style="position:absolute;left:333;top:6167;width:2;height:359" coordorigin="333,6167" coordsize="0,359" path="m333,6526l333,6167e" filled="f" stroked="t" strokeweight=".47597pt" strokecolor="#383838">
                <v:path arrowok="t"/>
              </v:shape>
            </v:group>
            <v:group style="position:absolute;left:4938;top:5933;width:2;height:674" coordorigin="4938,5933" coordsize="2,674">
              <v:shape style="position:absolute;left:4938;top:5933;width:2;height:674" coordorigin="4938,5933" coordsize="0,674" path="m4938,6607l4938,5933e" filled="f" stroked="t" strokeweight=".951939pt" strokecolor="#606060">
                <v:path arrowok="t"/>
              </v:shape>
            </v:group>
            <v:group style="position:absolute;left:7763;top:6196;width:2;height:722" coordorigin="7763,6196" coordsize="2,722">
              <v:shape style="position:absolute;left:7763;top:6196;width:2;height:722" coordorigin="7763,6196" coordsize="0,722" path="m7763,6918l7763,6196e" filled="f" stroked="t" strokeweight=".237985pt" strokecolor="#4B4B4B">
                <v:path arrowok="t"/>
              </v:shape>
            </v:group>
            <v:group style="position:absolute;left:2366;top:6691;width:2266;height:2" coordorigin="2366,6691" coordsize="2266,2">
              <v:shape style="position:absolute;left:2366;top:6691;width:2266;height:2" coordorigin="2366,6691" coordsize="2266,0" path="m2366,6691l4631,6691e" filled="f" stroked="t" strokeweight=".951939pt" strokecolor="#4F4F4F">
                <v:path arrowok="t"/>
              </v:shape>
            </v:group>
            <v:group style="position:absolute;left:4574;top:6688;width:395;height:2" coordorigin="4574,6688" coordsize="395,2">
              <v:shape style="position:absolute;left:4574;top:6688;width:395;height:2" coordorigin="4574,6688" coordsize="395,0" path="m4574,6688l4969,6688e" filled="f" stroked="t" strokeweight=".47597pt" strokecolor="#1F1F1F">
                <v:path arrowok="t"/>
              </v:shape>
            </v:group>
            <v:group style="position:absolute;left:4936;top:6469;width:2;height:249" coordorigin="4936,6469" coordsize="2,249">
              <v:shape style="position:absolute;left:4936;top:6469;width:2;height:249" coordorigin="4936,6469" coordsize="0,249" path="m4936,6717l4936,6469e" filled="f" stroked="t" strokeweight=".713954pt" strokecolor="#444444">
                <v:path arrowok="t"/>
              </v:shape>
            </v:group>
            <v:group style="position:absolute;left:4898;top:6686;width:1361;height:2" coordorigin="4898,6686" coordsize="1361,2">
              <v:shape style="position:absolute;left:4898;top:6686;width:1361;height:2" coordorigin="4898,6686" coordsize="1361,0" path="m4898,6686l6259,6686e" filled="f" stroked="t" strokeweight=".951939pt" strokecolor="#545454">
                <v:path arrowok="t"/>
              </v:shape>
            </v:group>
            <v:group style="position:absolute;left:6202;top:6688;width:519;height:2" coordorigin="6202,6688" coordsize="519,2">
              <v:shape style="position:absolute;left:6202;top:6688;width:519;height:2" coordorigin="6202,6688" coordsize="519,0" path="m6202,6688l6721,6688e" filled="f" stroked="t" strokeweight=".47597pt" strokecolor="#282828">
                <v:path arrowok="t"/>
              </v:shape>
            </v:group>
            <v:group style="position:absolute;left:6664;top:6686;width:4898;height:2" coordorigin="6664,6686" coordsize="4898,2">
              <v:shape style="position:absolute;left:6664;top:6686;width:4898;height:2" coordorigin="6664,6686" coordsize="4898,0" path="m6664,6686l11561,6686e" filled="f" stroked="t" strokeweight=".951939pt" strokecolor="#4F4F4F">
                <v:path arrowok="t"/>
              </v:shape>
            </v:group>
            <v:group style="position:absolute;left:2366;top:6928;width:2266;height:2" coordorigin="2366,6928" coordsize="2266,2">
              <v:shape style="position:absolute;left:2366;top:6928;width:2266;height:2" coordorigin="2366,6928" coordsize="2266,0" path="m2366,6928l4631,6928e" filled="f" stroked="t" strokeweight=".951939pt" strokecolor="#4F4F4F">
                <v:path arrowok="t"/>
              </v:shape>
            </v:group>
            <v:group style="position:absolute;left:4574;top:6928;width:395;height:2" coordorigin="4574,6928" coordsize="395,2">
              <v:shape style="position:absolute;left:4574;top:6928;width:395;height:2" coordorigin="4574,6928" coordsize="395,0" path="m4574,6928l4969,6928e" filled="f" stroked="t" strokeweight=".47597pt" strokecolor="#2F2F2F">
                <v:path arrowok="t"/>
              </v:shape>
            </v:group>
            <v:group style="position:absolute;left:4941;top:6645;width:2;height:287" coordorigin="4941,6645" coordsize="2,287">
              <v:shape style="position:absolute;left:4941;top:6645;width:2;height:287" coordorigin="4941,6645" coordsize="0,287" path="m4941,6932l4941,6645e" filled="f" stroked="t" strokeweight=".47597pt" strokecolor="#3B3B3B">
                <v:path arrowok="t"/>
              </v:shape>
            </v:group>
            <v:group style="position:absolute;left:4855;top:6925;width:6706;height:2" coordorigin="4855,6925" coordsize="6706,2">
              <v:shape style="position:absolute;left:4855;top:6925;width:6706;height:2" coordorigin="4855,6925" coordsize="6706,0" path="m4855,6925l11561,6925e" filled="f" stroked="t" strokeweight=".951939pt" strokecolor="#4F4F4F">
                <v:path arrowok="t"/>
              </v:shape>
            </v:group>
            <v:group style="position:absolute;left:324;top:7174;width:352;height:2" coordorigin="324,7174" coordsize="352,2">
              <v:shape style="position:absolute;left:324;top:7174;width:352;height:2" coordorigin="324,7174" coordsize="352,0" path="m324,7174l676,7174e" filled="f" stroked="t" strokeweight=".951939pt" strokecolor="#676767">
                <v:path arrowok="t"/>
              </v:shape>
            </v:group>
            <v:group style="position:absolute;left:619;top:7171;width:414;height:2" coordorigin="619,7171" coordsize="414,2">
              <v:shape style="position:absolute;left:619;top:7171;width:414;height:2" coordorigin="619,7171" coordsize="414,0" path="m619,7171l1033,7171e" filled="f" stroked="t" strokeweight=".47597pt" strokecolor="#2F2F2F">
                <v:path arrowok="t"/>
              </v:shape>
            </v:group>
            <v:group style="position:absolute;left:976;top:7171;width:1057;height:2" coordorigin="976,7171" coordsize="1057,2">
              <v:shape style="position:absolute;left:976;top:7171;width:1057;height:2" coordorigin="976,7171" coordsize="1057,0" path="m976,7171l2032,7171e" filled="f" stroked="t" strokeweight=".951939pt" strokecolor="#606060">
                <v:path arrowok="t"/>
              </v:shape>
            </v:group>
            <v:group style="position:absolute;left:1885;top:7171;width:505;height:2" coordorigin="1885,7171" coordsize="505,2">
              <v:shape style="position:absolute;left:1885;top:7171;width:505;height:2" coordorigin="1885,7171" coordsize="505,0" path="m1885,7171l2389,7171e" filled="f" stroked="t" strokeweight=".47597pt" strokecolor="#3B3B3B">
                <v:path arrowok="t"/>
              </v:shape>
            </v:group>
            <v:group style="position:absolute;left:2318;top:7169;width:3989;height:2" coordorigin="2318,7169" coordsize="3989,2">
              <v:shape style="position:absolute;left:2318;top:7169;width:3989;height:2" coordorigin="2318,7169" coordsize="3989,0" path="m2318,7169l6307,7169e" filled="f" stroked="t" strokeweight=".951939pt" strokecolor="#4B4B4B">
                <v:path arrowok="t"/>
              </v:shape>
            </v:group>
            <v:group style="position:absolute;left:6202;top:7167;width:519;height:2" coordorigin="6202,7167" coordsize="519,2">
              <v:shape style="position:absolute;left:6202;top:7167;width:519;height:2" coordorigin="6202,7167" coordsize="519,0" path="m6202,7167l6721,7167e" filled="f" stroked="t" strokeweight=".47597pt" strokecolor="#2F2F2F">
                <v:path arrowok="t"/>
              </v:shape>
            </v:group>
            <v:group style="position:absolute;left:6611;top:7164;width:4950;height:2" coordorigin="6611,7164" coordsize="4950,2">
              <v:shape style="position:absolute;left:6611;top:7164;width:4950;height:2" coordorigin="6611,7164" coordsize="4950,0" path="m6611,7164l11561,7164e" filled="f" stroked="t" strokeweight=".951939pt" strokecolor="#4F4F4F">
                <v:path arrowok="t"/>
              </v:shape>
            </v:group>
            <v:group style="position:absolute;left:11552;top:7124;width:2;height:344" coordorigin="11552,7124" coordsize="2,344">
              <v:shape style="position:absolute;left:11552;top:7124;width:2;height:344" coordorigin="11552,7124" coordsize="0,344" path="m11552,7468l11552,7124e" filled="f" stroked="t" strokeweight=".47597pt" strokecolor="#444444">
                <v:path arrowok="t"/>
              </v:shape>
            </v:group>
            <v:group style="position:absolute;left:338;top:7410;width:2;height:253" coordorigin="338,7410" coordsize="2,253">
              <v:shape style="position:absolute;left:338;top:7410;width:2;height:253" coordorigin="338,7410" coordsize="0,253" path="m338,7664l338,7410e" filled="f" stroked="t" strokeweight=".47597pt" strokecolor="#383838">
                <v:path arrowok="t"/>
              </v:shape>
            </v:group>
            <v:group style="position:absolute;left:333;top:7642;width:3417;height:2" coordorigin="333,7642" coordsize="3417,2">
              <v:shape style="position:absolute;left:333;top:7642;width:3417;height:2" coordorigin="333,7642" coordsize="3417,0" path="m333,7642l3751,7642e" filled="f" stroked="t" strokeweight=".951939pt" strokecolor="#575757">
                <v:path arrowok="t"/>
              </v:shape>
            </v:group>
            <v:group style="position:absolute;left:2377;top:4241;width:2;height:8706" coordorigin="2377,4241" coordsize="2,8706">
              <v:shape style="position:absolute;left:2377;top:4241;width:2;height:8706" coordorigin="2377,4241" coordsize="0,8706" path="m2377,12947l2377,4241e" filled="f" stroked="t" strokeweight=".713954pt" strokecolor="#484848">
                <v:path arrowok="t"/>
              </v:shape>
            </v:group>
            <v:group style="position:absolute;left:3694;top:7640;width:200;height:2" coordorigin="3694,7640" coordsize="200,2">
              <v:shape style="position:absolute;left:3694;top:7640;width:200;height:2" coordorigin="3694,7640" coordsize="200,0" path="m3694,7640l3893,7640e" filled="f" stroked="t" strokeweight=".47597pt" strokecolor="#282828">
                <v:path arrowok="t"/>
              </v:shape>
            </v:group>
            <v:group style="position:absolute;left:3836;top:7638;width:5597;height:2" coordorigin="3836,7638" coordsize="5597,2">
              <v:shape style="position:absolute;left:3836;top:7638;width:5597;height:2" coordorigin="3836,7638" coordsize="5597,0" path="m3836,7638l9434,7638e" filled="f" stroked="t" strokeweight=".951939pt" strokecolor="#4B4B4B">
                <v:path arrowok="t"/>
              </v:shape>
            </v:group>
            <v:group style="position:absolute;left:9377;top:7635;width:733;height:2" coordorigin="9377,7635" coordsize="733,2">
              <v:shape style="position:absolute;left:9377;top:7635;width:733;height:2" coordorigin="9377,7635" coordsize="733,0" path="m9377,7635l10110,7635e" filled="f" stroked="t" strokeweight=".47597pt" strokecolor="#2F2F2F">
                <v:path arrowok="t"/>
              </v:shape>
            </v:group>
            <v:group style="position:absolute;left:10052;top:7635;width:1514;height:2" coordorigin="10052,7635" coordsize="1514,2">
              <v:shape style="position:absolute;left:10052;top:7635;width:1514;height:2" coordorigin="10052,7635" coordsize="1514,0" path="m10052,7635l11566,7635e" filled="f" stroked="t" strokeweight=".713954pt" strokecolor="#545454">
                <v:path arrowok="t"/>
              </v:shape>
            </v:group>
            <v:group style="position:absolute;left:4945;top:7630;width:2;height:736" coordorigin="4945,7630" coordsize="2,736">
              <v:shape style="position:absolute;left:4945;top:7630;width:2;height:736" coordorigin="4945,7630" coordsize="0,736" path="m4945,8367l4945,7630e" filled="f" stroked="t" strokeweight=".713954pt" strokecolor="#4F4F4F">
                <v:path arrowok="t"/>
              </v:shape>
            </v:group>
            <v:group style="position:absolute;left:4936;top:7881;width:4127;height:2" coordorigin="4936,7881" coordsize="4127,2">
              <v:shape style="position:absolute;left:4936;top:7881;width:4127;height:2" coordorigin="4936,7881" coordsize="4127,0" path="m4936,7881l9062,7881e" filled="f" stroked="t" strokeweight=".951939pt" strokecolor="#484848">
                <v:path arrowok="t"/>
              </v:shape>
            </v:group>
            <v:group style="position:absolute;left:9005;top:7879;width:167;height:2" coordorigin="9005,7879" coordsize="167,2">
              <v:shape style="position:absolute;left:9005;top:7879;width:167;height:2" coordorigin="9005,7879" coordsize="167,0" path="m9005,7879l9172,7879e" filled="f" stroked="t" strokeweight=".47597pt" strokecolor="#1C1C1C">
                <v:path arrowok="t"/>
              </v:shape>
            </v:group>
            <v:group style="position:absolute;left:9115;top:7877;width:2451;height:2" coordorigin="9115,7877" coordsize="2451,2">
              <v:shape style="position:absolute;left:9115;top:7877;width:2451;height:2" coordorigin="9115,7877" coordsize="2451,0" path="m9115,7877l11566,7877e" filled="f" stroked="t" strokeweight=".951939pt" strokecolor="#5B5B5B">
                <v:path arrowok="t"/>
              </v:shape>
            </v:group>
            <v:group style="position:absolute;left:4936;top:8120;width:5750;height:2" coordorigin="4936,8120" coordsize="5750,2">
              <v:shape style="position:absolute;left:4936;top:8120;width:5750;height:2" coordorigin="4936,8120" coordsize="5750,0" path="m4936,8120l10686,8120e" filled="f" stroked="t" strokeweight=".713954pt" strokecolor="#484848">
                <v:path arrowok="t"/>
              </v:shape>
            </v:group>
            <v:group style="position:absolute;left:10490;top:8116;width:1071;height:2" coordorigin="10490,8116" coordsize="1071,2">
              <v:shape style="position:absolute;left:10490;top:8116;width:1071;height:2" coordorigin="10490,8116" coordsize="1071,0" path="m10490,8116l11561,8116e" filled="f" stroked="t" strokeweight=".951939pt" strokecolor="#606060">
                <v:path arrowok="t"/>
              </v:shape>
            </v:group>
            <v:group style="position:absolute;left:328;top:8364;width:8734;height:2" coordorigin="328,8364" coordsize="8734,2">
              <v:shape style="position:absolute;left:328;top:8364;width:8734;height:2" coordorigin="328,8364" coordsize="8734,0" path="m328,8364l9062,8364e" filled="f" stroked="t" strokeweight=".951939pt" strokecolor="#545454">
                <v:path arrowok="t"/>
              </v:shape>
            </v:group>
            <v:group style="position:absolute;left:9005;top:8359;width:167;height:2" coordorigin="9005,8359" coordsize="167,2">
              <v:shape style="position:absolute;left:9005;top:8359;width:167;height:2" coordorigin="9005,8359" coordsize="167,0" path="m9005,8359l9172,8359e" filled="f" stroked="t" strokeweight=".47597pt" strokecolor="#2F2F2F">
                <v:path arrowok="t"/>
              </v:shape>
            </v:group>
            <v:group style="position:absolute;left:9115;top:8359;width:700;height:2" coordorigin="9115,8359" coordsize="700,2">
              <v:shape style="position:absolute;left:9115;top:8359;width:700;height:2" coordorigin="9115,8359" coordsize="700,0" path="m9115,8359l9814,8359e" filled="f" stroked="t" strokeweight=".713954pt" strokecolor="#484848">
                <v:path arrowok="t"/>
              </v:shape>
            </v:group>
            <v:group style="position:absolute;left:9710;top:8357;width:552;height:2" coordorigin="9710,8357" coordsize="552,2">
              <v:shape style="position:absolute;left:9710;top:8357;width:552;height:2" coordorigin="9710,8357" coordsize="552,0" path="m9710,8357l10262,8357e" filled="f" stroked="t" strokeweight=".951939pt" strokecolor="#606060">
                <v:path arrowok="t"/>
              </v:shape>
            </v:group>
            <v:group style="position:absolute;left:10052;top:8357;width:633;height:2" coordorigin="10052,8357" coordsize="633,2">
              <v:shape style="position:absolute;left:10052;top:8357;width:633;height:2" coordorigin="10052,8357" coordsize="633,0" path="m10052,8357l10686,8357e" filled="f" stroked="t" strokeweight=".47597pt" strokecolor="#444444">
                <v:path arrowok="t"/>
              </v:shape>
            </v:group>
            <v:group style="position:absolute;left:10628;top:8357;width:933;height:2" coordorigin="10628,8357" coordsize="933,2">
              <v:shape style="position:absolute;left:10628;top:8357;width:933;height:2" coordorigin="10628,8357" coordsize="933,0" path="m10628,8357l11561,8357e" filled="f" stroked="t" strokeweight=".713954pt" strokecolor="#575757">
                <v:path arrowok="t"/>
              </v:shape>
            </v:group>
            <v:group style="position:absolute;left:11557;top:8314;width:2;height:339" coordorigin="11557,8314" coordsize="2,339">
              <v:shape style="position:absolute;left:11557;top:8314;width:2;height:339" coordorigin="11557,8314" coordsize="0,339" path="m11557,8653l11557,8314e" filled="f" stroked="t" strokeweight=".47597pt" strokecolor="#4B4B4B">
                <v:path arrowok="t"/>
              </v:shape>
            </v:group>
            <v:group style="position:absolute;left:338;top:8596;width:2;height:569" coordorigin="338,8596" coordsize="2,569">
              <v:shape style="position:absolute;left:338;top:8596;width:2;height:569" coordorigin="338,8596" coordsize="0,569" path="m338,9165l338,8596e" filled="f" stroked="t" strokeweight=".47597pt" strokecolor="#383838">
                <v:path arrowok="t"/>
              </v:shape>
            </v:group>
            <v:group style="position:absolute;left:11561;top:8596;width:2;height:2395" coordorigin="11561,8596" coordsize="2,2395">
              <v:shape style="position:absolute;left:11561;top:8596;width:2;height:2395" coordorigin="11561,8596" coordsize="0,2395" path="m11561,10991l11561,8596e" filled="f" stroked="t" strokeweight=".951939pt" strokecolor="#606060">
                <v:path arrowok="t"/>
              </v:shape>
            </v:group>
            <v:group style="position:absolute;left:333;top:9146;width:1414;height:2" coordorigin="333,9146" coordsize="1414,2">
              <v:shape style="position:absolute;left:333;top:9146;width:1414;height:2" coordorigin="333,9146" coordsize="1414,0" path="m333,9146l1747,9146e" filled="f" stroked="t" strokeweight=".713954pt" strokecolor="#575757">
                <v:path arrowok="t"/>
              </v:shape>
            </v:group>
            <v:group style="position:absolute;left:1690;top:9146;width:252;height:2" coordorigin="1690,9146" coordsize="252,2">
              <v:shape style="position:absolute;left:1690;top:9146;width:252;height:2" coordorigin="1690,9146" coordsize="252,0" path="m1690,9146l1942,9146e" filled="f" stroked="t" strokeweight=".47597pt" strokecolor="#2B2B2B">
                <v:path arrowok="t"/>
              </v:shape>
            </v:group>
            <v:group style="position:absolute;left:1885;top:9141;width:7930;height:2" coordorigin="1885,9141" coordsize="7930,2">
              <v:shape style="position:absolute;left:1885;top:9141;width:7930;height:2" coordorigin="1885,9141" coordsize="7930,0" path="m1885,9141l9814,9141e" filled="f" stroked="t" strokeweight=".951939pt" strokecolor="#4F4F4F">
                <v:path arrowok="t"/>
              </v:shape>
            </v:group>
            <v:group style="position:absolute;left:9757;top:9136;width:214;height:2" coordorigin="9757,9136" coordsize="214,2">
              <v:shape style="position:absolute;left:9757;top:9136;width:214;height:2" coordorigin="9757,9136" coordsize="214,0" path="m9757,9136l9972,9136e" filled="f" stroked="t" strokeweight=".47597pt" strokecolor="#232323">
                <v:path arrowok="t"/>
              </v:shape>
            </v:group>
            <v:group style="position:absolute;left:9914;top:9136;width:195;height:2" coordorigin="9914,9136" coordsize="195,2">
              <v:shape style="position:absolute;left:9914;top:9136;width:195;height:2" coordorigin="9914,9136" coordsize="195,0" path="m9914,9136l10110,9136e" filled="f" stroked="t" strokeweight=".47597pt" strokecolor="#3F3F3F">
                <v:path arrowok="t"/>
              </v:shape>
            </v:group>
            <v:group style="position:absolute;left:10052;top:9136;width:633;height:2" coordorigin="10052,9136" coordsize="633,2">
              <v:shape style="position:absolute;left:10052;top:9136;width:633;height:2" coordorigin="10052,9136" coordsize="633,0" path="m10052,9136l10686,9136e" filled="f" stroked="t" strokeweight=".951939pt" strokecolor="#5B5B5B">
                <v:path arrowok="t"/>
              </v:shape>
            </v:group>
            <v:group style="position:absolute;left:10628;top:9134;width:938;height:2" coordorigin="10628,9134" coordsize="938,2">
              <v:shape style="position:absolute;left:10628;top:9134;width:938;height:2" coordorigin="10628,9134" coordsize="938,0" path="m10628,9134l11566,9134e" filled="f" stroked="t" strokeweight=".47597pt" strokecolor="#444444">
                <v:path arrowok="t"/>
              </v:shape>
            </v:group>
            <v:group style="position:absolute;left:343;top:8950;width:2;height:478" coordorigin="343,8950" coordsize="2,478">
              <v:shape style="position:absolute;left:343;top:8950;width:2;height:478" coordorigin="343,8950" coordsize="0,478" path="m343,9428l343,8950e" filled="f" stroked="t" strokeweight=".951939pt" strokecolor="#5B5B5B">
                <v:path arrowok="t"/>
              </v:shape>
            </v:group>
            <v:group style="position:absolute;left:338;top:9992;width:338;height:2" coordorigin="338,9992" coordsize="338,2">
              <v:shape style="position:absolute;left:338;top:9992;width:338;height:2" coordorigin="338,9992" coordsize="338,0" path="m338,9992l676,9992e" filled="f" stroked="t" strokeweight=".713954pt" strokecolor="#575757">
                <v:path arrowok="t"/>
              </v:shape>
            </v:group>
            <v:group style="position:absolute;left:343;top:9605;width:2;height:650" coordorigin="343,9605" coordsize="2,650">
              <v:shape style="position:absolute;left:343;top:9605;width:2;height:650" coordorigin="343,9605" coordsize="0,650" path="m343,10255l343,9605e" filled="f" stroked="t" strokeweight=".47597pt" strokecolor="#383838">
                <v:path arrowok="t"/>
              </v:shape>
            </v:group>
            <v:group style="position:absolute;left:619;top:9992;width:414;height:2" coordorigin="619,9992" coordsize="414,2">
              <v:shape style="position:absolute;left:619;top:9992;width:414;height:2" coordorigin="619,9992" coordsize="414,0" path="m619,9992l1033,9992e" filled="f" stroked="t" strokeweight=".47597pt" strokecolor="#2F2F2F">
                <v:path arrowok="t"/>
              </v:shape>
            </v:group>
            <v:group style="position:absolute;left:2380;top:9605;width:2;height:406" coordorigin="2380,9605" coordsize="2,406">
              <v:shape style="position:absolute;left:2380;top:9605;width:2;height:406" coordorigin="2380,9605" coordsize="0,406" path="m2380,10011l2380,9605e" filled="f" stroked="t" strokeweight=".713954pt" strokecolor="#2B2B2B">
                <v:path arrowok="t"/>
              </v:shape>
            </v:group>
            <v:group style="position:absolute;left:976;top:9987;width:10595;height:2" coordorigin="976,9987" coordsize="10595,2">
              <v:shape style="position:absolute;left:976;top:9987;width:10595;height:2" coordorigin="976,9987" coordsize="10595,0" path="m976,9987l11571,9987e" filled="f" stroked="t" strokeweight=".713954pt" strokecolor="#4F4F4F">
                <v:path arrowok="t"/>
              </v:shape>
            </v:group>
            <v:group style="position:absolute;left:333;top:10234;width:3589;height:2" coordorigin="333,10234" coordsize="3589,2">
              <v:shape style="position:absolute;left:333;top:10234;width:3589;height:2" coordorigin="333,10234" coordsize="3589,0" path="m333,10234l3922,10234e" filled="f" stroked="t" strokeweight=".951939pt" strokecolor="#545454">
                <v:path arrowok="t"/>
              </v:shape>
            </v:group>
            <v:group style="position:absolute;left:3836;top:10234;width:795;height:2" coordorigin="3836,10234" coordsize="795,2">
              <v:shape style="position:absolute;left:3836;top:10234;width:795;height:2" coordorigin="3836,10234" coordsize="795,0" path="m3836,10234l4631,10234e" filled="f" stroked="t" strokeweight=".47597pt" strokecolor="#2F2F2F">
                <v:path arrowok="t"/>
              </v:shape>
            </v:group>
            <v:group style="position:absolute;left:4469;top:10229;width:5345;height:2" coordorigin="4469,10229" coordsize="5345,2">
              <v:shape style="position:absolute;left:4469;top:10229;width:5345;height:2" coordorigin="4469,10229" coordsize="5345,0" path="m4469,10229l9814,10229e" filled="f" stroked="t" strokeweight=".951939pt" strokecolor="#4B4B4B">
                <v:path arrowok="t"/>
              </v:shape>
            </v:group>
            <v:group style="position:absolute;left:9757;top:10226;width:352;height:2" coordorigin="9757,10226" coordsize="352,2">
              <v:shape style="position:absolute;left:9757;top:10226;width:352;height:2" coordorigin="9757,10226" coordsize="352,0" path="m9757,10226l10110,10226e" filled="f" stroked="t" strokeweight=".47597pt" strokecolor="#232323">
                <v:path arrowok="t"/>
              </v:shape>
            </v:group>
            <v:group style="position:absolute;left:10052;top:10226;width:1518;height:2" coordorigin="10052,10226" coordsize="1518,2">
              <v:shape style="position:absolute;left:10052;top:10226;width:1518;height:2" coordorigin="10052,10226" coordsize="1518,0" path="m10052,10226l11571,10226e" filled="f" stroked="t" strokeweight=".713954pt" strokecolor="#4F4F4F">
                <v:path arrowok="t"/>
              </v:shape>
            </v:group>
            <v:group style="position:absolute;left:343;top:10183;width:2;height:808" coordorigin="343,10183" coordsize="2,808">
              <v:shape style="position:absolute;left:343;top:10183;width:2;height:808" coordorigin="343,10183" coordsize="0,808" path="m343,10991l343,10183e" filled="f" stroked="t" strokeweight=".951939pt" strokecolor="#545454">
                <v:path arrowok="t"/>
              </v:shape>
            </v:group>
            <v:group style="position:absolute;left:333;top:10473;width:3417;height:2" coordorigin="333,10473" coordsize="3417,2">
              <v:shape style="position:absolute;left:333;top:10473;width:3417;height:2" coordorigin="333,10473" coordsize="3417,0" path="m333,10473l3751,10473e" filled="f" stroked="t" strokeweight=".951939pt" strokecolor="#545454">
                <v:path arrowok="t"/>
              </v:shape>
            </v:group>
            <v:group style="position:absolute;left:3694;top:10470;width:200;height:2" coordorigin="3694,10470" coordsize="200,2">
              <v:shape style="position:absolute;left:3694;top:10470;width:200;height:2" coordorigin="3694,10470" coordsize="200,0" path="m3694,10470l3893,10470e" filled="f" stroked="t" strokeweight=".47597pt" strokecolor="#1F1F1F">
                <v:path arrowok="t"/>
              </v:shape>
            </v:group>
            <v:group style="position:absolute;left:3836;top:10468;width:5597;height:2" coordorigin="3836,10468" coordsize="5597,2">
              <v:shape style="position:absolute;left:3836;top:10468;width:5597;height:2" coordorigin="3836,10468" coordsize="5597,0" path="m3836,10468l9434,10468e" filled="f" stroked="t" strokeweight=".951939pt" strokecolor="#4B4B4B">
                <v:path arrowok="t"/>
              </v:shape>
            </v:group>
            <v:group style="position:absolute;left:9377;top:10465;width:438;height:2" coordorigin="9377,10465" coordsize="438,2">
              <v:shape style="position:absolute;left:9377;top:10465;width:438;height:2" coordorigin="9377,10465" coordsize="438,0" path="m9377,10465l9814,10465e" filled="f" stroked="t" strokeweight=".47597pt" strokecolor="#282828">
                <v:path arrowok="t"/>
              </v:shape>
            </v:group>
            <v:group style="position:absolute;left:9757;top:10468;width:1813;height:2" coordorigin="9757,10468" coordsize="1813,2">
              <v:shape style="position:absolute;left:9757;top:10468;width:1813;height:2" coordorigin="9757,10468" coordsize="1813,0" path="m9757,10468l11571,10468e" filled="f" stroked="t" strokeweight=".47597pt" strokecolor="#545454">
                <v:path arrowok="t"/>
              </v:shape>
            </v:group>
            <v:group style="position:absolute;left:333;top:10951;width:2051;height:2" coordorigin="333,10951" coordsize="2051,2">
              <v:shape style="position:absolute;left:333;top:10951;width:2051;height:2" coordorigin="333,10951" coordsize="2051,0" path="m333,10951l2385,10951e" filled="f" stroked="t" strokeweight=".713954pt" strokecolor="#5B5B5B">
                <v:path arrowok="t"/>
              </v:shape>
            </v:group>
            <v:group style="position:absolute;left:2323;top:10948;width:424;height:2" coordorigin="2323,10948" coordsize="424,2">
              <v:shape style="position:absolute;left:2323;top:10948;width:424;height:2" coordorigin="2323,10948" coordsize="424,0" path="m2323,10948l2746,10948e" filled="f" stroked="t" strokeweight=".47597pt" strokecolor="#282828">
                <v:path arrowok="t"/>
              </v:shape>
            </v:group>
            <v:group style="position:absolute;left:2689;top:10946;width:3570;height:2" coordorigin="2689,10946" coordsize="3570,2">
              <v:shape style="position:absolute;left:2689;top:10946;width:3570;height:2" coordorigin="2689,10946" coordsize="3570,0" path="m2689,10946l6259,10946e" filled="f" stroked="t" strokeweight=".951939pt" strokecolor="#4B4B4B">
                <v:path arrowok="t"/>
              </v:shape>
            </v:group>
            <v:group style="position:absolute;left:6202;top:10944;width:519;height:2" coordorigin="6202,10944" coordsize="519,2">
              <v:shape style="position:absolute;left:6202;top:10944;width:519;height:2" coordorigin="6202,10944" coordsize="519,0" path="m6202,10944l6721,10944e" filled="f" stroked="t" strokeweight=".47597pt" strokecolor="#131313">
                <v:path arrowok="t"/>
              </v:shape>
            </v:group>
            <v:group style="position:absolute;left:6664;top:10944;width:1704;height:2" coordorigin="6664,10944" coordsize="1704,2">
              <v:shape style="position:absolute;left:6664;top:10944;width:1704;height:2" coordorigin="6664,10944" coordsize="1704,0" path="m6664,10944l8368,10944e" filled="f" stroked="t" strokeweight=".713954pt" strokecolor="#444444">
                <v:path arrowok="t"/>
              </v:shape>
            </v:group>
            <v:group style="position:absolute;left:8187;top:10941;width:3389;height:2" coordorigin="8187,10941" coordsize="3389,2">
              <v:shape style="position:absolute;left:8187;top:10941;width:3389;height:2" coordorigin="8187,10941" coordsize="3389,0" path="m8187,10941l11576,10941e" filled="f" stroked="t" strokeweight=".951939pt" strokecolor="#575757">
                <v:path arrowok="t"/>
              </v:shape>
            </v:group>
            <v:group style="position:absolute;left:338;top:11187;width:1409;height:2" coordorigin="338,11187" coordsize="1409,2">
              <v:shape style="position:absolute;left:338;top:11187;width:1409;height:2" coordorigin="338,11187" coordsize="1409,0" path="m338,11187l1747,11187e" filled="f" stroked="t" strokeweight=".47597pt" strokecolor="#575757">
                <v:path arrowok="t"/>
              </v:shape>
            </v:group>
            <v:group style="position:absolute;left:343;top:10920;width:2;height:292" coordorigin="343,10920" coordsize="2,292">
              <v:shape style="position:absolute;left:343;top:10920;width:2;height:292" coordorigin="343,10920" coordsize="0,292" path="m343,11211l343,10920e" filled="f" stroked="t" strokeweight=".47597pt" strokecolor="#484848">
                <v:path arrowok="t"/>
              </v:shape>
            </v:group>
            <v:group style="position:absolute;left:1690;top:11187;width:343;height:2" coordorigin="1690,11187" coordsize="343,2">
              <v:shape style="position:absolute;left:1690;top:11187;width:343;height:2" coordorigin="1690,11187" coordsize="343,0" path="m1690,11187l2032,11187e" filled="f" stroked="t" strokeweight=".951939pt" strokecolor="#606060">
                <v:path arrowok="t"/>
              </v:shape>
            </v:group>
            <v:group style="position:absolute;left:1885;top:11187;width:500;height:2" coordorigin="1885,11187" coordsize="500,2">
              <v:shape style="position:absolute;left:1885;top:11187;width:500;height:2" coordorigin="1885,11187" coordsize="500,0" path="m1885,11187l2385,11187e" filled="f" stroked="t" strokeweight=".47597pt" strokecolor="#484848">
                <v:path arrowok="t"/>
              </v:shape>
            </v:group>
            <v:group style="position:absolute;left:2323;top:11183;width:6740;height:2" coordorigin="2323,11183" coordsize="6740,2">
              <v:shape style="position:absolute;left:2323;top:11183;width:6740;height:2" coordorigin="2323,11183" coordsize="6740,0" path="m2323,11183l9062,11183e" filled="f" stroked="t" strokeweight=".951939pt" strokecolor="#4F4F4F">
                <v:path arrowok="t"/>
              </v:shape>
            </v:group>
            <v:group style="position:absolute;left:9005;top:11178;width:167;height:2" coordorigin="9005,11178" coordsize="167,2">
              <v:shape style="position:absolute;left:9005;top:11178;width:167;height:2" coordorigin="9005,11178" coordsize="167,0" path="m9005,11178l9172,11178e" filled="f" stroked="t" strokeweight=".47597pt" strokecolor="#1C1C1C">
                <v:path arrowok="t"/>
              </v:shape>
            </v:group>
            <v:group style="position:absolute;left:9115;top:11178;width:319;height:2" coordorigin="9115,11178" coordsize="319,2">
              <v:shape style="position:absolute;left:9115;top:11178;width:319;height:2" coordorigin="9115,11178" coordsize="319,0" path="m9115,11178l9434,11178e" filled="f" stroked="t" strokeweight=".47597pt" strokecolor="#383838">
                <v:path arrowok="t"/>
              </v:shape>
            </v:group>
            <v:group style="position:absolute;left:9343;top:11178;width:895;height:2" coordorigin="9343,11178" coordsize="895,2">
              <v:shape style="position:absolute;left:9343;top:11178;width:895;height:2" coordorigin="9343,11178" coordsize="895,0" path="m9343,11178l10238,11178e" filled="f" stroked="t" strokeweight=".951939pt" strokecolor="#575757">
                <v:path arrowok="t"/>
              </v:shape>
            </v:group>
            <v:group style="position:absolute;left:10052;top:11178;width:633;height:2" coordorigin="10052,11178" coordsize="633,2">
              <v:shape style="position:absolute;left:10052;top:11178;width:633;height:2" coordorigin="10052,11178" coordsize="633,0" path="m10052,11178l10686,11178e" filled="f" stroked="t" strokeweight=".47597pt" strokecolor="#444444">
                <v:path arrowok="t"/>
              </v:shape>
            </v:group>
            <v:group style="position:absolute;left:10628;top:11178;width:947;height:2" coordorigin="10628,11178" coordsize="947,2">
              <v:shape style="position:absolute;left:10628;top:11178;width:947;height:2" coordorigin="10628,11178" coordsize="947,0" path="m10628,11178l11576,11178e" filled="f" stroked="t" strokeweight=".951939pt" strokecolor="#676767">
                <v:path arrowok="t"/>
              </v:shape>
            </v:group>
            <v:group style="position:absolute;left:11568;top:10442;width:2;height:1798" coordorigin="11568,10442" coordsize="2,1798">
              <v:shape style="position:absolute;left:11568;top:10442;width:2;height:1798" coordorigin="11568,10442" coordsize="0,1798" path="m11568,12239l11568,10442e" filled="f" stroked="t" strokeweight=".713954pt" strokecolor="#575757">
                <v:path arrowok="t"/>
              </v:shape>
            </v:group>
            <v:group style="position:absolute;left:328;top:11546;width:681;height:2" coordorigin="328,11546" coordsize="681,2">
              <v:shape style="position:absolute;left:328;top:11546;width:681;height:2" coordorigin="328,11546" coordsize="681,0" path="m328,11546l1009,11546e" filled="f" stroked="t" strokeweight=".237985pt" strokecolor="#282828">
                <v:path arrowok="t"/>
              </v:shape>
            </v:group>
            <v:group style="position:absolute;left:343;top:11140;width:2;height:440" coordorigin="343,11140" coordsize="2,440">
              <v:shape style="position:absolute;left:343;top:11140;width:2;height:440" coordorigin="343,11140" coordsize="0,440" path="m343,11579l343,11140e" filled="f" stroked="t" strokeweight=".47597pt" strokecolor="#2B2B2B">
                <v:path arrowok="t"/>
              </v:shape>
            </v:group>
            <v:group style="position:absolute;left:1004;top:11168;width:2;height:382" coordorigin="1004,11168" coordsize="2,382">
              <v:shape style="position:absolute;left:1004;top:11168;width:2;height:382" coordorigin="1004,11168" coordsize="0,382" path="m1004,11551l1004,11168e" filled="f" stroked="t" strokeweight=".237985pt" strokecolor="#606060">
                <v:path arrowok="t"/>
              </v:shape>
            </v:group>
            <v:group style="position:absolute;left:1004;top:11546;width:4517;height:2" coordorigin="1004,11546" coordsize="4517,2">
              <v:shape style="position:absolute;left:1004;top:11546;width:4517;height:2" coordorigin="1004,11546" coordsize="4517,0" path="m1004,11546l5521,11546e" filled="f" stroked="t" strokeweight=".237985pt" strokecolor="#4F4F4F">
                <v:path arrowok="t"/>
              </v:shape>
            </v:group>
            <v:group style="position:absolute;left:1721;top:11178;width:2;height:1520" coordorigin="1721,11178" coordsize="2,1520">
              <v:shape style="position:absolute;left:1721;top:11178;width:2;height:1520" coordorigin="1721,11178" coordsize="0,1520" path="m1721,12698l1721,11178e" filled="f" stroked="t" strokeweight=".713954pt" strokecolor="#545454">
                <v:path arrowok="t"/>
              </v:shape>
            </v:group>
            <v:group style="position:absolute;left:5521;top:11546;width:1456;height:2" coordorigin="5521,11546" coordsize="1456,2">
              <v:shape style="position:absolute;left:5521;top:11546;width:1456;height:2" coordorigin="5521,11546" coordsize="1456,0" path="m5521,11546l6978,11546e" filled="f" stroked="t" strokeweight=".237985pt" strokecolor="#000000">
                <v:path arrowok="t"/>
              </v:shape>
            </v:group>
            <v:group style="position:absolute;left:6978;top:11546;width:785;height:2" coordorigin="6978,11546" coordsize="785,2">
              <v:shape style="position:absolute;left:6978;top:11546;width:785;height:2" coordorigin="6978,11546" coordsize="785,0" path="m6978,11546l7763,11546e" filled="f" stroked="t" strokeweight=".237985pt" strokecolor="#3F3F3F">
                <v:path arrowok="t"/>
              </v:shape>
            </v:group>
            <v:group style="position:absolute;left:7413;top:11173;width:2;height:1841" coordorigin="7413,11173" coordsize="2,1841">
              <v:shape style="position:absolute;left:7413;top:11173;width:2;height:1841" coordorigin="7413,11173" coordsize="0,1841" path="m7413,13014l7413,11173e" filled="f" stroked="t" strokeweight=".951939pt" strokecolor="#484848">
                <v:path arrowok="t"/>
              </v:shape>
            </v:group>
            <v:group style="position:absolute;left:7763;top:11546;width:3784;height:2" coordorigin="7763,11546" coordsize="3784,2">
              <v:shape style="position:absolute;left:7763;top:11546;width:3784;height:2" coordorigin="7763,11546" coordsize="3784,0" path="m7763,11546l11547,11546e" filled="f" stroked="t" strokeweight=".237985pt" strokecolor="#000000">
                <v:path arrowok="t"/>
              </v:shape>
            </v:group>
            <v:group style="position:absolute;left:1004;top:11546;width:2;height:1855" coordorigin="1004,11546" coordsize="2,1855">
              <v:shape style="position:absolute;left:1004;top:11546;width:2;height:1855" coordorigin="1004,11546" coordsize="0,1855" path="m1004,13401l1004,11546e" filled="f" stroked="t" strokeweight=".237985pt" strokecolor="#000000">
                <v:path arrowok="t"/>
              </v:shape>
            </v:group>
            <v:group style="position:absolute;left:347;top:11517;width:2;height:4700" coordorigin="347,11517" coordsize="2,4700">
              <v:shape style="position:absolute;left:347;top:11517;width:2;height:4700" coordorigin="347,11517" coordsize="0,4700" path="m347,16217l347,11517e" filled="f" stroked="t" strokeweight=".713954pt" strokecolor="#4F4F4F">
                <v:path arrowok="t"/>
              </v:shape>
            </v:group>
            <v:group style="position:absolute;left:2382;top:11881;width:2;height:1066" coordorigin="2382,11881" coordsize="2,1066">
              <v:shape style="position:absolute;left:2382;top:11881;width:2;height:1066" coordorigin="2382,11881" coordsize="0,1066" path="m2382,12947l2382,11881e" filled="f" stroked="t" strokeweight=".713954pt" strokecolor="#3F3F3F">
                <v:path arrowok="t"/>
              </v:shape>
            </v:group>
            <v:group style="position:absolute;left:347;top:12182;width:2;height:153" coordorigin="347,12182" coordsize="2,153">
              <v:shape style="position:absolute;left:347;top:12182;width:2;height:153" coordorigin="347,12182" coordsize="0,153" path="m347,12335l347,12182e" filled="f" stroked="t" strokeweight=".47597pt" strokecolor="#232323">
                <v:path arrowok="t"/>
              </v:shape>
            </v:group>
            <v:group style="position:absolute;left:11571;top:12182;width:2;height:301" coordorigin="11571,12182" coordsize="2,301">
              <v:shape style="position:absolute;left:11571;top:12182;width:2;height:301" coordorigin="11571,12182" coordsize="0,301" path="m11571,12483l11571,12182e" filled="f" stroked="t" strokeweight=".47597pt" strokecolor="#343434">
                <v:path arrowok="t"/>
              </v:shape>
            </v:group>
            <v:group style="position:absolute;left:11568;top:12426;width:2;height:1951" coordorigin="11568,12426" coordsize="2,1951">
              <v:shape style="position:absolute;left:11568;top:12426;width:2;height:1951" coordorigin="11568,12426" coordsize="0,1951" path="m11568,14376l11568,12426e" filled="f" stroked="t" strokeweight=".47597pt" strokecolor="#606060">
                <v:path arrowok="t"/>
              </v:shape>
            </v:group>
            <v:group style="position:absolute;left:1723;top:11838;width:2;height:1176" coordorigin="1723,11838" coordsize="2,1176">
              <v:shape style="position:absolute;left:1723;top:11838;width:2;height:1176" coordorigin="1723,11838" coordsize="0,1176" path="m1723,13014l1723,11838e" filled="f" stroked="t" strokeweight=".47597pt" strokecolor="#4F4F4F">
                <v:path arrowok="t"/>
              </v:shape>
            </v:group>
            <v:group style="position:absolute;left:2380;top:12641;width:2;height:373" coordorigin="2380,12641" coordsize="2,373">
              <v:shape style="position:absolute;left:2380;top:12641;width:2;height:373" coordorigin="2380,12641" coordsize="0,373" path="m2380,13014l2380,12641e" filled="f" stroked="t" strokeweight=".951939pt" strokecolor="#646464">
                <v:path arrowok="t"/>
              </v:shape>
            </v:group>
            <v:group style="position:absolute;left:2351;top:12985;width:2;height:416" coordorigin="2351,12985" coordsize="2,416">
              <v:shape style="position:absolute;left:2351;top:12985;width:2;height:416" coordorigin="2351,12985" coordsize="0,416" path="m2351,13401l2351,12985e" filled="f" stroked="t" strokeweight=".237985pt" strokecolor="#000000">
                <v:path arrowok="t"/>
              </v:shape>
            </v:group>
            <v:group style="position:absolute;left:7416;top:12956;width:2;height:397" coordorigin="7416,12956" coordsize="2,397">
              <v:shape style="position:absolute;left:7416;top:12956;width:2;height:397" coordorigin="7416,12956" coordsize="0,397" path="m7416,13353l7416,12956e" filled="f" stroked="t" strokeweight=".47597pt" strokecolor="#232323">
                <v:path arrowok="t"/>
              </v:shape>
            </v:group>
            <v:group style="position:absolute;left:352;top:13296;width:2;height:201" coordorigin="352,13296" coordsize="2,201">
              <v:shape style="position:absolute;left:352;top:13296;width:2;height:201" coordorigin="352,13296" coordsize="0,201" path="m352,13497l352,13296e" filled="f" stroked="t" strokeweight=".47597pt" strokecolor="#444444">
                <v:path arrowok="t"/>
              </v:shape>
            </v:group>
            <v:group style="position:absolute;left:1004;top:13401;width:2;height:378" coordorigin="1004,13401" coordsize="2,378">
              <v:shape style="position:absolute;left:1004;top:13401;width:2;height:378" coordorigin="1004,13401" coordsize="0,378" path="m1004,13779l1004,13401e" filled="f" stroked="t" strokeweight=".237985pt" strokecolor="#5B5B5B">
                <v:path arrowok="t"/>
              </v:shape>
            </v:group>
            <v:group style="position:absolute;left:1725;top:12937;width:2;height:693" coordorigin="1725,12937" coordsize="2,693">
              <v:shape style="position:absolute;left:1725;top:12937;width:2;height:693" coordorigin="1725,12937" coordsize="0,693" path="m1725,13630l1725,12937e" filled="f" stroked="t" strokeweight=".951939pt" strokecolor="#606060">
                <v:path arrowok="t"/>
              </v:shape>
            </v:group>
            <v:group style="position:absolute;left:343;top:13513;width:2042;height:2" coordorigin="343,13513" coordsize="2042,2">
              <v:shape style="position:absolute;left:343;top:13513;width:2042;height:2" coordorigin="343,13513" coordsize="2042,0" path="m343,13513l2385,13513e" filled="f" stroked="t" strokeweight=".713954pt" strokecolor="#575757">
                <v:path arrowok="t"/>
              </v:shape>
            </v:group>
            <v:group style="position:absolute;left:2382;top:13372;width:2;height:177" coordorigin="2382,13372" coordsize="2,177">
              <v:shape style="position:absolute;left:2382;top:13372;width:2;height:177" coordorigin="2382,13372" coordsize="0,177" path="m2382,13549l2382,13372e" filled="f" stroked="t" strokeweight=".47597pt" strokecolor="#2B2B2B">
                <v:path arrowok="t"/>
              </v:shape>
            </v:group>
            <v:group style="position:absolute;left:7418;top:13277;width:2;height:641" coordorigin="7418,13277" coordsize="2,641">
              <v:shape style="position:absolute;left:7418;top:13277;width:2;height:641" coordorigin="7418,13277" coordsize="0,641" path="m7418,13917l7418,13277e" filled="f" stroked="t" strokeweight=".951939pt" strokecolor="#4B4B4B">
                <v:path arrowok="t"/>
              </v:shape>
            </v:group>
            <v:group style="position:absolute;left:1723;top:13477;width:2;height:330" coordorigin="1723,13477" coordsize="2,330">
              <v:shape style="position:absolute;left:1723;top:13477;width:2;height:330" coordorigin="1723,13477" coordsize="0,330" path="m1723,13807l1723,13477e" filled="f" stroked="t" strokeweight=".713954pt" strokecolor="#4B4B4B">
                <v:path arrowok="t"/>
              </v:shape>
            </v:group>
            <v:group style="position:absolute;left:2382;top:13463;width:2;height:899" coordorigin="2382,13463" coordsize="2,899">
              <v:shape style="position:absolute;left:2382;top:13463;width:2;height:899" coordorigin="2382,13463" coordsize="0,899" path="m2382,14362l2382,13463e" filled="f" stroked="t" strokeweight=".951939pt" strokecolor="#545454">
                <v:path arrowok="t"/>
              </v:shape>
            </v:group>
            <v:group style="position:absolute;left:1004;top:13779;width:2;height:2414" coordorigin="1004,13779" coordsize="2,2414">
              <v:shape style="position:absolute;left:1004;top:13779;width:2;height:2414" coordorigin="1004,13779" coordsize="0,2414" path="m1004,16193l1004,13779e" filled="f" stroked="t" strokeweight=".237985pt" strokecolor="#000000">
                <v:path arrowok="t"/>
              </v:shape>
            </v:group>
            <v:group style="position:absolute;left:1728;top:13750;width:2;height:449" coordorigin="1728,13750" coordsize="2,449">
              <v:shape style="position:absolute;left:1728;top:13750;width:2;height:449" coordorigin="1728,13750" coordsize="0,449" path="m1728,14199l1728,13750e" filled="f" stroked="t" strokeweight=".47597pt" strokecolor="#282828">
                <v:path arrowok="t"/>
              </v:shape>
            </v:group>
            <v:group style="position:absolute;left:7420;top:13860;width:2;height:139" coordorigin="7420,13860" coordsize="2,139">
              <v:shape style="position:absolute;left:7420;top:13860;width:2;height:139" coordorigin="7420,13860" coordsize="0,139" path="m7420,13999l7420,13860e" filled="f" stroked="t" strokeweight=".47597pt" strokecolor="#181818">
                <v:path arrowok="t"/>
              </v:shape>
            </v:group>
            <v:group style="position:absolute;left:7420;top:13941;width:2;height:258" coordorigin="7420,13941" coordsize="2,258">
              <v:shape style="position:absolute;left:7420;top:13941;width:2;height:258" coordorigin="7420,13941" coordsize="0,258" path="m7420,14199l7420,13941e" filled="f" stroked="t" strokeweight=".47597pt" strokecolor="#343434">
                <v:path arrowok="t"/>
              </v:shape>
            </v:group>
            <v:group style="position:absolute;left:1728;top:14142;width:2;height:167" coordorigin="1728,14142" coordsize="2,167">
              <v:shape style="position:absolute;left:1728;top:14142;width:2;height:167" coordorigin="1728,14142" coordsize="0,167" path="m1728,14309l1728,14142e" filled="f" stroked="t" strokeweight=".47597pt" strokecolor="#444444">
                <v:path arrowok="t"/>
              </v:shape>
            </v:group>
            <v:group style="position:absolute;left:2351;top:14171;width:2;height:937" coordorigin="2351,14171" coordsize="2,937">
              <v:shape style="position:absolute;left:2351;top:14171;width:2;height:937" coordorigin="2351,14171" coordsize="0,937" path="m2351,15108l2351,14171e" filled="f" stroked="t" strokeweight=".237985pt" strokecolor="#000000">
                <v:path arrowok="t"/>
              </v:shape>
            </v:group>
            <v:group style="position:absolute;left:7423;top:14128;width:2;height:2075" coordorigin="7423,14128" coordsize="2,2075">
              <v:shape style="position:absolute;left:7423;top:14128;width:2;height:2075" coordorigin="7423,14128" coordsize="0,2075" path="m7423,16203l7423,14128e" filled="f" stroked="t" strokeweight=".951939pt" strokecolor="#4B4B4B">
                <v:path arrowok="t"/>
              </v:shape>
            </v:group>
            <v:group style="position:absolute;left:352;top:14252;width:2;height:1965" coordorigin="352,14252" coordsize="2,1965">
              <v:shape style="position:absolute;left:352;top:14252;width:2;height:1965" coordorigin="352,14252" coordsize="0,1965" path="m352,16217l352,14252e" filled="f" stroked="t" strokeweight=".47597pt" strokecolor="#4B4B4B">
                <v:path arrowok="t"/>
              </v:shape>
            </v:group>
            <v:group style="position:absolute;left:1728;top:14252;width:2;height:1960" coordorigin="1728,14252" coordsize="2,1960">
              <v:shape style="position:absolute;left:1728;top:14252;width:2;height:1960" coordorigin="1728,14252" coordsize="0,1960" path="m1728,16212l1728,14252e" filled="f" stroked="t" strokeweight=".713954pt" strokecolor="#545454">
                <v:path arrowok="t"/>
              </v:shape>
            </v:group>
            <v:group style="position:absolute;left:11573;top:14252;width:2;height:167" coordorigin="11573,14252" coordsize="2,167">
              <v:shape style="position:absolute;left:11573;top:14252;width:2;height:167" coordorigin="11573,14252" coordsize="0,167" path="m11573,14419l11573,14252e" filled="f" stroked="t" strokeweight=".237985pt" strokecolor="#606060">
                <v:path arrowok="t"/>
              </v:shape>
            </v:group>
            <v:group style="position:absolute;left:352;top:14405;width:2;height:545" coordorigin="352,14405" coordsize="2,545">
              <v:shape style="position:absolute;left:352;top:14405;width:2;height:545" coordorigin="352,14405" coordsize="0,545" path="m352,14950l352,14405e" filled="f" stroked="t" strokeweight=".47597pt" strokecolor="#2B2B2B">
                <v:path arrowok="t"/>
              </v:shape>
            </v:group>
            <v:group style="position:absolute;left:11573;top:14434;width:2;height:516" coordorigin="11573,14434" coordsize="2,516">
              <v:shape style="position:absolute;left:11573;top:14434;width:2;height:516" coordorigin="11573,14434" coordsize="0,516" path="m11573,14950l11573,14434e" filled="f" stroked="t" strokeweight=".237985pt" strokecolor="#444444">
                <v:path arrowok="t"/>
              </v:shape>
            </v:group>
            <v:group style="position:absolute;left:11573;top:14893;width:2;height:244" coordorigin="11573,14893" coordsize="2,244">
              <v:shape style="position:absolute;left:11573;top:14893;width:2;height:244" coordorigin="11573,14893" coordsize="0,244" path="m11573,15136l11573,14893e" filled="f" stroked="t" strokeweight=".237985pt" strokecolor="#676767">
                <v:path arrowok="t"/>
              </v:shape>
            </v:group>
            <v:group style="position:absolute;left:347;top:16205;width:2056;height:2" coordorigin="347,16205" coordsize="2056,2">
              <v:shape style="position:absolute;left:347;top:16205;width:2056;height:2" coordorigin="347,16205" coordsize="2056,0" path="m347,16205l2404,16205e" filled="f" stroked="t" strokeweight=".713954pt" strokecolor="#7C7C7C">
                <v:path arrowok="t"/>
              </v:shape>
            </v:group>
            <v:group style="position:absolute;left:2382;top:14840;width:2;height:1377" coordorigin="2382,14840" coordsize="2,1377">
              <v:shape style="position:absolute;left:2382;top:14840;width:2;height:1377" coordorigin="2382,14840" coordsize="0,1377" path="m2382,16217l2382,14840e" filled="f" stroked="t" strokeweight=".951939pt" strokecolor="#606060">
                <v:path arrowok="t"/>
              </v:shape>
            </v:group>
            <v:group style="position:absolute;left:2323;top:16203;width:424;height:2" coordorigin="2323,16203" coordsize="424,2">
              <v:shape style="position:absolute;left:2323;top:16203;width:424;height:2" coordorigin="2323,16203" coordsize="424,0" path="m2323,16203l2746,16203e" filled="f" stroked="t" strokeweight=".47597pt" strokecolor="#444444">
                <v:path arrowok="t"/>
              </v:shape>
            </v:group>
            <v:group style="position:absolute;left:2689;top:16203;width:1061;height:2" coordorigin="2689,16203" coordsize="1061,2">
              <v:shape style="position:absolute;left:2689;top:16203;width:1061;height:2" coordorigin="2689,16203" coordsize="1061,0" path="m2689,16203l3751,16203e" filled="f" stroked="t" strokeweight=".713954pt" strokecolor="#646464">
                <v:path arrowok="t"/>
              </v:shape>
            </v:group>
            <v:group style="position:absolute;left:3694;top:16203;width:200;height:2" coordorigin="3694,16203" coordsize="200,2">
              <v:shape style="position:absolute;left:3694;top:16203;width:200;height:2" coordorigin="3694,16203" coordsize="200,0" path="m3694,16203l3893,16203e" filled="f" stroked="t" strokeweight=".47597pt" strokecolor="#3F3F3F">
                <v:path arrowok="t"/>
              </v:shape>
            </v:group>
            <v:group style="position:absolute;left:3817;top:16198;width:7768;height:2" coordorigin="3817,16198" coordsize="7768,2">
              <v:shape style="position:absolute;left:3817;top:16198;width:7768;height:2" coordorigin="3817,16198" coordsize="7768,0" path="m3817,16198l11585,16198e" filled="f" stroked="t" strokeweight=".951939pt" strokecolor="#646464">
                <v:path arrowok="t"/>
              </v:shape>
            </v:group>
            <v:group style="position:absolute;left:7735;top:16193;width:633;height:2" coordorigin="7735,16193" coordsize="633,2">
              <v:shape style="position:absolute;left:7735;top:16193;width:633;height:2" coordorigin="7735,16193" coordsize="633,0" path="m7735,16193l8368,16193e" filled="f" stroked="t" strokeweight=".47597pt" strokecolor="#383838">
                <v:path arrowok="t"/>
              </v:shape>
            </v:group>
            <v:group style="position:absolute;left:9757;top:16193;width:352;height:2" coordorigin="9757,16193" coordsize="352,2">
              <v:shape style="position:absolute;left:9757;top:16193;width:352;height:2" coordorigin="9757,16193" coordsize="352,0" path="m9757,16193l10110,16193e" filled="f" stroked="t" strokeweight=".47597pt" strokecolor="#444444">
                <v:path arrowok="t"/>
              </v:shape>
            </v:group>
            <v:group style="position:absolute;left:11542;top:15108;width:2;height:1085" coordorigin="11542,15108" coordsize="2,1085">
              <v:shape style="position:absolute;left:11542;top:15108;width:2;height:1085" coordorigin="11542,15108" coordsize="0,1085" path="m11542,16193l11542,15108e" filled="f" stroked="t" strokeweight=".237985pt" strokecolor="#777777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112" w:lineRule="exact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2B2B2B"/>
          <w:spacing w:val="0"/>
          <w:w w:val="135"/>
          <w:position w:val="-1"/>
        </w:rPr>
        <w:t>«l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17"/>
        </w:rPr>
        <w:t>:Il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39" w:lineRule="exact"/>
        <w:ind w:right="-20"/>
        <w:jc w:val="left"/>
        <w:rPr>
          <w:rFonts w:ascii="Arial" w:hAnsi="Arial" w:cs="Arial" w:eastAsia="Arial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54"/>
          <w:szCs w:val="54"/>
          <w:color w:val="4F508E"/>
          <w:spacing w:val="0"/>
          <w:w w:val="164"/>
          <w:i/>
          <w:position w:val="-1"/>
        </w:rPr>
        <w:t>---G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94" w:right="50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89.415771pt;margin-top:-26.524092pt;width:43.789205pt;height:2.141863pt;mso-position-horizontal-relative:page;mso-position-vertical-relative:paragraph;z-index:-16311" coordorigin="9788,-530" coordsize="876,43">
            <v:group style="position:absolute;left:9810;top:-509;width:205;height:2" coordorigin="9810,-509" coordsize="205,2">
              <v:shape style="position:absolute;left:9810;top:-509;width:205;height:2" coordorigin="9810,-509" coordsize="205,0" path="m9810,-509l10014,-509e" filled="f" stroked="t" strokeweight="2.141863pt" strokecolor="#545757">
                <v:path arrowok="t"/>
              </v:shape>
            </v:group>
            <v:group style="position:absolute;left:9943;top:-509;width:714;height:2" coordorigin="9943,-509" coordsize="714,2">
              <v:shape style="position:absolute;left:9943;top:-509;width:714;height:2" coordorigin="9943,-509" coordsize="714,0" path="m9943,-509l10657,-509e" filled="f" stroked="t" strokeweight=".713954pt" strokecolor="#646464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9.142273pt;margin-top:-9.556638pt;width:44.97913pt;height:.1pt;mso-position-horizontal-relative:page;mso-position-vertical-relative:paragraph;z-index:-16310" coordorigin="6183,-191" coordsize="900,2">
            <v:shape style="position:absolute;left:6183;top:-191;width:900;height:2" coordorigin="6183,-191" coordsize="900,0" path="m6183,-191l7082,-191e" filled="f" stroked="t" strokeweight=".951939pt" strokecolor="#939CD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KAPUSUZ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684" w:right="55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20" w:right="240"/>
          <w:cols w:num="2" w:equalWidth="0">
            <w:col w:w="721" w:space="3905"/>
            <w:col w:w="683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1" w:lineRule="auto"/>
        <w:ind w:left="3698" w:right="4148" w:firstLine="-109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77993pt;margin-top:-16.491512pt;width:69.124143pt;height:53.5pt;mso-position-horizontal-relative:page;mso-position-vertical-relative:paragraph;z-index:-16290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33333"/>
                      <w:spacing w:val="0"/>
                      <w:w w:val="388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29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14" w:lineRule="exact"/>
        <w:ind w:left="604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333333"/>
          <w:spacing w:val="-12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52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F4F4F"/>
          <w:spacing w:val="0"/>
          <w:w w:val="100"/>
          <w:position w:val="9"/>
        </w:rPr>
        <w:t>BELE</w:t>
      </w:r>
      <w:r>
        <w:rPr>
          <w:rFonts w:ascii="Arial" w:hAnsi="Arial" w:cs="Arial" w:eastAsia="Arial"/>
          <w:sz w:val="15"/>
          <w:szCs w:val="15"/>
          <w:color w:val="4F4F4F"/>
          <w:spacing w:val="6"/>
          <w:w w:val="100"/>
          <w:position w:val="9"/>
        </w:rPr>
        <w:t>D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>IY</w:t>
      </w:r>
      <w:r>
        <w:rPr>
          <w:rFonts w:ascii="Arial" w:hAnsi="Arial" w:cs="Arial" w:eastAsia="Arial"/>
          <w:sz w:val="15"/>
          <w:szCs w:val="15"/>
          <w:color w:val="333333"/>
          <w:spacing w:val="1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02"/>
          <w:position w:val="9"/>
        </w:rPr>
        <w:t>E</w:t>
      </w:r>
      <w:r>
        <w:rPr>
          <w:rFonts w:ascii="Arial" w:hAnsi="Arial" w:cs="Arial" w:eastAsia="Arial"/>
          <w:sz w:val="15"/>
          <w:szCs w:val="15"/>
          <w:color w:val="4F4F4F"/>
          <w:spacing w:val="3"/>
          <w:w w:val="102"/>
          <w:position w:val="9"/>
        </w:rPr>
        <w:t>S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66"/>
          <w:position w:val="9"/>
        </w:rPr>
        <w:t>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28" w:lineRule="auto"/>
        <w:ind w:left="133" w:right="3352" w:firstLine="-10"/>
        <w:jc w:val="left"/>
        <w:tabs>
          <w:tab w:pos="1500" w:val="left"/>
          <w:tab w:pos="3040" w:val="left"/>
          <w:tab w:pos="4160" w:val="left"/>
          <w:tab w:pos="537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7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7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6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8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No:14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14.04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0"/>
          <w:w w:val="70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F4F4F"/>
          <w:spacing w:val="9"/>
          <w:w w:val="7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4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537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1"/>
        </w:rPr>
        <w:t>Bildiril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Hilal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Metr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1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Hilal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metr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34" w:lineRule="exact"/>
        <w:ind w:left="128" w:right="1439"/>
        <w:jc w:val="left"/>
        <w:tabs>
          <w:tab w:pos="1500" w:val="left"/>
          <w:tab w:pos="3520" w:val="left"/>
          <w:tab w:pos="432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5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9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2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40" w:bottom="280" w:left="400" w:right="320"/>
        </w:sectPr>
      </w:pPr>
      <w:rPr/>
    </w:p>
    <w:p>
      <w:pPr>
        <w:spacing w:before="0" w:after="0" w:line="503" w:lineRule="exact"/>
        <w:ind w:left="3541" w:right="-129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86"/>
          <w:position w:val="2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86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  <w:position w:val="25"/>
        </w:rPr>
        <w:t>ıo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1"/>
          <w:position w:val="2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5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0"/>
          <w:w w:val="83"/>
          <w:position w:val="25"/>
        </w:rPr>
        <w:t>m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-6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88"/>
          <w:position w:val="2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2"/>
          <w:w w:val="93"/>
          <w:position w:val="25"/>
        </w:rPr>
        <w:t>g</w:t>
      </w:r>
      <w:r>
        <w:rPr>
          <w:rFonts w:ascii="Arial" w:hAnsi="Arial" w:cs="Arial" w:eastAsia="Arial"/>
          <w:sz w:val="45"/>
          <w:szCs w:val="45"/>
          <w:color w:val="BCBCBC"/>
          <w:spacing w:val="12"/>
          <w:w w:val="59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4"/>
          <w:w w:val="82"/>
          <w:position w:val="25"/>
        </w:rPr>
        <w:t>A</w:t>
      </w:r>
      <w:r>
        <w:rPr>
          <w:rFonts w:ascii="Arial" w:hAnsi="Arial" w:cs="Arial" w:eastAsia="Arial"/>
          <w:sz w:val="58"/>
          <w:szCs w:val="58"/>
          <w:color w:val="BCBCBC"/>
          <w:spacing w:val="-37"/>
          <w:w w:val="60"/>
          <w:position w:val="-2"/>
        </w:rPr>
        <w:t>-</w:t>
      </w:r>
      <w:r>
        <w:rPr>
          <w:rFonts w:ascii="Arial" w:hAnsi="Arial" w:cs="Arial" w:eastAsia="Arial"/>
          <w:sz w:val="58"/>
          <w:szCs w:val="58"/>
          <w:color w:val="333333"/>
          <w:spacing w:val="-165"/>
          <w:w w:val="6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  <w:position w:val="25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2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95"/>
          <w:position w:val="2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2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25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92"/>
          <w:position w:val="25"/>
        </w:rPr>
        <w:t>Ç</w:t>
      </w:r>
      <w:r>
        <w:rPr>
          <w:rFonts w:ascii="Arial" w:hAnsi="Arial" w:cs="Arial" w:eastAsia="Arial"/>
          <w:sz w:val="17"/>
          <w:szCs w:val="17"/>
          <w:color w:val="626262"/>
          <w:spacing w:val="4"/>
          <w:w w:val="92"/>
          <w:position w:val="25"/>
        </w:rPr>
        <w:t>e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44"/>
          <w:position w:val="25"/>
        </w:rPr>
        <w:t>l</w:t>
      </w:r>
      <w:r>
        <w:rPr>
          <w:rFonts w:ascii="Arial" w:hAnsi="Arial" w:cs="Arial" w:eastAsia="Arial"/>
          <w:sz w:val="17"/>
          <w:szCs w:val="17"/>
          <w:color w:val="333333"/>
          <w:spacing w:val="-17"/>
          <w:w w:val="144"/>
          <w:position w:val="25"/>
        </w:rPr>
        <w:t>i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4"/>
          <w:position w:val="25"/>
        </w:rPr>
        <w:t>k</w:t>
      </w:r>
      <w:r>
        <w:rPr>
          <w:rFonts w:ascii="Arial" w:hAnsi="Arial" w:cs="Arial" w:eastAsia="Arial"/>
          <w:sz w:val="17"/>
          <w:szCs w:val="17"/>
          <w:color w:val="4F4F4F"/>
          <w:spacing w:val="-21"/>
          <w:w w:val="100"/>
          <w:position w:val="25"/>
        </w:rPr>
        <w:t> </w:t>
      </w:r>
      <w:r>
        <w:rPr>
          <w:rFonts w:ascii="Arial" w:hAnsi="Arial" w:cs="Arial" w:eastAsia="Arial"/>
          <w:sz w:val="52"/>
          <w:szCs w:val="52"/>
          <w:color w:val="333333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333333"/>
          <w:spacing w:val="23"/>
          <w:w w:val="51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9"/>
          <w:position w:val="25"/>
        </w:rPr>
        <w:t>D</w:t>
      </w:r>
      <w:r>
        <w:rPr>
          <w:rFonts w:ascii="Arial" w:hAnsi="Arial" w:cs="Arial" w:eastAsia="Arial"/>
          <w:sz w:val="17"/>
          <w:szCs w:val="17"/>
          <w:color w:val="333333"/>
          <w:spacing w:val="-11"/>
          <w:w w:val="109"/>
          <w:position w:val="25"/>
        </w:rPr>
        <w:t>i</w:t>
      </w:r>
      <w:r>
        <w:rPr>
          <w:rFonts w:ascii="Arial" w:hAnsi="Arial" w:cs="Arial" w:eastAsia="Arial"/>
          <w:sz w:val="17"/>
          <w:szCs w:val="17"/>
          <w:color w:val="727272"/>
          <w:spacing w:val="-24"/>
          <w:w w:val="123"/>
          <w:position w:val="25"/>
        </w:rPr>
        <w:t>ğ</w:t>
      </w:r>
      <w:r>
        <w:rPr>
          <w:rFonts w:ascii="Arial" w:hAnsi="Arial" w:cs="Arial" w:eastAsia="Arial"/>
          <w:sz w:val="17"/>
          <w:szCs w:val="17"/>
          <w:color w:val="4F4F4F"/>
          <w:spacing w:val="-3"/>
          <w:w w:val="94"/>
          <w:position w:val="25"/>
        </w:rPr>
        <w:t>e</w:t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99"/>
          <w:position w:val="25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Alm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4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3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14:11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3" w:equalWidth="0">
            <w:col w:w="6464" w:space="147"/>
            <w:col w:w="565" w:space="0"/>
            <w:col w:w="4024"/>
          </w:cols>
        </w:sectPr>
      </w:pPr>
      <w:rPr/>
    </w:p>
    <w:p>
      <w:pPr>
        <w:spacing w:before="0" w:after="0" w:line="204" w:lineRule="exact"/>
        <w:ind w:left="133" w:right="-20"/>
        <w:jc w:val="left"/>
        <w:tabs>
          <w:tab w:pos="204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9"/>
          <w:w w:val="36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0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1" w:lineRule="auto"/>
        <w:ind w:left="124" w:right="2264" w:firstLine="1923"/>
        <w:jc w:val="left"/>
        <w:tabs>
          <w:tab w:pos="2060" w:val="left"/>
          <w:tab w:pos="45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3.806152pt;margin-top:22.061003pt;width:71.514436pt;height:.476501pt;mso-position-horizontal-relative:page;mso-position-vertical-relative:paragraph;z-index:-16296" coordorigin="5276,441" coordsize="1430,10">
            <v:group style="position:absolute;left:5279;top:444;width:628;height:2" coordorigin="5279,444" coordsize="628,2">
              <v:shape style="position:absolute;left:5279;top:444;width:628;height:2" coordorigin="5279,444" coordsize="628,0" path="m5279,444l5907,444e" filled="f" stroked="t" strokeweight=".237985pt" strokecolor="#5B5B5B">
                <v:path arrowok="t"/>
              </v:shape>
            </v:group>
            <v:group style="position:absolute;left:5850;top:446;width:852;height:2" coordorigin="5850,446" coordsize="852,2">
              <v:shape style="position:absolute;left:5850;top:446;width:852;height:2" coordorigin="5850,446" coordsize="852,0" path="m5850,446l6702,446e" filled="f" stroked="t" strokeweight=".47597pt" strokecolor="#7C7C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26.587769pt;margin-top:22.061003pt;width:41.647342pt;height:.237985pt;mso-position-horizontal-relative:page;mso-position-vertical-relative:paragraph;z-index:-16295" coordorigin="8532,441" coordsize="833,5">
            <v:group style="position:absolute;left:8534;top:444;width:614;height:2" coordorigin="8534,444" coordsize="614,2">
              <v:shape style="position:absolute;left:8534;top:444;width:614;height:2" coordorigin="8534,444" coordsize="614,0" path="m8534,444l9148,444e" filled="f" stroked="t" strokeweight=".237985pt" strokecolor="#5B5B5B">
                <v:path arrowok="t"/>
              </v:shape>
            </v:group>
            <v:group style="position:absolute;left:9091;top:444;width:271;height:2" coordorigin="9091,444" coordsize="271,2">
              <v:shape style="position:absolute;left:9091;top:444;width:271;height:2" coordorigin="9091,444" coordsize="271,0" path="m9091,444l9362,444e" filled="f" stroked="t" strokeweight=".237985pt" strokecolor="#70707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7.621613pt;margin-top:22.299519pt;width:62.82799pt;height:.1pt;mso-position-horizontal-relative:page;mso-position-vertical-relative:paragraph;z-index:-16294" coordorigin="10152,446" coordsize="1257,2">
            <v:shape style="position:absolute;left:10152;top:446;width:1257;height:2" coordorigin="10152,446" coordsize="1257,0" path="m10152,446l11409,446e" filled="f" stroked="t" strokeweight=".237985pt" strokecolor="#7474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2"/>
        </w:rPr>
        <w:t>\,raç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8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374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3" w:right="-20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602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066" w:right="3291" w:firstLine="2518"/>
        <w:jc w:val="left"/>
        <w:tabs>
          <w:tab w:pos="458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Gelmedi.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3" w:right="-20"/>
        <w:jc w:val="left"/>
        <w:tabs>
          <w:tab w:pos="2120" w:val="left"/>
          <w:tab w:pos="45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6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390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2"/>
          <w:w w:val="100"/>
          <w:position w:val="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40" w:lineRule="auto"/>
        <w:ind w:left="20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6" w:lineRule="auto"/>
        <w:ind w:left="133" w:right="1450" w:firstLine="-1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ı</w:t>
      </w:r>
      <w:r>
        <w:rPr>
          <w:rFonts w:ascii="Arial" w:hAnsi="Arial" w:cs="Arial" w:eastAsia="Arial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92" w:lineRule="exact"/>
        <w:ind w:left="14"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362" w:right="-20"/>
        <w:jc w:val="left"/>
        <w:tabs>
          <w:tab w:pos="1460" w:val="left"/>
          <w:tab w:pos="1900" w:val="left"/>
          <w:tab w:pos="2760" w:val="left"/>
          <w:tab w:pos="33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99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99"/>
          <w:u w:val="single" w:color="606060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u w:val="single" w:color="60606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u w:val="single" w:color="606060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2"/>
          <w:u w:val="single" w:color="606060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52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99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99"/>
          <w:u w:val="single" w:color="606060"/>
          <w:position w:val="-3"/>
        </w:rPr>
        <w:t> </w:t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u w:val="single" w:color="60606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u w:val="single" w:color="606060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626262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3" w:equalWidth="0">
            <w:col w:w="1386" w:space="746"/>
            <w:col w:w="381" w:space="2046"/>
            <w:col w:w="664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Hilal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metr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istasyon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2" w:equalWidth="0">
            <w:col w:w="1850" w:space="210"/>
            <w:col w:w="9140"/>
          </w:cols>
        </w:sectPr>
      </w:pPr>
      <w:rPr/>
    </w:p>
    <w:p>
      <w:pPr>
        <w:spacing w:before="5" w:after="0" w:line="246" w:lineRule="auto"/>
        <w:ind w:left="2066" w:right="48" w:firstLine="-1942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2" w:lineRule="exact"/>
        <w:ind w:left="119" w:right="-20"/>
        <w:jc w:val="left"/>
        <w:tabs>
          <w:tab w:pos="20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91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2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6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1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19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1"/>
          <w:szCs w:val="31"/>
          <w:color w:val="333333"/>
          <w:spacing w:val="0"/>
          <w:w w:val="67"/>
          <w:position w:val="-4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60"/>
          <w:position w:val="7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0"/>
          <w:w w:val="60"/>
          <w:position w:val="7"/>
        </w:rPr>
        <w:t>   </w:t>
      </w:r>
      <w:r>
        <w:rPr>
          <w:rFonts w:ascii="Times New Roman" w:hAnsi="Times New Roman" w:cs="Times New Roman" w:eastAsia="Times New Roman"/>
          <w:sz w:val="25"/>
          <w:szCs w:val="25"/>
          <w:color w:val="727272"/>
          <w:spacing w:val="24"/>
          <w:w w:val="6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8" w:right="-20"/>
        <w:jc w:val="left"/>
        <w:tabs>
          <w:tab w:pos="20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26.0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14:47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09" w:right="-20"/>
        <w:jc w:val="left"/>
        <w:tabs>
          <w:tab w:pos="102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</w:sectPr>
      </w:pPr>
      <w:rPr/>
    </w:p>
    <w:p>
      <w:pPr>
        <w:spacing w:before="35" w:after="0" w:line="240" w:lineRule="auto"/>
        <w:ind w:left="2199" w:right="-73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2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0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pict>
          <v:group style="position:absolute;margin-left:447.317169pt;margin-top:-1.551999pt;width:.1pt;height:27.183839pt;mso-position-horizontal-relative:page;mso-position-vertical-relative:paragraph;z-index:-16293" coordorigin="8946,-31" coordsize="2,544">
            <v:shape style="position:absolute;left:8946;top:-31;width:2;height:544" coordorigin="8946,-31" coordsize="0,544" path="m8946,513l8946,-31e" filled="f" stroked="t" strokeweight="1.66643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9"/>
          <w:szCs w:val="39"/>
          <w:color w:val="333333"/>
          <w:w w:val="87"/>
          <w:b/>
          <w:bCs/>
          <w:i/>
          <w:position w:val="-1"/>
        </w:rPr>
        <w:t>ı</w:t>
      </w:r>
      <w:r>
        <w:rPr>
          <w:rFonts w:ascii="Arial" w:hAnsi="Arial" w:cs="Arial" w:eastAsia="Arial"/>
          <w:sz w:val="39"/>
          <w:szCs w:val="39"/>
          <w:color w:val="333333"/>
          <w:spacing w:val="-77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39"/>
          <w:szCs w:val="39"/>
          <w:color w:val="BCBCBC"/>
          <w:spacing w:val="0"/>
          <w:w w:val="28"/>
          <w:b/>
          <w:bCs/>
          <w:i/>
          <w:position w:val="-1"/>
        </w:rPr>
        <w:t>.</w:t>
      </w:r>
      <w:r>
        <w:rPr>
          <w:rFonts w:ascii="Arial" w:hAnsi="Arial" w:cs="Arial" w:eastAsia="Arial"/>
          <w:sz w:val="39"/>
          <w:szCs w:val="39"/>
          <w:color w:val="BCBCBC"/>
          <w:spacing w:val="0"/>
          <w:w w:val="28"/>
          <w:b/>
          <w:bCs/>
          <w:i/>
          <w:position w:val="-1"/>
        </w:rPr>
        <w:t>   </w:t>
      </w:r>
      <w:r>
        <w:rPr>
          <w:rFonts w:ascii="Arial" w:hAnsi="Arial" w:cs="Arial" w:eastAsia="Arial"/>
          <w:sz w:val="39"/>
          <w:szCs w:val="39"/>
          <w:color w:val="BCBCBC"/>
          <w:spacing w:val="21"/>
          <w:w w:val="28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57"/>
          <w:b/>
          <w:bCs/>
          <w:i/>
          <w:position w:val="-1"/>
        </w:rPr>
        <w:t>M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57"/>
          <w:b/>
          <w:bCs/>
          <w:i/>
          <w:position w:val="-1"/>
        </w:rPr>
        <w:t>p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57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4F4F4F"/>
          <w:spacing w:val="22"/>
          <w:w w:val="57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333333"/>
          <w:spacing w:val="-3"/>
          <w:w w:val="56"/>
          <w:b/>
          <w:bCs/>
          <w:i/>
          <w:position w:val="-1"/>
        </w:rPr>
        <w:t>a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37"/>
          <w:b/>
          <w:bCs/>
          <w:i/>
          <w:position w:val="-1"/>
        </w:rPr>
        <w:t>P1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38"/>
          <w:b/>
          <w:bCs/>
          <w:i/>
          <w:position w:val="-1"/>
        </w:rPr>
        <w:t>J</w:t>
      </w:r>
      <w:r>
        <w:rPr>
          <w:rFonts w:ascii="Arial" w:hAnsi="Arial" w:cs="Arial" w:eastAsia="Arial"/>
          <w:sz w:val="38"/>
          <w:szCs w:val="38"/>
          <w:color w:val="4F4F4F"/>
          <w:spacing w:val="-69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9EA09E"/>
          <w:spacing w:val="0"/>
          <w:w w:val="63"/>
          <w:i/>
          <w:position w:val="-1"/>
        </w:rPr>
        <w:t>:·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2" w:equalWidth="0">
            <w:col w:w="6183" w:space="2237"/>
            <w:col w:w="2780"/>
          </w:cols>
        </w:sectPr>
      </w:pPr>
      <w:rPr/>
    </w:p>
    <w:p>
      <w:pPr>
        <w:spacing w:before="30" w:after="0" w:line="184" w:lineRule="exact"/>
        <w:ind w:left="138" w:right="-20"/>
        <w:jc w:val="left"/>
        <w:tabs>
          <w:tab w:pos="824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1.228485pt;margin-top:10.680595pt;width:92.188785pt;height:41.5pt;mso-position-horizontal-relative:page;mso-position-vertical-relative:paragraph;z-index:-16289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F4F4F"/>
                      <w:spacing w:val="-159"/>
                      <w:w w:val="44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F4F4F"/>
                      <w:spacing w:val="-81"/>
                      <w:w w:val="45"/>
                    </w:rPr>
                    <w:t>•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26262"/>
                      <w:spacing w:val="0"/>
                      <w:w w:val="85"/>
                      <w:position w:val="-3"/>
                    </w:rPr>
                    <w:t>j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26262"/>
                      <w:spacing w:val="-7"/>
                      <w:w w:val="85"/>
                      <w:position w:val="-3"/>
                    </w:rPr>
                    <w:t>y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26262"/>
                      <w:spacing w:val="-5"/>
                      <w:w w:val="85"/>
                      <w:position w:val="-3"/>
                    </w:rPr>
                    <w:t>e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727272"/>
                      <w:spacing w:val="0"/>
                      <w:w w:val="100"/>
                      <w:position w:val="-3"/>
                    </w:rPr>
                    <w:t>..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727272"/>
                      <w:spacing w:val="-9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626262"/>
                      <w:spacing w:val="3"/>
                      <w:w w:val="77"/>
                      <w:position w:val="-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-46"/>
                      <w:w w:val="77"/>
                      <w:position w:val="-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-42"/>
                      <w:w w:val="133"/>
                      <w:position w:val="-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4F4F4F"/>
                      <w:spacing w:val="-72"/>
                      <w:w w:val="81"/>
                      <w:position w:val="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11"/>
                      <w:w w:val="133"/>
                      <w:position w:val="-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0"/>
                      <w:w w:val="53"/>
                      <w:position w:val="-3"/>
                    </w:rPr>
                    <w:t>"·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7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878987"/>
                      <w:spacing w:val="4"/>
                      <w:w w:val="96"/>
                      <w:position w:val="-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27272"/>
                      <w:spacing w:val="0"/>
                      <w:w w:val="93"/>
                      <w:position w:val="-3"/>
                    </w:rPr>
                    <w:t>.9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727272"/>
                      <w:spacing w:val="-17"/>
                      <w:w w:val="93"/>
                      <w:position w:val="-3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F4F4F"/>
                      <w:spacing w:val="0"/>
                      <w:w w:val="136"/>
                      <w:position w:val="-3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333333"/>
                      <w:spacing w:val="-7"/>
                      <w:w w:val="130"/>
                      <w:position w:val="-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F526E"/>
                      <w:spacing w:val="0"/>
                      <w:w w:val="97"/>
                      <w:position w:val="-3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4F526E"/>
                      <w:spacing w:val="2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26262"/>
                      <w:spacing w:val="0"/>
                      <w:w w:val="298"/>
                      <w:position w:val="-3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626262"/>
                      <w:spacing w:val="-25"/>
                      <w:w w:val="100"/>
                      <w:position w:val="-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9EA09E"/>
                      <w:spacing w:val="0"/>
                      <w:w w:val="71"/>
                      <w:position w:val="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9"/>
          <w:szCs w:val="39"/>
          <w:color w:val="626262"/>
          <w:spacing w:val="0"/>
          <w:w w:val="102"/>
          <w:position w:val="-23"/>
        </w:rPr>
        <w:t>/</w:t>
      </w:r>
      <w:r>
        <w:rPr>
          <w:rFonts w:ascii="Times New Roman" w:hAnsi="Times New Roman" w:cs="Times New Roman" w:eastAsia="Times New Roman"/>
          <w:sz w:val="39"/>
          <w:szCs w:val="39"/>
          <w:color w:val="626262"/>
          <w:spacing w:val="13"/>
          <w:w w:val="102"/>
          <w:position w:val="-23"/>
        </w:rPr>
        <w:t>a</w:t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-3"/>
          <w:w w:val="32"/>
          <w:position w:val="-23"/>
        </w:rPr>
        <w:t>i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0"/>
          <w:w w:val="81"/>
          <w:position w:val="-23"/>
        </w:rPr>
        <w:t>;'</w:t>
      </w:r>
      <w:r>
        <w:rPr>
          <w:rFonts w:ascii="Times New Roman" w:hAnsi="Times New Roman" w:cs="Times New Roman" w:eastAsia="Times New Roman"/>
          <w:sz w:val="39"/>
          <w:szCs w:val="39"/>
          <w:color w:val="4F4F4F"/>
          <w:spacing w:val="-5"/>
          <w:w w:val="82"/>
          <w:position w:val="-2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727272"/>
          <w:spacing w:val="0"/>
          <w:w w:val="148"/>
          <w:position w:val="-23"/>
        </w:rPr>
        <w:t>\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14" w:lineRule="exact"/>
        <w:ind w:left="2294"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v:group style="position:absolute;margin-left:442.112823pt;margin-top:-4.134173pt;width:.1pt;height:5.320313pt;mso-position-horizontal-relative:page;mso-position-vertical-relative:paragraph;z-index:-16292" coordorigin="8842,-83" coordsize="2,106">
            <v:shape style="position:absolute;left:8842;top:-83;width:2;height:106" coordorigin="8842,-83" coordsize="0,106" path="m8842,24l8842,-83e" filled="f" stroked="t" strokeweight="1.7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7"/>
          <w:szCs w:val="57"/>
          <w:color w:val="626262"/>
          <w:w w:val="600"/>
          <w:position w:val="-4"/>
        </w:rPr>
        <w:t>i</w:t>
      </w:r>
      <w:r>
        <w:rPr>
          <w:rFonts w:ascii="Arial" w:hAnsi="Arial" w:cs="Arial" w:eastAsia="Arial"/>
          <w:sz w:val="57"/>
          <w:szCs w:val="57"/>
          <w:color w:val="333333"/>
          <w:w w:val="63"/>
          <w:position w:val="-4"/>
        </w:rPr>
        <w:t>?.</w:t>
      </w:r>
      <w:r>
        <w:rPr>
          <w:rFonts w:ascii="Arial" w:hAnsi="Arial" w:cs="Arial" w:eastAsia="Arial"/>
          <w:sz w:val="57"/>
          <w:szCs w:val="57"/>
          <w:color w:val="000000"/>
          <w:w w:val="100"/>
          <w:position w:val="0"/>
        </w:rPr>
      </w:r>
    </w:p>
    <w:p>
      <w:pPr>
        <w:spacing w:before="0" w:after="0" w:line="153" w:lineRule="exact"/>
        <w:ind w:left="225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114" w:right="-53" w:firstLine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8"/>
        </w:rPr>
        <w:t>Fat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359" w:right="1775"/>
        <w:jc w:val="center"/>
        <w:tabs>
          <w:tab w:pos="780" w:val="left"/>
          <w:tab w:pos="12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CBCBC"/>
          <w:spacing w:val="-11"/>
          <w:w w:val="152"/>
          <w:i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9EA09E"/>
          <w:spacing w:val="0"/>
          <w:w w:val="152"/>
          <w:i/>
        </w:rPr>
        <w:t>'1</w:t>
      </w:r>
      <w:r>
        <w:rPr>
          <w:rFonts w:ascii="Times New Roman" w:hAnsi="Times New Roman" w:cs="Times New Roman" w:eastAsia="Times New Roman"/>
          <w:sz w:val="8"/>
          <w:szCs w:val="8"/>
          <w:color w:val="9EA09E"/>
          <w:spacing w:val="-30"/>
          <w:w w:val="152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A09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EA09E"/>
          <w:spacing w:val="0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9EA09E"/>
          <w:spacing w:val="0"/>
          <w:w w:val="100"/>
          <w:i/>
        </w:rPr>
        <w:t>J,•</w:t>
      </w:r>
      <w:r>
        <w:rPr>
          <w:rFonts w:ascii="Arial" w:hAnsi="Arial" w:cs="Arial" w:eastAsia="Arial"/>
          <w:sz w:val="15"/>
          <w:szCs w:val="15"/>
          <w:color w:val="9EA09E"/>
          <w:spacing w:val="-23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9EA09E"/>
          <w:spacing w:val="0"/>
          <w:w w:val="100"/>
          <w:i/>
        </w:rPr>
        <w:tab/>
      </w:r>
      <w:r>
        <w:rPr>
          <w:rFonts w:ascii="Arial" w:hAnsi="Arial" w:cs="Arial" w:eastAsia="Arial"/>
          <w:sz w:val="15"/>
          <w:szCs w:val="15"/>
          <w:color w:val="9EA09E"/>
          <w:spacing w:val="0"/>
          <w:w w:val="100"/>
          <w:i/>
        </w:rPr>
      </w:r>
      <w:r>
        <w:rPr>
          <w:rFonts w:ascii="Arial" w:hAnsi="Arial" w:cs="Arial" w:eastAsia="Arial"/>
          <w:sz w:val="15"/>
          <w:szCs w:val="15"/>
          <w:color w:val="9EA09E"/>
          <w:spacing w:val="0"/>
          <w:w w:val="126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63" w:after="0" w:line="438" w:lineRule="exact"/>
        <w:ind w:left="1103" w:right="1677"/>
        <w:jc w:val="center"/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39"/>
          <w:szCs w:val="39"/>
          <w:color w:val="727272"/>
          <w:spacing w:val="0"/>
          <w:w w:val="124"/>
          <w:position w:val="-1"/>
        </w:rPr>
        <w:t>o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-43" w:right="1200"/>
        <w:jc w:val="center"/>
        <w:rPr>
          <w:rFonts w:ascii="Arial" w:hAnsi="Arial" w:cs="Arial" w:eastAsia="Arial"/>
          <w:sz w:val="30"/>
          <w:szCs w:val="30"/>
        </w:rPr>
      </w:pPr>
      <w:rPr/>
      <w:r>
        <w:rPr/>
        <w:pict>
          <v:group style="position:absolute;margin-left:484.036163pt;margin-top:15.553964pt;width:.1pt;height:17.500489pt;mso-position-horizontal-relative:page;mso-position-vertical-relative:paragraph;z-index:-16291" coordorigin="9681,311" coordsize="2,350">
            <v:shape style="position:absolute;left:9681;top:311;width:2;height:350" coordorigin="9681,311" coordsize="0,350" path="m9681,661l9681,311e" filled="f" stroked="t" strokeweight="1.27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22351pt;margin-top:20.401747pt;width:6.718757pt;height:4.5pt;mso-position-horizontal-relative:page;mso-position-vertical-relative:paragraph;z-index:-16288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333333"/>
                      <w:spacing w:val="0"/>
                      <w:w w:val="181"/>
                    </w:rPr>
                    <w:t>..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333333"/>
                      <w:spacing w:val="-26"/>
                      <w:w w:val="181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4F4F4F"/>
                      <w:spacing w:val="0"/>
                      <w:w w:val="100"/>
                    </w:rPr>
                    <w:t>,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F4F4F"/>
          <w:w w:val="44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-54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14"/>
          <w:w w:val="53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52"/>
        </w:rPr>
        <w:t>a..ı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52"/>
        </w:rPr>
        <w:t>l'?-ı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-7"/>
          <w:w w:val="52"/>
        </w:rPr>
        <w:t>;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79"/>
          <w:i/>
        </w:rPr>
        <w:t>s</w:t>
      </w:r>
      <w:r>
        <w:rPr>
          <w:rFonts w:ascii="Arial" w:hAnsi="Arial" w:cs="Arial" w:eastAsia="Arial"/>
          <w:sz w:val="30"/>
          <w:szCs w:val="30"/>
          <w:color w:val="626262"/>
          <w:spacing w:val="-18"/>
          <w:w w:val="100"/>
          <w:i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79"/>
          <w:i/>
        </w:rPr>
        <w:t>çr</w:t>
      </w:r>
      <w:r>
        <w:rPr>
          <w:rFonts w:ascii="Arial" w:hAnsi="Arial" w:cs="Arial" w:eastAsia="Arial"/>
          <w:sz w:val="30"/>
          <w:szCs w:val="30"/>
          <w:color w:val="626262"/>
          <w:spacing w:val="-42"/>
          <w:w w:val="100"/>
          <w:i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82"/>
          <w:i/>
        </w:rPr>
        <w:t>M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82"/>
          <w:i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4"/>
          <w:w w:val="82"/>
          <w:i/>
        </w:rPr>
        <w:t> 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82"/>
          <w:i/>
        </w:rPr>
        <w:t>o</w:t>
      </w:r>
      <w:r>
        <w:rPr>
          <w:rFonts w:ascii="Arial" w:hAnsi="Arial" w:cs="Arial" w:eastAsia="Arial"/>
          <w:sz w:val="30"/>
          <w:szCs w:val="30"/>
          <w:color w:val="626262"/>
          <w:spacing w:val="0"/>
          <w:w w:val="82"/>
          <w:i/>
        </w:rPr>
        <w:t>.</w:t>
      </w:r>
      <w:r>
        <w:rPr>
          <w:rFonts w:ascii="Arial" w:hAnsi="Arial" w:cs="Arial" w:eastAsia="Arial"/>
          <w:sz w:val="30"/>
          <w:szCs w:val="30"/>
          <w:color w:val="626262"/>
          <w:spacing w:val="-7"/>
          <w:w w:val="82"/>
          <w:i/>
        </w:rPr>
        <w:t> </w:t>
      </w:r>
      <w:r>
        <w:rPr>
          <w:rFonts w:ascii="Arial" w:hAnsi="Arial" w:cs="Arial" w:eastAsia="Arial"/>
          <w:sz w:val="30"/>
          <w:szCs w:val="30"/>
          <w:color w:val="727272"/>
          <w:spacing w:val="0"/>
          <w:w w:val="150"/>
          <w:i/>
        </w:rPr>
        <w:t>/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00" w:right="320"/>
          <w:cols w:num="3" w:equalWidth="0">
            <w:col w:w="4243" w:space="597"/>
            <w:col w:w="1016" w:space="2187"/>
            <w:col w:w="3157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54"/>
        </w:rPr>
        <w:t>..........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9" w:after="0" w:line="294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29"/>
          <w:i/>
          <w:position w:val="9"/>
        </w:rPr>
        <w:t>.</w:t>
      </w:r>
      <w:r>
        <w:rPr>
          <w:rFonts w:ascii="Arial" w:hAnsi="Arial" w:cs="Arial" w:eastAsia="Arial"/>
          <w:sz w:val="12"/>
          <w:szCs w:val="12"/>
          <w:color w:val="333333"/>
          <w:spacing w:val="-15"/>
          <w:w w:val="129"/>
          <w:i/>
          <w:position w:val="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78987"/>
          <w:spacing w:val="-110"/>
          <w:w w:val="85"/>
          <w:position w:val="-1"/>
        </w:rPr>
        <w:t>_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129"/>
          <w:i/>
          <w:position w:val="9"/>
        </w:rPr>
        <w:t>:!</w:t>
      </w:r>
      <w:r>
        <w:rPr>
          <w:rFonts w:ascii="Arial" w:hAnsi="Arial" w:cs="Arial" w:eastAsia="Arial"/>
          <w:sz w:val="12"/>
          <w:szCs w:val="12"/>
          <w:color w:val="333333"/>
          <w:spacing w:val="-18"/>
          <w:w w:val="129"/>
          <w:i/>
          <w:position w:val="9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CBCBC"/>
          <w:spacing w:val="10"/>
          <w:w w:val="18"/>
          <w:position w:val="-1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54"/>
          <w:position w:val="-1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0"/>
          <w:w w:val="54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333333"/>
          <w:spacing w:val="-33"/>
          <w:w w:val="61"/>
          <w:b/>
          <w:bCs/>
          <w:i/>
          <w:position w:val="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3"/>
          <w:w w:val="54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333333"/>
          <w:spacing w:val="-11"/>
          <w:w w:val="61"/>
          <w:b/>
          <w:bCs/>
          <w:i/>
          <w:position w:val="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5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0"/>
          <w:w w:val="88"/>
          <w:position w:val="-1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626262"/>
          <w:spacing w:val="-3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0"/>
          <w:w w:val="213"/>
          <w:position w:val="-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33333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4F4F4F"/>
          <w:spacing w:val="-22"/>
          <w:w w:val="100"/>
          <w:position w:val="9"/>
        </w:rPr>
        <w:t>_</w:t>
      </w:r>
      <w:r>
        <w:rPr>
          <w:rFonts w:ascii="Arial" w:hAnsi="Arial" w:cs="Arial" w:eastAsia="Arial"/>
          <w:sz w:val="9"/>
          <w:szCs w:val="9"/>
          <w:color w:val="878987"/>
          <w:spacing w:val="0"/>
          <w:w w:val="100"/>
          <w:position w:val="9"/>
        </w:rPr>
        <w:t>...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2" w:equalWidth="0">
            <w:col w:w="9007" w:space="69"/>
            <w:col w:w="2124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</w:sectPr>
      </w:pPr>
      <w:rPr/>
    </w:p>
    <w:p>
      <w:pPr>
        <w:spacing w:before="35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86" w:lineRule="exact"/>
        <w:ind w:right="-20"/>
        <w:jc w:val="left"/>
        <w:tabs>
          <w:tab w:pos="600" w:val="left"/>
          <w:tab w:pos="940" w:val="left"/>
          <w:tab w:pos="18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81"/>
          <w:position w:val="-3"/>
        </w:rPr>
        <w:t>Abd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  <w:t>r</w:t>
      </w:r>
      <w:r>
        <w:rPr>
          <w:rFonts w:ascii="Arial" w:hAnsi="Arial" w:cs="Arial" w:eastAsia="Arial"/>
          <w:sz w:val="25"/>
          <w:szCs w:val="25"/>
          <w:color w:val="626262"/>
          <w:spacing w:val="-51"/>
          <w:w w:val="10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5"/>
          <w:szCs w:val="25"/>
          <w:color w:val="6262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383D6E"/>
          <w:spacing w:val="0"/>
          <w:w w:val="494"/>
          <w:position w:val="-3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383D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83D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76"/>
          <w:position w:val="-3"/>
        </w:rPr>
        <w:t>Çl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76"/>
          <w:position w:val="-3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2"/>
          <w:w w:val="76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70"/>
          <w:position w:val="-3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101"/>
          <w:w w:val="70"/>
          <w:position w:val="-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68"/>
          <w:w w:val="69"/>
          <w:position w:val="-3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56"/>
          <w:w w:val="71"/>
          <w:position w:val="-3"/>
        </w:rPr>
        <w:t>h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69"/>
          <w:position w:val="-3"/>
        </w:rPr>
        <w:t>EN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2" w:equalWidth="0">
            <w:col w:w="493" w:space="1868"/>
            <w:col w:w="8839"/>
          </w:cols>
        </w:sectPr>
      </w:pPr>
      <w:rPr/>
    </w:p>
    <w:p>
      <w:pPr>
        <w:spacing w:before="0" w:after="0" w:line="329" w:lineRule="exact"/>
        <w:ind w:left="2375" w:right="-90"/>
        <w:jc w:val="left"/>
        <w:tabs>
          <w:tab w:pos="3400" w:val="left"/>
          <w:tab w:pos="38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23.917473pt;margin-top:19.244751pt;width:551.648792pt;height:759.324177pt;mso-position-horizontal-relative:page;mso-position-vertical-relative:page;z-index:-16297" coordorigin="478,385" coordsize="11033,15186">
            <v:group style="position:absolute;left:505;top:402;width:109;height:2" coordorigin="505,402" coordsize="109,2">
              <v:shape style="position:absolute;left:505;top:402;width:109;height:2" coordorigin="505,402" coordsize="109,0" path="m505,402l614,402e" filled="f" stroked="t" strokeweight=".47597pt" strokecolor="#6B6B6B">
                <v:path arrowok="t"/>
              </v:shape>
            </v:group>
            <v:group style="position:absolute;left:557;top:402;width:1909;height:2" coordorigin="557,402" coordsize="1909,2">
              <v:shape style="position:absolute;left:557;top:402;width:1909;height:2" coordorigin="557,402" coordsize="1909,0" path="m557,402l2466,402e" filled="f" stroked="t" strokeweight=".713954pt" strokecolor="#707070">
                <v:path arrowok="t"/>
              </v:shape>
            </v:group>
            <v:group style="position:absolute;left:2442;top:397;width:2;height:856" coordorigin="2442,397" coordsize="2,856">
              <v:shape style="position:absolute;left:2442;top:397;width:2;height:856" coordorigin="2442,397" coordsize="0,856" path="m2442,1253l2442,397e" filled="f" stroked="t" strokeweight=".47597pt" strokecolor="#484848">
                <v:path arrowok="t"/>
              </v:shape>
            </v:group>
            <v:group style="position:absolute;left:2394;top:402;width:604;height:2" coordorigin="2394,402" coordsize="604,2">
              <v:shape style="position:absolute;left:2394;top:402;width:604;height:2" coordorigin="2394,402" coordsize="604,0" path="m2394,402l2999,402e" filled="f" stroked="t" strokeweight=".47597pt" strokecolor="#646464">
                <v:path arrowok="t"/>
              </v:shape>
            </v:group>
            <v:group style="position:absolute;left:2894;top:404;width:6264;height:2" coordorigin="2894,404" coordsize="6264,2">
              <v:shape style="position:absolute;left:2894;top:404;width:6264;height:2" coordorigin="2894,404" coordsize="6264,0" path="m2894,404l9158,404e" filled="f" stroked="t" strokeweight=".713954pt" strokecolor="#747474">
                <v:path arrowok="t"/>
              </v:shape>
            </v:group>
            <v:group style="position:absolute;left:9131;top:397;width:2;height:1530" coordorigin="9131,397" coordsize="2,1530">
              <v:shape style="position:absolute;left:9131;top:397;width:2;height:1530" coordorigin="9131,397" coordsize="0,1530" path="m9131,1927l9131,397e" filled="f" stroked="t" strokeweight=".713954pt" strokecolor="#646464">
                <v:path arrowok="t"/>
              </v:shape>
            </v:group>
            <v:group style="position:absolute;left:9086;top:402;width:276;height:2" coordorigin="9086,402" coordsize="276,2">
              <v:shape style="position:absolute;left:9086;top:402;width:276;height:2" coordorigin="9086,402" coordsize="276,0" path="m9086,402l9362,402e" filled="f" stroked="t" strokeweight=".47597pt" strokecolor="#5B5B5B">
                <v:path arrowok="t"/>
              </v:shape>
            </v:group>
            <v:group style="position:absolute;left:9305;top:402;width:2170;height:2" coordorigin="9305,402" coordsize="2170,2">
              <v:shape style="position:absolute;left:9305;top:402;width:2170;height:2" coordorigin="9305,402" coordsize="2170,0" path="m9305,402l11476,402e" filled="f" stroked="t" strokeweight=".713954pt" strokecolor="#747474">
                <v:path arrowok="t"/>
              </v:shape>
            </v:group>
            <v:group style="position:absolute;left:11480;top:392;width:2;height:7812" coordorigin="11480,392" coordsize="2,7812">
              <v:shape style="position:absolute;left:11480;top:392;width:2;height:7812" coordorigin="11480,392" coordsize="0,7812" path="m11480,8204l11480,392e" filled="f" stroked="t" strokeweight=".713954pt" strokecolor="#6B6B6B">
                <v:path arrowok="t"/>
              </v:shape>
            </v:group>
            <v:group style="position:absolute;left:2442;top:1162;width:2;height:765" coordorigin="2442,1162" coordsize="2,765">
              <v:shape style="position:absolute;left:2442;top:1162;width:2;height:765" coordorigin="2442,1162" coordsize="0,765" path="m2442,1927l2442,1162e" filled="f" stroked="t" strokeweight=".951939pt" strokecolor="#676767">
                <v:path arrowok="t"/>
              </v:shape>
            </v:group>
            <v:group style="position:absolute;left:509;top:1920;width:3222;height:2" coordorigin="509,1920" coordsize="3222,2">
              <v:shape style="position:absolute;left:509;top:1920;width:3222;height:2" coordorigin="509,1920" coordsize="3222,0" path="m509,1920l3732,1920e" filled="f" stroked="t" strokeweight=".713954pt" strokecolor="#747474">
                <v:path arrowok="t"/>
              </v:shape>
            </v:group>
            <v:group style="position:absolute;left:3674;top:1922;width:267;height:2" coordorigin="3674,1922" coordsize="267,2">
              <v:shape style="position:absolute;left:3674;top:1922;width:267;height:2" coordorigin="3674,1922" coordsize="267,0" path="m3674,1922l3941,1922e" filled="f" stroked="t" strokeweight=".47597pt" strokecolor="#646464">
                <v:path arrowok="t"/>
              </v:shape>
            </v:group>
            <v:group style="position:absolute;left:3884;top:1920;width:3122;height:2" coordorigin="3884,1920" coordsize="3122,2">
              <v:shape style="position:absolute;left:3884;top:1920;width:3122;height:2" coordorigin="3884,1920" coordsize="3122,0" path="m3884,1920l7006,1920e" filled="f" stroked="t" strokeweight=".713954pt" strokecolor="#7C7C7C">
                <v:path arrowok="t"/>
              </v:shape>
            </v:group>
            <v:group style="position:absolute;left:6949;top:1922;width:462;height:2" coordorigin="6949,1922" coordsize="462,2">
              <v:shape style="position:absolute;left:6949;top:1922;width:462;height:2" coordorigin="6949,1922" coordsize="462,0" path="m6949,1922l7411,1922e" filled="f" stroked="t" strokeweight=".47597pt" strokecolor="#4F4F4F">
                <v:path arrowok="t"/>
              </v:shape>
            </v:group>
            <v:group style="position:absolute;left:7354;top:1922;width:428;height:2" coordorigin="7354,1922" coordsize="428,2">
              <v:shape style="position:absolute;left:7354;top:1922;width:428;height:2" coordorigin="7354,1922" coordsize="428,0" path="m7354,1922l7782,1922e" filled="f" stroked="t" strokeweight=".47597pt" strokecolor="#646464">
                <v:path arrowok="t"/>
              </v:shape>
            </v:group>
            <v:group style="position:absolute;left:7725;top:1922;width:633;height:2" coordorigin="7725,1922" coordsize="633,2">
              <v:shape style="position:absolute;left:7725;top:1922;width:633;height:2" coordorigin="7725,1922" coordsize="633,0" path="m7725,1922l8358,1922e" filled="f" stroked="t" strokeweight=".951939pt" strokecolor="#777777">
                <v:path arrowok="t"/>
              </v:shape>
            </v:group>
            <v:group style="position:absolute;left:8301;top:1922;width:857;height:2" coordorigin="8301,1922" coordsize="857,2">
              <v:shape style="position:absolute;left:8301;top:1922;width:857;height:2" coordorigin="8301,1922" coordsize="857,0" path="m8301,1922l9158,1922e" filled="f" stroked="t" strokeweight=".47597pt" strokecolor="#5B5B5B">
                <v:path arrowok="t"/>
              </v:shape>
            </v:group>
            <v:group style="position:absolute;left:9086;top:1920;width:2399;height:2" coordorigin="9086,1920" coordsize="2399,2">
              <v:shape style="position:absolute;left:9086;top:1920;width:2399;height:2" coordorigin="9086,1920" coordsize="2399,0" path="m9086,1920l11485,1920e" filled="f" stroked="t" strokeweight=".713954pt" strokecolor="#777777">
                <v:path arrowok="t"/>
              </v:shape>
            </v:group>
            <v:group style="position:absolute;left:505;top:2159;width:10981;height:2" coordorigin="505,2159" coordsize="10981,2">
              <v:shape style="position:absolute;left:505;top:2159;width:10981;height:2" coordorigin="505,2159" coordsize="10981,0" path="m505,2159l11485,2159e" filled="f" stroked="t" strokeweight=".713954pt" strokecolor="#747474">
                <v:path arrowok="t"/>
              </v:shape>
            </v:group>
            <v:group style="position:absolute;left:505;top:2398;width:10981;height:2" coordorigin="505,2398" coordsize="10981,2">
              <v:shape style="position:absolute;left:505;top:2398;width:10981;height:2" coordorigin="505,2398" coordsize="10981,0" path="m505,2398l11485,2398e" filled="f" stroked="t" strokeweight=".713954pt" strokecolor="#747474">
                <v:path arrowok="t"/>
              </v:shape>
            </v:group>
            <v:group style="position:absolute;left:505;top:2634;width:4612;height:2" coordorigin="505,2634" coordsize="4612,2">
              <v:shape style="position:absolute;left:505;top:2634;width:4612;height:2" coordorigin="505,2634" coordsize="4612,0" path="m505,2634l5117,2634e" filled="f" stroked="t" strokeweight=".713954pt" strokecolor="#747474">
                <v:path arrowok="t"/>
              </v:shape>
            </v:group>
            <v:group style="position:absolute;left:5060;top:2637;width:614;height:2" coordorigin="5060,2637" coordsize="614,2">
              <v:shape style="position:absolute;left:5060;top:2637;width:614;height:2" coordorigin="5060,2637" coordsize="614,0" path="m5060,2637l5674,2637e" filled="f" stroked="t" strokeweight=".47597pt" strokecolor="#5B5B5B">
                <v:path arrowok="t"/>
              </v:shape>
            </v:group>
            <v:group style="position:absolute;left:5616;top:2637;width:1104;height:2" coordorigin="5616,2637" coordsize="1104,2">
              <v:shape style="position:absolute;left:5616;top:2637;width:1104;height:2" coordorigin="5616,2637" coordsize="1104,0" path="m5616,2637l6721,2637e" filled="f" stroked="t" strokeweight=".951939pt" strokecolor="#7C7C7C">
                <v:path arrowok="t"/>
              </v:shape>
            </v:group>
            <v:group style="position:absolute;left:6664;top:2637;width:747;height:2" coordorigin="6664,2637" coordsize="747,2">
              <v:shape style="position:absolute;left:6664;top:2637;width:747;height:2" coordorigin="6664,2637" coordsize="747,0" path="m6664,2637l7411,2637e" filled="f" stroked="t" strokeweight=".47597pt" strokecolor="#5B5B5B">
                <v:path arrowok="t"/>
              </v:shape>
            </v:group>
            <v:group style="position:absolute;left:7354;top:2637;width:4136;height:2" coordorigin="7354,2637" coordsize="4136,2">
              <v:shape style="position:absolute;left:7354;top:2637;width:4136;height:2" coordorigin="7354,2637" coordsize="4136,0" path="m7354,2637l11490,2637e" filled="f" stroked="t" strokeweight=".713954pt" strokecolor="#747474">
                <v:path arrowok="t"/>
              </v:shape>
            </v:group>
            <v:group style="position:absolute;left:500;top:2871;width:1290;height:2" coordorigin="500,2871" coordsize="1290,2">
              <v:shape style="position:absolute;left:500;top:2871;width:1290;height:2" coordorigin="500,2871" coordsize="1290,0" path="m500,2871l1790,2871e" filled="f" stroked="t" strokeweight=".47597pt" strokecolor="#5B5B5B">
                <v:path arrowok="t"/>
              </v:shape>
            </v:group>
            <v:group style="position:absolute;left:1733;top:2876;width:9757;height:2" coordorigin="1733,2876" coordsize="9757,2">
              <v:shape style="position:absolute;left:1733;top:2876;width:9757;height:2" coordorigin="1733,2876" coordsize="9757,0" path="m1733,2876l11490,2876e" filled="f" stroked="t" strokeweight=".713954pt" strokecolor="#747474">
                <v:path arrowok="t"/>
              </v:shape>
            </v:group>
            <v:group style="position:absolute;left:500;top:3110;width:1290;height:2" coordorigin="500,3110" coordsize="1290,2">
              <v:shape style="position:absolute;left:500;top:3110;width:1290;height:2" coordorigin="500,3110" coordsize="1290,0" path="m500,3110l1790,3110e" filled="f" stroked="t" strokeweight=".47597pt" strokecolor="#575757">
                <v:path arrowok="t"/>
              </v:shape>
            </v:group>
            <v:group style="position:absolute;left:1223;top:3112;width:1775;height:2" coordorigin="1223,3112" coordsize="1775,2">
              <v:shape style="position:absolute;left:1223;top:3112;width:1775;height:2" coordorigin="1223,3112" coordsize="1775,0" path="m1223,3112l2999,3112e" filled="f" stroked="t" strokeweight=".713954pt" strokecolor="#707070">
                <v:path arrowok="t"/>
              </v:shape>
            </v:group>
            <v:group style="position:absolute;left:2941;top:3112;width:652;height:2" coordorigin="2941,3112" coordsize="652,2">
              <v:shape style="position:absolute;left:2941;top:3112;width:652;height:2" coordorigin="2941,3112" coordsize="652,0" path="m2941,3112l3594,3112e" filled="f" stroked="t" strokeweight=".47597pt" strokecolor="#4B4B4B">
                <v:path arrowok="t"/>
              </v:shape>
            </v:group>
            <v:group style="position:absolute;left:3536;top:3115;width:3370;height:2" coordorigin="3536,3115" coordsize="3370,2">
              <v:shape style="position:absolute;left:3536;top:3115;width:3370;height:2" coordorigin="3536,3115" coordsize="3370,0" path="m3536,3115l6906,3115e" filled="f" stroked="t" strokeweight=".713954pt" strokecolor="#777777">
                <v:path arrowok="t"/>
              </v:shape>
            </v:group>
            <v:group style="position:absolute;left:6664;top:3112;width:343;height:2" coordorigin="6664,3112" coordsize="343,2">
              <v:shape style="position:absolute;left:6664;top:3112;width:343;height:2" coordorigin="6664,3112" coordsize="343,0" path="m6664,3112l7006,3112e" filled="f" stroked="t" strokeweight=".47597pt" strokecolor="#6B6B6B">
                <v:path arrowok="t"/>
              </v:shape>
            </v:group>
            <v:group style="position:absolute;left:6949;top:3112;width:4541;height:2" coordorigin="6949,3112" coordsize="4541,2">
              <v:shape style="position:absolute;left:6949;top:3112;width:4541;height:2" coordorigin="6949,3112" coordsize="4541,0" path="m6949,3112l11490,3112e" filled="f" stroked="t" strokeweight=".713954pt" strokecolor="#747474">
                <v:path arrowok="t"/>
              </v:shape>
            </v:group>
            <v:group style="position:absolute;left:512;top:392;width:2;height:5646" coordorigin="512,392" coordsize="2,5646">
              <v:shape style="position:absolute;left:512;top:392;width:2;height:5646" coordorigin="512,392" coordsize="0,5646" path="m512,6038l512,392e" filled="f" stroked="t" strokeweight=".713954pt" strokecolor="#5B5B5B">
                <v:path arrowok="t"/>
              </v:shape>
            </v:group>
            <v:group style="position:absolute;left:3922;top:3103;width:2;height:440" coordorigin="3922,3103" coordsize="2,440">
              <v:shape style="position:absolute;left:3922;top:3103;width:2;height:440" coordorigin="3922,3103" coordsize="0,440" path="m3922,3543l3922,3103e" filled="f" stroked="t" strokeweight=".47597pt" strokecolor="#3F3F3F">
                <v:path arrowok="t"/>
              </v:shape>
            </v:group>
            <v:group style="position:absolute;left:6987;top:3108;width:2;height:268" coordorigin="6987,3108" coordsize="2,268">
              <v:shape style="position:absolute;left:6987;top:3108;width:2;height:268" coordorigin="6987,3108" coordsize="0,268" path="m6987,3375l6987,3108e" filled="f" stroked="t" strokeweight=".713954pt" strokecolor="#4F4F4F">
                <v:path arrowok="t"/>
              </v:shape>
            </v:group>
            <v:group style="position:absolute;left:6982;top:3325;width:743;height:2" coordorigin="6982,3325" coordsize="743,2">
              <v:shape style="position:absolute;left:6982;top:3325;width:743;height:2" coordorigin="6982,3325" coordsize="743,0" path="m6982,3325l7725,3325e" filled="f" stroked="t" strokeweight=".713954pt" strokecolor="#484848">
                <v:path arrowok="t"/>
              </v:shape>
            </v:group>
            <v:group style="position:absolute;left:8329;top:3347;width:1004;height:2" coordorigin="8329,3347" coordsize="1004,2">
              <v:shape style="position:absolute;left:8329;top:3347;width:1004;height:2" coordorigin="8329,3347" coordsize="1004,0" path="m8329,3347l9334,3347e" filled="f" stroked="t" strokeweight=".237985pt" strokecolor="#000000">
                <v:path arrowok="t"/>
              </v:shape>
            </v:group>
            <v:group style="position:absolute;left:9334;top:3347;width:2147;height:2" coordorigin="9334,3347" coordsize="2147,2">
              <v:shape style="position:absolute;left:9334;top:3347;width:2147;height:2" coordorigin="9334,3347" coordsize="2147,0" path="m9334,3347l11480,3347e" filled="f" stroked="t" strokeweight=".237985pt" strokecolor="#3B3B3B">
                <v:path arrowok="t"/>
              </v:shape>
            </v:group>
            <v:group style="position:absolute;left:11480;top:3069;width:2;height:473" coordorigin="11480,3069" coordsize="2,473">
              <v:shape style="position:absolute;left:11480;top:3069;width:2;height:473" coordorigin="11480,3069" coordsize="0,473" path="m11480,3543l11480,3069e" filled="f" stroked="t" strokeweight=".47597pt" strokecolor="#4B4B4B">
                <v:path arrowok="t"/>
              </v:shape>
            </v:group>
            <v:group style="position:absolute;left:514;top:3318;width:2;height:225" coordorigin="514,3318" coordsize="2,225">
              <v:shape style="position:absolute;left:514;top:3318;width:2;height:225" coordorigin="514,3318" coordsize="0,225" path="m514,3543l514,3318e" filled="f" stroked="t" strokeweight=".47597pt" strokecolor="#383838">
                <v:path arrowok="t"/>
              </v:shape>
            </v:group>
            <v:group style="position:absolute;left:3917;top:3538;width:1114;height:2" coordorigin="3917,3538" coordsize="1114,2">
              <v:shape style="position:absolute;left:3917;top:3538;width:1114;height:2" coordorigin="3917,3538" coordsize="1114,0" path="m3917,3538l5031,3538e" filled="f" stroked="t" strokeweight=".47597pt" strokecolor="#6B6B6B">
                <v:path arrowok="t"/>
              </v:shape>
            </v:group>
            <v:group style="position:absolute;left:5616;top:3815;width:5878;height:2" coordorigin="5616,3815" coordsize="5878,2">
              <v:shape style="position:absolute;left:5616;top:3815;width:5878;height:2" coordorigin="5616,3815" coordsize="5878,0" path="m5616,3815l11495,3815e" filled="f" stroked="t" strokeweight=".713954pt" strokecolor="#747474">
                <v:path arrowok="t"/>
              </v:shape>
            </v:group>
            <v:group style="position:absolute;left:6992;top:3318;width:2;height:512" coordorigin="6992,3318" coordsize="2,512">
              <v:shape style="position:absolute;left:6992;top:3318;width:2;height:512" coordorigin="6992,3318" coordsize="0,512" path="m6992,3830l6992,3318e" filled="f" stroked="t" strokeweight=".951939pt" strokecolor="#707070">
                <v:path arrowok="t"/>
              </v:shape>
            </v:group>
            <v:group style="position:absolute;left:505;top:3813;width:1399;height:2" coordorigin="505,3813" coordsize="1399,2">
              <v:shape style="position:absolute;left:505;top:3813;width:1399;height:2" coordorigin="505,3813" coordsize="1399,0" path="m505,3813l1904,3813e" filled="f" stroked="t" strokeweight=".951939pt" strokecolor="#7C7C7C">
                <v:path arrowok="t"/>
              </v:shape>
            </v:group>
            <v:group style="position:absolute;left:1733;top:3813;width:723;height:2" coordorigin="1733,3813" coordsize="723,2">
              <v:shape style="position:absolute;left:1733;top:3813;width:723;height:2" coordorigin="1733,3813" coordsize="723,0" path="m1733,3813l2456,3813e" filled="f" stroked="t" strokeweight=".47597pt" strokecolor="#646464">
                <v:path arrowok="t"/>
              </v:shape>
            </v:group>
            <v:group style="position:absolute;left:2399;top:3815;width:1333;height:2" coordorigin="2399,3815" coordsize="1333,2">
              <v:shape style="position:absolute;left:2399;top:3815;width:1333;height:2" coordorigin="2399,3815" coordsize="1333,0" path="m2399,3815l3732,3815e" filled="f" stroked="t" strokeweight=".713954pt" strokecolor="#777777">
                <v:path arrowok="t"/>
              </v:shape>
            </v:group>
            <v:group style="position:absolute;left:3674;top:3815;width:276;height:2" coordorigin="3674,3815" coordsize="276,2">
              <v:shape style="position:absolute;left:3674;top:3815;width:276;height:2" coordorigin="3674,3815" coordsize="276,0" path="m3674,3815l3951,3815e" filled="f" stroked="t" strokeweight=".47597pt" strokecolor="#545454">
                <v:path arrowok="t"/>
              </v:shape>
            </v:group>
            <v:group style="position:absolute;left:3924;top:3485;width:2;height:335" coordorigin="3924,3485" coordsize="2,335">
              <v:shape style="position:absolute;left:3924;top:3485;width:2;height:335" coordorigin="3924,3485" coordsize="0,335" path="m3924,3820l3924,3485e" filled="f" stroked="t" strokeweight=".951939pt" strokecolor="#343434">
                <v:path arrowok="t"/>
              </v:shape>
            </v:group>
            <v:group style="position:absolute;left:3879;top:3813;width:1794;height:2" coordorigin="3879,3813" coordsize="1794,2">
              <v:shape style="position:absolute;left:3879;top:3813;width:1794;height:2" coordorigin="3879,3813" coordsize="1794,0" path="m3879,3813l5674,3813e" filled="f" stroked="t" strokeweight=".951939pt" strokecolor="#545454">
                <v:path arrowok="t"/>
              </v:shape>
            </v:group>
            <v:group style="position:absolute;left:505;top:4119;width:3227;height:2" coordorigin="505,4119" coordsize="3227,2">
              <v:shape style="position:absolute;left:505;top:4119;width:3227;height:2" coordorigin="505,4119" coordsize="3227,0" path="m505,4119l3732,4119e" filled="f" stroked="t" strokeweight=".951939pt" strokecolor="#747474">
                <v:path arrowok="t"/>
              </v:shape>
            </v:group>
            <v:group style="position:absolute;left:2444;top:3801;width:2;height:349" coordorigin="2444,3801" coordsize="2,349">
              <v:shape style="position:absolute;left:2444;top:3801;width:2;height:349" coordorigin="2444,3801" coordsize="0,349" path="m2444,4150l2444,3801e" filled="f" stroked="t" strokeweight=".47597pt" strokecolor="#4F4F4F">
                <v:path arrowok="t"/>
              </v:shape>
            </v:group>
            <v:group style="position:absolute;left:3674;top:4124;width:1033;height:2" coordorigin="3674,4124" coordsize="1033,2">
              <v:shape style="position:absolute;left:3674;top:4124;width:1033;height:2" coordorigin="3674,4124" coordsize="1033,0" path="m3674,4124l4707,4124e" filled="f" stroked="t" strokeweight=".47597pt" strokecolor="#545454">
                <v:path arrowok="t"/>
              </v:shape>
            </v:group>
            <v:group style="position:absolute;left:4650;top:4124;width:6840;height:2" coordorigin="4650,4124" coordsize="6840,2">
              <v:shape style="position:absolute;left:4650;top:4124;width:6840;height:2" coordorigin="4650,4124" coordsize="6840,0" path="m4650,4124l11490,4124e" filled="f" stroked="t" strokeweight=".713954pt" strokecolor="#747474">
                <v:path arrowok="t"/>
              </v:shape>
            </v:group>
            <v:group style="position:absolute;left:7725;top:4126;width:633;height:2" coordorigin="7725,4126" coordsize="633,2">
              <v:shape style="position:absolute;left:7725;top:4126;width:633;height:2" coordorigin="7725,4126" coordsize="633,0" path="m7725,4126l8358,4126e" filled="f" stroked="t" strokeweight=".47597pt" strokecolor="#606060">
                <v:path arrowok="t"/>
              </v:shape>
            </v:group>
            <v:group style="position:absolute;left:9091;top:4121;width:271;height:2" coordorigin="9091,4121" coordsize="271,2">
              <v:shape style="position:absolute;left:9091;top:4121;width:271;height:2" coordorigin="9091,4121" coordsize="271,0" path="m9091,4121l9362,4121e" filled="f" stroked="t" strokeweight=".47597pt" strokecolor="#646464">
                <v:path arrowok="t"/>
              </v:shape>
            </v:group>
            <v:group style="position:absolute;left:2437;top:4363;width:3470;height:2" coordorigin="2437,4363" coordsize="3470,2">
              <v:shape style="position:absolute;left:2437;top:4363;width:3470;height:2" coordorigin="2437,4363" coordsize="3470,0" path="m2437,4363l5907,4363e" filled="f" stroked="t" strokeweight=".713954pt" strokecolor="#707070">
                <v:path arrowok="t"/>
              </v:shape>
            </v:group>
            <v:group style="position:absolute;left:5850;top:4363;width:871;height:2" coordorigin="5850,4363" coordsize="871,2">
              <v:shape style="position:absolute;left:5850;top:4363;width:871;height:2" coordorigin="5850,4363" coordsize="871,0" path="m5850,4363l6721,4363e" filled="f" stroked="t" strokeweight=".47597pt" strokecolor="#575757">
                <v:path arrowok="t"/>
              </v:shape>
            </v:group>
            <v:group style="position:absolute;left:6664;top:4363;width:1119;height:2" coordorigin="6664,4363" coordsize="1119,2">
              <v:shape style="position:absolute;left:6664;top:4363;width:1119;height:2" coordorigin="6664,4363" coordsize="1119,0" path="m6664,4363l7782,4363e" filled="f" stroked="t" strokeweight=".951939pt" strokecolor="#7C7C7C">
                <v:path arrowok="t"/>
              </v:shape>
            </v:group>
            <v:group style="position:absolute;left:7725;top:4365;width:633;height:2" coordorigin="7725,4365" coordsize="633,2">
              <v:shape style="position:absolute;left:7725;top:4365;width:633;height:2" coordorigin="7725,4365" coordsize="633,0" path="m7725,4365l8358,4365e" filled="f" stroked="t" strokeweight=".47597pt" strokecolor="#575757">
                <v:path arrowok="t"/>
              </v:shape>
            </v:group>
            <v:group style="position:absolute;left:8301;top:4365;width:847;height:2" coordorigin="8301,4365" coordsize="847,2">
              <v:shape style="position:absolute;left:8301;top:4365;width:847;height:2" coordorigin="8301,4365" coordsize="847,0" path="m8301,4365l9148,4365e" filled="f" stroked="t" strokeweight=".951939pt" strokecolor="#7C7C7C">
                <v:path arrowok="t"/>
              </v:shape>
            </v:group>
            <v:group style="position:absolute;left:9091;top:4360;width:271;height:2" coordorigin="9091,4360" coordsize="271,2">
              <v:shape style="position:absolute;left:9091;top:4360;width:271;height:2" coordorigin="9091,4360" coordsize="271,0" path="m9091,4360l9362,4360e" filled="f" stroked="t" strokeweight=".47597pt" strokecolor="#606060">
                <v:path arrowok="t"/>
              </v:shape>
            </v:group>
            <v:group style="position:absolute;left:9305;top:4363;width:2185;height:2" coordorigin="9305,4363" coordsize="2185,2">
              <v:shape style="position:absolute;left:9305;top:4363;width:2185;height:2" coordorigin="9305,4363" coordsize="2185,0" path="m9305,4363l11490,4363e" filled="f" stroked="t" strokeweight=".713954pt" strokecolor="#747474">
                <v:path arrowok="t"/>
              </v:shape>
            </v:group>
            <v:group style="position:absolute;left:2444;top:4078;width:2;height:832" coordorigin="2444,4078" coordsize="2,832">
              <v:shape style="position:absolute;left:2444;top:4078;width:2;height:832" coordorigin="2444,4078" coordsize="0,832" path="m2444,4910l2444,4078e" filled="f" stroked="t" strokeweight=".951939pt" strokecolor="#676767">
                <v:path arrowok="t"/>
              </v:shape>
            </v:group>
            <v:group style="position:absolute;left:5088;top:4341;width:2;height:263" coordorigin="5088,4341" coordsize="2,263">
              <v:shape style="position:absolute;left:5088;top:4341;width:2;height:263" coordorigin="5088,4341" coordsize="0,263" path="m5088,4604l5088,4341e" filled="f" stroked="t" strokeweight=".237985pt" strokecolor="#707070">
                <v:path arrowok="t"/>
              </v:shape>
            </v:group>
            <v:group style="position:absolute;left:7754;top:4341;width:2;height:263" coordorigin="7754,4341" coordsize="2,263">
              <v:shape style="position:absolute;left:7754;top:4341;width:2;height:263" coordorigin="7754,4341" coordsize="0,263" path="m7754,4604l7754,4341e" filled="f" stroked="t" strokeweight=".237985pt" strokecolor="#575757">
                <v:path arrowok="t"/>
              </v:shape>
            </v:group>
            <v:group style="position:absolute;left:11485;top:4312;width:2;height:320" coordorigin="11485,4312" coordsize="2,320">
              <v:shape style="position:absolute;left:11485;top:4312;width:2;height:320" coordorigin="11485,4312" coordsize="0,320" path="m11485,4633l11485,4312e" filled="f" stroked="t" strokeweight=".47597pt" strokecolor="#4F4F4F">
                <v:path arrowok="t"/>
              </v:shape>
            </v:group>
            <v:group style="position:absolute;left:5088;top:4604;width:2;height:220" coordorigin="5088,4604" coordsize="2,220">
              <v:shape style="position:absolute;left:5088;top:4604;width:2;height:220" coordorigin="5088,4604" coordsize="0,220" path="m5088,4824l5088,4604e" filled="f" stroked="t" strokeweight=".237985pt" strokecolor="#878787">
                <v:path arrowok="t"/>
              </v:shape>
            </v:group>
            <v:group style="position:absolute;left:6773;top:4793;width:233;height:2" coordorigin="6773,4793" coordsize="233,2">
              <v:shape style="position:absolute;left:6773;top:4793;width:233;height:2" coordorigin="6773,4793" coordsize="233,0" path="m6773,4793l7006,4793e" filled="f" stroked="t" strokeweight=".237985pt" strokecolor="#676767">
                <v:path arrowok="t"/>
              </v:shape>
            </v:group>
            <v:group style="position:absolute;left:6949;top:4793;width:462;height:2" coordorigin="6949,4793" coordsize="462,2">
              <v:shape style="position:absolute;left:6949;top:4793;width:462;height:2" coordorigin="6949,4793" coordsize="462,0" path="m6949,4793l7411,4793e" filled="f" stroked="t" strokeweight=".237985pt" strokecolor="#545454">
                <v:path arrowok="t"/>
              </v:shape>
            </v:group>
            <v:group style="position:absolute;left:7354;top:4793;width:433;height:2" coordorigin="7354,4793" coordsize="433,2">
              <v:shape style="position:absolute;left:7354;top:4793;width:433;height:2" coordorigin="7354,4793" coordsize="433,0" path="m7354,4793l7787,4793e" filled="f" stroked="t" strokeweight=".237985pt" strokecolor="#676767">
                <v:path arrowok="t"/>
              </v:shape>
            </v:group>
            <v:group style="position:absolute;left:7754;top:4604;width:2;height:225" coordorigin="7754,4604" coordsize="2,225">
              <v:shape style="position:absolute;left:7754;top:4604;width:2;height:225" coordorigin="7754,4604" coordsize="0,225" path="m7754,4829l7754,4604e" filled="f" stroked="t" strokeweight=".237985pt" strokecolor="#808080">
                <v:path arrowok="t"/>
              </v:shape>
            </v:group>
            <v:group style="position:absolute;left:7725;top:4795;width:500;height:2" coordorigin="7725,4795" coordsize="500,2">
              <v:shape style="position:absolute;left:7725;top:4795;width:500;height:2" coordorigin="7725,4795" coordsize="500,0" path="m7725,4795l8225,4795e" filled="f" stroked="t" strokeweight=".47597pt" strokecolor="#838383">
                <v:path arrowok="t"/>
              </v:shape>
            </v:group>
            <v:group style="position:absolute;left:11490;top:2649;width:2;height:12908" coordorigin="11490,2649" coordsize="2,12908">
              <v:shape style="position:absolute;left:11490;top:2649;width:2;height:12908" coordorigin="11490,2649" coordsize="0,12908" path="m11490,15557l11490,2649e" filled="f" stroked="t" strokeweight=".713954pt" strokecolor="#6B6B6B">
                <v:path arrowok="t"/>
              </v:shape>
            </v:group>
            <v:group style="position:absolute;left:2442;top:4795;width:2;height:980" coordorigin="2442,4795" coordsize="2,980">
              <v:shape style="position:absolute;left:2442;top:4795;width:2;height:980" coordorigin="2442,4795" coordsize="0,980" path="m2442,5775l2442,4795e" filled="f" stroked="t" strokeweight=".47597pt" strokecolor="#4B4B4B">
                <v:path arrowok="t"/>
              </v:shape>
            </v:group>
            <v:group style="position:absolute;left:5114;top:4833;width:2;height:139" coordorigin="5114,4833" coordsize="2,139">
              <v:shape style="position:absolute;left:5114;top:4833;width:2;height:139" coordorigin="5114,4833" coordsize="0,139" path="m5114,4972l5114,4833e" filled="f" stroked="t" strokeweight=".951939pt" strokecolor="#2B2B2B">
                <v:path arrowok="t"/>
              </v:shape>
            </v:group>
            <v:group style="position:absolute;left:5060;top:5030;width:3298;height:2" coordorigin="5060,5030" coordsize="3298,2">
              <v:shape style="position:absolute;left:5060;top:5030;width:3298;height:2" coordorigin="5060,5030" coordsize="3298,0" path="m5060,5030l8358,5030e" filled="f" stroked="t" strokeweight=".713954pt" strokecolor="#777777">
                <v:path arrowok="t"/>
              </v:shape>
            </v:group>
            <v:group style="position:absolute;left:8301;top:5030;width:1061;height:2" coordorigin="8301,5030" coordsize="1061,2">
              <v:shape style="position:absolute;left:8301;top:5030;width:1061;height:2" coordorigin="8301,5030" coordsize="1061,0" path="m8301,5030l9362,5030e" filled="f" stroked="t" strokeweight=".47597pt" strokecolor="#676767">
                <v:path arrowok="t"/>
              </v:shape>
            </v:group>
            <v:group style="position:absolute;left:9286;top:5030;width:2208;height:2" coordorigin="9286,5030" coordsize="2208,2">
              <v:shape style="position:absolute;left:9286;top:5030;width:2208;height:2" coordorigin="9286,5030" coordsize="2208,0" path="m9286,5030l11495,5030e" filled="f" stroked="t" strokeweight=".713954pt" strokecolor="#777777">
                <v:path arrowok="t"/>
              </v:shape>
            </v:group>
            <v:group style="position:absolute;left:5117;top:5077;width:2;height:139" coordorigin="5117,5077" coordsize="2,139">
              <v:shape style="position:absolute;left:5117;top:5077;width:2;height:139" coordorigin="5117,5077" coordsize="0,139" path="m5117,5216l5117,5077e" filled="f" stroked="t" strokeweight=".951939pt" strokecolor="#2B2B2B">
                <v:path arrowok="t"/>
              </v:shape>
            </v:group>
            <v:group style="position:absolute;left:5060;top:5273;width:4089;height:2" coordorigin="5060,5273" coordsize="4089,2">
              <v:shape style="position:absolute;left:5060;top:5273;width:4089;height:2" coordorigin="5060,5273" coordsize="4089,0" path="m5060,5273l9148,5273e" filled="f" stroked="t" strokeweight=".713954pt" strokecolor="#747474">
                <v:path arrowok="t"/>
              </v:shape>
            </v:group>
            <v:group style="position:absolute;left:9091;top:5269;width:271;height:2" coordorigin="9091,5269" coordsize="271,2">
              <v:shape style="position:absolute;left:9091;top:5269;width:271;height:2" coordorigin="9091,5269" coordsize="271,0" path="m9091,5269l9362,5269e" filled="f" stroked="t" strokeweight=".47597pt" strokecolor="#646464">
                <v:path arrowok="t"/>
              </v:shape>
            </v:group>
            <v:group style="position:absolute;left:9305;top:5269;width:2189;height:2" coordorigin="9305,5269" coordsize="2189,2">
              <v:shape style="position:absolute;left:9305;top:5269;width:2189;height:2" coordorigin="9305,5269" coordsize="2189,0" path="m9305,5269l11495,5269e" filled="f" stroked="t" strokeweight=".713954pt" strokecolor="#777777">
                <v:path arrowok="t"/>
              </v:shape>
            </v:group>
            <v:group style="position:absolute;left:509;top:5230;width:2;height:292" coordorigin="509,5230" coordsize="2,292">
              <v:shape style="position:absolute;left:509;top:5230;width:2;height:292" coordorigin="509,5230" coordsize="0,292" path="m509,5522l509,5230e" filled="f" stroked="t" strokeweight=".47597pt" strokecolor="#444444">
                <v:path arrowok="t"/>
              </v:shape>
            </v:group>
            <v:group style="position:absolute;left:2437;top:5505;width:1295;height:2" coordorigin="2437,5505" coordsize="1295,2">
              <v:shape style="position:absolute;left:2437;top:5505;width:1295;height:2" coordorigin="2437,5505" coordsize="1295,0" path="m2437,5505l3732,5505e" filled="f" stroked="t" strokeweight=".951939pt" strokecolor="#7C7C7C">
                <v:path arrowok="t"/>
              </v:shape>
            </v:group>
            <v:group style="position:absolute;left:3674;top:5510;width:1033;height:2" coordorigin="3674,5510" coordsize="1033,2">
              <v:shape style="position:absolute;left:3674;top:5510;width:1033;height:2" coordorigin="3674,5510" coordsize="1033,0" path="m3674,5510l4707,5510e" filled="f" stroked="t" strokeweight=".47597pt" strokecolor="#5B5B5B">
                <v:path arrowok="t"/>
              </v:shape>
            </v:group>
            <v:group style="position:absolute;left:4650;top:5510;width:6844;height:2" coordorigin="4650,5510" coordsize="6844,2">
              <v:shape style="position:absolute;left:4650;top:5510;width:6844;height:2" coordorigin="4650,5510" coordsize="6844,0" path="m4650,5510l11495,5510e" filled="f" stroked="t" strokeweight=".713954pt" strokecolor="#747474">
                <v:path arrowok="t"/>
              </v:shape>
            </v:group>
            <v:group style="position:absolute;left:5088;top:5259;width:2;height:244" coordorigin="5088,5259" coordsize="2,244">
              <v:shape style="position:absolute;left:5088;top:5259;width:2;height:244" coordorigin="5088,5259" coordsize="0,244" path="m5088,5503l5088,5259e" filled="f" stroked="t" strokeweight=".237985pt" strokecolor="#808080">
                <v:path arrowok="t"/>
              </v:shape>
            </v:group>
            <v:group style="position:absolute;left:505;top:5747;width:109;height:2" coordorigin="505,5747" coordsize="109,2">
              <v:shape style="position:absolute;left:505;top:5747;width:109;height:2" coordorigin="505,5747" coordsize="109,0" path="m505,5747l614,5747e" filled="f" stroked="t" strokeweight=".47597pt" strokecolor="#545454">
                <v:path arrowok="t"/>
              </v:shape>
            </v:group>
            <v:group style="position:absolute;left:509;top:2075;width:2;height:3963" coordorigin="509,2075" coordsize="2,3963">
              <v:shape style="position:absolute;left:509;top:2075;width:2;height:3963" coordorigin="509,2075" coordsize="0,3963" path="m509,6038l509,2075e" filled="f" stroked="t" strokeweight=".713954pt" strokecolor="#575757">
                <v:path arrowok="t"/>
              </v:shape>
            </v:group>
            <v:group style="position:absolute;left:557;top:5747;width:10933;height:2" coordorigin="557,5747" coordsize="10933,2">
              <v:shape style="position:absolute;left:557;top:5747;width:10933;height:2" coordorigin="557,5747" coordsize="10933,0" path="m557,5747l11490,5747e" filled="f" stroked="t" strokeweight=".713954pt" strokecolor="#747474">
                <v:path arrowok="t"/>
              </v:shape>
            </v:group>
            <v:group style="position:absolute;left:5086;top:5570;width:2;height:115" coordorigin="5086,5570" coordsize="2,115">
              <v:shape style="position:absolute;left:5086;top:5570;width:2;height:115" coordorigin="5086,5570" coordsize="0,115" path="m5086,5685l5086,5570e" filled="f" stroked="t" strokeweight=".951939pt" strokecolor="#2F2F2F">
                <v:path arrowok="t"/>
              </v:shape>
            </v:group>
            <v:group style="position:absolute;left:11485;top:5460;width:2;height:316" coordorigin="11485,5460" coordsize="2,316">
              <v:shape style="position:absolute;left:11485;top:5460;width:2;height:316" coordorigin="11485,5460" coordsize="0,316" path="m11485,5775l11485,5460e" filled="f" stroked="t" strokeweight=".47597pt" strokecolor="#545454">
                <v:path arrowok="t"/>
              </v:shape>
            </v:group>
            <v:group style="position:absolute;left:5088;top:5732;width:2;height:268" coordorigin="5088,5732" coordsize="2,268">
              <v:shape style="position:absolute;left:5088;top:5732;width:2;height:268" coordorigin="5088,5732" coordsize="0,268" path="m5088,6000l5088,5732e" filled="f" stroked="t" strokeweight=".713954pt" strokecolor="#646464">
                <v:path arrowok="t"/>
              </v:shape>
            </v:group>
            <v:group style="position:absolute;left:7754;top:5732;width:2;height:268" coordorigin="7754,5732" coordsize="2,268">
              <v:shape style="position:absolute;left:7754;top:5732;width:2;height:268" coordorigin="7754,5732" coordsize="0,268" path="m7754,6000l7754,5732e" filled="f" stroked="t" strokeweight=".237985pt" strokecolor="#676767">
                <v:path arrowok="t"/>
              </v:shape>
            </v:group>
            <v:group style="position:absolute;left:2444;top:5685;width:2;height:1367" coordorigin="2444,5685" coordsize="2,1367">
              <v:shape style="position:absolute;left:2444;top:5685;width:2;height:1367" coordorigin="2444,5685" coordsize="0,1367" path="m2444,7052l2444,5685e" filled="f" stroked="t" strokeweight=".951939pt" strokecolor="#646464">
                <v:path arrowok="t"/>
              </v:shape>
            </v:group>
            <v:group style="position:absolute;left:2432;top:6218;width:2037;height:2" coordorigin="2432,6218" coordsize="2037,2">
              <v:shape style="position:absolute;left:2432;top:6218;width:2037;height:2" coordorigin="2432,6218" coordsize="2037,0" path="m2432,6218l4469,6218e" filled="f" stroked="t" strokeweight=".713954pt" strokecolor="#777777">
                <v:path arrowok="t"/>
              </v:shape>
            </v:group>
            <v:group style="position:absolute;left:4412;top:6220;width:295;height:2" coordorigin="4412,6220" coordsize="295,2">
              <v:shape style="position:absolute;left:4412;top:6220;width:295;height:2" coordorigin="4412,6220" coordsize="295,0" path="m4412,6220l4707,6220e" filled="f" stroked="t" strokeweight=".47597pt" strokecolor="#646464">
                <v:path arrowok="t"/>
              </v:shape>
            </v:group>
            <v:group style="position:absolute;left:4650;top:6220;width:471;height:2" coordorigin="4650,6220" coordsize="471,2">
              <v:shape style="position:absolute;left:4650;top:6220;width:471;height:2" coordorigin="4650,6220" coordsize="471,0" path="m4650,6220l5121,6220e" filled="f" stroked="t" strokeweight=".47597pt" strokecolor="#4F4F4F">
                <v:path arrowok="t"/>
              </v:shape>
            </v:group>
            <v:group style="position:absolute;left:5088;top:6000;width:2;height:531" coordorigin="5088,6000" coordsize="2,531">
              <v:shape style="position:absolute;left:5088;top:6000;width:2;height:531" coordorigin="5088,6000" coordsize="0,531" path="m5088,6531l5088,6000e" filled="f" stroked="t" strokeweight=".237985pt" strokecolor="#707070">
                <v:path arrowok="t"/>
              </v:shape>
            </v:group>
            <v:group style="position:absolute;left:5060;top:6220;width:1418;height:2" coordorigin="5060,6220" coordsize="1418,2">
              <v:shape style="position:absolute;left:5060;top:6220;width:1418;height:2" coordorigin="5060,6220" coordsize="1418,0" path="m5060,6220l6478,6220e" filled="f" stroked="t" strokeweight=".713954pt" strokecolor="#7C7C7C">
                <v:path arrowok="t"/>
              </v:shape>
            </v:group>
            <v:group style="position:absolute;left:6421;top:6220;width:300;height:2" coordorigin="6421,6220" coordsize="300,2">
              <v:shape style="position:absolute;left:6421;top:6220;width:300;height:2" coordorigin="6421,6220" coordsize="300,0" path="m6421,6220l6721,6220e" filled="f" stroked="t" strokeweight=".47597pt" strokecolor="#575757">
                <v:path arrowok="t"/>
              </v:shape>
            </v:group>
            <v:group style="position:absolute;left:6664;top:6220;width:343;height:2" coordorigin="6664,6220" coordsize="343,2">
              <v:shape style="position:absolute;left:6664;top:6220;width:343;height:2" coordorigin="6664,6220" coordsize="343,0" path="m6664,6220l7006,6220e" filled="f" stroked="t" strokeweight=".47597pt" strokecolor="#707070">
                <v:path arrowok="t"/>
              </v:shape>
            </v:group>
            <v:group style="position:absolute;left:6911;top:6222;width:4584;height:2" coordorigin="6911,6222" coordsize="4584,2">
              <v:shape style="position:absolute;left:6911;top:6222;width:4584;height:2" coordorigin="6911,6222" coordsize="4584,0" path="m6911,6222l11495,6222e" filled="f" stroked="t" strokeweight=".713954pt" strokecolor="#777777">
                <v:path arrowok="t"/>
              </v:shape>
            </v:group>
            <v:group style="position:absolute;left:7754;top:6000;width:2;height:531" coordorigin="7754,6000" coordsize="2,531">
              <v:shape style="position:absolute;left:7754;top:6000;width:2;height:531" coordorigin="7754,6000" coordsize="0,531" path="m7754,6531l7754,6000e" filled="f" stroked="t" strokeweight=".237985pt" strokecolor="#7C7C7C">
                <v:path arrowok="t"/>
              </v:shape>
            </v:group>
            <v:group style="position:absolute;left:2432;top:6533;width:9062;height:2" coordorigin="2432,6533" coordsize="9062,2">
              <v:shape style="position:absolute;left:2432;top:6533;width:9062;height:2" coordorigin="2432,6533" coordsize="9062,0" path="m2432,6533l11495,6533e" filled="f" stroked="t" strokeweight=".713954pt" strokecolor="#747474">
                <v:path arrowok="t"/>
              </v:shape>
            </v:group>
            <v:group style="position:absolute;left:5616;top:6531;width:290;height:2" coordorigin="5616,6531" coordsize="290,2">
              <v:shape style="position:absolute;left:5616;top:6531;width:290;height:2" coordorigin="5616,6531" coordsize="290,0" path="m5616,6531l5907,6531e" filled="f" stroked="t" strokeweight=".47597pt" strokecolor="#4B4B4B">
                <v:path arrowok="t"/>
              </v:shape>
            </v:group>
            <v:group style="position:absolute;left:7354;top:6531;width:433;height:2" coordorigin="7354,6531" coordsize="433,2">
              <v:shape style="position:absolute;left:7354;top:6531;width:433;height:2" coordorigin="7354,6531" coordsize="433,0" path="m7354,6531l7787,6531e" filled="f" stroked="t" strokeweight=".47597pt" strokecolor="#646464">
                <v:path arrowok="t"/>
              </v:shape>
            </v:group>
            <v:group style="position:absolute;left:9091;top:6531;width:271;height:2" coordorigin="9091,6531" coordsize="271,2">
              <v:shape style="position:absolute;left:9091;top:6531;width:271;height:2" coordorigin="9091,6531" coordsize="271,0" path="m9091,6531l9362,6531e" filled="f" stroked="t" strokeweight=".47597pt" strokecolor="#646464">
                <v:path arrowok="t"/>
              </v:shape>
            </v:group>
            <v:group style="position:absolute;left:500;top:6767;width:1290;height:2" coordorigin="500,6767" coordsize="1290,2">
              <v:shape style="position:absolute;left:500;top:6767;width:1290;height:2" coordorigin="500,6767" coordsize="1290,0" path="m500,6767l1790,6767e" filled="f" stroked="t" strokeweight=".951939pt" strokecolor="#7C7C7C">
                <v:path arrowok="t"/>
              </v:shape>
            </v:group>
            <v:group style="position:absolute;left:1733;top:6767;width:733;height:2" coordorigin="1733,6767" coordsize="733,2">
              <v:shape style="position:absolute;left:1733;top:6767;width:733;height:2" coordorigin="1733,6767" coordsize="733,0" path="m1733,6767l2466,6767e" filled="f" stroked="t" strokeweight=".47597pt" strokecolor="#5B5B5B">
                <v:path arrowok="t"/>
              </v:shape>
            </v:group>
            <v:group style="position:absolute;left:2347;top:6770;width:3327;height:2" coordorigin="2347,6770" coordsize="3327,2">
              <v:shape style="position:absolute;left:2347;top:6770;width:3327;height:2" coordorigin="2347,6770" coordsize="3327,0" path="m2347,6770l5674,6770e" filled="f" stroked="t" strokeweight=".713954pt" strokecolor="#777777">
                <v:path arrowok="t"/>
              </v:shape>
            </v:group>
            <v:group style="position:absolute;left:5616;top:6772;width:862;height:2" coordorigin="5616,6772" coordsize="862,2">
              <v:shape style="position:absolute;left:5616;top:6772;width:862;height:2" coordorigin="5616,6772" coordsize="862,0" path="m5616,6772l6478,6772e" filled="f" stroked="t" strokeweight=".47597pt" strokecolor="#606060">
                <v:path arrowok="t"/>
              </v:shape>
            </v:group>
            <v:group style="position:absolute;left:6421;top:6772;width:1361;height:2" coordorigin="6421,6772" coordsize="1361,2">
              <v:shape style="position:absolute;left:6421;top:6772;width:1361;height:2" coordorigin="6421,6772" coordsize="1361,0" path="m6421,6772l7782,6772e" filled="f" stroked="t" strokeweight=".951939pt" strokecolor="#7C7C7C">
                <v:path arrowok="t"/>
              </v:shape>
            </v:group>
            <v:group style="position:absolute;left:7725;top:6775;width:633;height:2" coordorigin="7725,6775" coordsize="633,2">
              <v:shape style="position:absolute;left:7725;top:6775;width:633;height:2" coordorigin="7725,6775" coordsize="633,0" path="m7725,6775l8358,6775e" filled="f" stroked="t" strokeweight=".47597pt" strokecolor="#606060">
                <v:path arrowok="t"/>
              </v:shape>
            </v:group>
            <v:group style="position:absolute;left:8301;top:6775;width:3194;height:2" coordorigin="8301,6775" coordsize="3194,2">
              <v:shape style="position:absolute;left:8301;top:6775;width:3194;height:2" coordorigin="8301,6775" coordsize="3194,0" path="m8301,6775l11495,6775e" filled="f" stroked="t" strokeweight=".713954pt" strokecolor="#777777">
                <v:path arrowok="t"/>
              </v:shape>
            </v:group>
            <v:group style="position:absolute;left:11490;top:6727;width:2;height:325" coordorigin="11490,6727" coordsize="2,325">
              <v:shape style="position:absolute;left:11490;top:6727;width:2;height:325" coordorigin="11490,6727" coordsize="0,325" path="m11490,7052l11490,6727e" filled="f" stroked="t" strokeweight=".47597pt" strokecolor="#575757">
                <v:path arrowok="t"/>
              </v:shape>
            </v:group>
            <v:group style="position:absolute;left:495;top:7236;width:1295;height:2" coordorigin="495,7236" coordsize="1295,2">
              <v:shape style="position:absolute;left:495;top:7236;width:1295;height:2" coordorigin="495,7236" coordsize="1295,0" path="m495,7236l1790,7236e" filled="f" stroked="t" strokeweight=".951939pt" strokecolor="#7C7C7C">
                <v:path arrowok="t"/>
              </v:shape>
            </v:group>
            <v:group style="position:absolute;left:1733;top:7236;width:1266;height:2" coordorigin="1733,7236" coordsize="1266,2">
              <v:shape style="position:absolute;left:1733;top:7236;width:1266;height:2" coordorigin="1733,7236" coordsize="1266,0" path="m1733,7236l2999,7236e" filled="f" stroked="t" strokeweight=".47597pt" strokecolor="#646464">
                <v:path arrowok="t"/>
              </v:shape>
            </v:group>
            <v:group style="position:absolute;left:2442;top:6994;width:2;height:746" coordorigin="2442,6994" coordsize="2,746">
              <v:shape style="position:absolute;left:2442;top:6994;width:2;height:746" coordorigin="2442,6994" coordsize="0,746" path="m2442,7740l2442,6994e" filled="f" stroked="t" strokeweight=".47597pt" strokecolor="#383838">
                <v:path arrowok="t"/>
              </v:shape>
            </v:group>
            <v:group style="position:absolute;left:2856;top:7241;width:1085;height:2" coordorigin="2856,7241" coordsize="1085,2">
              <v:shape style="position:absolute;left:2856;top:7241;width:1085;height:2" coordorigin="2856,7241" coordsize="1085,0" path="m2856,7241l3941,7241e" filled="f" stroked="t" strokeweight=".951939pt" strokecolor="#808080">
                <v:path arrowok="t"/>
              </v:shape>
            </v:group>
            <v:group style="position:absolute;left:3884;top:7241;width:1233;height:2" coordorigin="3884,7241" coordsize="1233,2">
              <v:shape style="position:absolute;left:3884;top:7241;width:1233;height:2" coordorigin="3884,7241" coordsize="1233,0" path="m3884,7241l5117,7241e" filled="f" stroked="t" strokeweight=".47597pt" strokecolor="#606060">
                <v:path arrowok="t"/>
              </v:shape>
            </v:group>
            <v:group style="position:absolute;left:5012;top:7241;width:1466;height:2" coordorigin="5012,7241" coordsize="1466,2">
              <v:shape style="position:absolute;left:5012;top:7241;width:1466;height:2" coordorigin="5012,7241" coordsize="1466,0" path="m5012,7241l6478,7241e" filled="f" stroked="t" strokeweight=".713954pt" strokecolor="#7C7C7C">
                <v:path arrowok="t"/>
              </v:shape>
            </v:group>
            <v:group style="position:absolute;left:6421;top:7243;width:300;height:2" coordorigin="6421,7243" coordsize="300,2">
              <v:shape style="position:absolute;left:6421;top:7243;width:300;height:2" coordorigin="6421,7243" coordsize="300,0" path="m6421,7243l6721,7243e" filled="f" stroked="t" strokeweight=".47597pt" strokecolor="#545454">
                <v:path arrowok="t"/>
              </v:shape>
            </v:group>
            <v:group style="position:absolute;left:6664;top:7243;width:1119;height:2" coordorigin="6664,7243" coordsize="1119,2">
              <v:shape style="position:absolute;left:6664;top:7243;width:1119;height:2" coordorigin="6664,7243" coordsize="1119,0" path="m6664,7243l7782,7243e" filled="f" stroked="t" strokeweight=".713954pt" strokecolor="#7C7C7C">
                <v:path arrowok="t"/>
              </v:shape>
            </v:group>
            <v:group style="position:absolute;left:7725;top:7243;width:633;height:2" coordorigin="7725,7243" coordsize="633,2">
              <v:shape style="position:absolute;left:7725;top:7243;width:633;height:2" coordorigin="7725,7243" coordsize="633,0" path="m7725,7243l8358,7243e" filled="f" stroked="t" strokeweight=".47597pt" strokecolor="#545454">
                <v:path arrowok="t"/>
              </v:shape>
            </v:group>
            <v:group style="position:absolute;left:8301;top:7243;width:3194;height:2" coordorigin="8301,7243" coordsize="3194,2">
              <v:shape style="position:absolute;left:8301;top:7243;width:3194;height:2" coordorigin="8301,7243" coordsize="3194,0" path="m8301,7243l11495,7243e" filled="f" stroked="t" strokeweight=".713954pt" strokecolor="#777777">
                <v:path arrowok="t"/>
              </v:shape>
            </v:group>
            <v:group style="position:absolute;left:5088;top:7224;width:2;height:268" coordorigin="5088,7224" coordsize="2,268">
              <v:shape style="position:absolute;left:5088;top:7224;width:2;height:268" coordorigin="5088,7224" coordsize="0,268" path="m5088,7492l5088,7224e" filled="f" stroked="t" strokeweight=".713954pt" strokecolor="#4B4B4B">
                <v:path arrowok="t"/>
              </v:shape>
            </v:group>
            <v:group style="position:absolute;left:5055;top:7482;width:6445;height:2" coordorigin="5055,7482" coordsize="6445,2">
              <v:shape style="position:absolute;left:5055;top:7482;width:6445;height:2" coordorigin="5055,7482" coordsize="6445,0" path="m5055,7482l11499,7482e" filled="f" stroked="t" strokeweight=".713954pt" strokecolor="#777777">
                <v:path arrowok="t"/>
              </v:shape>
            </v:group>
            <v:group style="position:absolute;left:7725;top:7482;width:633;height:2" coordorigin="7725,7482" coordsize="633,2">
              <v:shape style="position:absolute;left:7725;top:7482;width:633;height:2" coordorigin="7725,7482" coordsize="633,0" path="m7725,7482l8358,7482e" filled="f" stroked="t" strokeweight=".47597pt" strokecolor="#676767">
                <v:path arrowok="t"/>
              </v:shape>
            </v:group>
            <v:group style="position:absolute;left:11488;top:7081;width:2;height:449" coordorigin="11488,7081" coordsize="2,449">
              <v:shape style="position:absolute;left:11488;top:7081;width:2;height:449" coordorigin="11488,7081" coordsize="0,449" path="m11488,7530l11488,7081e" filled="f" stroked="t" strokeweight=".713954pt" strokecolor="#676767">
                <v:path arrowok="t"/>
              </v:shape>
            </v:group>
            <v:group style="position:absolute;left:5088;top:7492;width:2;height:516" coordorigin="5088,7492" coordsize="2,516">
              <v:shape style="position:absolute;left:5088;top:7492;width:2;height:516" coordorigin="5088,7492" coordsize="0,516" path="m5088,8008l5088,7492e" filled="f" stroked="t" strokeweight=".237985pt" strokecolor="#444444">
                <v:path arrowok="t"/>
              </v:shape>
            </v:group>
            <v:group style="position:absolute;left:5060;top:7724;width:6440;height:2" coordorigin="5060,7724" coordsize="6440,2">
              <v:shape style="position:absolute;left:5060;top:7724;width:6440;height:2" coordorigin="5060,7724" coordsize="6440,0" path="m5060,7724l11499,7724e" filled="f" stroked="t" strokeweight=".713954pt" strokecolor="#747474">
                <v:path arrowok="t"/>
              </v:shape>
            </v:group>
            <v:group style="position:absolute;left:500;top:8003;width:114;height:2" coordorigin="500,8003" coordsize="114,2">
              <v:shape style="position:absolute;left:500;top:8003;width:114;height:2" coordorigin="500,8003" coordsize="114,0" path="m500,8003l614,8003e" filled="f" stroked="t" strokeweight=".47597pt" strokecolor="#606060">
                <v:path arrowok="t"/>
              </v:shape>
            </v:group>
            <v:group style="position:absolute;left:505;top:6201;width:2;height:4035" coordorigin="505,6201" coordsize="2,4035">
              <v:shape style="position:absolute;left:505;top:6201;width:2;height:4035" coordorigin="505,6201" coordsize="0,4035" path="m505,10236l505,6201e" filled="f" stroked="t" strokeweight=".47597pt" strokecolor="#606060">
                <v:path arrowok="t"/>
              </v:shape>
            </v:group>
            <v:group style="position:absolute;left:557;top:8001;width:1909;height:2" coordorigin="557,8001" coordsize="1909,2">
              <v:shape style="position:absolute;left:557;top:8001;width:1909;height:2" coordorigin="557,8001" coordsize="1909,0" path="m557,8001l2466,8001e" filled="f" stroked="t" strokeweight=".713954pt" strokecolor="#747477">
                <v:path arrowok="t"/>
              </v:shape>
            </v:group>
            <v:group style="position:absolute;left:2394;top:8003;width:604;height:2" coordorigin="2394,8003" coordsize="604,2">
              <v:shape style="position:absolute;left:2394;top:8003;width:604;height:2" coordorigin="2394,8003" coordsize="604,0" path="m2394,8003l2999,8003e" filled="f" stroked="t" strokeweight=".47597pt" strokecolor="#5B5B5B">
                <v:path arrowok="t"/>
              </v:shape>
            </v:group>
            <v:group style="position:absolute;left:2941;top:8008;width:8553;height:2" coordorigin="2941,8008" coordsize="8553,2">
              <v:shape style="position:absolute;left:2941;top:8008;width:8553;height:2" coordorigin="2941,8008" coordsize="8553,0" path="m2941,8008l11495,8008e" filled="f" stroked="t" strokeweight=".713954pt" strokecolor="#747474">
                <v:path arrowok="t"/>
              </v:shape>
            </v:group>
            <v:group style="position:absolute;left:4412;top:8008;width:709;height:2" coordorigin="4412,8008" coordsize="709,2">
              <v:shape style="position:absolute;left:4412;top:8008;width:709;height:2" coordorigin="4412,8008" coordsize="709,0" path="m4412,8008l5121,8008e" filled="f" stroked="t" strokeweight=".47597pt" strokecolor="#545454">
                <v:path arrowok="t"/>
              </v:shape>
            </v:group>
            <v:group style="position:absolute;left:11490;top:8228;width:2;height:502" coordorigin="11490,8228" coordsize="2,502">
              <v:shape style="position:absolute;left:11490;top:8228;width:2;height:502" coordorigin="11490,8228" coordsize="0,502" path="m11490,8730l11490,8228e" filled="f" stroked="t" strokeweight=".47597pt" strokecolor="#484848">
                <v:path arrowok="t"/>
              </v:shape>
            </v:group>
            <v:group style="position:absolute;left:495;top:8701;width:2347;height:2" coordorigin="495,8701" coordsize="2347,2">
              <v:shape style="position:absolute;left:495;top:8701;width:2347;height:2" coordorigin="495,8701" coordsize="2347,0" path="m495,8701l2842,8701e" filled="f" stroked="t" strokeweight=".713954pt" strokecolor="#707070">
                <v:path arrowok="t"/>
              </v:shape>
            </v:group>
            <v:group style="position:absolute;left:2439;top:7683;width:2;height:1300" coordorigin="2439,7683" coordsize="2,1300">
              <v:shape style="position:absolute;left:2439;top:7683;width:2;height:1300" coordorigin="2439,7683" coordsize="0,1300" path="m2439,8983l2439,7683e" filled="f" stroked="t" strokeweight=".951939pt" strokecolor="#646464">
                <v:path arrowok="t"/>
              </v:shape>
            </v:group>
            <v:group style="position:absolute;left:2394;top:8704;width:1199;height:2" coordorigin="2394,8704" coordsize="1199,2">
              <v:shape style="position:absolute;left:2394;top:8704;width:1199;height:2" coordorigin="2394,8704" coordsize="1199,0" path="m2394,8704l3594,8704e" filled="f" stroked="t" strokeweight=".47597pt" strokecolor="#5B5B5B">
                <v:path arrowok="t"/>
              </v:shape>
            </v:group>
            <v:group style="position:absolute;left:2851;top:8706;width:8648;height:2" coordorigin="2851,8706" coordsize="8648,2">
              <v:shape style="position:absolute;left:2851;top:8706;width:8648;height:2" coordorigin="2851,8706" coordsize="8648,0" path="m2851,8706l11499,8706e" filled="f" stroked="t" strokeweight=".713954pt" strokecolor="#747474">
                <v:path arrowok="t"/>
              </v:shape>
            </v:group>
            <v:group style="position:absolute;left:4650;top:8706;width:466;height:2" coordorigin="4650,8706" coordsize="466,2">
              <v:shape style="position:absolute;left:4650;top:8706;width:466;height:2" coordorigin="4650,8706" coordsize="466,0" path="m4650,8706l5117,8706e" filled="f" stroked="t" strokeweight=".47597pt" strokecolor="#4B4B4B">
                <v:path arrowok="t"/>
              </v:shape>
            </v:group>
            <v:group style="position:absolute;left:5060;top:8708;width:614;height:2" coordorigin="5060,8708" coordsize="614,2">
              <v:shape style="position:absolute;left:5060;top:8708;width:614;height:2" coordorigin="5060,8708" coordsize="614,0" path="m5060,8708l5674,8708e" filled="f" stroked="t" strokeweight=".47597pt" strokecolor="#606060">
                <v:path arrowok="t"/>
              </v:shape>
            </v:group>
            <v:group style="position:absolute;left:6664;top:8708;width:343;height:2" coordorigin="6664,8708" coordsize="343,2">
              <v:shape style="position:absolute;left:6664;top:8708;width:343;height:2" coordorigin="6664,8708" coordsize="343,0" path="m6664,8708l7006,8708e" filled="f" stroked="t" strokeweight=".47597pt" strokecolor="#777777">
                <v:path arrowok="t"/>
              </v:shape>
            </v:group>
            <v:group style="position:absolute;left:6949;top:8711;width:462;height:2" coordorigin="6949,8711" coordsize="462,2">
              <v:shape style="position:absolute;left:6949;top:8711;width:462;height:2" coordorigin="6949,8711" coordsize="462,0" path="m6949,8711l7411,8711e" filled="f" stroked="t" strokeweight=".47597pt" strokecolor="#545454">
                <v:path arrowok="t"/>
              </v:shape>
            </v:group>
            <v:group style="position:absolute;left:8301;top:8711;width:847;height:2" coordorigin="8301,8711" coordsize="847,2">
              <v:shape style="position:absolute;left:8301;top:8711;width:847;height:2" coordorigin="8301,8711" coordsize="847,0" path="m8301,8711l9148,8711e" filled="f" stroked="t" strokeweight=".47597pt" strokecolor="#676767">
                <v:path arrowok="t"/>
              </v:shape>
            </v:group>
            <v:group style="position:absolute;left:505;top:6201;width:2;height:4112" coordorigin="505,6201" coordsize="2,4112">
              <v:shape style="position:absolute;left:505;top:6201;width:2;height:4112" coordorigin="505,6201" coordsize="0,4112" path="m505,10312l505,6201e" filled="f" stroked="t" strokeweight=".713954pt" strokecolor="#646464">
                <v:path arrowok="t"/>
              </v:shape>
            </v:group>
            <v:group style="position:absolute;left:495;top:10014;width:11000;height:2" coordorigin="495,10014" coordsize="11000,2">
              <v:shape style="position:absolute;left:495;top:10014;width:11000;height:2" coordorigin="495,10014" coordsize="11000,0" path="m495,10014l11495,10014e" filled="f" stroked="t" strokeweight=".713954pt" strokecolor="#747474">
                <v:path arrowok="t"/>
              </v:shape>
            </v:group>
            <v:group style="position:absolute;left:2439;top:8926;width:2;height:1119" coordorigin="2439,8926" coordsize="2,1119">
              <v:shape style="position:absolute;left:2439;top:8926;width:2;height:1119" coordorigin="2439,8926" coordsize="0,1119" path="m2439,10045l2439,8926e" filled="f" stroked="t" strokeweight=".47597pt" strokecolor="#4B4B4B">
                <v:path arrowok="t"/>
              </v:shape>
            </v:group>
            <v:group style="position:absolute;left:495;top:10257;width:5179;height:2" coordorigin="495,10257" coordsize="5179,2">
              <v:shape style="position:absolute;left:495;top:10257;width:5179;height:2" coordorigin="495,10257" coordsize="5179,0" path="m495,10257l5674,10257e" filled="f" stroked="t" strokeweight=".713954pt" strokecolor="#747474">
                <v:path arrowok="t"/>
              </v:shape>
            </v:group>
            <v:group style="position:absolute;left:5616;top:10260;width:290;height:2" coordorigin="5616,10260" coordsize="290,2">
              <v:shape style="position:absolute;left:5616;top:10260;width:290;height:2" coordorigin="5616,10260" coordsize="290,0" path="m5616,10260l5907,10260e" filled="f" stroked="t" strokeweight=".47597pt" strokecolor="#606060">
                <v:path arrowok="t"/>
              </v:shape>
            </v:group>
            <v:group style="position:absolute;left:5831;top:10257;width:1176;height:2" coordorigin="5831,10257" coordsize="1176,2">
              <v:shape style="position:absolute;left:5831;top:10257;width:1176;height:2" coordorigin="5831,10257" coordsize="1176,0" path="m5831,10257l7006,10257e" filled="f" stroked="t" strokeweight=".951939pt" strokecolor="#838383">
                <v:path arrowok="t"/>
              </v:shape>
            </v:group>
            <v:group style="position:absolute;left:6949;top:10260;width:833;height:2" coordorigin="6949,10260" coordsize="833,2">
              <v:shape style="position:absolute;left:6949;top:10260;width:833;height:2" coordorigin="6949,10260" coordsize="833,0" path="m6949,10260l7782,10260e" filled="f" stroked="t" strokeweight=".47597pt" strokecolor="#575757">
                <v:path arrowok="t"/>
              </v:shape>
            </v:group>
            <v:group style="position:absolute;left:7725;top:10260;width:847;height:2" coordorigin="7725,10260" coordsize="847,2">
              <v:shape style="position:absolute;left:7725;top:10260;width:847;height:2" coordorigin="7725,10260" coordsize="847,0" path="m7725,10260l8572,10260e" filled="f" stroked="t" strokeweight=".951939pt" strokecolor="#808080">
                <v:path arrowok="t"/>
              </v:shape>
            </v:group>
            <v:group style="position:absolute;left:8301;top:10260;width:1061;height:2" coordorigin="8301,10260" coordsize="1061,2">
              <v:shape style="position:absolute;left:8301;top:10260;width:1061;height:2" coordorigin="8301,10260" coordsize="1061,0" path="m8301,10260l9362,10260e" filled="f" stroked="t" strokeweight=".47597pt" strokecolor="#676767">
                <v:path arrowok="t"/>
              </v:shape>
            </v:group>
            <v:group style="position:absolute;left:9305;top:10260;width:2189;height:2" coordorigin="9305,10260" coordsize="2189,2">
              <v:shape style="position:absolute;left:9305;top:10260;width:2189;height:2" coordorigin="9305,10260" coordsize="2189,0" path="m9305,10260l11495,10260e" filled="f" stroked="t" strokeweight=".713954pt" strokecolor="#777777">
                <v:path arrowok="t"/>
              </v:shape>
            </v:group>
            <v:group style="position:absolute;left:11490;top:9973;width:2;height:339" coordorigin="11490,9973" coordsize="2,339">
              <v:shape style="position:absolute;left:11490;top:9973;width:2;height:339" coordorigin="11490,9973" coordsize="0,339" path="m11490,10312l11490,9973e" filled="f" stroked="t" strokeweight=".47597pt" strokecolor="#4B4B4B">
                <v:path arrowok="t"/>
              </v:shape>
            </v:group>
            <v:group style="position:absolute;left:495;top:10496;width:3237;height:2" coordorigin="495,10496" coordsize="3237,2">
              <v:shape style="position:absolute;left:495;top:10496;width:3237;height:2" coordorigin="495,10496" coordsize="3237,0" path="m495,10496l3732,10496e" filled="f" stroked="t" strokeweight=".713954pt" strokecolor="#747474">
                <v:path arrowok="t"/>
              </v:shape>
            </v:group>
            <v:group style="position:absolute;left:500;top:10241;width:2;height:320" coordorigin="500,10241" coordsize="2,320">
              <v:shape style="position:absolute;left:500;top:10241;width:2;height:320" coordorigin="500,10241" coordsize="0,320" path="m500,10561l500,10241e" filled="f" stroked="t" strokeweight=".47597pt" strokecolor="#4B4B4B">
                <v:path arrowok="t"/>
              </v:shape>
            </v:group>
            <v:group style="position:absolute;left:2437;top:9944;width:2;height:813" coordorigin="2437,9944" coordsize="2,813">
              <v:shape style="position:absolute;left:2437;top:9944;width:2;height:813" coordorigin="2437,9944" coordsize="0,813" path="m2437,10757l2437,9944e" filled="f" stroked="t" strokeweight=".713954pt" strokecolor="#676767">
                <v:path arrowok="t"/>
              </v:shape>
            </v:group>
            <v:group style="position:absolute;left:3674;top:10499;width:795;height:2" coordorigin="3674,10499" coordsize="795,2">
              <v:shape style="position:absolute;left:3674;top:10499;width:795;height:2" coordorigin="3674,10499" coordsize="795,0" path="m3674,10499l4469,10499e" filled="f" stroked="t" strokeweight=".47597pt" strokecolor="#575757">
                <v:path arrowok="t"/>
              </v:shape>
            </v:group>
            <v:group style="position:absolute;left:4412;top:10499;width:1261;height:2" coordorigin="4412,10499" coordsize="1261,2">
              <v:shape style="position:absolute;left:4412;top:10499;width:1261;height:2" coordorigin="4412,10499" coordsize="1261,0" path="m4412,10499l5674,10499e" filled="f" stroked="t" strokeweight=".713954pt" strokecolor="#808080">
                <v:path arrowok="t"/>
              </v:shape>
            </v:group>
            <v:group style="position:absolute;left:5616;top:10499;width:290;height:2" coordorigin="5616,10499" coordsize="290,2">
              <v:shape style="position:absolute;left:5616;top:10499;width:290;height:2" coordorigin="5616,10499" coordsize="290,0" path="m5616,10499l5907,10499e" filled="f" stroked="t" strokeweight=".47597pt" strokecolor="#575757">
                <v:path arrowok="t"/>
              </v:shape>
            </v:group>
            <v:group style="position:absolute;left:5850;top:10501;width:1561;height:2" coordorigin="5850,10501" coordsize="1561,2">
              <v:shape style="position:absolute;left:5850;top:10501;width:1561;height:2" coordorigin="5850,10501" coordsize="1561,0" path="m5850,10501l7411,10501e" filled="f" stroked="t" strokeweight=".713954pt" strokecolor="#7C7C7C">
                <v:path arrowok="t"/>
              </v:shape>
            </v:group>
            <v:group style="position:absolute;left:7354;top:10499;width:428;height:2" coordorigin="7354,10499" coordsize="428,2">
              <v:shape style="position:absolute;left:7354;top:10499;width:428;height:2" coordorigin="7354,10499" coordsize="428,0" path="m7354,10499l7782,10499e" filled="f" stroked="t" strokeweight=".47597pt" strokecolor="#646464">
                <v:path arrowok="t"/>
              </v:shape>
            </v:group>
            <v:group style="position:absolute;left:7725;top:10499;width:3774;height:2" coordorigin="7725,10499" coordsize="3774,2">
              <v:shape style="position:absolute;left:7725;top:10499;width:3774;height:2" coordorigin="7725,10499" coordsize="3774,0" path="m7725,10499l11499,10499e" filled="f" stroked="t" strokeweight=".713954pt" strokecolor="#747474">
                <v:path arrowok="t"/>
              </v:shape>
            </v:group>
            <v:group style="position:absolute;left:495;top:10967;width:1971;height:2" coordorigin="495,10967" coordsize="1971,2">
              <v:shape style="position:absolute;left:495;top:10967;width:1971;height:2" coordorigin="495,10967" coordsize="1971,0" path="m495,10967l2466,10967e" filled="f" stroked="t" strokeweight=".713954pt" strokecolor="#777777">
                <v:path arrowok="t"/>
              </v:shape>
            </v:group>
            <v:group style="position:absolute;left:2439;top:10700;width:2;height:779" coordorigin="2439,10700" coordsize="2,779">
              <v:shape style="position:absolute;left:2439;top:10700;width:2;height:779" coordorigin="2439,10700" coordsize="0,779" path="m2439,11479l2439,10700e" filled="f" stroked="t" strokeweight=".47597pt" strokecolor="#4B4B4B">
                <v:path arrowok="t"/>
              </v:shape>
            </v:group>
            <v:group style="position:absolute;left:2394;top:10967;width:604;height:2" coordorigin="2394,10967" coordsize="604,2">
              <v:shape style="position:absolute;left:2394;top:10967;width:604;height:2" coordorigin="2394,10967" coordsize="604,0" path="m2394,10967l2999,10967e" filled="f" stroked="t" strokeweight=".47597pt" strokecolor="#5B5B5B">
                <v:path arrowok="t"/>
              </v:shape>
            </v:group>
            <v:group style="position:absolute;left:2941;top:10970;width:1528;height:2" coordorigin="2941,10970" coordsize="1528,2">
              <v:shape style="position:absolute;left:2941;top:10970;width:1528;height:2" coordorigin="2941,10970" coordsize="1528,0" path="m2941,10970l4469,10970e" filled="f" stroked="t" strokeweight=".713954pt" strokecolor="#7C7C7C">
                <v:path arrowok="t"/>
              </v:shape>
            </v:group>
            <v:group style="position:absolute;left:4412;top:10972;width:704;height:2" coordorigin="4412,10972" coordsize="704,2">
              <v:shape style="position:absolute;left:4412;top:10972;width:704;height:2" coordorigin="4412,10972" coordsize="704,0" path="m4412,10972l5117,10972e" filled="f" stroked="t" strokeweight=".47597pt" strokecolor="#5B5B5B">
                <v:path arrowok="t"/>
              </v:shape>
            </v:group>
            <v:group style="position:absolute;left:5060;top:10972;width:1418;height:2" coordorigin="5060,10972" coordsize="1418,2">
              <v:shape style="position:absolute;left:5060;top:10972;width:1418;height:2" coordorigin="5060,10972" coordsize="1418,0" path="m5060,10972l6478,10972e" filled="f" stroked="t" strokeweight=".713954pt" strokecolor="#808080">
                <v:path arrowok="t"/>
              </v:shape>
            </v:group>
            <v:group style="position:absolute;left:6421;top:10972;width:300;height:2" coordorigin="6421,10972" coordsize="300,2">
              <v:shape style="position:absolute;left:6421;top:10972;width:300;height:2" coordorigin="6421,10972" coordsize="300,0" path="m6421,10972l6721,10972e" filled="f" stroked="t" strokeweight=".47597pt" strokecolor="#4F4F4F">
                <v:path arrowok="t"/>
              </v:shape>
            </v:group>
            <v:group style="position:absolute;left:6664;top:10972;width:343;height:2" coordorigin="6664,10972" coordsize="343,2">
              <v:shape style="position:absolute;left:6664;top:10972;width:343;height:2" coordorigin="6664,10972" coordsize="343,0" path="m6664,10972l7006,10972e" filled="f" stroked="t" strokeweight=".47597pt" strokecolor="#6B6B6B">
                <v:path arrowok="t"/>
              </v:shape>
            </v:group>
            <v:group style="position:absolute;left:6906;top:10972;width:900;height:2" coordorigin="6906,10972" coordsize="900,2">
              <v:shape style="position:absolute;left:6906;top:10972;width:900;height:2" coordorigin="6906,10972" coordsize="900,0" path="m6906,10972l7806,10972e" filled="f" stroked="t" strokeweight=".951939pt" strokecolor="#808080">
                <v:path arrowok="t"/>
              </v:shape>
            </v:group>
            <v:group style="position:absolute;left:7725;top:10972;width:633;height:2" coordorigin="7725,10972" coordsize="633,2">
              <v:shape style="position:absolute;left:7725;top:10972;width:633;height:2" coordorigin="7725,10972" coordsize="633,0" path="m7725,10972l8358,10972e" filled="f" stroked="t" strokeweight=".47597pt" strokecolor="#646464">
                <v:path arrowok="t"/>
              </v:shape>
            </v:group>
            <v:group style="position:absolute;left:8301;top:10972;width:3199;height:2" coordorigin="8301,10972" coordsize="3199,2">
              <v:shape style="position:absolute;left:8301;top:10972;width:3199;height:2" coordorigin="8301,10972" coordsize="3199,0" path="m8301,10972l11499,10972e" filled="f" stroked="t" strokeweight=".713954pt" strokecolor="#777777">
                <v:path arrowok="t"/>
              </v:shape>
            </v:group>
            <v:group style="position:absolute;left:502;top:10853;width:2;height:1109" coordorigin="502,10853" coordsize="2,1109">
              <v:shape style="position:absolute;left:502;top:10853;width:2;height:1109" coordorigin="502,10853" coordsize="0,1109" path="m502,11962l502,10853e" filled="f" stroked="t" strokeweight=".951939pt" strokecolor="#676767">
                <v:path arrowok="t"/>
              </v:shape>
            </v:group>
            <v:group style="position:absolute;left:490;top:11211;width:11009;height:2" coordorigin="490,11211" coordsize="11009,2">
              <v:shape style="position:absolute;left:490;top:11211;width:11009;height:2" coordorigin="490,11211" coordsize="11009,0" path="m490,11211l11499,11211e" filled="f" stroked="t" strokeweight=".713954pt" strokecolor="#777777">
                <v:path arrowok="t"/>
              </v:shape>
            </v:group>
            <v:group style="position:absolute;left:490;top:11448;width:1309;height:2" coordorigin="490,11448" coordsize="1309,2">
              <v:shape style="position:absolute;left:490;top:11448;width:1309;height:2" coordorigin="490,11448" coordsize="1309,0" path="m490,11448l1799,11448e" filled="f" stroked="t" strokeweight=".47597pt" strokecolor="#5B5B5B">
                <v:path arrowok="t"/>
              </v:shape>
            </v:group>
            <v:group style="position:absolute;left:1347;top:11202;width:2;height:4355" coordorigin="1347,11202" coordsize="2,4355">
              <v:shape style="position:absolute;left:1347;top:11202;width:2;height:4355" coordorigin="1347,11202" coordsize="0,4355" path="m1347,15557l1347,11202e" filled="f" stroked="t" strokeweight=".713954pt" strokecolor="#5B5B5B">
                <v:path arrowok="t"/>
              </v:shape>
            </v:group>
            <v:group style="position:absolute;left:1709;top:11450;width:9791;height:2" coordorigin="1709,11450" coordsize="9791,2">
              <v:shape style="position:absolute;left:1709;top:11450;width:9791;height:2" coordorigin="1709,11450" coordsize="9791,0" path="m1709,11450l11499,11450e" filled="f" stroked="t" strokeweight=".713954pt" strokecolor="#777777">
                <v:path arrowok="t"/>
              </v:shape>
            </v:group>
            <v:group style="position:absolute;left:5288;top:11455;width:619;height:2" coordorigin="5288,11455" coordsize="619,2">
              <v:shape style="position:absolute;left:5288;top:11455;width:619;height:2" coordorigin="5288,11455" coordsize="619,0" path="m5288,11455l5907,11455e" filled="f" stroked="t" strokeweight=".47597pt" strokecolor="#606060">
                <v:path arrowok="t"/>
              </v:shape>
            </v:group>
            <v:group style="position:absolute;left:6949;top:11455;width:471;height:2" coordorigin="6949,11455" coordsize="471,2">
              <v:shape style="position:absolute;left:6949;top:11455;width:471;height:2" coordorigin="6949,11455" coordsize="471,0" path="m6949,11455l7420,11455e" filled="f" stroked="t" strokeweight=".47597pt" strokecolor="#606060">
                <v:path arrowok="t"/>
              </v:shape>
            </v:group>
            <v:group style="position:absolute;left:7394;top:11211;width:2;height:4341" coordorigin="7394,11211" coordsize="2,4341">
              <v:shape style="position:absolute;left:7394;top:11211;width:2;height:4341" coordorigin="7394,11211" coordsize="0,4341" path="m7394,15552l7394,11211e" filled="f" stroked="t" strokeweight=".713954pt" strokecolor="#676767">
                <v:path arrowok="t"/>
              </v:shape>
            </v:group>
            <v:group style="position:absolute;left:11492;top:11183;width:2;height:296" coordorigin="11492,11183" coordsize="2,296">
              <v:shape style="position:absolute;left:11492;top:11183;width:2;height:296" coordorigin="11492,11183" coordsize="0,296" path="m11492,11479l11492,11183e" filled="f" stroked="t" strokeweight=".47597pt" strokecolor="#575757">
                <v:path arrowok="t"/>
              </v:shape>
            </v:group>
            <v:group style="position:absolute;left:500;top:11904;width:2;height:583" coordorigin="500,11904" coordsize="2,583">
              <v:shape style="position:absolute;left:500;top:11904;width:2;height:583" coordorigin="500,11904" coordsize="0,583" path="m500,12488l500,11904e" filled="f" stroked="t" strokeweight=".47597pt" strokecolor="#2F2F2F">
                <v:path arrowok="t"/>
              </v:shape>
            </v:group>
            <v:group style="position:absolute;left:1347;top:11904;width:2;height:583" coordorigin="1347,11904" coordsize="2,583">
              <v:shape style="position:absolute;left:1347;top:11904;width:2;height:583" coordorigin="1347,11904" coordsize="0,583" path="m1347,12488l1347,11904e" filled="f" stroked="t" strokeweight=".47597pt" strokecolor="#343434">
                <v:path arrowok="t"/>
              </v:shape>
            </v:group>
            <v:group style="position:absolute;left:1773;top:11197;width:2;height:1009" coordorigin="1773,11197" coordsize="2,1009">
              <v:shape style="position:absolute;left:1773;top:11197;width:2;height:1009" coordorigin="1773,11197" coordsize="0,1009" path="m1773,12206l1773,11197e" filled="f" stroked="t" strokeweight=".951939pt" strokecolor="#676767">
                <v:path arrowok="t"/>
              </v:shape>
            </v:group>
            <v:group style="position:absolute;left:7392;top:11904;width:2;height:583" coordorigin="7392,11904" coordsize="2,583">
              <v:shape style="position:absolute;left:7392;top:11904;width:2;height:583" coordorigin="7392,11904" coordsize="0,583" path="m7392,12488l7392,11904e" filled="f" stroked="t" strokeweight=".47597pt" strokecolor="#484848">
                <v:path arrowok="t"/>
              </v:shape>
            </v:group>
            <v:group style="position:absolute;left:1775;top:12148;width:2;height:339" coordorigin="1775,12148" coordsize="2,339">
              <v:shape style="position:absolute;left:1775;top:12148;width:2;height:339" coordorigin="1775,12148" coordsize="0,339" path="m1775,12488l1775,12148e" filled="f" stroked="t" strokeweight=".47597pt" strokecolor="#3B3B3B">
                <v:path arrowok="t"/>
              </v:shape>
            </v:group>
            <v:group style="position:absolute;left:2439;top:11407;width:2;height:1100" coordorigin="2439,11407" coordsize="2,1100">
              <v:shape style="position:absolute;left:2439;top:11407;width:2;height:1100" coordorigin="2439,11407" coordsize="0,1100" path="m2439,12507l2439,11407e" filled="f" stroked="t" strokeweight=".951939pt" strokecolor="#676767">
                <v:path arrowok="t"/>
              </v:shape>
            </v:group>
            <v:group style="position:absolute;left:500;top:12430;width:2;height:1377" coordorigin="500,12430" coordsize="2,1377">
              <v:shape style="position:absolute;left:500;top:12430;width:2;height:1377" coordorigin="500,12430" coordsize="0,1377" path="m500,13807l500,12430e" filled="f" stroked="t" strokeweight=".713954pt" strokecolor="#6B6B6B">
                <v:path arrowok="t"/>
              </v:shape>
            </v:group>
            <v:group style="position:absolute;left:1349;top:12430;width:2;height:502" coordorigin="1349,12430" coordsize="2,502">
              <v:shape style="position:absolute;left:1349;top:12430;width:2;height:502" coordorigin="1349,12430" coordsize="0,502" path="m1349,12932l1349,12430e" filled="f" stroked="t" strokeweight=".951939pt" strokecolor="#707070">
                <v:path arrowok="t"/>
              </v:shape>
            </v:group>
            <v:group style="position:absolute;left:1773;top:12430;width:2;height:502" coordorigin="1773,12430" coordsize="2,502">
              <v:shape style="position:absolute;left:1773;top:12430;width:2;height:502" coordorigin="1773,12430" coordsize="0,502" path="m1773,12932l1773,12430e" filled="f" stroked="t" strokeweight=".47597pt" strokecolor="#575757">
                <v:path arrowok="t"/>
              </v:shape>
            </v:group>
            <v:group style="position:absolute;left:2439;top:12430;width:2;height:421" coordorigin="2439,12430" coordsize="2,421">
              <v:shape style="position:absolute;left:2439;top:12430;width:2;height:421" coordorigin="2439,12430" coordsize="0,421" path="m2439,12851l2439,12430e" filled="f" stroked="t" strokeweight=".47597pt" strokecolor="#545454">
                <v:path arrowok="t"/>
              </v:shape>
            </v:group>
            <v:group style="position:absolute;left:2437;top:12794;width:2;height:411" coordorigin="2437,12794" coordsize="2,411">
              <v:shape style="position:absolute;left:2437;top:12794;width:2;height:411" coordorigin="2437,12794" coordsize="0,411" path="m2437,13205l2437,12794e" filled="f" stroked="t" strokeweight=".47597pt" strokecolor="#383838">
                <v:path arrowok="t"/>
              </v:shape>
            </v:group>
            <v:group style="position:absolute;left:11492;top:12430;width:2;height:502" coordorigin="11492,12430" coordsize="2,502">
              <v:shape style="position:absolute;left:11492;top:12430;width:2;height:502" coordorigin="11492,12430" coordsize="0,502" path="m11492,12932l11492,12430e" filled="f" stroked="t" strokeweight=".47597pt" strokecolor="#5B5B5B">
                <v:path arrowok="t"/>
              </v:shape>
            </v:group>
            <v:group style="position:absolute;left:481;top:13171;width:1956;height:2" coordorigin="481,13171" coordsize="1956,2">
              <v:shape style="position:absolute;left:481;top:13171;width:1956;height:2" coordorigin="481,13171" coordsize="1956,0" path="m481,13171l2437,13171e" filled="f" stroked="t" strokeweight=".237985pt" strokecolor="#646464">
                <v:path arrowok="t"/>
              </v:shape>
            </v:group>
            <v:group style="position:absolute;left:1773;top:12861;width:2;height:1143" coordorigin="1773,12861" coordsize="2,1143">
              <v:shape style="position:absolute;left:1773;top:12861;width:2;height:1143" coordorigin="1773,12861" coordsize="0,1143" path="m1773,14003l1773,12861e" filled="f" stroked="t" strokeweight=".951939pt" strokecolor="#6B6B6B">
                <v:path arrowok="t"/>
              </v:shape>
            </v:group>
            <v:group style="position:absolute;left:2437;top:13143;width:2;height:1147" coordorigin="2437,13143" coordsize="2,1147">
              <v:shape style="position:absolute;left:2437;top:13143;width:2;height:1147" coordorigin="2437,13143" coordsize="0,1147" path="m2437,14290l2437,13143e" filled="f" stroked="t" strokeweight=".951939pt" strokecolor="#676767">
                <v:path arrowok="t"/>
              </v:shape>
            </v:group>
            <v:group style="position:absolute;left:500;top:13750;width:2;height:540" coordorigin="500,13750" coordsize="2,540">
              <v:shape style="position:absolute;left:500;top:13750;width:2;height:540" coordorigin="500,13750" coordsize="0,540" path="m500,14290l500,13750e" filled="f" stroked="t" strokeweight=".47597pt" strokecolor="#383838">
                <v:path arrowok="t"/>
              </v:shape>
            </v:group>
            <v:group style="position:absolute;left:1347;top:13750;width:2;height:540" coordorigin="1347,13750" coordsize="2,540">
              <v:shape style="position:absolute;left:1347;top:13750;width:2;height:540" coordorigin="1347,13750" coordsize="0,540" path="m1347,14290l1347,13750e" filled="f" stroked="t" strokeweight=".47597pt" strokecolor="#3B3B3B">
                <v:path arrowok="t"/>
              </v:shape>
            </v:group>
            <v:group style="position:absolute;left:11495;top:13946;width:2;height:344" coordorigin="11495,13946" coordsize="2,344">
              <v:shape style="position:absolute;left:11495;top:13946;width:2;height:344" coordorigin="11495,13946" coordsize="0,344" path="m11495,14290l11495,13946e" filled="f" stroked="t" strokeweight=".47597pt" strokecolor="#444444">
                <v:path arrowok="t"/>
              </v:shape>
            </v:group>
            <v:group style="position:absolute;left:500;top:14233;width:2;height:880" coordorigin="500,14233" coordsize="2,880">
              <v:shape style="position:absolute;left:500;top:14233;width:2;height:880" coordorigin="500,14233" coordsize="0,880" path="m500,15112l500,14233e" filled="f" stroked="t" strokeweight=".951939pt" strokecolor="#676767">
                <v:path arrowok="t"/>
              </v:shape>
            </v:group>
            <v:group style="position:absolute;left:1773;top:13946;width:2;height:818" coordorigin="1773,13946" coordsize="2,818">
              <v:shape style="position:absolute;left:1773;top:13946;width:2;height:818" coordorigin="1773,13946" coordsize="0,818" path="m1773,14763l1773,13946e" filled="f" stroked="t" strokeweight=".47597pt" strokecolor="#4B4B4B">
                <v:path arrowok="t"/>
              </v:shape>
            </v:group>
            <v:group style="position:absolute;left:2437;top:14233;width:2;height:641" coordorigin="2437,14233" coordsize="2,641">
              <v:shape style="position:absolute;left:2437;top:14233;width:2;height:641" coordorigin="2437,14233" coordsize="0,641" path="m2437,14873l2437,14233e" filled="f" stroked="t" strokeweight=".47597pt" strokecolor="#3F3F3F">
                <v:path arrowok="t"/>
              </v:shape>
            </v:group>
            <v:group style="position:absolute;left:7397;top:14706;width:2;height:406" coordorigin="7397,14706" coordsize="2,406">
              <v:shape style="position:absolute;left:7397;top:14706;width:2;height:406" coordorigin="7397,14706" coordsize="0,406" path="m7397,15112l7397,14706e" filled="f" stroked="t" strokeweight=".47597pt" strokecolor="#4F4F4F">
                <v:path arrowok="t"/>
              </v:shape>
            </v:group>
            <v:group style="position:absolute;left:500;top:15055;width:2;height:507" coordorigin="500,15055" coordsize="2,507">
              <v:shape style="position:absolute;left:500;top:15055;width:2;height:507" coordorigin="500,15055" coordsize="0,507" path="m500,15562l500,15055e" filled="f" stroked="t" strokeweight=".47597pt" strokecolor="#484848">
                <v:path arrowok="t"/>
              </v:shape>
            </v:group>
            <v:group style="position:absolute;left:1773;top:14697;width:2;height:861" coordorigin="1773,14697" coordsize="2,861">
              <v:shape style="position:absolute;left:1773;top:14697;width:2;height:861" coordorigin="1773,14697" coordsize="0,861" path="m1773,15557l1773,14697e" filled="f" stroked="t" strokeweight=".951939pt" strokecolor="#6B6B6B">
                <v:path arrowok="t"/>
              </v:shape>
            </v:group>
            <v:group style="position:absolute;left:2439;top:14816;width:2;height:746" coordorigin="2439,14816" coordsize="2,746">
              <v:shape style="position:absolute;left:2439;top:14816;width:2;height:746" coordorigin="2439,14816" coordsize="0,746" path="m2439,15562l2439,14816e" filled="f" stroked="t" strokeweight=".951939pt" strokecolor="#747474">
                <v:path arrowok="t"/>
              </v:shape>
            </v:group>
            <v:group style="position:absolute;left:1304;top:15552;width:495;height:2" coordorigin="1304,15552" coordsize="495,2">
              <v:shape style="position:absolute;left:1304;top:15552;width:495;height:2" coordorigin="1304,15552" coordsize="495,0" path="m1304,15552l1799,15552e" filled="f" stroked="t" strokeweight=".47597pt" strokecolor="#5B5B5B">
                <v:path arrowok="t"/>
              </v:shape>
            </v:group>
            <v:group style="position:absolute;left:495;top:15550;width:11009;height:2" coordorigin="495,15550" coordsize="11009,2">
              <v:shape style="position:absolute;left:495;top:15550;width:11009;height:2" coordorigin="495,15550" coordsize="11009,0" path="m495,15550l11504,15550e" filled="f" stroked="t" strokeweight=".713954pt" strokecolor="#777777">
                <v:path arrowok="t"/>
              </v:shape>
            </v:group>
            <v:group style="position:absolute;left:6421;top:15552;width:300;height:2" coordorigin="6421,15552" coordsize="300,2">
              <v:shape style="position:absolute;left:6421;top:15552;width:300;height:2" coordorigin="6421,15552" coordsize="300,0" path="m6421,15552l6721,15552e" filled="f" stroked="t" strokeweight=".47597pt" strokecolor="#6B6B6B">
                <v:path arrowok="t"/>
              </v:shape>
            </v:group>
            <v:group style="position:absolute;left:9091;top:15548;width:271;height:2" coordorigin="9091,15548" coordsize="271,2">
              <v:shape style="position:absolute;left:9091;top:15548;width:271;height:2" coordorigin="9091,15548" coordsize="271,0" path="m9091,15548l9362,15548e" filled="f" stroked="t" strokeweight=".47597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626262"/>
          <w:spacing w:val="-23"/>
          <w:w w:val="120"/>
          <w:position w:val="4"/>
        </w:rPr>
        <w:t>l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2"/>
          <w:b/>
          <w:bCs/>
          <w:position w:val="-3"/>
        </w:rPr>
        <w:t>tf</w:t>
      </w:r>
      <w:r>
        <w:rPr>
          <w:rFonts w:ascii="Arial" w:hAnsi="Arial" w:cs="Arial" w:eastAsia="Arial"/>
          <w:sz w:val="23"/>
          <w:szCs w:val="23"/>
          <w:color w:val="4F4F4F"/>
          <w:spacing w:val="-7"/>
          <w:w w:val="72"/>
          <w:b/>
          <w:bCs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333333"/>
          <w:spacing w:val="-53"/>
          <w:w w:val="90"/>
          <w:b/>
          <w:bCs/>
          <w:position w:val="-3"/>
        </w:rPr>
        <w:t>ı</w:t>
      </w:r>
      <w:r>
        <w:rPr>
          <w:rFonts w:ascii="Arial" w:hAnsi="Arial" w:cs="Arial" w:eastAsia="Arial"/>
          <w:sz w:val="27"/>
          <w:szCs w:val="27"/>
          <w:color w:val="727272"/>
          <w:spacing w:val="4"/>
          <w:w w:val="39"/>
          <w:position w:val="4"/>
        </w:rPr>
        <w:t>-</w:t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b/>
          <w:bCs/>
          <w:position w:val="-3"/>
        </w:rPr>
        <w:t>y</w:t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85"/>
          <w:b/>
          <w:bCs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72727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70"/>
          <w:b/>
          <w:bCs/>
          <w:position w:val="-3"/>
        </w:rPr>
        <w:t>z</w:t>
      </w:r>
      <w:r>
        <w:rPr>
          <w:rFonts w:ascii="Arial" w:hAnsi="Arial" w:cs="Arial" w:eastAsia="Arial"/>
          <w:sz w:val="23"/>
          <w:szCs w:val="23"/>
          <w:color w:val="626262"/>
          <w:spacing w:val="-33"/>
          <w:w w:val="7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626262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3"/>
          <w:szCs w:val="23"/>
          <w:color w:val="4F4F4F"/>
          <w:spacing w:val="0"/>
          <w:w w:val="70"/>
          <w:b/>
          <w:bCs/>
          <w:position w:val="-3"/>
        </w:rPr>
        <w:t>go</w:t>
      </w:r>
      <w:r>
        <w:rPr>
          <w:rFonts w:ascii="Arial" w:hAnsi="Arial" w:cs="Arial" w:eastAsia="Arial"/>
          <w:sz w:val="23"/>
          <w:szCs w:val="23"/>
          <w:color w:val="4F4F4F"/>
          <w:spacing w:val="-6"/>
          <w:w w:val="7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0"/>
          <w:w w:val="54"/>
          <w:b/>
          <w:bCs/>
          <w:position w:val="4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3"/>
          <w:w w:val="54"/>
          <w:b/>
          <w:bCs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-41"/>
          <w:w w:val="82"/>
          <w:position w:val="-3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70"/>
          <w:w w:val="144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333333"/>
          <w:spacing w:val="-38"/>
          <w:w w:val="82"/>
          <w:position w:val="-3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33333"/>
          <w:spacing w:val="-30"/>
          <w:w w:val="144"/>
          <w:position w:val="4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81"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42" w:lineRule="exact"/>
        <w:ind w:right="449"/>
        <w:jc w:val="righ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3438A5"/>
          <w:spacing w:val="0"/>
          <w:w w:val="240"/>
          <w:position w:val="1"/>
        </w:rPr>
        <w:t>'-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ıtf.Erı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320"/>
          <w:cols w:num="2" w:equalWidth="0">
            <w:col w:w="4485" w:space="470"/>
            <w:col w:w="6245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3414" w:right="4938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120991pt;margin-top:-10.642426pt;width:30.690001pt;height:46.5pt;mso-position-horizontal-relative:page;mso-position-vertical-relative:paragraph;z-index:-16285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43434"/>
                      <w:spacing w:val="0"/>
                      <w:w w:val="132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0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07"/>
        </w:rPr>
        <w:t>İ</w:t>
      </w:r>
      <w:r>
        <w:rPr>
          <w:rFonts w:ascii="Arial" w:hAnsi="Arial" w:cs="Arial" w:eastAsia="Arial"/>
          <w:sz w:val="21"/>
          <w:szCs w:val="21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07" w:lineRule="exact"/>
        <w:ind w:left="853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13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572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624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  <w:position w:val="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1" w:right="-20"/>
        <w:jc w:val="left"/>
        <w:tabs>
          <w:tab w:pos="454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ayTa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6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13:17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h'e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0532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240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0" w:right="-20"/>
        <w:jc w:val="left"/>
        <w:tabs>
          <w:tab w:pos="372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KayıtTarihi: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26.05.201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IBiJdjrinı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nver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106" w:right="6246" w:firstLine="5"/>
        <w:jc w:val="left"/>
        <w:tabs>
          <w:tab w:pos="1780" w:val="left"/>
          <w:tab w:pos="4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Buruncu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Refiii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2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Bunıncu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Refuj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01" w:right="-20"/>
        <w:jc w:val="left"/>
        <w:tabs>
          <w:tab w:pos="1720" w:val="left"/>
          <w:tab w:pos="39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Yanguı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Siıı.ara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2" w:after="0" w:line="162" w:lineRule="auto"/>
        <w:ind w:left="2676" w:right="4532" w:firstLine="-2570"/>
        <w:jc w:val="left"/>
        <w:tabs>
          <w:tab w:pos="2660" w:val="left"/>
          <w:tab w:pos="5180" w:val="left"/>
          <w:tab w:pos="57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  <w:t>Şekli:</w:t>
        <w:tab/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Beıonıırıııe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89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343434"/>
          <w:spacing w:val="3"/>
          <w:w w:val="100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0"/>
        </w:rPr>
        <w:t>air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22"/>
          <w:position w:val="0"/>
        </w:rPr>
        <w:t>Ç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22"/>
          <w:position w:val="0"/>
        </w:rPr>
        <w:t>lik</w:t>
      </w:r>
      <w:r>
        <w:rPr>
          <w:rFonts w:ascii="Arial" w:hAnsi="Arial" w:cs="Arial" w:eastAsia="Arial"/>
          <w:sz w:val="17"/>
          <w:szCs w:val="17"/>
          <w:color w:val="343434"/>
          <w:spacing w:val="-57"/>
          <w:w w:val="12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26"/>
          <w:position w:val="0"/>
        </w:rPr>
        <w:t>D</w:t>
      </w:r>
      <w:r>
        <w:rPr>
          <w:rFonts w:ascii="Arial" w:hAnsi="Arial" w:cs="Arial" w:eastAsia="Arial"/>
          <w:sz w:val="17"/>
          <w:szCs w:val="17"/>
          <w:color w:val="343434"/>
          <w:spacing w:val="-21"/>
          <w:w w:val="126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92"/>
          <w:position w:val="0"/>
        </w:rPr>
        <w:t>ger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3437" w:right="-20"/>
        <w:jc w:val="left"/>
        <w:tabs>
          <w:tab w:pos="40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595959"/>
          <w:spacing w:val="0"/>
          <w:w w:val="299"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-2"/>
        </w:rPr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8"/>
          <w:szCs w:val="48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8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5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1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8"/>
        </w:rPr>
        <w:t>13:28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06" w:right="-20"/>
        <w:jc w:val="left"/>
        <w:tabs>
          <w:tab w:pos="176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  <w:position w:val="1"/>
        </w:rPr>
        <w:t>Sahibi: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7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Cihat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ÜNVER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76" w:right="-20"/>
        <w:jc w:val="left"/>
        <w:tabs>
          <w:tab w:pos="37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3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277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</w:rPr>
        <w:t>13:23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01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akası: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0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37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1776" w:right="5385" w:firstLine="1942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Dogalga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0" w:right="-20"/>
        <w:jc w:val="left"/>
        <w:tabs>
          <w:tab w:pos="1760" w:val="left"/>
          <w:tab w:pos="37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88" w:lineRule="auto"/>
        <w:ind w:left="1781" w:right="7679" w:firstLine="-168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Gitr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YardımaGelerr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01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08" w:lineRule="exact"/>
        <w:ind w:left="37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01" w:right="-20"/>
        <w:jc w:val="left"/>
        <w:tabs>
          <w:tab w:pos="2080" w:val="left"/>
          <w:tab w:pos="3700" w:val="left"/>
          <w:tab w:pos="562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Courier New" w:hAnsi="Courier New" w:cs="Courier New" w:eastAsia="Courier New"/>
          <w:sz w:val="24"/>
          <w:szCs w:val="24"/>
          <w:color w:val="464646"/>
          <w:spacing w:val="0"/>
          <w:w w:val="78"/>
          <w:position w:val="2"/>
        </w:rPr>
        <w:t>su</w:t>
      </w:r>
      <w:r>
        <w:rPr>
          <w:rFonts w:ascii="Courier New" w:hAnsi="Courier New" w:cs="Courier New" w:eastAsia="Courier New"/>
          <w:sz w:val="24"/>
          <w:szCs w:val="24"/>
          <w:color w:val="464646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4"/>
          <w:szCs w:val="24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3"/>
        </w:rPr>
        <w:t>IKöpü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  <w:position w:val="-3"/>
        </w:rPr>
        <w:t>jK.K.T.Kg.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3747" w:right="-20"/>
        <w:jc w:val="left"/>
        <w:tabs>
          <w:tab w:pos="5620" w:val="left"/>
          <w:tab w:pos="7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4"/>
        </w:rPr>
        <w:t>ı</w:t>
      </w:r>
      <w:r>
        <w:rPr>
          <w:rFonts w:ascii="Arial" w:hAnsi="Arial" w:cs="Arial" w:eastAsia="Arial"/>
          <w:sz w:val="25"/>
          <w:szCs w:val="25"/>
          <w:color w:val="232323"/>
          <w:spacing w:val="-65"/>
          <w:w w:val="100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2" w:lineRule="auto"/>
        <w:ind w:left="101" w:right="5654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8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52" w:lineRule="auto"/>
        <w:ind w:left="1776" w:right="61" w:firstLine="-16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6" w:lineRule="auto"/>
        <w:ind w:left="101" w:right="5217"/>
        <w:jc w:val="left"/>
        <w:tabs>
          <w:tab w:pos="182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80" w:right="140"/>
        </w:sectPr>
      </w:pPr>
      <w:rPr/>
    </w:p>
    <w:p>
      <w:pPr>
        <w:spacing w:before="10" w:after="0" w:line="214" w:lineRule="exact"/>
        <w:ind w:left="1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fesı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46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1"/>
          <w:w w:val="11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40"/>
          <w:cols w:num="2" w:equalWidth="0">
            <w:col w:w="537" w:space="182"/>
            <w:col w:w="10981"/>
          </w:cols>
        </w:sectPr>
      </w:pPr>
      <w:rPr/>
    </w:p>
    <w:p>
      <w:pPr>
        <w:spacing w:before="39" w:after="0" w:line="214" w:lineRule="exact"/>
        <w:ind w:left="11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EkibH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1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13:45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40"/>
          <w:cols w:num="4" w:equalWidth="0">
            <w:col w:w="1288" w:space="488"/>
            <w:col w:w="428" w:space="357"/>
            <w:col w:w="898" w:space="1620"/>
            <w:col w:w="6621"/>
          </w:cols>
        </w:sectPr>
      </w:pPr>
      <w:rPr/>
    </w:p>
    <w:p>
      <w:pPr>
        <w:spacing w:before="0" w:after="0" w:line="250" w:lineRule="exact"/>
        <w:ind w:left="196" w:right="-20"/>
        <w:jc w:val="left"/>
        <w:tabs>
          <w:tab w:pos="940" w:val="left"/>
          <w:tab w:pos="31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12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320" w:lineRule="exact"/>
        <w:ind w:right="-20"/>
        <w:jc w:val="left"/>
        <w:tabs>
          <w:tab w:pos="2500" w:val="left"/>
          <w:tab w:pos="63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81"/>
          <w:position w:val="-1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49"/>
          <w:position w:val="-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49"/>
          <w:position w:val="-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4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49"/>
          <w:position w:val="-1"/>
        </w:rPr>
        <w:t>Mam;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15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6"/>
          <w:position w:val="-1"/>
        </w:rPr>
        <w:t>?.017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2742" w:right="-20"/>
        <w:jc w:val="left"/>
        <w:tabs>
          <w:tab w:pos="66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21"/>
          <w:szCs w:val="21"/>
          <w:color w:val="808080"/>
          <w:spacing w:val="0"/>
          <w:w w:val="82"/>
          <w:i/>
          <w:position w:val="0"/>
        </w:rPr>
        <w:t>1</w:t>
      </w:r>
      <w:r>
        <w:rPr>
          <w:rFonts w:ascii="Arial" w:hAnsi="Arial" w:cs="Arial" w:eastAsia="Arial"/>
          <w:sz w:val="21"/>
          <w:szCs w:val="21"/>
          <w:color w:val="808080"/>
          <w:spacing w:val="32"/>
          <w:w w:val="82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5A5A5"/>
          <w:spacing w:val="-3"/>
          <w:w w:val="12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08080"/>
          <w:spacing w:val="0"/>
          <w:w w:val="88"/>
          <w:i/>
          <w:position w:val="0"/>
        </w:rPr>
        <w:t>J'</w:t>
      </w:r>
      <w:r>
        <w:rPr>
          <w:rFonts w:ascii="Times New Roman" w:hAnsi="Times New Roman" w:cs="Times New Roman" w:eastAsia="Times New Roman"/>
          <w:sz w:val="24"/>
          <w:szCs w:val="24"/>
          <w:color w:val="808080"/>
          <w:spacing w:val="4"/>
          <w:w w:val="88"/>
          <w:i/>
          <w:position w:val="0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A5A5A5"/>
          <w:spacing w:val="-46"/>
          <w:w w:val="160"/>
          <w:i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66"/>
          <w:i/>
          <w:position w:val="0"/>
        </w:rPr>
        <w:t>Q)</w:t>
      </w:r>
      <w:r>
        <w:rPr>
          <w:rFonts w:ascii="Times New Roman" w:hAnsi="Times New Roman" w:cs="Times New Roman" w:eastAsia="Times New Roman"/>
          <w:sz w:val="24"/>
          <w:szCs w:val="24"/>
          <w:color w:val="595959"/>
          <w:spacing w:val="0"/>
          <w:w w:val="65"/>
          <w:i/>
          <w:position w:val="0"/>
        </w:rPr>
        <w:t>'J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2109"/>
        <w:jc w:val="right"/>
        <w:tabs>
          <w:tab w:pos="9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5A5A5"/>
          <w:w w:val="139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5A5A5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0"/>
          <w:w w:val="275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-12"/>
          <w:w w:val="27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0"/>
          <w:w w:val="182"/>
          <w:b/>
          <w:bCs/>
        </w:rPr>
        <w:t>.,;.Y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spacing w:val="-19"/>
          <w:w w:val="182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82"/>
          <w:b/>
          <w:bCs/>
          <w:i/>
        </w:rPr>
        <w:t>(</w:t>
      </w:r>
      <w:r>
        <w:rPr>
          <w:rFonts w:ascii="Arial" w:hAnsi="Arial" w:cs="Arial" w:eastAsia="Arial"/>
          <w:sz w:val="13"/>
          <w:szCs w:val="13"/>
          <w:color w:val="A5A5A5"/>
          <w:spacing w:val="1"/>
          <w:w w:val="182"/>
          <w:b/>
          <w:bCs/>
          <w:i/>
        </w:rPr>
        <w:t> 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82"/>
          <w:b/>
          <w:bCs/>
          <w:i/>
        </w:rPr>
        <w:t>1</w:t>
      </w:r>
      <w:r>
        <w:rPr>
          <w:rFonts w:ascii="Arial" w:hAnsi="Arial" w:cs="Arial" w:eastAsia="Arial"/>
          <w:sz w:val="13"/>
          <w:szCs w:val="13"/>
          <w:color w:val="A5A5A5"/>
          <w:spacing w:val="0"/>
          <w:w w:val="182"/>
          <w:b/>
          <w:bCs/>
          <w:i/>
        </w:rPr>
        <w:t> </w:t>
      </w:r>
      <w:r>
        <w:rPr>
          <w:rFonts w:ascii="Arial" w:hAnsi="Arial" w:cs="Arial" w:eastAsia="Arial"/>
          <w:sz w:val="9"/>
          <w:szCs w:val="9"/>
          <w:color w:val="808080"/>
          <w:spacing w:val="0"/>
          <w:w w:val="110"/>
          <w:b/>
          <w:bCs/>
        </w:rPr>
        <w:t>Ç</w:t>
      </w:r>
      <w:r>
        <w:rPr>
          <w:rFonts w:ascii="Arial" w:hAnsi="Arial" w:cs="Arial" w:eastAsia="Arial"/>
          <w:sz w:val="9"/>
          <w:szCs w:val="9"/>
          <w:color w:val="808080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9"/>
          <w:szCs w:val="9"/>
          <w:color w:val="808080"/>
          <w:spacing w:val="0"/>
          <w:w w:val="100"/>
          <w:b/>
          <w:bCs/>
        </w:rPr>
      </w:r>
      <w:r>
        <w:rPr>
          <w:rFonts w:ascii="Arial" w:hAnsi="Arial" w:cs="Arial" w:eastAsia="Arial"/>
          <w:sz w:val="7"/>
          <w:szCs w:val="7"/>
          <w:color w:val="6E6E6E"/>
          <w:spacing w:val="0"/>
          <w:w w:val="73"/>
          <w:b/>
          <w:bCs/>
          <w:i/>
        </w:rPr>
        <w:t>"</w:t>
      </w:r>
      <w:r>
        <w:rPr>
          <w:rFonts w:ascii="Arial" w:hAnsi="Arial" w:cs="Arial" w:eastAsia="Arial"/>
          <w:sz w:val="7"/>
          <w:szCs w:val="7"/>
          <w:color w:val="6E6E6E"/>
          <w:spacing w:val="0"/>
          <w:w w:val="73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959595"/>
          <w:spacing w:val="0"/>
          <w:w w:val="163"/>
          <w:b/>
          <w:bCs/>
          <w:i/>
        </w:rPr>
        <w:t>•</w:t>
      </w:r>
      <w:r>
        <w:rPr>
          <w:rFonts w:ascii="Arial" w:hAnsi="Arial" w:cs="Arial" w:eastAsia="Arial"/>
          <w:sz w:val="7"/>
          <w:szCs w:val="7"/>
          <w:color w:val="959595"/>
          <w:spacing w:val="-17"/>
          <w:w w:val="163"/>
          <w:b/>
          <w:bCs/>
          <w:i/>
        </w:rPr>
        <w:t> </w:t>
      </w:r>
      <w:r>
        <w:rPr>
          <w:rFonts w:ascii="Arial" w:hAnsi="Arial" w:cs="Arial" w:eastAsia="Arial"/>
          <w:sz w:val="7"/>
          <w:szCs w:val="7"/>
          <w:color w:val="B8B8B8"/>
          <w:spacing w:val="0"/>
          <w:w w:val="163"/>
          <w:b/>
          <w:bCs/>
          <w:i/>
        </w:rPr>
        <w:t>ı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0" w:after="0" w:line="266" w:lineRule="exact"/>
        <w:ind w:left="6263" w:right="1822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faiy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</w:rPr>
        <w:t>.B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90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it1hı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80"/>
        </w:rPr>
        <w:t>Ami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54"/>
          <w:w w:val="81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808080"/>
          <w:spacing w:val="-47"/>
          <w:w w:val="173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65"/>
          <w:w w:val="81"/>
        </w:rPr>
        <w:t>!</w:t>
      </w:r>
      <w:r>
        <w:rPr>
          <w:rFonts w:ascii="Times New Roman" w:hAnsi="Times New Roman" w:cs="Times New Roman" w:eastAsia="Times New Roman"/>
          <w:sz w:val="25"/>
          <w:szCs w:val="25"/>
          <w:color w:val="A5A5A5"/>
          <w:spacing w:val="0"/>
          <w:w w:val="7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37" w:lineRule="exact"/>
        <w:ind w:left="6304" w:right="1860"/>
        <w:jc w:val="center"/>
        <w:tabs>
          <w:tab w:pos="77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5"/>
          <w:szCs w:val="15"/>
          <w:color w:val="A5A5A5"/>
          <w:spacing w:val="0"/>
          <w:w w:val="189"/>
          <w:position w:val="-3"/>
        </w:rPr>
        <w:t>.</w:t>
      </w:r>
      <w:r>
        <w:rPr>
          <w:rFonts w:ascii="Arial" w:hAnsi="Arial" w:cs="Arial" w:eastAsia="Arial"/>
          <w:sz w:val="15"/>
          <w:szCs w:val="15"/>
          <w:color w:val="A5A5A5"/>
          <w:spacing w:val="0"/>
          <w:w w:val="189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5A5A5"/>
          <w:spacing w:val="1"/>
          <w:w w:val="189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286"/>
          <w:position w:val="-3"/>
        </w:rPr>
        <w:t>ı</w:t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959595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3"/>
          <w:w w:val="231"/>
          <w:i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89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80" w:right="140"/>
          <w:cols w:num="2" w:equalWidth="0">
            <w:col w:w="789" w:space="1140"/>
            <w:col w:w="9771"/>
          </w:cols>
        </w:sectPr>
      </w:pPr>
      <w:rPr/>
    </w:p>
    <w:p>
      <w:pPr>
        <w:spacing w:before="0" w:after="0" w:line="252" w:lineRule="exact"/>
        <w:ind w:left="4601" w:right="-20"/>
        <w:jc w:val="left"/>
        <w:tabs>
          <w:tab w:pos="8140" w:val="left"/>
        </w:tabs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33"/>
          <w:szCs w:val="33"/>
          <w:color w:val="505689"/>
          <w:spacing w:val="0"/>
          <w:w w:val="390"/>
          <w:position w:val="-7"/>
        </w:rPr>
        <w:t>-+-</w:t>
      </w:r>
      <w:r>
        <w:rPr>
          <w:rFonts w:ascii="Arial" w:hAnsi="Arial" w:cs="Arial" w:eastAsia="Arial"/>
          <w:sz w:val="33"/>
          <w:szCs w:val="33"/>
          <w:color w:val="505689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3"/>
          <w:szCs w:val="33"/>
          <w:color w:val="505689"/>
          <w:spacing w:val="0"/>
          <w:w w:val="100"/>
          <w:position w:val="-7"/>
        </w:rPr>
      </w:r>
      <w:r>
        <w:rPr>
          <w:rFonts w:ascii="Arial" w:hAnsi="Arial" w:cs="Arial" w:eastAsia="Arial"/>
          <w:sz w:val="49"/>
          <w:szCs w:val="49"/>
          <w:color w:val="6E6E6E"/>
          <w:spacing w:val="0"/>
          <w:w w:val="390"/>
          <w:position w:val="-24"/>
        </w:rPr>
        <w:t>/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4327" w:right="-20"/>
        <w:jc w:val="left"/>
        <w:tabs>
          <w:tab w:pos="8140" w:val="left"/>
          <w:tab w:pos="9100" w:val="left"/>
          <w:tab w:pos="9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Başa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Cihat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ÜNVER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52"/>
          <w:position w:val="-4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12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i/>
          <w:position w:val="-4"/>
        </w:rPr>
        <w:t>\'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i/>
          <w:position w:val="-4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43"/>
          <w:w w:val="100"/>
          <w:i/>
          <w:position w:val="-4"/>
        </w:rPr>
        <w:t> </w:t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44"/>
          <w:position w:val="-4"/>
        </w:rPr>
        <w:t>r</w:t>
      </w:r>
      <w:r>
        <w:rPr>
          <w:rFonts w:ascii="Arial" w:hAnsi="Arial" w:cs="Arial" w:eastAsia="Arial"/>
          <w:sz w:val="45"/>
          <w:szCs w:val="45"/>
          <w:color w:val="343434"/>
          <w:spacing w:val="-108"/>
          <w:w w:val="44"/>
          <w:position w:val="-4"/>
        </w:rPr>
        <w:t>u</w:t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95"/>
          <w:position w:val="-4"/>
        </w:rPr>
        <w:t>iı</w:t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9"/>
          <w:szCs w:val="39"/>
          <w:color w:val="595959"/>
          <w:spacing w:val="0"/>
          <w:w w:val="52"/>
          <w:position w:val="-4"/>
        </w:rPr>
        <w:t>fr</w:t>
      </w:r>
      <w:r>
        <w:rPr>
          <w:rFonts w:ascii="Times New Roman" w:hAnsi="Times New Roman" w:cs="Times New Roman" w:eastAsia="Times New Roman"/>
          <w:sz w:val="39"/>
          <w:szCs w:val="39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9"/>
          <w:szCs w:val="39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9"/>
          <w:szCs w:val="39"/>
          <w:color w:val="959595"/>
          <w:spacing w:val="0"/>
          <w:w w:val="57"/>
          <w:position w:val="-4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959595"/>
          <w:spacing w:val="-5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0"/>
          <w:position w:val="-4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17"/>
          <w:w w:val="120"/>
          <w:position w:val="-4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A5A5A5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4880" w:right="-20"/>
        <w:jc w:val="left"/>
        <w:tabs>
          <w:tab w:pos="818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4"/>
          <w:szCs w:val="24"/>
          <w:color w:val="959595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959595"/>
          <w:spacing w:val="57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0"/>
          <w:position w:val="0"/>
        </w:rPr>
        <w:t>ıwi'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1"/>
          <w:position w:val="0"/>
        </w:rPr>
        <w:t>e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right="2037"/>
        <w:jc w:val="right"/>
        <w:tabs>
          <w:tab w:pos="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134674pt;margin-top:5.970896pt;width:44.95484pt;height:15.0pt;mso-position-horizontal-relative:page;mso-position-vertical-relative:paragraph;z-index:-1628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tabs>
                      <w:tab w:pos="62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808080"/>
                      <w:spacing w:val="0"/>
                      <w:w w:val="100"/>
                      <w:position w:val="12"/>
                    </w:rPr>
                    <w:t>•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080"/>
                      <w:spacing w:val="-34"/>
                      <w:w w:val="100"/>
                      <w:position w:val="12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080"/>
                      <w:spacing w:val="0"/>
                      <w:w w:val="100"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808080"/>
                      <w:spacing w:val="0"/>
                      <w:w w:val="100"/>
                      <w:position w:val="12"/>
                    </w:rPr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95959"/>
                      <w:spacing w:val="0"/>
                      <w:w w:val="52"/>
                      <w:position w:val="0"/>
                    </w:rPr>
                    <w:t>_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95959"/>
                      <w:spacing w:val="8"/>
                      <w:w w:val="52"/>
                      <w:position w:val="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08080"/>
                      <w:spacing w:val="0"/>
                      <w:w w:val="45"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08080"/>
                      <w:spacing w:val="-4"/>
                      <w:w w:val="45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595959"/>
                      <w:spacing w:val="0"/>
                      <w:w w:val="126"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6E6E6E"/>
          <w:w w:val="114"/>
          <w:position w:val="-1"/>
        </w:rPr>
        <w:t>1'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E6E6E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64646"/>
          <w:w w:val="120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7"/>
          <w:w w:val="120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808080"/>
          <w:spacing w:val="10"/>
          <w:w w:val="224"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5A5A5"/>
          <w:spacing w:val="0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right="1927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i/>
          <w:position w:val="-2"/>
        </w:rPr>
        <w:t>lt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  <w:i/>
          <w:position w:val="-2"/>
        </w:rPr>
        <w:t>    </w:t>
      </w:r>
      <w:r>
        <w:rPr>
          <w:rFonts w:ascii="Arial" w:hAnsi="Arial" w:cs="Arial" w:eastAsia="Arial"/>
          <w:sz w:val="15"/>
          <w:szCs w:val="15"/>
          <w:color w:val="595959"/>
          <w:spacing w:val="2"/>
          <w:w w:val="100"/>
          <w:i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808080"/>
          <w:spacing w:val="0"/>
          <w:w w:val="178"/>
          <w:position w:val="-2"/>
        </w:rPr>
        <w:t>r,.l'-'/'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9" w:lineRule="atLeast"/>
        <w:ind w:right="2167"/>
        <w:jc w:val="right"/>
        <w:tabs>
          <w:tab w:pos="4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w w:val="53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w w:val="100"/>
        </w:rPr>
      </w:r>
      <w:r>
        <w:rPr>
          <w:rFonts w:ascii="Arial" w:hAnsi="Arial" w:cs="Arial" w:eastAsia="Arial"/>
          <w:sz w:val="19"/>
          <w:szCs w:val="19"/>
          <w:color w:val="959595"/>
          <w:spacing w:val="0"/>
          <w:w w:val="63"/>
        </w:rPr>
        <w:t>,..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8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75" w:lineRule="exact"/>
        <w:ind w:left="2313" w:right="-20"/>
        <w:jc w:val="left"/>
        <w:rPr>
          <w:rFonts w:ascii="Arial" w:hAnsi="Arial" w:cs="Arial" w:eastAsia="Arial"/>
          <w:sz w:val="61"/>
          <w:szCs w:val="61"/>
        </w:rPr>
      </w:pPr>
      <w:rPr/>
      <w:r>
        <w:rPr/>
        <w:br w:type="column"/>
      </w:r>
      <w:r>
        <w:rPr>
          <w:rFonts w:ascii="Arial" w:hAnsi="Arial" w:cs="Arial" w:eastAsia="Arial"/>
          <w:sz w:val="61"/>
          <w:szCs w:val="61"/>
          <w:color w:val="64699A"/>
          <w:spacing w:val="0"/>
          <w:w w:val="125"/>
          <w:i/>
        </w:rPr>
        <w:t>c§2-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</w:rPr>
      </w:r>
    </w:p>
    <w:p>
      <w:pPr>
        <w:spacing w:before="0" w:after="0" w:line="533" w:lineRule="exact"/>
        <w:ind w:right="-20"/>
        <w:jc w:val="left"/>
        <w:tabs>
          <w:tab w:pos="620" w:val="left"/>
          <w:tab w:pos="1580" w:val="left"/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6.831985pt;margin-top:-1.203958pt;width:29.986087pt;height:.1pt;mso-position-horizontal-relative:page;mso-position-vertical-relative:paragraph;z-index:-16286" coordorigin="3137,-24" coordsize="600,2">
            <v:shape style="position:absolute;left:3137;top:-24;width:600;height:2" coordorigin="3137,-24" coordsize="600,0" path="m3137,-24l3736,-24e" filled="f" stroked="t" strokeweight="2.141863pt" strokecolor="#5454B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327pt;margin-top:16.729504pt;width:23.381971pt;height:9.5pt;mso-position-horizontal-relative:page;mso-position-vertical-relative:paragraph;z-index:-1628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1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343434"/>
          <w:spacing w:val="-48"/>
          <w:w w:val="77"/>
          <w:b/>
          <w:bCs/>
          <w:position w:val="-5"/>
        </w:rPr>
        <w:t>P</w:t>
      </w:r>
      <w:r>
        <w:rPr>
          <w:rFonts w:ascii="Arial" w:hAnsi="Arial" w:cs="Arial" w:eastAsia="Arial"/>
          <w:sz w:val="46"/>
          <w:szCs w:val="46"/>
          <w:color w:val="343434"/>
          <w:spacing w:val="-46"/>
          <w:w w:val="77"/>
          <w:position w:val="11"/>
        </w:rPr>
        <w:t>.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77"/>
          <w:b/>
          <w:bCs/>
          <w:position w:val="-5"/>
        </w:rPr>
        <w:t>i.</w:t>
      </w:r>
      <w:r>
        <w:rPr>
          <w:rFonts w:ascii="Arial" w:hAnsi="Arial" w:cs="Arial" w:eastAsia="Arial"/>
          <w:sz w:val="29"/>
          <w:szCs w:val="29"/>
          <w:color w:val="343434"/>
          <w:spacing w:val="-59"/>
          <w:w w:val="77"/>
          <w:b/>
          <w:bCs/>
          <w:position w:val="-5"/>
        </w:rPr>
        <w:t> </w:t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9"/>
          <w:szCs w:val="29"/>
          <w:color w:val="343434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36"/>
          <w:b/>
          <w:bCs/>
          <w:position w:val="-5"/>
        </w:rPr>
        <w:t>r</w:t>
      </w:r>
      <w:r>
        <w:rPr>
          <w:rFonts w:ascii="Arial" w:hAnsi="Arial" w:cs="Arial" w:eastAsia="Arial"/>
          <w:sz w:val="27"/>
          <w:szCs w:val="27"/>
          <w:color w:val="343434"/>
          <w:spacing w:val="-45"/>
          <w:w w:val="135"/>
          <w:b/>
          <w:bCs/>
          <w:position w:val="-5"/>
        </w:rPr>
        <w:t>ı</w:t>
      </w:r>
      <w:r>
        <w:rPr>
          <w:rFonts w:ascii="Arial" w:hAnsi="Arial" w:cs="Arial" w:eastAsia="Arial"/>
          <w:sz w:val="27"/>
          <w:szCs w:val="27"/>
          <w:color w:val="3B3D77"/>
          <w:spacing w:val="0"/>
          <w:w w:val="405"/>
          <w:b/>
          <w:bCs/>
          <w:position w:val="-5"/>
        </w:rPr>
        <w:t>m</w:t>
      </w:r>
      <w:r>
        <w:rPr>
          <w:rFonts w:ascii="Arial" w:hAnsi="Arial" w:cs="Arial" w:eastAsia="Arial"/>
          <w:sz w:val="27"/>
          <w:szCs w:val="27"/>
          <w:color w:val="3B3D77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3B3D77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99"/>
          <w:b/>
          <w:bCs/>
          <w:position w:val="-5"/>
        </w:rPr>
        <w:t>SE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7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7"/>
        </w:rPr>
        <w:t>TULUNAY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40"/>
          <w:cols w:num="2" w:equalWidth="0">
            <w:col w:w="493" w:space="1497"/>
            <w:col w:w="9710"/>
          </w:cols>
        </w:sectPr>
      </w:pPr>
      <w:rPr/>
    </w:p>
    <w:p>
      <w:pPr>
        <w:spacing w:before="20" w:after="0" w:line="240" w:lineRule="auto"/>
        <w:ind w:left="195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7.496522pt;margin-top:27.253304pt;width:576.875181pt;height:784.303896pt;mso-position-horizontal-relative:page;mso-position-vertical-relative:page;z-index:-16287" coordorigin="150,545" coordsize="11538,15686">
            <v:group style="position:absolute;left:162;top:569;width:1761;height:2" coordorigin="162,569" coordsize="1761,2">
              <v:shape style="position:absolute;left:162;top:569;width:1761;height:2" coordorigin="162,569" coordsize="1761,0" path="m162,569l1923,569e" filled="f" stroked="t" strokeweight=".951939pt" strokecolor="#7C7C7C">
                <v:path arrowok="t"/>
              </v:shape>
            </v:group>
            <v:group style="position:absolute;left:1837;top:574;width:19;height:2" coordorigin="1837,574" coordsize="19,2">
              <v:shape style="position:absolute;left:1837;top:574;width:19;height:2" coordorigin="1837,574" coordsize="19,0" path="m1837,574l1856,574e" filled="f" stroked="t" strokeweight=".956182pt" strokecolor="#5B5B5B">
                <v:path arrowok="t"/>
              </v:shape>
            </v:group>
            <v:group style="position:absolute;left:1804;top:576;width:1209;height:2" coordorigin="1804,576" coordsize="1209,2">
              <v:shape style="position:absolute;left:1804;top:576;width:1209;height:2" coordorigin="1804,576" coordsize="1209,0" path="m1804,576l3013,576e" filled="f" stroked="t" strokeweight=".47597pt" strokecolor="#484848">
                <v:path arrowok="t"/>
              </v:shape>
            </v:group>
            <v:group style="position:absolute;left:2846;top:581;width:5179;height:2" coordorigin="2846,581" coordsize="5179,2">
              <v:shape style="position:absolute;left:2846;top:581;width:5179;height:2" coordorigin="2846,581" coordsize="5179,0" path="m2846,581l8025,581e" filled="f" stroked="t" strokeweight=".713954pt" strokecolor="#606060">
                <v:path arrowok="t"/>
              </v:shape>
            </v:group>
            <v:group style="position:absolute;left:7953;top:578;width:286;height:2" coordorigin="7953,578" coordsize="286,2">
              <v:shape style="position:absolute;left:7953;top:578;width:286;height:2" coordorigin="7953,578" coordsize="286,0" path="m7953,578l8239,578e" filled="f" stroked="t" strokeweight=".47597pt" strokecolor="#383838">
                <v:path arrowok="t"/>
              </v:shape>
            </v:group>
            <v:group style="position:absolute;left:8182;top:583;width:3470;height:2" coordorigin="8182,583" coordsize="3470,2">
              <v:shape style="position:absolute;left:8182;top:583;width:3470;height:2" coordorigin="8182,583" coordsize="3470,0" path="m8182,583l11652,583e" filled="f" stroked="t" strokeweight=".713954pt" strokecolor="#606060">
                <v:path arrowok="t"/>
              </v:shape>
            </v:group>
            <v:group style="position:absolute;left:11652;top:574;width:2;height:7200" coordorigin="11652,574" coordsize="2,7200">
              <v:shape style="position:absolute;left:11652;top:574;width:2;height:7200" coordorigin="11652,574" coordsize="0,7200" path="m11652,7774l11652,574e" filled="f" stroked="t" strokeweight=".713954pt" strokecolor="#808080">
                <v:path arrowok="t"/>
              </v:shape>
            </v:group>
            <v:group style="position:absolute;left:11647;top:947;width:2;height:344" coordorigin="11647,947" coordsize="2,344">
              <v:shape style="position:absolute;left:11647;top:947;width:2;height:344" coordorigin="11647,947" coordsize="0,344" path="m11647,1291l11647,947e" filled="f" stroked="t" strokeweight=".47597pt" strokecolor="#676767">
                <v:path arrowok="t"/>
              </v:shape>
            </v:group>
            <v:group style="position:absolute;left:7994;top:574;width:2;height:851" coordorigin="7994,574" coordsize="2,851">
              <v:shape style="position:absolute;left:7994;top:574;width:2;height:851" coordorigin="7994,574" coordsize="0,851" path="m7994,1425l7994,574e" filled="f" stroked="t" strokeweight=".951939pt" strokecolor="#606060">
                <v:path arrowok="t"/>
              </v:shape>
            </v:group>
            <v:group style="position:absolute;left:171;top:947;width:2;height:588" coordorigin="171,947" coordsize="2,588">
              <v:shape style="position:absolute;left:171;top:947;width:2;height:588" coordorigin="171,947" coordsize="0,588" path="m171,1535l171,947e" filled="f" stroked="t" strokeweight=".951939pt" strokecolor="#878787">
                <v:path arrowok="t"/>
              </v:shape>
            </v:group>
            <v:group style="position:absolute;left:169;top:555;width:2;height:1554" coordorigin="169,555" coordsize="2,1554">
              <v:shape style="position:absolute;left:169;top:555;width:2;height:1554" coordorigin="169,555" coordsize="0,1554" path="m169,2108l169,555e" filled="f" stroked="t" strokeweight=".951939pt" strokecolor="#747474">
                <v:path arrowok="t"/>
              </v:shape>
            </v:group>
            <v:group style="position:absolute;left:7996;top:1363;width:2;height:229" coordorigin="7996,1363" coordsize="2,229">
              <v:shape style="position:absolute;left:7996;top:1363;width:2;height:229" coordorigin="7996,1363" coordsize="0,229" path="m7996,1592l7996,1363e" filled="f" stroked="t" strokeweight=".47597pt" strokecolor="#484848">
                <v:path arrowok="t"/>
              </v:shape>
            </v:group>
            <v:group style="position:absolute;left:167;top:1862;width:3027;height:2" coordorigin="167,1862" coordsize="3027,2">
              <v:shape style="position:absolute;left:167;top:1862;width:3027;height:2" coordorigin="167,1862" coordsize="3027,0" path="m167,1862l3194,1862e" filled="f" stroked="t" strokeweight=".713954pt" strokecolor="#606060">
                <v:path arrowok="t"/>
              </v:shape>
            </v:group>
            <v:group style="position:absolute;left:171;top:555;width:2;height:1578" coordorigin="171,555" coordsize="2,1578">
              <v:shape style="position:absolute;left:171;top:555;width:2;height:1578" coordorigin="171,555" coordsize="0,1578" path="m171,2132l171,555e" filled="f" stroked="t" strokeweight=".713954pt" strokecolor="#707070">
                <v:path arrowok="t"/>
              </v:shape>
            </v:group>
            <v:group style="position:absolute;left:1847;top:1233;width:2;height:359" coordorigin="1847,1233" coordsize="2,359">
              <v:shape style="position:absolute;left:1847;top:1233;width:2;height:359" coordorigin="1847,1233" coordsize="0,359" path="m1847,1592l1847,1233e" filled="f" stroked="t" strokeweight=".47597pt" strokecolor="#747474">
                <v:path arrowok="t"/>
              </v:shape>
            </v:group>
            <v:group style="position:absolute;left:1842;top:564;width:2;height:1300" coordorigin="1842,564" coordsize="2,1300">
              <v:shape style="position:absolute;left:1842;top:564;width:2;height:1300" coordorigin="1842,564" coordsize="0,1300" path="m1842,1865l1842,564e" filled="f" stroked="t" strokeweight=".713954pt" strokecolor="#808080">
                <v:path arrowok="t"/>
              </v:shape>
            </v:group>
            <v:group style="position:absolute;left:3137;top:1860;width:671;height:2" coordorigin="3137,1860" coordsize="671,2">
              <v:shape style="position:absolute;left:3137;top:1860;width:671;height:2" coordorigin="3137,1860" coordsize="671,0" path="m3137,1860l3808,1860e" filled="f" stroked="t" strokeweight=".47597pt" strokecolor="#444444">
                <v:path arrowok="t"/>
              </v:shape>
            </v:group>
            <v:group style="position:absolute;left:3655;top:1865;width:3541;height:2" coordorigin="3655,1865" coordsize="3541,2">
              <v:shape style="position:absolute;left:3655;top:1865;width:3541;height:2" coordorigin="3655,1865" coordsize="3541,0" path="m3655,1865l7197,1865e" filled="f" stroked="t" strokeweight=".713954pt" strokecolor="#5B5B5B">
                <v:path arrowok="t"/>
              </v:shape>
            </v:group>
            <v:group style="position:absolute;left:7140;top:1865;width:604;height:2" coordorigin="7140,1865" coordsize="604,2">
              <v:shape style="position:absolute;left:7140;top:1865;width:604;height:2" coordorigin="7140,1865" coordsize="604,0" path="m7140,1865l7744,1865e" filled="f" stroked="t" strokeweight=".47597pt" strokecolor="#383838">
                <v:path arrowok="t"/>
              </v:shape>
            </v:group>
            <v:group style="position:absolute;left:7687;top:1865;width:3970;height:2" coordorigin="7687,1865" coordsize="3970,2">
              <v:shape style="position:absolute;left:7687;top:1865;width:3970;height:2" coordorigin="7687,1865" coordsize="3970,0" path="m7687,1865l11656,1865e" filled="f" stroked="t" strokeweight=".713954pt" strokecolor="#5B5B5B">
                <v:path arrowok="t"/>
              </v:shape>
            </v:group>
            <v:group style="position:absolute;left:7996;top:1535;width:2;height:339" coordorigin="7996,1535" coordsize="2,339">
              <v:shape style="position:absolute;left:7996;top:1535;width:2;height:339" coordorigin="7996,1535" coordsize="0,339" path="m7996,1874l7996,1535e" filled="f" stroked="t" strokeweight=".47597pt" strokecolor="#282828">
                <v:path arrowok="t"/>
              </v:shape>
            </v:group>
            <v:group style="position:absolute;left:162;top:2101;width:3646;height:2" coordorigin="162,2101" coordsize="3646,2">
              <v:shape style="position:absolute;left:162;top:2101;width:3646;height:2" coordorigin="162,2101" coordsize="3646,0" path="m162,2101l3808,2101e" filled="f" stroked="t" strokeweight=".713954pt" strokecolor="#606060">
                <v:path arrowok="t"/>
              </v:shape>
            </v:group>
            <v:group style="position:absolute;left:3751;top:2104;width:576;height:2" coordorigin="3751,2104" coordsize="576,2">
              <v:shape style="position:absolute;left:3751;top:2104;width:576;height:2" coordorigin="3751,2104" coordsize="576,0" path="m3751,2104l4327,2104e" filled="f" stroked="t" strokeweight=".47597pt" strokecolor="#3B3B3B">
                <v:path arrowok="t"/>
              </v:shape>
            </v:group>
            <v:group style="position:absolute;left:4269;top:2104;width:1590;height:2" coordorigin="4269,2104" coordsize="1590,2">
              <v:shape style="position:absolute;left:4269;top:2104;width:1590;height:2" coordorigin="4269,2104" coordsize="1590,0" path="m4269,2104l5859,2104e" filled="f" stroked="t" strokeweight=".713954pt" strokecolor="#606060">
                <v:path arrowok="t"/>
              </v:shape>
            </v:group>
            <v:group style="position:absolute;left:5802;top:2106;width:828;height:2" coordorigin="5802,2106" coordsize="828,2">
              <v:shape style="position:absolute;left:5802;top:2106;width:828;height:2" coordorigin="5802,2106" coordsize="828,0" path="m5802,2106l6630,2106e" filled="f" stroked="t" strokeweight=".47597pt" strokecolor="#4B4B4B">
                <v:path arrowok="t"/>
              </v:shape>
            </v:group>
            <v:group style="position:absolute;left:6554;top:2108;width:5102;height:2" coordorigin="6554,2108" coordsize="5102,2">
              <v:shape style="position:absolute;left:6554;top:2108;width:5102;height:2" coordorigin="6554,2108" coordsize="5102,0" path="m6554,2108l11656,2108e" filled="f" stroked="t" strokeweight=".713954pt" strokecolor="#606060">
                <v:path arrowok="t"/>
              </v:shape>
            </v:group>
            <v:group style="position:absolute;left:162;top:2340;width:3655;height:2" coordorigin="162,2340" coordsize="3655,2">
              <v:shape style="position:absolute;left:162;top:2340;width:3655;height:2" coordorigin="162,2340" coordsize="3655,0" path="m162,2340l3817,2340e" filled="f" stroked="t" strokeweight=".713954pt" strokecolor="#5B5B5B">
                <v:path arrowok="t"/>
              </v:shape>
            </v:group>
            <v:group style="position:absolute;left:3751;top:2343;width:576;height:2" coordorigin="3751,2343" coordsize="576,2">
              <v:shape style="position:absolute;left:3751;top:2343;width:576;height:2" coordorigin="3751,2343" coordsize="576,0" path="m3751,2343l4327,2343e" filled="f" stroked="t" strokeweight=".47597pt" strokecolor="#343434">
                <v:path arrowok="t"/>
              </v:shape>
            </v:group>
            <v:group style="position:absolute;left:4269;top:2345;width:3475;height:2" coordorigin="4269,2345" coordsize="3475,2">
              <v:shape style="position:absolute;left:4269;top:2345;width:3475;height:2" coordorigin="4269,2345" coordsize="3475,0" path="m4269,2345l7744,2345e" filled="f" stroked="t" strokeweight=".713954pt" strokecolor="#606060">
                <v:path arrowok="t"/>
              </v:shape>
            </v:group>
            <v:group style="position:absolute;left:7687;top:2347;width:552;height:2" coordorigin="7687,2347" coordsize="552,2">
              <v:shape style="position:absolute;left:7687;top:2347;width:552;height:2" coordorigin="7687,2347" coordsize="552,0" path="m7687,2347l8239,2347e" filled="f" stroked="t" strokeweight=".47597pt" strokecolor="#444444">
                <v:path arrowok="t"/>
              </v:shape>
            </v:group>
            <v:group style="position:absolute;left:8182;top:2347;width:3475;height:2" coordorigin="8182,2347" coordsize="3475,2">
              <v:shape style="position:absolute;left:8182;top:2347;width:3475;height:2" coordorigin="8182,2347" coordsize="3475,0" path="m8182,2347l11656,2347e" filled="f" stroked="t" strokeweight=".713954pt" strokecolor="#646464">
                <v:path arrowok="t"/>
              </v:shape>
            </v:group>
            <v:group style="position:absolute;left:162;top:2582;width:5507;height:2" coordorigin="162,2582" coordsize="5507,2">
              <v:shape style="position:absolute;left:162;top:2582;width:5507;height:2" coordorigin="162,2582" coordsize="5507,0" path="m162,2582l5669,2582e" filled="f" stroked="t" strokeweight=".713954pt" strokecolor="#545454">
                <v:path arrowok="t"/>
              </v:shape>
            </v:group>
            <v:group style="position:absolute;left:5264;top:2586;width:995;height:2" coordorigin="5264,2586" coordsize="995,2">
              <v:shape style="position:absolute;left:5264;top:2586;width:995;height:2" coordorigin="5264,2586" coordsize="995,0" path="m5264,2586l6259,2586e" filled="f" stroked="t" strokeweight=".951939pt" strokecolor="#676767">
                <v:path arrowok="t"/>
              </v:shape>
            </v:group>
            <v:group style="position:absolute;left:6202;top:2586;width:428;height:2" coordorigin="6202,2586" coordsize="428,2">
              <v:shape style="position:absolute;left:6202;top:2586;width:428;height:2" coordorigin="6202,2586" coordsize="428,0" path="m6202,2586l6630,2586e" filled="f" stroked="t" strokeweight=".47597pt" strokecolor="#2F2F2F">
                <v:path arrowok="t"/>
              </v:shape>
            </v:group>
            <v:group style="position:absolute;left:6573;top:2589;width:1442;height:2" coordorigin="6573,2589" coordsize="1442,2">
              <v:shape style="position:absolute;left:6573;top:2589;width:1442;height:2" coordorigin="6573,2589" coordsize="1442,0" path="m6573,2589l8015,2589e" filled="f" stroked="t" strokeweight=".951939pt" strokecolor="#646464">
                <v:path arrowok="t"/>
              </v:shape>
            </v:group>
            <v:group style="position:absolute;left:7958;top:2586;width:281;height:2" coordorigin="7958,2586" coordsize="281,2">
              <v:shape style="position:absolute;left:7958;top:2586;width:281;height:2" coordorigin="7958,2586" coordsize="281,0" path="m7958,2586l8239,2586e" filled="f" stroked="t" strokeweight=".47597pt" strokecolor="#383838">
                <v:path arrowok="t"/>
              </v:shape>
            </v:group>
            <v:group style="position:absolute;left:8182;top:2586;width:3479;height:2" coordorigin="8182,2586" coordsize="3479,2">
              <v:shape style="position:absolute;left:8182;top:2586;width:3479;height:2" coordorigin="8182,2586" coordsize="3479,0" path="m8182,2586l11661,2586e" filled="f" stroked="t" strokeweight=".713954pt" strokecolor="#606060">
                <v:path arrowok="t"/>
              </v:shape>
            </v:group>
            <v:group style="position:absolute;left:162;top:2821;width:5712;height:2" coordorigin="162,2821" coordsize="5712,2">
              <v:shape style="position:absolute;left:162;top:2821;width:5712;height:2" coordorigin="162,2821" coordsize="5712,0" path="m162,2821l5873,2821e" filled="f" stroked="t" strokeweight=".713954pt" strokecolor="#575757">
                <v:path arrowok="t"/>
              </v:shape>
            </v:group>
            <v:group style="position:absolute;left:5802;top:2823;width:457;height:2" coordorigin="5802,2823" coordsize="457,2">
              <v:shape style="position:absolute;left:5802;top:2823;width:457;height:2" coordorigin="5802,2823" coordsize="457,0" path="m5802,2823l6259,2823e" filled="f" stroked="t" strokeweight=".713954pt" strokecolor="#545454">
                <v:path arrowok="t"/>
              </v:shape>
            </v:group>
            <v:group style="position:absolute;left:6202;top:2826;width:428;height:2" coordorigin="6202,2826" coordsize="428,2">
              <v:shape style="position:absolute;left:6202;top:2826;width:428;height:2" coordorigin="6202,2826" coordsize="428,0" path="m6202,2826l6630,2826e" filled="f" stroked="t" strokeweight=".47597pt" strokecolor="#343434">
                <v:path arrowok="t"/>
              </v:shape>
            </v:group>
            <v:group style="position:absolute;left:6573;top:2826;width:1171;height:2" coordorigin="6573,2826" coordsize="1171,2">
              <v:shape style="position:absolute;left:6573;top:2826;width:1171;height:2" coordorigin="6573,2826" coordsize="1171,0" path="m6573,2826l7744,2826e" filled="f" stroked="t" strokeweight=".713954pt" strokecolor="#5B5B5B">
                <v:path arrowok="t"/>
              </v:shape>
            </v:group>
            <v:group style="position:absolute;left:7687;top:2826;width:552;height:2" coordorigin="7687,2826" coordsize="552,2">
              <v:shape style="position:absolute;left:7687;top:2826;width:552;height:2" coordorigin="7687,2826" coordsize="552,0" path="m7687,2826l8239,2826e" filled="f" stroked="t" strokeweight=".47597pt" strokecolor="#383838">
                <v:path arrowok="t"/>
              </v:shape>
            </v:group>
            <v:group style="position:absolute;left:8182;top:2826;width:3479;height:2" coordorigin="8182,2826" coordsize="3479,2">
              <v:shape style="position:absolute;left:8182;top:2826;width:3479;height:2" coordorigin="8182,2826" coordsize="3479,0" path="m8182,2826l11661,2826e" filled="f" stroked="t" strokeweight=".713954pt" strokecolor="#5B5B5B">
                <v:path arrowok="t"/>
              </v:shape>
            </v:group>
            <v:group style="position:absolute;left:167;top:3060;width:1171;height:2" coordorigin="167,3060" coordsize="1171,2">
              <v:shape style="position:absolute;left:167;top:3060;width:1171;height:2" coordorigin="167,3060" coordsize="1171,0" path="m167,3060l1337,3060e" filled="f" stroked="t" strokeweight=".47597pt" strokecolor="#444444">
                <v:path arrowok="t"/>
              </v:shape>
            </v:group>
            <v:group style="position:absolute;left:171;top:2032;width:2;height:14190" coordorigin="171,2032" coordsize="2,14190">
              <v:shape style="position:absolute;left:171;top:2032;width:2;height:14190" coordorigin="171,2032" coordsize="0,14190" path="m171,16222l171,2032e" filled="f" stroked="t" strokeweight=".713954pt" strokecolor="#575757">
                <v:path arrowok="t"/>
              </v:shape>
            </v:group>
            <v:group style="position:absolute;left:1223;top:3062;width:1790;height:2" coordorigin="1223,3062" coordsize="1790,2">
              <v:shape style="position:absolute;left:1223;top:3062;width:1790;height:2" coordorigin="1223,3062" coordsize="1790,0" path="m1223,3062l3013,3062e" filled="f" stroked="t" strokeweight=".951939pt" strokecolor="#606060">
                <v:path arrowok="t"/>
              </v:shape>
            </v:group>
            <v:group style="position:absolute;left:2956;top:3065;width:238;height:2" coordorigin="2956,3065" coordsize="238,2">
              <v:shape style="position:absolute;left:2956;top:3065;width:238;height:2" coordorigin="2956,3065" coordsize="238,0" path="m2956,3065l3194,3065e" filled="f" stroked="t" strokeweight=".47597pt" strokecolor="#3F3F3F">
                <v:path arrowok="t"/>
              </v:shape>
            </v:group>
            <v:group style="position:absolute;left:3137;top:3062;width:3122;height:2" coordorigin="3137,3062" coordsize="3122,2">
              <v:shape style="position:absolute;left:3137;top:3062;width:3122;height:2" coordorigin="3137,3062" coordsize="3122,0" path="m3137,3062l6259,3062e" filled="f" stroked="t" strokeweight=".713954pt" strokecolor="#5B5B5B">
                <v:path arrowok="t"/>
              </v:shape>
            </v:group>
            <v:group style="position:absolute;left:6202;top:3065;width:428;height:2" coordorigin="6202,3065" coordsize="428,2">
              <v:shape style="position:absolute;left:6202;top:3065;width:428;height:2" coordorigin="6202,3065" coordsize="428,0" path="m6202,3065l6630,3065e" filled="f" stroked="t" strokeweight=".47597pt" strokecolor="#2F2F2F">
                <v:path arrowok="t"/>
              </v:shape>
            </v:group>
            <v:group style="position:absolute;left:6573;top:3067;width:5088;height:2" coordorigin="6573,3067" coordsize="5088,2">
              <v:shape style="position:absolute;left:6573;top:3067;width:5088;height:2" coordorigin="6573,3067" coordsize="5088,0" path="m6573,3067l11661,3067e" filled="f" stroked="t" strokeweight=".713954pt" strokecolor="#5B5B5B">
                <v:path arrowok="t"/>
              </v:shape>
            </v:group>
            <v:group style="position:absolute;left:2737;top:3055;width:2;height:751" coordorigin="2737,3055" coordsize="2,751">
              <v:shape style="position:absolute;left:2737;top:3055;width:2;height:751" coordorigin="2737,3055" coordsize="0,751" path="m2737,3806l2737,3055e" filled="f" stroked="t" strokeweight=".951939pt" strokecolor="#545454">
                <v:path arrowok="t"/>
              </v:shape>
            </v:group>
            <v:group style="position:absolute;left:5840;top:3055;width:2;height:755" coordorigin="5840,3055" coordsize="2,755">
              <v:shape style="position:absolute;left:5840;top:3055;width:2;height:755" coordorigin="5840,3055" coordsize="0,755" path="m5840,3810l5840,3055e" filled="f" stroked="t" strokeweight=".951939pt" strokecolor="#5B5B5B">
                <v:path arrowok="t"/>
              </v:shape>
            </v:group>
            <v:group style="position:absolute;left:5826;top:3500;width:1342;height:2" coordorigin="5826,3500" coordsize="1342,2">
              <v:shape style="position:absolute;left:5826;top:3500;width:1342;height:2" coordorigin="5826,3500" coordsize="1342,0" path="m5826,3500l7168,3500e" filled="f" stroked="t" strokeweight=".237985pt" strokecolor="#646464">
                <v:path arrowok="t"/>
              </v:shape>
            </v:group>
            <v:group style="position:absolute;left:11652;top:3017;width:2;height:516" coordorigin="11652,3017" coordsize="2,516">
              <v:shape style="position:absolute;left:11652;top:3017;width:2;height:516" coordorigin="11652,3017" coordsize="0,516" path="m11652,3533l11652,3017e" filled="f" stroked="t" strokeweight=".47597pt" strokecolor="#676767">
                <v:path arrowok="t"/>
              </v:shape>
            </v:group>
            <v:group style="position:absolute;left:171;top:3270;width:2;height:258" coordorigin="171,3270" coordsize="2,258">
              <v:shape style="position:absolute;left:171;top:3270;width:2;height:258" coordorigin="171,3270" coordsize="0,258" path="m171,3528l171,3270e" filled="f" stroked="t" strokeweight=".47597pt" strokecolor="#232323">
                <v:path arrowok="t"/>
              </v:shape>
            </v:group>
            <v:group style="position:absolute;left:2727;top:3485;width:1961;height:2" coordorigin="2727,3485" coordsize="1961,2">
              <v:shape style="position:absolute;left:2727;top:3485;width:1961;height:2" coordorigin="2727,3485" coordsize="1961,0" path="m2727,3485l4688,3485e" filled="f" stroked="t" strokeweight=".713954pt" strokecolor="#5B5B5B">
                <v:path arrowok="t"/>
              </v:shape>
            </v:group>
            <v:group style="position:absolute;left:7168;top:3500;width:3089;height:2" coordorigin="7168,3500" coordsize="3089,2">
              <v:shape style="position:absolute;left:7168;top:3500;width:3089;height:2" coordorigin="7168,3500" coordsize="3089,0" path="m7168,3500l10257,3500e" filled="f" stroked="t" strokeweight=".237985pt" strokecolor="#000000">
                <v:path arrowok="t"/>
              </v:shape>
            </v:group>
            <v:group style="position:absolute;left:10257;top:3500;width:1399;height:2" coordorigin="10257,3500" coordsize="1399,2">
              <v:shape style="position:absolute;left:10257;top:3500;width:1399;height:2" coordorigin="10257,3500" coordsize="1399,0" path="m10257,3500l11656,3500e" filled="f" stroked="t" strokeweight=".237985pt" strokecolor="#747474">
                <v:path arrowok="t"/>
              </v:shape>
            </v:group>
            <v:group style="position:absolute;left:162;top:3794;width:519;height:2" coordorigin="162,3794" coordsize="519,2">
              <v:shape style="position:absolute;left:162;top:3794;width:519;height:2" coordorigin="162,3794" coordsize="519,0" path="m162,3794l681,3794e" filled="f" stroked="t" strokeweight=".47597pt" strokecolor="#4F4F4F">
                <v:path arrowok="t"/>
              </v:shape>
            </v:group>
            <v:group style="position:absolute;left:624;top:3796;width:300;height:2" coordorigin="624,3796" coordsize="300,2">
              <v:shape style="position:absolute;left:624;top:3796;width:300;height:2" coordorigin="624,3796" coordsize="300,0" path="m624,3796l923,3796e" filled="f" stroked="t" strokeweight=".47597pt" strokecolor="#2F2F2F">
                <v:path arrowok="t"/>
              </v:shape>
            </v:group>
            <v:group style="position:absolute;left:866;top:3796;width:471;height:2" coordorigin="866,3796" coordsize="471,2">
              <v:shape style="position:absolute;left:866;top:3796;width:471;height:2" coordorigin="866,3796" coordsize="471,0" path="m866,3796l1337,3796e" filled="f" stroked="t" strokeweight=".47597pt" strokecolor="#444444">
                <v:path arrowok="t"/>
              </v:shape>
            </v:group>
            <v:group style="position:absolute;left:1228;top:3796;width:1342;height:2" coordorigin="1228,3796" coordsize="1342,2">
              <v:shape style="position:absolute;left:1228;top:3796;width:1342;height:2" coordorigin="1228,3796" coordsize="1342,0" path="m1228,3796l2570,3796e" filled="f" stroked="t" strokeweight=".713954pt" strokecolor="#5B5B5B">
                <v:path arrowok="t"/>
              </v:shape>
            </v:group>
            <v:group style="position:absolute;left:2513;top:3796;width:257;height:2" coordorigin="2513,3796" coordsize="257,2">
              <v:shape style="position:absolute;left:2513;top:3796;width:257;height:2" coordorigin="2513,3796" coordsize="257,0" path="m2513,3796l2770,3796e" filled="f" stroked="t" strokeweight=".47597pt" strokecolor="#343434">
                <v:path arrowok="t"/>
              </v:shape>
            </v:group>
            <v:group style="position:absolute;left:2699;top:3796;width:2170;height:2" coordorigin="2699,3796" coordsize="2170,2">
              <v:shape style="position:absolute;left:2699;top:3796;width:2170;height:2" coordorigin="2699,3796" coordsize="2170,0" path="m2699,3796l4869,3796e" filled="f" stroked="t" strokeweight=".951939pt" strokecolor="#3B3B3B">
                <v:path arrowok="t"/>
              </v:shape>
            </v:group>
            <v:group style="position:absolute;left:4812;top:3798;width:6849;height:2" coordorigin="4812,3798" coordsize="6849,2">
              <v:shape style="position:absolute;left:4812;top:3798;width:6849;height:2" coordorigin="4812,3798" coordsize="6849,0" path="m4812,3798l11661,3798e" filled="f" stroked="t" strokeweight=".713954pt" strokecolor="#5B5B5B">
                <v:path arrowok="t"/>
              </v:shape>
            </v:group>
            <v:group style="position:absolute;left:162;top:4076;width:7582;height:2" coordorigin="162,4076" coordsize="7582,2">
              <v:shape style="position:absolute;left:162;top:4076;width:7582;height:2" coordorigin="162,4076" coordsize="7582,0" path="m162,4076l7744,4076e" filled="f" stroked="t" strokeweight=".713954pt" strokecolor="#5B5B5B">
                <v:path arrowok="t"/>
              </v:shape>
            </v:group>
            <v:group style="position:absolute;left:1842;top:3786;width:2;height:11006" coordorigin="1842,3786" coordsize="2,11006">
              <v:shape style="position:absolute;left:1842;top:3786;width:2;height:11006" coordorigin="1842,3786" coordsize="0,11006" path="m1842,14792l1842,3786e" filled="f" stroked="t" strokeweight=".713954pt" strokecolor="#4B4B4B">
                <v:path arrowok="t"/>
              </v:shape>
            </v:group>
            <v:group style="position:absolute;left:7687;top:4078;width:328;height:2" coordorigin="7687,4078" coordsize="328,2">
              <v:shape style="position:absolute;left:7687;top:4078;width:328;height:2" coordorigin="7687,4078" coordsize="328,0" path="m7687,4078l8015,4078e" filled="f" stroked="t" strokeweight=".47597pt" strokecolor="#3F3F3F">
                <v:path arrowok="t"/>
              </v:shape>
            </v:group>
            <v:group style="position:absolute;left:7958;top:4078;width:281;height:2" coordorigin="7958,4078" coordsize="281,2">
              <v:shape style="position:absolute;left:7958;top:4078;width:281;height:2" coordorigin="7958,4078" coordsize="281,0" path="m7958,4078l8239,4078e" filled="f" stroked="t" strokeweight=".47597pt" strokecolor="#282828">
                <v:path arrowok="t"/>
              </v:shape>
            </v:group>
            <v:group style="position:absolute;left:8182;top:4078;width:3479;height:2" coordorigin="8182,4078" coordsize="3479,2">
              <v:shape style="position:absolute;left:8182;top:4078;width:3479;height:2" coordorigin="8182,4078" coordsize="3479,0" path="m8182,4078l11661,4078e" filled="f" stroked="t" strokeweight=".713954pt" strokecolor="#575757">
                <v:path arrowok="t"/>
              </v:shape>
            </v:group>
            <v:group style="position:absolute;left:1837;top:4317;width:2508;height:2" coordorigin="1837,4317" coordsize="2508,2">
              <v:shape style="position:absolute;left:1837;top:4317;width:2508;height:2" coordorigin="1837,4317" coordsize="2508,0" path="m1837,4317l4346,4317e" filled="f" stroked="t" strokeweight=".713954pt" strokecolor="#5B5B5B">
                <v:path arrowok="t"/>
              </v:shape>
            </v:group>
            <v:group style="position:absolute;left:4269;top:4317;width:1019;height:2" coordorigin="4269,4317" coordsize="1019,2">
              <v:shape style="position:absolute;left:4269;top:4317;width:1019;height:2" coordorigin="4269,4317" coordsize="1019,0" path="m4269,4317l5288,4317e" filled="f" stroked="t" strokeweight=".47597pt" strokecolor="#4B4B4B">
                <v:path arrowok="t"/>
              </v:shape>
            </v:group>
            <v:group style="position:absolute;left:5231;top:4317;width:1028;height:2" coordorigin="5231,4317" coordsize="1028,2">
              <v:shape style="position:absolute;left:5231;top:4317;width:1028;height:2" coordorigin="5231,4317" coordsize="1028,0" path="m5231,4317l6259,4317e" filled="f" stroked="t" strokeweight=".951939pt" strokecolor="#6B6B6B">
                <v:path arrowok="t"/>
              </v:shape>
            </v:group>
            <v:group style="position:absolute;left:6202;top:4317;width:428;height:2" coordorigin="6202,4317" coordsize="428,2">
              <v:shape style="position:absolute;left:6202;top:4317;width:428;height:2" coordorigin="6202,4317" coordsize="428,0" path="m6202,4317l6630,4317e" filled="f" stroked="t" strokeweight=".47597pt" strokecolor="#383838">
                <v:path arrowok="t"/>
              </v:shape>
            </v:group>
            <v:group style="position:absolute;left:6573;top:4320;width:1442;height:2" coordorigin="6573,4320" coordsize="1442,2">
              <v:shape style="position:absolute;left:6573;top:4320;width:1442;height:2" coordorigin="6573,4320" coordsize="1442,0" path="m6573,4320l8015,4320e" filled="f" stroked="t" strokeweight=".713954pt" strokecolor="#5B5B5B">
                <v:path arrowok="t"/>
              </v:shape>
            </v:group>
            <v:group style="position:absolute;left:7958;top:4317;width:281;height:2" coordorigin="7958,4317" coordsize="281,2">
              <v:shape style="position:absolute;left:7958;top:4317;width:281;height:2" coordorigin="7958,4317" coordsize="281,0" path="m7958,4317l8239,4317e" filled="f" stroked="t" strokeweight=".47597pt" strokecolor="#2B2B2B">
                <v:path arrowok="t"/>
              </v:shape>
            </v:group>
            <v:group style="position:absolute;left:8182;top:4317;width:3479;height:2" coordorigin="8182,4317" coordsize="3479,2">
              <v:shape style="position:absolute;left:8182;top:4317;width:3479;height:2" coordorigin="8182,4317" coordsize="3479,0" path="m8182,4317l11661,4317e" filled="f" stroked="t" strokeweight=".713954pt" strokecolor="#5B5B5B">
                <v:path arrowok="t"/>
              </v:shape>
            </v:group>
            <v:group style="position:absolute;left:6602;top:4303;width:2;height:253" coordorigin="6602,4303" coordsize="2,253">
              <v:shape style="position:absolute;left:6602;top:4303;width:2;height:253" coordorigin="6602,4303" coordsize="0,253" path="m6602,4556l6602,4303e" filled="f" stroked="t" strokeweight=".237985pt" strokecolor="#383838">
                <v:path arrowok="t"/>
              </v:shape>
            </v:group>
            <v:group style="position:absolute;left:11656;top:4274;width:2;height:311" coordorigin="11656,4274" coordsize="2,311">
              <v:shape style="position:absolute;left:11656;top:4274;width:2;height:311" coordorigin="11656,4274" coordsize="0,311" path="m11656,4585l11656,4274e" filled="f" stroked="t" strokeweight=".47597pt" strokecolor="#6B6B6B">
                <v:path arrowok="t"/>
              </v:shape>
            </v:group>
            <v:group style="position:absolute;left:3774;top:4798;width:1171;height:2" coordorigin="3774,4798" coordsize="1171,2">
              <v:shape style="position:absolute;left:3774;top:4798;width:1171;height:2" coordorigin="3774,4798" coordsize="1171,0" path="m3774,4798l4945,4798e" filled="f" stroked="t" strokeweight=".951939pt" strokecolor="#7C7C7C">
                <v:path arrowok="t"/>
              </v:shape>
            </v:group>
            <v:group style="position:absolute;left:4812;top:4798;width:857;height:2" coordorigin="4812,4798" coordsize="857,2">
              <v:shape style="position:absolute;left:4812;top:4798;width:857;height:2" coordorigin="4812,4798" coordsize="857,0" path="m4812,4798l5669,4798e" filled="f" stroked="t" strokeweight=".47597pt" strokecolor="#646464">
                <v:path arrowok="t"/>
              </v:shape>
            </v:group>
            <v:group style="position:absolute;left:5612;top:4798;width:6054;height:2" coordorigin="5612,4798" coordsize="6054,2">
              <v:shape style="position:absolute;left:5612;top:4798;width:6054;height:2" coordorigin="5612,4798" coordsize="6054,0" path="m5612,4798l11666,4798e" filled="f" stroked="t" strokeweight=".713954pt" strokecolor="#777777">
                <v:path arrowok="t"/>
              </v:shape>
            </v:group>
            <v:group style="position:absolute;left:6602;top:4556;width:2;height:239" coordorigin="6602,4556" coordsize="2,239">
              <v:shape style="position:absolute;left:6602;top:4556;width:2;height:239" coordorigin="6602,4556" coordsize="0,239" path="m6602,4795l6602,4556e" filled="f" stroked="t" strokeweight=".237985pt" strokecolor="#676767">
                <v:path arrowok="t"/>
              </v:shape>
            </v:group>
            <v:group style="position:absolute;left:7958;top:4795;width:571;height:2" coordorigin="7958,4795" coordsize="571,2">
              <v:shape style="position:absolute;left:7958;top:4795;width:571;height:2" coordorigin="7958,4795" coordsize="571,0" path="m7958,4795l8529,4795e" filled="f" stroked="t" strokeweight=".47597pt" strokecolor="#606060">
                <v:path arrowok="t"/>
              </v:shape>
            </v:group>
            <v:group style="position:absolute;left:171;top:4757;width:2;height:540" coordorigin="171,4757" coordsize="2,540">
              <v:shape style="position:absolute;left:171;top:4757;width:2;height:540" coordorigin="171,4757" coordsize="0,540" path="m171,5297l171,4757e" filled="f" stroked="t" strokeweight=".47597pt" strokecolor="#383838">
                <v:path arrowok="t"/>
              </v:shape>
            </v:group>
            <v:group style="position:absolute;left:5802;top:5041;width:828;height:2" coordorigin="5802,5041" coordsize="828,2">
              <v:shape style="position:absolute;left:5802;top:5041;width:828;height:2" coordorigin="5802,5041" coordsize="828,0" path="m5802,5041l6630,5041e" filled="f" stroked="t" strokeweight=".47597pt" strokecolor="#4F4F4F">
                <v:path arrowok="t"/>
              </v:shape>
            </v:group>
            <v:group style="position:absolute;left:3779;top:5041;width:3965;height:2" coordorigin="3779,5041" coordsize="3965,2">
              <v:shape style="position:absolute;left:3779;top:5041;width:3965;height:2" coordorigin="3779,5041" coordsize="3965,0" path="m3779,5041l7744,5041e" filled="f" stroked="t" strokeweight=".713954pt" strokecolor="#646464">
                <v:path arrowok="t"/>
              </v:shape>
            </v:group>
            <v:group style="position:absolute;left:7687;top:5044;width:328;height:2" coordorigin="7687,5044" coordsize="328,2">
              <v:shape style="position:absolute;left:7687;top:5044;width:328;height:2" coordorigin="7687,5044" coordsize="328,0" path="m7687,5044l8015,5044e" filled="f" stroked="t" strokeweight=".47597pt" strokecolor="#545454">
                <v:path arrowok="t"/>
              </v:shape>
            </v:group>
            <v:group style="position:absolute;left:7958;top:5041;width:3708;height:2" coordorigin="7958,5041" coordsize="3708,2">
              <v:shape style="position:absolute;left:7958;top:5041;width:3708;height:2" coordorigin="7958,5041" coordsize="3708,0" path="m7958,5041l11666,5041e" filled="f" stroked="t" strokeweight=".713954pt" strokecolor="#606060">
                <v:path arrowok="t"/>
              </v:shape>
            </v:group>
            <v:group style="position:absolute;left:3784;top:4308;width:2;height:985" coordorigin="3784,4308" coordsize="2,985">
              <v:shape style="position:absolute;left:3784;top:4308;width:2;height:985" coordorigin="3784,4308" coordsize="0,985" path="m3784,5292l3784,4308e" filled="f" stroked="t" strokeweight=".951939pt" strokecolor="#646464">
                <v:path arrowok="t"/>
              </v:shape>
            </v:group>
            <v:group style="position:absolute;left:3779;top:5283;width:2480;height:2" coordorigin="3779,5283" coordsize="2480,2">
              <v:shape style="position:absolute;left:3779;top:5283;width:2480;height:2" coordorigin="3779,5283" coordsize="2480,0" path="m3779,5283l6259,5283e" filled="f" stroked="t" strokeweight=".713954pt" strokecolor="#5B5B5B">
                <v:path arrowok="t"/>
              </v:shape>
            </v:group>
            <v:group style="position:absolute;left:6202;top:5283;width:428;height:2" coordorigin="6202,5283" coordsize="428,2">
              <v:shape style="position:absolute;left:6202;top:5283;width:428;height:2" coordorigin="6202,5283" coordsize="428,0" path="m6202,5283l6630,5283e" filled="f" stroked="t" strokeweight=".47597pt" strokecolor="#343434">
                <v:path arrowok="t"/>
              </v:shape>
            </v:group>
            <v:group style="position:absolute;left:6573;top:5283;width:1171;height:2" coordorigin="6573,5283" coordsize="1171,2">
              <v:shape style="position:absolute;left:6573;top:5283;width:1171;height:2" coordorigin="6573,5283" coordsize="1171,0" path="m6573,5283l7744,5283e" filled="f" stroked="t" strokeweight=".713954pt" strokecolor="#606060">
                <v:path arrowok="t"/>
              </v:shape>
            </v:group>
            <v:group style="position:absolute;left:7687;top:5283;width:552;height:2" coordorigin="7687,5283" coordsize="552,2">
              <v:shape style="position:absolute;left:7687;top:5283;width:552;height:2" coordorigin="7687,5283" coordsize="552,0" path="m7687,5283l8239,5283e" filled="f" stroked="t" strokeweight=".47597pt" strokecolor="#3B3B3B">
                <v:path arrowok="t"/>
              </v:shape>
            </v:group>
            <v:group style="position:absolute;left:8182;top:5283;width:3484;height:2" coordorigin="8182,5283" coordsize="3484,2">
              <v:shape style="position:absolute;left:8182;top:5283;width:3484;height:2" coordorigin="8182,5283" coordsize="3484,0" path="m8182,5283l11666,5283e" filled="f" stroked="t" strokeweight=".713954pt" strokecolor="#5B5B5B">
                <v:path arrowok="t"/>
              </v:shape>
            </v:group>
            <v:group style="position:absolute;left:1837;top:5524;width:9829;height:2" coordorigin="1837,5524" coordsize="9829,2">
              <v:shape style="position:absolute;left:1837;top:5524;width:9829;height:2" coordorigin="1837,5524" coordsize="9829,0" path="m1837,5524l11666,5524e" filled="f" stroked="t" strokeweight=".713954pt" strokecolor="#5B5B5B">
                <v:path arrowok="t"/>
              </v:shape>
            </v:group>
            <v:group style="position:absolute;left:3784;top:4308;width:2;height:2228" coordorigin="3784,4308" coordsize="2,2228">
              <v:shape style="position:absolute;left:3784;top:4308;width:2;height:2228" coordorigin="3784,4308" coordsize="0,2228" path="m3784,6536l3784,4308e" filled="f" stroked="t" strokeweight=".713954pt" strokecolor="#5B5B5B">
                <v:path arrowok="t"/>
              </v:shape>
            </v:group>
            <v:group style="position:absolute;left:162;top:5763;width:7035;height:2" coordorigin="162,5763" coordsize="7035,2">
              <v:shape style="position:absolute;left:162;top:5763;width:7035;height:2" coordorigin="162,5763" coordsize="7035,0" path="m162,5763l7197,5763e" filled="f" stroked="t" strokeweight=".713954pt" strokecolor="#575757">
                <v:path arrowok="t"/>
              </v:shape>
            </v:group>
            <v:group style="position:absolute;left:7140;top:5766;width:604;height:2" coordorigin="7140,5766" coordsize="604,2">
              <v:shape style="position:absolute;left:7140;top:5766;width:604;height:2" coordorigin="7140,5766" coordsize="604,0" path="m7140,5766l7744,5766e" filled="f" stroked="t" strokeweight=".47597pt" strokecolor="#3B3B3B">
                <v:path arrowok="t"/>
              </v:shape>
            </v:group>
            <v:group style="position:absolute;left:7687;top:5766;width:3974;height:2" coordorigin="7687,5766" coordsize="3974,2">
              <v:shape style="position:absolute;left:7687;top:5766;width:3974;height:2" coordorigin="7687,5766" coordsize="3974,0" path="m7687,5766l11661,5766e" filled="f" stroked="t" strokeweight=".713954pt" strokecolor="#5B5B5B">
                <v:path arrowok="t"/>
              </v:shape>
            </v:group>
            <v:group style="position:absolute;left:11656;top:5479;width:2;height:330" coordorigin="11656,5479" coordsize="2,330">
              <v:shape style="position:absolute;left:11656;top:5479;width:2;height:330" coordorigin="11656,5479" coordsize="0,330" path="m11656,5809l11656,5479e" filled="f" stroked="t" strokeweight=".47597pt" strokecolor="#676767">
                <v:path arrowok="t"/>
              </v:shape>
            </v:group>
            <v:group style="position:absolute;left:6602;top:5766;width:2;height:244" coordorigin="6602,5766" coordsize="2,244">
              <v:shape style="position:absolute;left:6602;top:5766;width:2;height:244" coordorigin="6602,5766" coordsize="0,244" path="m6602,6010l6602,5766e" filled="f" stroked="t" strokeweight=".237985pt" strokecolor="#606060">
                <v:path arrowok="t"/>
              </v:shape>
            </v:group>
            <v:group style="position:absolute;left:1832;top:6239;width:1180;height:2" coordorigin="1832,6239" coordsize="1180,2">
              <v:shape style="position:absolute;left:1832;top:6239;width:1180;height:2" coordorigin="1832,6239" coordsize="1180,0" path="m1832,6239l3013,6239e" filled="f" stroked="t" strokeweight=".713954pt" strokecolor="#606060">
                <v:path arrowok="t"/>
              </v:shape>
            </v:group>
            <v:group style="position:absolute;left:2956;top:6239;width:238;height:2" coordorigin="2956,6239" coordsize="238,2">
              <v:shape style="position:absolute;left:2956;top:6239;width:238;height:2" coordorigin="2956,6239" coordsize="238,0" path="m2956,6239l3194,6239e" filled="f" stroked="t" strokeweight=".47597pt" strokecolor="#383838">
                <v:path arrowok="t"/>
              </v:shape>
            </v:group>
            <v:group style="position:absolute;left:3137;top:6237;width:3122;height:2" coordorigin="3137,6237" coordsize="3122,2">
              <v:shape style="position:absolute;left:3137;top:6237;width:3122;height:2" coordorigin="3137,6237" coordsize="3122,0" path="m3137,6237l6259,6237e" filled="f" stroked="t" strokeweight=".713954pt" strokecolor="#606060">
                <v:path arrowok="t"/>
              </v:shape>
            </v:group>
            <v:group style="position:absolute;left:3786;top:5737;width:2;height:798" coordorigin="3786,5737" coordsize="2,798">
              <v:shape style="position:absolute;left:3786;top:5737;width:2;height:798" coordorigin="3786,5737" coordsize="0,798" path="m3786,6536l3786,5737e" filled="f" stroked="t" strokeweight=".951939pt" strokecolor="#646464">
                <v:path arrowok="t"/>
              </v:shape>
            </v:group>
            <v:group style="position:absolute;left:6202;top:6239;width:433;height:2" coordorigin="6202,6239" coordsize="433,2">
              <v:shape style="position:absolute;left:6202;top:6239;width:433;height:2" coordorigin="6202,6239" coordsize="433,0" path="m6202,6239l6635,6239e" filled="f" stroked="t" strokeweight=".47597pt" strokecolor="#3B3B3B">
                <v:path arrowok="t"/>
              </v:shape>
            </v:group>
            <v:group style="position:absolute;left:6602;top:6010;width:2;height:258" coordorigin="6602,6010" coordsize="2,258">
              <v:shape style="position:absolute;left:6602;top:6010;width:2;height:258" coordorigin="6602,6010" coordsize="0,258" path="m6602,6268l6602,6010e" filled="f" stroked="t" strokeweight=".237985pt" strokecolor="#343434">
                <v:path arrowok="t"/>
              </v:shape>
            </v:group>
            <v:group style="position:absolute;left:6573;top:6239;width:1171;height:2" coordorigin="6573,6239" coordsize="1171,2">
              <v:shape style="position:absolute;left:6573;top:6239;width:1171;height:2" coordorigin="6573,6239" coordsize="1171,0" path="m6573,6239l7744,6239e" filled="f" stroked="t" strokeweight=".951939pt" strokecolor="#676767">
                <v:path arrowok="t"/>
              </v:shape>
            </v:group>
            <v:group style="position:absolute;left:7687;top:6239;width:328;height:2" coordorigin="7687,6239" coordsize="328,2">
              <v:shape style="position:absolute;left:7687;top:6239;width:328;height:2" coordorigin="7687,6239" coordsize="328,0" path="m7687,6239l8015,6239e" filled="f" stroked="t" strokeweight=".47597pt" strokecolor="#484848">
                <v:path arrowok="t"/>
              </v:shape>
            </v:group>
            <v:group style="position:absolute;left:7958;top:6239;width:281;height:2" coordorigin="7958,6239" coordsize="281,2">
              <v:shape style="position:absolute;left:7958;top:6239;width:281;height:2" coordorigin="7958,6239" coordsize="281,0" path="m7958,6239l8239,6239e" filled="f" stroked="t" strokeweight=".47597pt" strokecolor="#343434">
                <v:path arrowok="t"/>
              </v:shape>
            </v:group>
            <v:group style="position:absolute;left:8182;top:6239;width:3484;height:2" coordorigin="8182,6239" coordsize="3484,2">
              <v:shape style="position:absolute;left:8182;top:6239;width:3484;height:2" coordorigin="8182,6239" coordsize="3484,0" path="m8182,6239l11666,6239e" filled="f" stroked="t" strokeweight=".713954pt" strokecolor="#5B5B5B">
                <v:path arrowok="t"/>
              </v:shape>
            </v:group>
            <v:group style="position:absolute;left:1832;top:6524;width:5912;height:2" coordorigin="1832,6524" coordsize="5912,2">
              <v:shape style="position:absolute;left:1832;top:6524;width:5912;height:2" coordorigin="1832,6524" coordsize="5912,0" path="m1832,6524l7744,6524e" filled="f" stroked="t" strokeweight=".713954pt" strokecolor="#606060">
                <v:path arrowok="t"/>
              </v:shape>
            </v:group>
            <v:group style="position:absolute;left:5802;top:6524;width:833;height:2" coordorigin="5802,6524" coordsize="833,2">
              <v:shape style="position:absolute;left:5802;top:6524;width:833;height:2" coordorigin="5802,6524" coordsize="833,0" path="m5802,6524l6635,6524e" filled="f" stroked="t" strokeweight=".47597pt" strokecolor="#484848">
                <v:path arrowok="t"/>
              </v:shape>
            </v:group>
            <v:group style="position:absolute;left:6602;top:6253;width:2;height:268" coordorigin="6602,6253" coordsize="2,268">
              <v:shape style="position:absolute;left:6602;top:6253;width:2;height:268" coordorigin="6602,6253" coordsize="0,268" path="m6602,6521l6602,6253e" filled="f" stroked="t" strokeweight=".237985pt" strokecolor="#747474">
                <v:path arrowok="t"/>
              </v:shape>
            </v:group>
            <v:group style="position:absolute;left:7687;top:6526;width:328;height:2" coordorigin="7687,6526" coordsize="328,2">
              <v:shape style="position:absolute;left:7687;top:6526;width:328;height:2" coordorigin="7687,6526" coordsize="328,0" path="m7687,6526l8015,6526e" filled="f" stroked="t" strokeweight=".47597pt" strokecolor="#444444">
                <v:path arrowok="t"/>
              </v:shape>
            </v:group>
            <v:group style="position:absolute;left:7958;top:6524;width:3708;height:2" coordorigin="7958,6524" coordsize="3708,2">
              <v:shape style="position:absolute;left:7958;top:6524;width:3708;height:2" coordorigin="7958,6524" coordsize="3708,0" path="m7958,6524l11666,6524e" filled="f" stroked="t" strokeweight=".713954pt" strokecolor="#575757">
                <v:path arrowok="t"/>
              </v:shape>
            </v:group>
            <v:group style="position:absolute;left:11656;top:5890;width:2;height:688" coordorigin="11656,5890" coordsize="2,688">
              <v:shape style="position:absolute;left:11656;top:5890;width:2;height:688" coordorigin="11656,5890" coordsize="0,688" path="m11656,6579l11656,5890e" filled="f" stroked="t" strokeweight=".951939pt" strokecolor="#878787">
                <v:path arrowok="t"/>
              </v:shape>
            </v:group>
            <v:group style="position:absolute;left:167;top:6763;width:1171;height:2" coordorigin="167,6763" coordsize="1171,2">
              <v:shape style="position:absolute;left:167;top:6763;width:1171;height:2" coordorigin="167,6763" coordsize="1171,0" path="m167,6763l1337,6763e" filled="f" stroked="t" strokeweight=".951939pt" strokecolor="#646464">
                <v:path arrowok="t"/>
              </v:shape>
            </v:group>
            <v:group style="position:absolute;left:1280;top:6765;width:595;height:2" coordorigin="1280,6765" coordsize="595,2">
              <v:shape style="position:absolute;left:1280;top:6765;width:595;height:2" coordorigin="1280,6765" coordsize="595,0" path="m1280,6765l1875,6765e" filled="f" stroked="t" strokeweight=".47597pt" strokecolor="#343434">
                <v:path arrowok="t"/>
              </v:shape>
            </v:group>
            <v:group style="position:absolute;left:1804;top:6765;width:2523;height:2" coordorigin="1804,6765" coordsize="2523,2">
              <v:shape style="position:absolute;left:1804;top:6765;width:2523;height:2" coordorigin="1804,6765" coordsize="2523,0" path="m1804,6765l4327,6765e" filled="f" stroked="t" strokeweight=".713954pt" strokecolor="#5B5B5B">
                <v:path arrowok="t"/>
              </v:shape>
            </v:group>
            <v:group style="position:absolute;left:4269;top:6765;width:1019;height:2" coordorigin="4269,6765" coordsize="1019,2">
              <v:shape style="position:absolute;left:4269;top:6765;width:1019;height:2" coordorigin="4269,6765" coordsize="1019,0" path="m4269,6765l5288,6765e" filled="f" stroked="t" strokeweight=".47597pt" strokecolor="#4F4F4F">
                <v:path arrowok="t"/>
              </v:shape>
            </v:group>
            <v:group style="position:absolute;left:5164;top:6765;width:1095;height:2" coordorigin="5164,6765" coordsize="1095,2">
              <v:shape style="position:absolute;left:5164;top:6765;width:1095;height:2" coordorigin="5164,6765" coordsize="1095,0" path="m5164,6765l6259,6765e" filled="f" stroked="t" strokeweight=".951939pt" strokecolor="#676767">
                <v:path arrowok="t"/>
              </v:shape>
            </v:group>
            <v:group style="position:absolute;left:6202;top:6765;width:428;height:2" coordorigin="6202,6765" coordsize="428,2">
              <v:shape style="position:absolute;left:6202;top:6765;width:428;height:2" coordorigin="6202,6765" coordsize="428,0" path="m6202,6765l6630,6765e" filled="f" stroked="t" strokeweight=".47597pt" strokecolor="#343434">
                <v:path arrowok="t"/>
              </v:shape>
            </v:group>
            <v:group style="position:absolute;left:6573;top:6765;width:1195;height:2" coordorigin="6573,6765" coordsize="1195,2">
              <v:shape style="position:absolute;left:6573;top:6765;width:1195;height:2" coordorigin="6573,6765" coordsize="1195,0" path="m6573,6765l7768,6765e" filled="f" stroked="t" strokeweight=".713954pt" strokecolor="#606060">
                <v:path arrowok="t"/>
              </v:shape>
            </v:group>
            <v:group style="position:absolute;left:7687;top:6765;width:328;height:2" coordorigin="7687,6765" coordsize="328,2">
              <v:shape style="position:absolute;left:7687;top:6765;width:328;height:2" coordorigin="7687,6765" coordsize="328,0" path="m7687,6765l8015,6765e" filled="f" stroked="t" strokeweight=".47597pt" strokecolor="#4B4B4B">
                <v:path arrowok="t"/>
              </v:shape>
            </v:group>
            <v:group style="position:absolute;left:7958;top:6765;width:281;height:2" coordorigin="7958,6765" coordsize="281,2">
              <v:shape style="position:absolute;left:7958;top:6765;width:281;height:2" coordorigin="7958,6765" coordsize="281,0" path="m7958,6765l8239,6765e" filled="f" stroked="t" strokeweight=".47597pt" strokecolor="#383838">
                <v:path arrowok="t"/>
              </v:shape>
            </v:group>
            <v:group style="position:absolute;left:8182;top:6765;width:3484;height:2" coordorigin="8182,6765" coordsize="3484,2">
              <v:shape style="position:absolute;left:8182;top:6765;width:3484;height:2" coordorigin="8182,6765" coordsize="3484,0" path="m8182,6765l11666,6765e" filled="f" stroked="t" strokeweight=".713954pt" strokecolor="#606060">
                <v:path arrowok="t"/>
              </v:shape>
            </v:group>
            <v:group style="position:absolute;left:11666;top:6478;width:2;height:9729" coordorigin="11666,6478" coordsize="2,9729">
              <v:shape style="position:absolute;left:11666;top:6478;width:2;height:9729" coordorigin="11666,6478" coordsize="0,9729" path="m11666,16207l11666,6478e" filled="f" stroked="t" strokeweight=".713954pt" strokecolor="#838383">
                <v:path arrowok="t"/>
              </v:shape>
            </v:group>
            <v:group style="position:absolute;left:11661;top:6722;width:2;height:335" coordorigin="11661,6722" coordsize="2,335">
              <v:shape style="position:absolute;left:11661;top:6722;width:2;height:335" coordorigin="11661,6722" coordsize="0,335" path="m11661,7057l11661,6722e" filled="f" stroked="t" strokeweight=".47597pt" strokecolor="#646464">
                <v:path arrowok="t"/>
              </v:shape>
            </v:group>
            <v:group style="position:absolute;left:162;top:7243;width:762;height:2" coordorigin="162,7243" coordsize="762,2">
              <v:shape style="position:absolute;left:162;top:7243;width:762;height:2" coordorigin="162,7243" coordsize="762,0" path="m162,7243l923,7243e" filled="f" stroked="t" strokeweight=".713954pt" strokecolor="#646464">
                <v:path arrowok="t"/>
              </v:shape>
            </v:group>
            <v:group style="position:absolute;left:866;top:7241;width:1009;height:2" coordorigin="866,7241" coordsize="1009,2">
              <v:shape style="position:absolute;left:866;top:7241;width:1009;height:2" coordorigin="866,7241" coordsize="1009,0" path="m866,7241l1875,7241e" filled="f" stroked="t" strokeweight=".47597pt" strokecolor="#484848">
                <v:path arrowok="t"/>
              </v:shape>
            </v:group>
            <v:group style="position:absolute;left:1804;top:7243;width:766;height:2" coordorigin="1804,7243" coordsize="766,2">
              <v:shape style="position:absolute;left:1804;top:7243;width:766;height:2" coordorigin="1804,7243" coordsize="766,0" path="m1804,7243l2570,7243e" filled="f" stroked="t" strokeweight=".713954pt" strokecolor="#606060">
                <v:path arrowok="t"/>
              </v:shape>
            </v:group>
            <v:group style="position:absolute;left:2513;top:7238;width:248;height:2" coordorigin="2513,7238" coordsize="248,2">
              <v:shape style="position:absolute;left:2513;top:7238;width:248;height:2" coordorigin="2513,7238" coordsize="248,0" path="m2513,7238l2761,7238e" filled="f" stroked="t" strokeweight=".47597pt" strokecolor="#3F3F3F">
                <v:path arrowok="t"/>
              </v:shape>
            </v:group>
            <v:group style="position:absolute;left:2704;top:7241;width:309;height:2" coordorigin="2704,7241" coordsize="309,2">
              <v:shape style="position:absolute;left:2704;top:7241;width:309;height:2" coordorigin="2704,7241" coordsize="309,0" path="m2704,7241l3013,7241e" filled="f" stroked="t" strokeweight=".713954pt" strokecolor="#545454">
                <v:path arrowok="t"/>
              </v:shape>
            </v:group>
            <v:group style="position:absolute;left:2956;top:7243;width:238;height:2" coordorigin="2956,7243" coordsize="238,2">
              <v:shape style="position:absolute;left:2956;top:7243;width:238;height:2" coordorigin="2956,7243" coordsize="238,0" path="m2956,7243l3194,7243e" filled="f" stroked="t" strokeweight=".47597pt" strokecolor="#3F3F3F">
                <v:path arrowok="t"/>
              </v:shape>
            </v:group>
            <v:group style="position:absolute;left:3137;top:7238;width:671;height:2" coordorigin="3137,7238" coordsize="671,2">
              <v:shape style="position:absolute;left:3137;top:7238;width:671;height:2" coordorigin="3137,7238" coordsize="671,0" path="m3137,7238l3808,7238e" filled="f" stroked="t" strokeweight=".951939pt" strokecolor="#646464">
                <v:path arrowok="t"/>
              </v:shape>
            </v:group>
            <v:group style="position:absolute;left:3751;top:7238;width:576;height:2" coordorigin="3751,7238" coordsize="576,2">
              <v:shape style="position:absolute;left:3751;top:7238;width:576;height:2" coordorigin="3751,7238" coordsize="576,0" path="m3751,7238l4327,7238e" filled="f" stroked="t" strokeweight=".47597pt" strokecolor="#3B3B3B">
                <v:path arrowok="t"/>
              </v:shape>
            </v:group>
            <v:group style="position:absolute;left:4269;top:7241;width:2927;height:2" coordorigin="4269,7241" coordsize="2927,2">
              <v:shape style="position:absolute;left:4269;top:7241;width:2927;height:2" coordorigin="4269,7241" coordsize="2927,0" path="m4269,7241l7197,7241e" filled="f" stroked="t" strokeweight=".713954pt" strokecolor="#606060">
                <v:path arrowok="t"/>
              </v:shape>
            </v:group>
            <v:group style="position:absolute;left:7140;top:7238;width:604;height:2" coordorigin="7140,7238" coordsize="604,2">
              <v:shape style="position:absolute;left:7140;top:7238;width:604;height:2" coordorigin="7140,7238" coordsize="604,0" path="m7140,7238l7744,7238e" filled="f" stroked="t" strokeweight=".47597pt" strokecolor="#3F3F3F">
                <v:path arrowok="t"/>
              </v:shape>
            </v:group>
            <v:group style="position:absolute;left:7687;top:7238;width:3984;height:2" coordorigin="7687,7238" coordsize="3984,2">
              <v:shape style="position:absolute;left:7687;top:7238;width:3984;height:2" coordorigin="7687,7238" coordsize="3984,0" path="m7687,7238l11671,7238e" filled="f" stroked="t" strokeweight=".713954pt" strokecolor="#646464">
                <v:path arrowok="t"/>
              </v:shape>
            </v:group>
            <v:group style="position:absolute;left:3789;top:7234;width:2;height:531" coordorigin="3789,7234" coordsize="2,531">
              <v:shape style="position:absolute;left:3789;top:7234;width:2;height:531" coordorigin="3789,7234" coordsize="0,531" path="m3789,7764l3789,7234e" filled="f" stroked="t" strokeweight=".951939pt" strokecolor="#676767">
                <v:path arrowok="t"/>
              </v:shape>
            </v:group>
            <v:group style="position:absolute;left:3779;top:7482;width:2851;height:2" coordorigin="3779,7482" coordsize="2851,2">
              <v:shape style="position:absolute;left:3779;top:7482;width:2851;height:2" coordorigin="3779,7482" coordsize="2851,0" path="m3779,7482l6630,7482e" filled="f" stroked="t" strokeweight=".47597pt" strokecolor="#575757">
                <v:path arrowok="t"/>
              </v:shape>
            </v:group>
            <v:group style="position:absolute;left:6573;top:7482;width:1171;height:2" coordorigin="6573,7482" coordsize="1171,2">
              <v:shape style="position:absolute;left:6573;top:7482;width:1171;height:2" coordorigin="6573,7482" coordsize="1171,0" path="m6573,7482l7744,7482e" filled="f" stroked="t" strokeweight=".951939pt" strokecolor="#676767">
                <v:path arrowok="t"/>
              </v:shape>
            </v:group>
            <v:group style="position:absolute;left:7687;top:7482;width:328;height:2" coordorigin="7687,7482" coordsize="328,2">
              <v:shape style="position:absolute;left:7687;top:7482;width:328;height:2" coordorigin="7687,7482" coordsize="328,0" path="m7687,7482l8015,7482e" filled="f" stroked="t" strokeweight=".47597pt" strokecolor="#4F4F4F">
                <v:path arrowok="t"/>
              </v:shape>
            </v:group>
            <v:group style="position:absolute;left:7958;top:7482;width:281;height:2" coordorigin="7958,7482" coordsize="281,2">
              <v:shape style="position:absolute;left:7958;top:7482;width:281;height:2" coordorigin="7958,7482" coordsize="281,0" path="m7958,7482l8239,7482e" filled="f" stroked="t" strokeweight=".47597pt" strokecolor="#2F2F2F">
                <v:path arrowok="t"/>
              </v:shape>
            </v:group>
            <v:group style="position:absolute;left:8182;top:7482;width:3489;height:2" coordorigin="8182,7482" coordsize="3489,2">
              <v:shape style="position:absolute;left:8182;top:7482;width:3489;height:2" coordorigin="8182,7482" coordsize="3489,0" path="m8182,7482l11671,7482e" filled="f" stroked="t" strokeweight=".713954pt" strokecolor="#5B5B5B">
                <v:path arrowok="t"/>
              </v:shape>
            </v:group>
            <v:group style="position:absolute;left:3784;top:7750;width:619;height:2" coordorigin="3784,7750" coordsize="619,2">
              <v:shape style="position:absolute;left:3784;top:7750;width:619;height:2" coordorigin="3784,7750" coordsize="619,0" path="m3784,7750l4403,7750e" filled="f" stroked="t" strokeweight=".951939pt" strokecolor="#676767">
                <v:path arrowok="t"/>
              </v:shape>
            </v:group>
            <v:group style="position:absolute;left:4269;top:7750;width:1019;height:2" coordorigin="4269,7750" coordsize="1019,2">
              <v:shape style="position:absolute;left:4269;top:7750;width:1019;height:2" coordorigin="4269,7750" coordsize="1019,0" path="m4269,7750l5288,7750e" filled="f" stroked="t" strokeweight=".47597pt" strokecolor="#575757">
                <v:path arrowok="t"/>
              </v:shape>
            </v:group>
            <v:group style="position:absolute;left:5155;top:7750;width:6516;height:2" coordorigin="5155,7750" coordsize="6516,2">
              <v:shape style="position:absolute;left:5155;top:7750;width:6516;height:2" coordorigin="5155,7750" coordsize="6516,0" path="m5155,7750l11671,7750e" filled="f" stroked="t" strokeweight=".713954pt" strokecolor="#606060">
                <v:path arrowok="t"/>
              </v:shape>
            </v:group>
            <v:group style="position:absolute;left:167;top:7640;width:2;height:397" coordorigin="167,7640" coordsize="2,397">
              <v:shape style="position:absolute;left:167;top:7640;width:2;height:397" coordorigin="167,7640" coordsize="0,397" path="m167,8037l167,7640e" filled="f" stroked="t" strokeweight=".951939pt" strokecolor="#6B6B6B">
                <v:path arrowok="t"/>
              </v:shape>
            </v:group>
            <v:group style="position:absolute;left:157;top:7989;width:1190;height:2" coordorigin="157,7989" coordsize="1190,2">
              <v:shape style="position:absolute;left:157;top:7989;width:1190;height:2" coordorigin="157,7989" coordsize="1190,0" path="m157,7989l1347,7989e" filled="f" stroked="t" strokeweight=".713954pt" strokecolor="#676767">
                <v:path arrowok="t"/>
              </v:shape>
            </v:group>
            <v:group style="position:absolute;left:1280;top:7989;width:595;height:2" coordorigin="1280,7989" coordsize="595,2">
              <v:shape style="position:absolute;left:1280;top:7989;width:595;height:2" coordorigin="1280,7989" coordsize="595,0" path="m1280,7989l1875,7989e" filled="f" stroked="t" strokeweight=".47597pt" strokecolor="#383838">
                <v:path arrowok="t"/>
              </v:shape>
            </v:group>
            <v:group style="position:absolute;left:1847;top:3786;width:2;height:12435" coordorigin="1847,3786" coordsize="2,12435">
              <v:shape style="position:absolute;left:1847;top:3786;width:2;height:12435" coordorigin="1847,3786" coordsize="0,12435" path="m1847,16222l1847,3786e" filled="f" stroked="t" strokeweight=".713954pt" strokecolor="#4F4F4F">
                <v:path arrowok="t"/>
              </v:shape>
            </v:group>
            <v:group style="position:absolute;left:1804;top:7989;width:1209;height:2" coordorigin="1804,7989" coordsize="1209,2">
              <v:shape style="position:absolute;left:1804;top:7989;width:1209;height:2" coordorigin="1804,7989" coordsize="1209,0" path="m1804,7989l3013,7989e" filled="f" stroked="t" strokeweight=".951939pt" strokecolor="#676767">
                <v:path arrowok="t"/>
              </v:shape>
            </v:group>
            <v:group style="position:absolute;left:2956;top:7989;width:238;height:2" coordorigin="2956,7989" coordsize="238,2">
              <v:shape style="position:absolute;left:2956;top:7989;width:238;height:2" coordorigin="2956,7989" coordsize="238,0" path="m2956,7989l3194,7989e" filled="f" stroked="t" strokeweight=".47597pt" strokecolor="#3B3B3B">
                <v:path arrowok="t"/>
              </v:shape>
            </v:group>
            <v:group style="position:absolute;left:3137;top:7989;width:1733;height:2" coordorigin="3137,7989" coordsize="1733,2">
              <v:shape style="position:absolute;left:3137;top:7989;width:1733;height:2" coordorigin="3137,7989" coordsize="1733,0" path="m3137,7989l4869,7989e" filled="f" stroked="t" strokeweight=".713954pt" strokecolor="#575757">
                <v:path arrowok="t"/>
              </v:shape>
            </v:group>
            <v:group style="position:absolute;left:3789;top:7343;width:2;height:655" coordorigin="3789,7343" coordsize="2,655">
              <v:shape style="position:absolute;left:3789;top:7343;width:2;height:655" coordorigin="3789,7343" coordsize="0,655" path="m3789,7998l3789,7343e" filled="f" stroked="t" strokeweight=".713954pt" strokecolor="#606060">
                <v:path arrowok="t"/>
              </v:shape>
            </v:group>
            <v:group style="position:absolute;left:4812;top:7989;width:476;height:2" coordorigin="4812,7989" coordsize="476,2">
              <v:shape style="position:absolute;left:4812;top:7989;width:476;height:2" coordorigin="4812,7989" coordsize="476,0" path="m4812,7989l5288,7989e" filled="f" stroked="t" strokeweight=".47597pt" strokecolor="#4F4F4F">
                <v:path arrowok="t"/>
              </v:shape>
            </v:group>
            <v:group style="position:absolute;left:5155;top:7989;width:1104;height:2" coordorigin="5155,7989" coordsize="1104,2">
              <v:shape style="position:absolute;left:5155;top:7989;width:1104;height:2" coordorigin="5155,7989" coordsize="1104,0" path="m5155,7989l6259,7989e" filled="f" stroked="t" strokeweight=".951939pt" strokecolor="#676767">
                <v:path arrowok="t"/>
              </v:shape>
            </v:group>
            <v:group style="position:absolute;left:6202;top:7989;width:428;height:2" coordorigin="6202,7989" coordsize="428,2">
              <v:shape style="position:absolute;left:6202;top:7989;width:428;height:2" coordorigin="6202,7989" coordsize="428,0" path="m6202,7989l6630,7989e" filled="f" stroked="t" strokeweight=".47597pt" strokecolor="#383838">
                <v:path arrowok="t"/>
              </v:shape>
            </v:group>
            <v:group style="position:absolute;left:6573;top:7989;width:1442;height:2" coordorigin="6573,7989" coordsize="1442,2">
              <v:shape style="position:absolute;left:6573;top:7989;width:1442;height:2" coordorigin="6573,7989" coordsize="1442,0" path="m6573,7989l8015,7989e" filled="f" stroked="t" strokeweight=".713954pt" strokecolor="#606060">
                <v:path arrowok="t"/>
              </v:shape>
            </v:group>
            <v:group style="position:absolute;left:7958;top:7989;width:281;height:2" coordorigin="7958,7989" coordsize="281,2">
              <v:shape style="position:absolute;left:7958;top:7989;width:281;height:2" coordorigin="7958,7989" coordsize="281,0" path="m7958,7989l8239,7989e" filled="f" stroked="t" strokeweight=".47597pt" strokecolor="#383838">
                <v:path arrowok="t"/>
              </v:shape>
            </v:group>
            <v:group style="position:absolute;left:8182;top:7989;width:3489;height:2" coordorigin="8182,7989" coordsize="3489,2">
              <v:shape style="position:absolute;left:8182;top:7989;width:3489;height:2" coordorigin="8182,7989" coordsize="3489,0" path="m8182,7989l11671,7989e" filled="f" stroked="t" strokeweight=".713954pt" strokecolor="#5B5B5B">
                <v:path arrowok="t"/>
              </v:shape>
            </v:group>
            <v:group style="position:absolute;left:1847;top:7946;width:2;height:540" coordorigin="1847,7946" coordsize="2,540">
              <v:shape style="position:absolute;left:1847;top:7946;width:2;height:540" coordorigin="1847,7946" coordsize="0,540" path="m1847,8486l1847,7946e" filled="f" stroked="t" strokeweight=".47597pt" strokecolor="#2F2F2F">
                <v:path arrowok="t"/>
              </v:shape>
            </v:group>
            <v:group style="position:absolute;left:162;top:8926;width:2851;height:2" coordorigin="162,8926" coordsize="2851,2">
              <v:shape style="position:absolute;left:162;top:8926;width:2851;height:2" coordorigin="162,8926" coordsize="2851,0" path="m162,8926l3013,8926e" filled="f" stroked="t" strokeweight=".713954pt" strokecolor="#5B5B5B">
                <v:path arrowok="t"/>
              </v:shape>
            </v:group>
            <v:group style="position:absolute;left:2956;top:8926;width:238;height:2" coordorigin="2956,8926" coordsize="238,2">
              <v:shape style="position:absolute;left:2956;top:8926;width:238;height:2" coordorigin="2956,8926" coordsize="238,0" path="m2956,8926l3194,8926e" filled="f" stroked="t" strokeweight=".47597pt" strokecolor="#3B3B3B">
                <v:path arrowok="t"/>
              </v:shape>
            </v:group>
            <v:group style="position:absolute;left:3137;top:8924;width:4060;height:2" coordorigin="3137,8924" coordsize="4060,2">
              <v:shape style="position:absolute;left:3137;top:8924;width:4060;height:2" coordorigin="3137,8924" coordsize="4060,0" path="m3137,8924l7197,8924e" filled="f" stroked="t" strokeweight=".713954pt" strokecolor="#606060">
                <v:path arrowok="t"/>
              </v:shape>
            </v:group>
            <v:group style="position:absolute;left:7140;top:8921;width:604;height:2" coordorigin="7140,8921" coordsize="604,2">
              <v:shape style="position:absolute;left:7140;top:8921;width:604;height:2" coordorigin="7140,8921" coordsize="604,0" path="m7140,8921l7744,8921e" filled="f" stroked="t" strokeweight=".47597pt" strokecolor="#3F3F3F">
                <v:path arrowok="t"/>
              </v:shape>
            </v:group>
            <v:group style="position:absolute;left:7687;top:8921;width:3984;height:2" coordorigin="7687,8921" coordsize="3984,2">
              <v:shape style="position:absolute;left:7687;top:8921;width:3984;height:2" coordorigin="7687,8921" coordsize="3984,0" path="m7687,8921l11671,8921e" filled="f" stroked="t" strokeweight=".713954pt" strokecolor="#606060">
                <v:path arrowok="t"/>
              </v:shape>
            </v:group>
            <v:group style="position:absolute;left:167;top:9765;width:1171;height:2" coordorigin="167,9765" coordsize="1171,2">
              <v:shape style="position:absolute;left:167;top:9765;width:1171;height:2" coordorigin="167,9765" coordsize="1171,0" path="m167,9765l1337,9765e" filled="f" stroked="t" strokeweight=".951939pt" strokecolor="#6B6B6B">
                <v:path arrowok="t"/>
              </v:shape>
            </v:group>
            <v:group style="position:absolute;left:1280;top:9767;width:595;height:2" coordorigin="1280,9767" coordsize="595,2">
              <v:shape style="position:absolute;left:1280;top:9767;width:595;height:2" coordorigin="1280,9767" coordsize="595,0" path="m1280,9767l1875,9767e" filled="f" stroked="t" strokeweight=".47597pt" strokecolor="#3F3F3F">
                <v:path arrowok="t"/>
              </v:shape>
            </v:group>
            <v:group style="position:absolute;left:1847;top:9380;width:2;height:674" coordorigin="1847,9380" coordsize="2,674">
              <v:shape style="position:absolute;left:1847;top:9380;width:2;height:674" coordorigin="1847,9380" coordsize="0,674" path="m1847,10054l1847,9380e" filled="f" stroked="t" strokeweight=".713954pt" strokecolor="#2F2F2F">
                <v:path arrowok="t"/>
              </v:shape>
            </v:group>
            <v:group style="position:absolute;left:1790;top:9767;width:4469;height:2" coordorigin="1790,9767" coordsize="4469,2">
              <v:shape style="position:absolute;left:1790;top:9767;width:4469;height:2" coordorigin="1790,9767" coordsize="4469,0" path="m1790,9767l6259,9767e" filled="f" stroked="t" strokeweight=".713954pt" strokecolor="#606060">
                <v:path arrowok="t"/>
              </v:shape>
            </v:group>
            <v:group style="position:absolute;left:6202;top:9767;width:428;height:2" coordorigin="6202,9767" coordsize="428,2">
              <v:shape style="position:absolute;left:6202;top:9767;width:428;height:2" coordorigin="6202,9767" coordsize="428,0" path="m6202,9767l6630,9767e" filled="f" stroked="t" strokeweight=".47597pt" strokecolor="#3B3B3B">
                <v:path arrowok="t"/>
              </v:shape>
            </v:group>
            <v:group style="position:absolute;left:6568;top:9765;width:1199;height:2" coordorigin="6568,9765" coordsize="1199,2">
              <v:shape style="position:absolute;left:6568;top:9765;width:1199;height:2" coordorigin="6568,9765" coordsize="1199,0" path="m6568,9765l7768,9765e" filled="f" stroked="t" strokeweight=".713954pt" strokecolor="#646464">
                <v:path arrowok="t"/>
              </v:shape>
            </v:group>
            <v:group style="position:absolute;left:7687;top:9767;width:328;height:2" coordorigin="7687,9767" coordsize="328,2">
              <v:shape style="position:absolute;left:7687;top:9767;width:328;height:2" coordorigin="7687,9767" coordsize="328,0" path="m7687,9767l8015,9767e" filled="f" stroked="t" strokeweight=".47597pt" strokecolor="#4F4F4F">
                <v:path arrowok="t"/>
              </v:shape>
            </v:group>
            <v:group style="position:absolute;left:7958;top:9763;width:3717;height:2" coordorigin="7958,9763" coordsize="3717,2">
              <v:shape style="position:absolute;left:7958;top:9763;width:3717;height:2" coordorigin="7958,9763" coordsize="3717,0" path="m7958,9763l11676,9763e" filled="f" stroked="t" strokeweight=".713954pt" strokecolor="#606060">
                <v:path arrowok="t"/>
              </v:shape>
            </v:group>
            <v:group style="position:absolute;left:167;top:10006;width:1171;height:2" coordorigin="167,10006" coordsize="1171,2">
              <v:shape style="position:absolute;left:167;top:10006;width:1171;height:2" coordorigin="167,10006" coordsize="1171,0" path="m167,10006l1337,10006e" filled="f" stroked="t" strokeweight=".951939pt" strokecolor="#646464">
                <v:path arrowok="t"/>
              </v:shape>
            </v:group>
            <v:group style="position:absolute;left:1280;top:10006;width:595;height:2" coordorigin="1280,10006" coordsize="595,2">
              <v:shape style="position:absolute;left:1280;top:10006;width:595;height:2" coordorigin="1280,10006" coordsize="595,0" path="m1280,10006l1875,10006e" filled="f" stroked="t" strokeweight=".47597pt" strokecolor="#3F3F3F">
                <v:path arrowok="t"/>
              </v:shape>
            </v:group>
            <v:group style="position:absolute;left:1804;top:10006;width:1209;height:2" coordorigin="1804,10006" coordsize="1209,2">
              <v:shape style="position:absolute;left:1804;top:10006;width:1209;height:2" coordorigin="1804,10006" coordsize="1209,0" path="m1804,10006l3013,10006e" filled="f" stroked="t" strokeweight=".951939pt" strokecolor="#646464">
                <v:path arrowok="t"/>
              </v:shape>
            </v:group>
            <v:group style="position:absolute;left:2956;top:10006;width:238;height:2" coordorigin="2956,10006" coordsize="238,2">
              <v:shape style="position:absolute;left:2956;top:10006;width:238;height:2" coordorigin="2956,10006" coordsize="238,0" path="m2956,10006l3194,10006e" filled="f" stroked="t" strokeweight=".47597pt" strokecolor="#383838">
                <v:path arrowok="t"/>
              </v:shape>
            </v:group>
            <v:group style="position:absolute;left:3137;top:10006;width:1333;height:2" coordorigin="3137,10006" coordsize="1333,2">
              <v:shape style="position:absolute;left:3137;top:10006;width:1333;height:2" coordorigin="3137,10006" coordsize="1333,0" path="m3137,10006l4469,10006e" filled="f" stroked="t" strokeweight=".713954pt" strokecolor="#5B5B5B">
                <v:path arrowok="t"/>
              </v:shape>
            </v:group>
            <v:group style="position:absolute;left:4269;top:10006;width:1019;height:2" coordorigin="4269,10006" coordsize="1019,2">
              <v:shape style="position:absolute;left:4269;top:10006;width:1019;height:2" coordorigin="4269,10006" coordsize="1019,0" path="m4269,10006l5288,10006e" filled="f" stroked="t" strokeweight=".47597pt" strokecolor="#4B4B4B">
                <v:path arrowok="t"/>
              </v:shape>
            </v:group>
            <v:group style="position:absolute;left:5150;top:10006;width:709;height:2" coordorigin="5150,10006" coordsize="709,2">
              <v:shape style="position:absolute;left:5150;top:10006;width:709;height:2" coordorigin="5150,10006" coordsize="709,0" path="m5150,10006l5859,10006e" filled="f" stroked="t" strokeweight=".951939pt" strokecolor="#6B6B6B">
                <v:path arrowok="t"/>
              </v:shape>
            </v:group>
            <v:group style="position:absolute;left:5802;top:10004;width:828;height:2" coordorigin="5802,10004" coordsize="828,2">
              <v:shape style="position:absolute;left:5802;top:10004;width:828;height:2" coordorigin="5802,10004" coordsize="828,0" path="m5802,10004l6630,10004e" filled="f" stroked="t" strokeweight=".47597pt" strokecolor="#545454">
                <v:path arrowok="t"/>
              </v:shape>
            </v:group>
            <v:group style="position:absolute;left:6573;top:10004;width:1171;height:2" coordorigin="6573,10004" coordsize="1171,2">
              <v:shape style="position:absolute;left:6573;top:10004;width:1171;height:2" coordorigin="6573,10004" coordsize="1171,0" path="m6573,10004l7744,10004e" filled="f" stroked="t" strokeweight=".951939pt" strokecolor="#676767">
                <v:path arrowok="t"/>
              </v:shape>
            </v:group>
            <v:group style="position:absolute;left:7687;top:10006;width:328;height:2" coordorigin="7687,10006" coordsize="328,2">
              <v:shape style="position:absolute;left:7687;top:10006;width:328;height:2" coordorigin="7687,10006" coordsize="328,0" path="m7687,10006l8015,10006e" filled="f" stroked="t" strokeweight=".47597pt" strokecolor="#4B4B4B">
                <v:path arrowok="t"/>
              </v:shape>
            </v:group>
            <v:group style="position:absolute;left:7958;top:10004;width:3717;height:2" coordorigin="7958,10004" coordsize="3717,2">
              <v:shape style="position:absolute;left:7958;top:10004;width:3717;height:2" coordorigin="7958,10004" coordsize="3717,0" path="m7958,10004l11676,10004e" filled="f" stroked="t" strokeweight=".713954pt" strokecolor="#646464">
                <v:path arrowok="t"/>
              </v:shape>
            </v:group>
            <v:group style="position:absolute;left:162;top:10248;width:2851;height:2" coordorigin="162,10248" coordsize="2851,2">
              <v:shape style="position:absolute;left:162;top:10248;width:2851;height:2" coordorigin="162,10248" coordsize="2851,0" path="m162,10248l3013,10248e" filled="f" stroked="t" strokeweight=".713954pt" strokecolor="#606060">
                <v:path arrowok="t"/>
              </v:shape>
            </v:group>
            <v:group style="position:absolute;left:2956;top:10245;width:238;height:2" coordorigin="2956,10245" coordsize="238,2">
              <v:shape style="position:absolute;left:2956;top:10245;width:238;height:2" coordorigin="2956,10245" coordsize="238,0" path="m2956,10245l3194,10245e" filled="f" stroked="t" strokeweight=".47597pt" strokecolor="#444444">
                <v:path arrowok="t"/>
              </v:shape>
            </v:group>
            <v:group style="position:absolute;left:3137;top:10245;width:1333;height:2" coordorigin="3137,10245" coordsize="1333,2">
              <v:shape style="position:absolute;left:3137;top:10245;width:1333;height:2" coordorigin="3137,10245" coordsize="1333,0" path="m3137,10245l4469,10245e" filled="f" stroked="t" strokeweight=".713954pt" strokecolor="#5B5B5B">
                <v:path arrowok="t"/>
              </v:shape>
            </v:group>
            <v:group style="position:absolute;left:4269;top:10245;width:1019;height:2" coordorigin="4269,10245" coordsize="1019,2">
              <v:shape style="position:absolute;left:4269;top:10245;width:1019;height:2" coordorigin="4269,10245" coordsize="1019,0" path="m4269,10245l5288,10245e" filled="f" stroked="t" strokeweight=".47597pt" strokecolor="#484848">
                <v:path arrowok="t"/>
              </v:shape>
            </v:group>
            <v:group style="position:absolute;left:5217;top:10245;width:1042;height:2" coordorigin="5217,10245" coordsize="1042,2">
              <v:shape style="position:absolute;left:5217;top:10245;width:1042;height:2" coordorigin="5217,10245" coordsize="1042,0" path="m5217,10245l6259,10245e" filled="f" stroked="t" strokeweight=".713954pt" strokecolor="#646464">
                <v:path arrowok="t"/>
              </v:shape>
            </v:group>
            <v:group style="position:absolute;left:6202;top:10245;width:428;height:2" coordorigin="6202,10245" coordsize="428,2">
              <v:shape style="position:absolute;left:6202;top:10245;width:428;height:2" coordorigin="6202,10245" coordsize="428,0" path="m6202,10245l6630,10245e" filled="f" stroked="t" strokeweight=".47597pt" strokecolor="#383838">
                <v:path arrowok="t"/>
              </v:shape>
            </v:group>
            <v:group style="position:absolute;left:6573;top:10245;width:1171;height:2" coordorigin="6573,10245" coordsize="1171,2">
              <v:shape style="position:absolute;left:6573;top:10245;width:1171;height:2" coordorigin="6573,10245" coordsize="1171,0" path="m6573,10245l7744,10245e" filled="f" stroked="t" strokeweight=".713954pt" strokecolor="#606060">
                <v:path arrowok="t"/>
              </v:shape>
            </v:group>
            <v:group style="position:absolute;left:7687;top:10245;width:552;height:2" coordorigin="7687,10245" coordsize="552,2">
              <v:shape style="position:absolute;left:7687;top:10245;width:552;height:2" coordorigin="7687,10245" coordsize="552,0" path="m7687,10245l8239,10245e" filled="f" stroked="t" strokeweight=".47597pt" strokecolor="#444444">
                <v:path arrowok="t"/>
              </v:shape>
            </v:group>
            <v:group style="position:absolute;left:8182;top:10243;width:3494;height:2" coordorigin="8182,10243" coordsize="3494,2">
              <v:shape style="position:absolute;left:8182;top:10243;width:3494;height:2" coordorigin="8182,10243" coordsize="3494,0" path="m8182,10243l11676,10243e" filled="f" stroked="t" strokeweight=".713954pt" strokecolor="#606060">
                <v:path arrowok="t"/>
              </v:shape>
            </v:group>
            <v:group style="position:absolute;left:809;top:10728;width:1066;height:2" coordorigin="809,10728" coordsize="1066,2">
              <v:shape style="position:absolute;left:809;top:10728;width:1066;height:2" coordorigin="809,10728" coordsize="1066,0" path="m809,10728l1875,10728e" filled="f" stroked="t" strokeweight=".713954pt" strokecolor="#5B5B5B">
                <v:path arrowok="t"/>
              </v:shape>
            </v:group>
            <v:group style="position:absolute;left:1804;top:10728;width:957;height:2" coordorigin="1804,10728" coordsize="957,2">
              <v:shape style="position:absolute;left:1804;top:10728;width:957;height:2" coordorigin="1804,10728" coordsize="957,0" path="m1804,10728l2761,10728e" filled="f" stroked="t" strokeweight=".47597pt" strokecolor="#4B4B4B">
                <v:path arrowok="t"/>
              </v:shape>
            </v:group>
            <v:group style="position:absolute;left:2704;top:10726;width:1104;height:2" coordorigin="2704,10726" coordsize="1104,2">
              <v:shape style="position:absolute;left:2704;top:10726;width:1104;height:2" coordorigin="2704,10726" coordsize="1104,0" path="m2704,10726l3808,10726e" filled="f" stroked="t" strokeweight=".951939pt" strokecolor="#646464">
                <v:path arrowok="t"/>
              </v:shape>
            </v:group>
            <v:group style="position:absolute;left:3751;top:10728;width:576;height:2" coordorigin="3751,10728" coordsize="576,2">
              <v:shape style="position:absolute;left:3751;top:10728;width:576;height:2" coordorigin="3751,10728" coordsize="576,0" path="m3751,10728l4327,10728e" filled="f" stroked="t" strokeweight=".47597pt" strokecolor="#484848">
                <v:path arrowok="t"/>
              </v:shape>
            </v:group>
            <v:group style="position:absolute;left:4179;top:10728;width:1109;height:2" coordorigin="4179,10728" coordsize="1109,2">
              <v:shape style="position:absolute;left:4179;top:10728;width:1109;height:2" coordorigin="4179,10728" coordsize="1109,0" path="m4179,10728l5288,10728e" filled="f" stroked="t" strokeweight=".951939pt" strokecolor="#676767">
                <v:path arrowok="t"/>
              </v:shape>
            </v:group>
            <v:group style="position:absolute;left:5231;top:10728;width:438;height:2" coordorigin="5231,10728" coordsize="438,2">
              <v:shape style="position:absolute;left:5231;top:10728;width:438;height:2" coordorigin="5231,10728" coordsize="438,0" path="m5231,10728l5669,10728e" filled="f" stroked="t" strokeweight=".47597pt" strokecolor="#4B4B4B">
                <v:path arrowok="t"/>
              </v:shape>
            </v:group>
            <v:group style="position:absolute;left:5612;top:10726;width:2404;height:2" coordorigin="5612,10726" coordsize="2404,2">
              <v:shape style="position:absolute;left:5612;top:10726;width:2404;height:2" coordorigin="5612,10726" coordsize="2404,0" path="m5612,10726l8015,10726e" filled="f" stroked="t" strokeweight=".713954pt" strokecolor="#646464">
                <v:path arrowok="t"/>
              </v:shape>
            </v:group>
            <v:group style="position:absolute;left:7958;top:10724;width:281;height:2" coordorigin="7958,10724" coordsize="281,2">
              <v:shape style="position:absolute;left:7958;top:10724;width:281;height:2" coordorigin="7958,10724" coordsize="281,0" path="m7958,10724l8239,10724e" filled="f" stroked="t" strokeweight=".47597pt" strokecolor="#2B2B2B">
                <v:path arrowok="t"/>
              </v:shape>
            </v:group>
            <v:group style="position:absolute;left:8182;top:10728;width:3489;height:2" coordorigin="8182,10728" coordsize="3489,2">
              <v:shape style="position:absolute;left:8182;top:10728;width:3489;height:2" coordorigin="8182,10728" coordsize="3489,0" path="m8182,10728l11671,10728e" filled="f" stroked="t" strokeweight=".713954pt" strokecolor="#5B5B5B">
                <v:path arrowok="t"/>
              </v:shape>
            </v:group>
            <v:group style="position:absolute;left:11666;top:10456;width:2;height:354" coordorigin="11666,10456" coordsize="2,354">
              <v:shape style="position:absolute;left:11666;top:10456;width:2;height:354" coordorigin="11666,10456" coordsize="0,354" path="m11666,10810l11666,10456e" filled="f" stroked="t" strokeweight=".47597pt" strokecolor="#646464">
                <v:path arrowok="t"/>
              </v:shape>
            </v:group>
            <v:group style="position:absolute;left:167;top:10967;width:3641;height:2" coordorigin="167,10967" coordsize="3641,2">
              <v:shape style="position:absolute;left:167;top:10967;width:3641;height:2" coordorigin="167,10967" coordsize="3641,0" path="m167,10967l3808,10967e" filled="f" stroked="t" strokeweight=".713954pt" strokecolor="#5B5B5B">
                <v:path arrowok="t"/>
              </v:shape>
            </v:group>
            <v:group style="position:absolute;left:3751;top:10967;width:576;height:2" coordorigin="3751,10967" coordsize="576,2">
              <v:shape style="position:absolute;left:3751;top:10967;width:576;height:2" coordorigin="3751,10967" coordsize="576,0" path="m3751,10967l4327,10967e" filled="f" stroked="t" strokeweight=".47597pt" strokecolor="#3B3B3B">
                <v:path arrowok="t"/>
              </v:shape>
            </v:group>
            <v:group style="position:absolute;left:4269;top:10965;width:7406;height:2" coordorigin="4269,10965" coordsize="7406,2">
              <v:shape style="position:absolute;left:4269;top:10965;width:7406;height:2" coordorigin="4269,10965" coordsize="7406,0" path="m4269,10965l11676,10965e" filled="f" stroked="t" strokeweight=".713954pt" strokecolor="#606060">
                <v:path arrowok="t"/>
              </v:shape>
            </v:group>
            <v:group style="position:absolute;left:167;top:11441;width:762;height:2" coordorigin="167,11441" coordsize="762,2">
              <v:shape style="position:absolute;left:167;top:11441;width:762;height:2" coordorigin="167,11441" coordsize="762,0" path="m167,11441l928,11441e" filled="f" stroked="t" strokeweight=".713954pt" strokecolor="#6B6B6B">
                <v:path arrowok="t"/>
              </v:shape>
            </v:group>
            <v:group style="position:absolute;left:895;top:10967;width:2;height:1205" coordorigin="895,10967" coordsize="2,1205">
              <v:shape style="position:absolute;left:895;top:10967;width:2;height:1205" coordorigin="895,10967" coordsize="0,1205" path="m895,12172l895,10967e" filled="f" stroked="t" strokeweight=".237985pt" strokecolor="#2B2B2B">
                <v:path arrowok="t"/>
              </v:shape>
            </v:group>
            <v:group style="position:absolute;left:866;top:11436;width:481;height:2" coordorigin="866,11436" coordsize="481,2">
              <v:shape style="position:absolute;left:866;top:11436;width:481;height:2" coordorigin="866,11436" coordsize="481,0" path="m866,11436l1347,11436e" filled="f" stroked="t" strokeweight=".47597pt" strokecolor="#484848">
                <v:path arrowok="t"/>
              </v:shape>
            </v:group>
            <v:group style="position:absolute;left:1330;top:10963;width:2;height:3662" coordorigin="1330,10963" coordsize="2,3662">
              <v:shape style="position:absolute;left:1330;top:10963;width:2;height:3662" coordorigin="1330,10963" coordsize="0,3662" path="m1330,14625l1330,10963e" filled="f" stroked="t" strokeweight=".713954pt" strokecolor="#545454">
                <v:path arrowok="t"/>
              </v:shape>
            </v:group>
            <v:group style="position:absolute;left:1276;top:11436;width:4093;height:2" coordorigin="1276,11436" coordsize="4093,2">
              <v:shape style="position:absolute;left:1276;top:11436;width:4093;height:2" coordorigin="1276,11436" coordsize="4093,0" path="m1276,11436l5369,11436e" filled="f" stroked="t" strokeweight=".713954pt" strokecolor="#646464">
                <v:path arrowok="t"/>
              </v:shape>
            </v:group>
            <v:group style="position:absolute;left:1849;top:10939;width:2;height:1109" coordorigin="1849,10939" coordsize="2,1109">
              <v:shape style="position:absolute;left:1849;top:10939;width:2;height:1109" coordorigin="1849,10939" coordsize="0,1109" path="m1849,12048l1849,10939e" filled="f" stroked="t" strokeweight=".713954pt" strokecolor="#4F4F4F">
                <v:path arrowok="t"/>
              </v:shape>
            </v:group>
            <v:group style="position:absolute;left:5231;top:11438;width:1038;height:2" coordorigin="5231,11438" coordsize="1038,2">
              <v:shape style="position:absolute;left:5231;top:11438;width:1038;height:2" coordorigin="5231,11438" coordsize="1038,0" path="m5231,11438l6269,11438e" filled="f" stroked="t" strokeweight=".47597pt" strokecolor="#4F4F4F">
                <v:path arrowok="t"/>
              </v:shape>
            </v:group>
            <v:group style="position:absolute;left:6235;top:10958;width:2;height:2477" coordorigin="6235,10958" coordsize="2,2477">
              <v:shape style="position:absolute;left:6235;top:10958;width:2;height:2477" coordorigin="6235,10958" coordsize="0,2477" path="m6235,13434l6235,10958e" filled="f" stroked="t" strokeweight=".713954pt" strokecolor="#4F4F4F">
                <v:path arrowok="t"/>
              </v:shape>
            </v:group>
            <v:group style="position:absolute;left:6097;top:11436;width:1099;height:2" coordorigin="6097,11436" coordsize="1099,2">
              <v:shape style="position:absolute;left:6097;top:11436;width:1099;height:2" coordorigin="6097,11436" coordsize="1099,0" path="m6097,11436l7197,11436e" filled="f" stroked="t" strokeweight=".713954pt" strokecolor="#646464">
                <v:path arrowok="t"/>
              </v:shape>
            </v:group>
            <v:group style="position:absolute;left:7140;top:11436;width:604;height:2" coordorigin="7140,11436" coordsize="604,2">
              <v:shape style="position:absolute;left:7140;top:11436;width:604;height:2" coordorigin="7140,11436" coordsize="604,0" path="m7140,11436l7744,11436e" filled="f" stroked="t" strokeweight=".47597pt" strokecolor="#3F3F3F">
                <v:path arrowok="t"/>
              </v:shape>
            </v:group>
            <v:group style="position:absolute;left:7687;top:11436;width:3989;height:2" coordorigin="7687,11436" coordsize="3989,2">
              <v:shape style="position:absolute;left:7687;top:11436;width:3989;height:2" coordorigin="7687,11436" coordsize="3989,0" path="m7687,11436l11676,11436e" filled="f" stroked="t" strokeweight=".713954pt" strokecolor="#606060">
                <v:path arrowok="t"/>
              </v:shape>
            </v:group>
            <v:group style="position:absolute;left:176;top:12144;width:2;height:316" coordorigin="176,12144" coordsize="2,316">
              <v:shape style="position:absolute;left:176;top:12144;width:2;height:316" coordorigin="176,12144" coordsize="0,316" path="m176,12459l176,12144e" filled="f" stroked="t" strokeweight=".47597pt" strokecolor="#2B2B2B">
                <v:path arrowok="t"/>
              </v:shape>
            </v:group>
            <v:group style="position:absolute;left:895;top:12172;width:2;height:1238" coordorigin="895,12172" coordsize="2,1238">
              <v:shape style="position:absolute;left:895;top:12172;width:2;height:1238" coordorigin="895,12172" coordsize="0,1238" path="m895,13410l895,12172e" filled="f" stroked="t" strokeweight=".237985pt" strokecolor="#000000">
                <v:path arrowok="t"/>
              </v:shape>
            </v:group>
            <v:group style="position:absolute;left:1328;top:12144;width:2;height:316" coordorigin="1328,12144" coordsize="2,316">
              <v:shape style="position:absolute;left:1328;top:12144;width:2;height:316" coordorigin="1328,12144" coordsize="0,316" path="m1328,12459l1328,12144e" filled="f" stroked="t" strokeweight=".47597pt" strokecolor="#343434">
                <v:path arrowok="t"/>
              </v:shape>
            </v:group>
            <v:group style="position:absolute;left:1852;top:12144;width:2;height:502" coordorigin="1852,12144" coordsize="2,502">
              <v:shape style="position:absolute;left:1852;top:12144;width:2;height:502" coordorigin="1852,12144" coordsize="0,502" path="m1852,12646l1852,12144e" filled="f" stroked="t" strokeweight=".47597pt" strokecolor="#282828">
                <v:path arrowok="t"/>
              </v:shape>
            </v:group>
            <v:group style="position:absolute;left:162;top:13406;width:490;height:2" coordorigin="162,13406" coordsize="490,2">
              <v:shape style="position:absolute;left:162;top:13406;width:490;height:2" coordorigin="162,13406" coordsize="490,0" path="m162,13406l652,13406e" filled="f" stroked="t" strokeweight=".237985pt" strokecolor="#606060">
                <v:path arrowok="t"/>
              </v:shape>
            </v:group>
            <v:group style="position:absolute;left:652;top:13406;width:248;height:2" coordorigin="652,13406" coordsize="248,2">
              <v:shape style="position:absolute;left:652;top:13406;width:248;height:2" coordorigin="652,13406" coordsize="248,0" path="m652,13406l900,13406e" filled="f" stroked="t" strokeweight=".237985pt" strokecolor="#000000">
                <v:path arrowok="t"/>
              </v:shape>
            </v:group>
            <v:group style="position:absolute;left:895;top:13406;width:424;height:2" coordorigin="895,13406" coordsize="424,2">
              <v:shape style="position:absolute;left:895;top:13406;width:424;height:2" coordorigin="895,13406" coordsize="424,0" path="m895,13406l1318,13406e" filled="f" stroked="t" strokeweight=".237985pt" strokecolor="#343434">
                <v:path arrowok="t"/>
              </v:shape>
            </v:group>
            <v:group style="position:absolute;left:1333;top:13162;width:2;height:339" coordorigin="1333,13162" coordsize="2,339">
              <v:shape style="position:absolute;left:1333;top:13162;width:2;height:339" coordorigin="1333,13162" coordsize="0,339" path="m1333,13501l1333,13162e" filled="f" stroked="t" strokeweight=".47597pt" strokecolor="#383838">
                <v:path arrowok="t"/>
              </v:shape>
            </v:group>
            <v:group style="position:absolute;left:1304;top:13406;width:543;height:2" coordorigin="1304,13406" coordsize="543,2">
              <v:shape style="position:absolute;left:1304;top:13406;width:543;height:2" coordorigin="1304,13406" coordsize="543,0" path="m1304,13406l1847,13406e" filled="f" stroked="t" strokeweight=".237985pt" strokecolor="#545454">
                <v:path arrowok="t"/>
              </v:shape>
            </v:group>
            <v:group style="position:absolute;left:895;top:13406;width:2;height:177" coordorigin="895,13406" coordsize="2,177">
              <v:shape style="position:absolute;left:895;top:13406;width:2;height:177" coordorigin="895,13406" coordsize="0,177" path="m895,13583l895,13406e" filled="f" stroked="t" strokeweight=".237985pt" strokecolor="#3F3F3F">
                <v:path arrowok="t"/>
              </v:shape>
            </v:group>
            <v:group style="position:absolute;left:6238;top:13191;width:2;height:540" coordorigin="6238,13191" coordsize="2,540">
              <v:shape style="position:absolute;left:6238;top:13191;width:2;height:540" coordorigin="6238,13191" coordsize="0,540" path="m6238,13731l6238,13191e" filled="f" stroked="t" strokeweight=".951939pt" strokecolor="#646464">
                <v:path arrowok="t"/>
              </v:shape>
            </v:group>
            <v:group style="position:absolute;left:176;top:13554;width:2;height:359" coordorigin="176,13554" coordsize="2,359">
              <v:shape style="position:absolute;left:176;top:13554;width:2;height:359" coordorigin="176,13554" coordsize="0,359" path="m176,13912l176,13554e" filled="f" stroked="t" strokeweight=".47597pt" strokecolor="#343434">
                <v:path arrowok="t"/>
              </v:shape>
            </v:group>
            <v:group style="position:absolute;left:895;top:13583;width:2;height:2620" coordorigin="895,13583" coordsize="2,2620">
              <v:shape style="position:absolute;left:895;top:13583;width:2;height:2620" coordorigin="895,13583" coordsize="0,2620" path="m895,16203l895,13583e" filled="f" stroked="t" strokeweight=".237985pt" strokecolor="#000000">
                <v:path arrowok="t"/>
              </v:shape>
            </v:group>
            <v:group style="position:absolute;left:1852;top:13554;width:2;height:473" coordorigin="1852,13554" coordsize="2,473">
              <v:shape style="position:absolute;left:1852;top:13554;width:2;height:473" coordorigin="1852,13554" coordsize="0,473" path="m1852,14027l1852,13554e" filled="f" stroked="t" strokeweight=".47597pt" strokecolor="#2B2B2B">
                <v:path arrowok="t"/>
              </v:shape>
            </v:group>
            <v:group style="position:absolute;left:6235;top:13554;width:2;height:359" coordorigin="6235,13554" coordsize="2,359">
              <v:shape style="position:absolute;left:6235;top:13554;width:2;height:359" coordorigin="6235,13554" coordsize="0,359" path="m6235,13912l6235,13554e" filled="f" stroked="t" strokeweight=".713954pt" strokecolor="#4F4F4F">
                <v:path arrowok="t"/>
              </v:shape>
            </v:group>
            <v:group style="position:absolute;left:176;top:13855;width:2;height:2367" coordorigin="176,13855" coordsize="2,2367">
              <v:shape style="position:absolute;left:176;top:13855;width:2;height:2367" coordorigin="176,13855" coordsize="0,2367" path="m176,16222l176,13855e" filled="f" stroked="t" strokeweight=".47597pt" strokecolor="#545454">
                <v:path arrowok="t"/>
              </v:shape>
            </v:group>
            <v:group style="position:absolute;left:6240;top:13855;width:2;height:172" coordorigin="6240,13855" coordsize="2,172">
              <v:shape style="position:absolute;left:6240;top:13855;width:2;height:172" coordorigin="6240,13855" coordsize="0,172" path="m6240,14027l6240,13855e" filled="f" stroked="t" strokeweight=".47597pt" strokecolor="#1C1C1C">
                <v:path arrowok="t"/>
              </v:shape>
            </v:group>
            <v:group style="position:absolute;left:181;top:13970;width:2;height:206" coordorigin="181,13970" coordsize="2,206">
              <v:shape style="position:absolute;left:181;top:13970;width:2;height:206" coordorigin="181,13970" coordsize="0,206" path="m181,14175l181,13970e" filled="f" stroked="t" strokeweight=".713954pt" strokecolor="#606060">
                <v:path arrowok="t"/>
              </v:shape>
            </v:group>
            <v:group style="position:absolute;left:1856;top:13970;width:2;height:206" coordorigin="1856,13970" coordsize="2,206">
              <v:shape style="position:absolute;left:1856;top:13970;width:2;height:206" coordorigin="1856,13970" coordsize="0,206" path="m1856,14175l1856,13970e" filled="f" stroked="t" strokeweight=".713954pt" strokecolor="#4B4B4B">
                <v:path arrowok="t"/>
              </v:shape>
            </v:group>
            <v:group style="position:absolute;left:6240;top:13970;width:2;height:206" coordorigin="6240,13970" coordsize="2,206">
              <v:shape style="position:absolute;left:6240;top:13970;width:2;height:206" coordorigin="6240,13970" coordsize="0,206" path="m6240,14175l6240,13970e" filled="f" stroked="t" strokeweight=".47597pt" strokecolor="#343434">
                <v:path arrowok="t"/>
              </v:shape>
            </v:group>
            <v:group style="position:absolute;left:6242;top:14118;width:2;height:2104" coordorigin="6242,14118" coordsize="2,2104">
              <v:shape style="position:absolute;left:6242;top:14118;width:2;height:2104" coordorigin="6242,14118" coordsize="0,2104" path="m6242,16222l6242,14118e" filled="f" stroked="t" strokeweight=".713954pt" strokecolor="#5B5B5B">
                <v:path arrowok="t"/>
              </v:shape>
            </v:group>
            <v:group style="position:absolute;left:181;top:14567;width:2;height:378" coordorigin="181,14567" coordsize="2,378">
              <v:shape style="position:absolute;left:181;top:14567;width:2;height:378" coordorigin="181,14567" coordsize="0,378" path="m181,14945l181,14567e" filled="f" stroked="t" strokeweight=".47597pt" strokecolor="#2B2B2B">
                <v:path arrowok="t"/>
              </v:shape>
            </v:group>
            <v:group style="position:absolute;left:1333;top:14567;width:2;height:378" coordorigin="1333,14567" coordsize="2,378">
              <v:shape style="position:absolute;left:1333;top:14567;width:2;height:378" coordorigin="1333,14567" coordsize="0,378" path="m1333,14945l1333,14567e" filled="f" stroked="t" strokeweight=".47597pt" strokecolor="#232323">
                <v:path arrowok="t"/>
              </v:shape>
            </v:group>
            <v:group style="position:absolute;left:1856;top:14759;width:2;height:186" coordorigin="1856,14759" coordsize="2,186">
              <v:shape style="position:absolute;left:1856;top:14759;width:2;height:186" coordorigin="1856,14759" coordsize="0,186" path="m1856,14945l1856,14759e" filled="f" stroked="t" strokeweight=".47597pt" strokecolor="#343434">
                <v:path arrowok="t"/>
              </v:shape>
            </v:group>
            <v:group style="position:absolute;left:181;top:14888;width:2;height:1334" coordorigin="181,14888" coordsize="2,1334">
              <v:shape style="position:absolute;left:181;top:14888;width:2;height:1334" coordorigin="181,14888" coordsize="0,1334" path="m181,16222l181,14888e" filled="f" stroked="t" strokeweight=".713954pt" strokecolor="#5B5B5B">
                <v:path arrowok="t"/>
              </v:shape>
            </v:group>
            <v:group style="position:absolute;left:1335;top:14888;width:2;height:1334" coordorigin="1335,14888" coordsize="2,1334">
              <v:shape style="position:absolute;left:1335;top:14888;width:2;height:1334" coordorigin="1335,14888" coordsize="0,1334" path="m1335,16222l1335,14888e" filled="f" stroked="t" strokeweight=".713954pt" strokecolor="#575757">
                <v:path arrowok="t"/>
              </v:shape>
            </v:group>
            <v:group style="position:absolute;left:1854;top:14888;width:2;height:330" coordorigin="1854,14888" coordsize="2,330">
              <v:shape style="position:absolute;left:1854;top:14888;width:2;height:330" coordorigin="1854,14888" coordsize="0,330" path="m1854,15218l1854,14888e" filled="f" stroked="t" strokeweight=".713954pt" strokecolor="#484848">
                <v:path arrowok="t"/>
              </v:shape>
            </v:group>
            <v:group style="position:absolute;left:157;top:16212;width:524;height:2" coordorigin="157,16212" coordsize="524,2">
              <v:shape style="position:absolute;left:157;top:16212;width:524;height:2" coordorigin="157,16212" coordsize="524,0" path="m157,16212l681,16212e" filled="f" stroked="t" strokeweight=".713954pt" strokecolor="#747474">
                <v:path arrowok="t"/>
              </v:shape>
            </v:group>
            <v:group style="position:absolute;left:624;top:16212;width:305;height:2" coordorigin="624,16212" coordsize="305,2">
              <v:shape style="position:absolute;left:624;top:16212;width:305;height:2" coordorigin="624,16212" coordsize="305,0" path="m624,16212l928,16212e" filled="f" stroked="t" strokeweight=".47597pt" strokecolor="#545454">
                <v:path arrowok="t"/>
              </v:shape>
            </v:group>
            <v:group style="position:absolute;left:866;top:16210;width:4003;height:2" coordorigin="866,16210" coordsize="4003,2">
              <v:shape style="position:absolute;left:866;top:16210;width:4003;height:2" coordorigin="866,16210" coordsize="4003,0" path="m866,16210l4869,16210e" filled="f" stroked="t" strokeweight=".713954pt" strokecolor="#707070">
                <v:path arrowok="t"/>
              </v:shape>
            </v:group>
            <v:group style="position:absolute;left:1856;top:15160;width:2;height:1061" coordorigin="1856,15160" coordsize="2,1061">
              <v:shape style="position:absolute;left:1856;top:15160;width:2;height:1061" coordorigin="1856,15160" coordsize="0,1061" path="m1856,16222l1856,15160e" filled="f" stroked="t" strokeweight=".951939pt" strokecolor="#606060">
                <v:path arrowok="t"/>
              </v:shape>
            </v:group>
            <v:group style="position:absolute;left:4812;top:16207;width:476;height:2" coordorigin="4812,16207" coordsize="476,2">
              <v:shape style="position:absolute;left:4812;top:16207;width:476;height:2" coordorigin="4812,16207" coordsize="476,0" path="m4812,16207l5288,16207e" filled="f" stroked="t" strokeweight=".47597pt" strokecolor="#444444">
                <v:path arrowok="t"/>
              </v:shape>
            </v:group>
            <v:group style="position:absolute;left:5259;top:16193;width:381;height:2" coordorigin="5259,16193" coordsize="381,2">
              <v:shape style="position:absolute;left:5259;top:16193;width:381;height:2" coordorigin="5259,16193" coordsize="381,0" path="m5259,16193l5640,16193e" filled="f" stroked="t" strokeweight=".713954pt" strokecolor="#9C9C9C">
                <v:path arrowok="t"/>
              </v:shape>
            </v:group>
            <v:group style="position:absolute;left:5312;top:16207;width:2851;height:2" coordorigin="5312,16207" coordsize="2851,2">
              <v:shape style="position:absolute;left:5312;top:16207;width:2851;height:2" coordorigin="5312,16207" coordsize="2851,0" path="m5312,16207l8163,16207e" filled="f" stroked="t" strokeweight=".951939pt" strokecolor="#707070">
                <v:path arrowok="t"/>
              </v:shape>
            </v:group>
            <v:group style="position:absolute;left:7715;top:16193;width:495;height:2" coordorigin="7715,16193" coordsize="495,2">
              <v:shape style="position:absolute;left:7715;top:16193;width:495;height:2" coordorigin="7715,16193" coordsize="495,0" path="m7715,16193l8210,16193e" filled="f" stroked="t" strokeweight="1.189924pt" strokecolor="#575757">
                <v:path arrowok="t"/>
              </v:shape>
            </v:group>
            <v:group style="position:absolute;left:8182;top:16203;width:3498;height:2" coordorigin="8182,16203" coordsize="3498,2">
              <v:shape style="position:absolute;left:8182;top:16203;width:3498;height:2" coordorigin="8182,16203" coordsize="3498,0" path="m8182,16203l11680,16203e" filled="f" stroked="t" strokeweight=".713954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9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40"/>
        </w:sectPr>
      </w:pPr>
      <w:rPr/>
    </w:p>
    <w:p>
      <w:pPr>
        <w:spacing w:before="66" w:after="0" w:line="217" w:lineRule="auto"/>
        <w:ind w:left="607" w:right="-149" w:firstLine="-271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6.402222pt;margin-top:4.31349pt;width:571.363691pt;height:76.163875pt;mso-position-horizontal-relative:page;mso-position-vertical-relative:paragraph;z-index:-16281" coordorigin="328,86" coordsize="11427,1523">
            <v:group style="position:absolute;left:345;top:103;width:11404;height:2" coordorigin="345,103" coordsize="11404,2">
              <v:shape style="position:absolute;left:345;top:103;width:11404;height:2" coordorigin="345,103" coordsize="11404,0" path="m345,103l11748,103e" filled="f" stroked="t" strokeweight=".70801pt" strokecolor="#5B5B5B">
                <v:path arrowok="t"/>
              </v:shape>
            </v:group>
            <v:group style="position:absolute;left:2351;top:93;width:2;height:1504" coordorigin="2351,93" coordsize="2,1504">
              <v:shape style="position:absolute;left:2351;top:93;width:2;height:1504" coordorigin="2351,93" coordsize="0,1504" path="m2351,1598l2351,93e" filled="f" stroked="t" strokeweight=".70801pt" strokecolor="#545454">
                <v:path arrowok="t"/>
              </v:shape>
            </v:group>
            <v:group style="position:absolute;left:9077;top:93;width:2;height:1509" coordorigin="9077,93" coordsize="2,1509">
              <v:shape style="position:absolute;left:9077;top:93;width:2;height:1509" coordorigin="9077,93" coordsize="0,1509" path="m9077,1602l9077,93e" filled="f" stroked="t" strokeweight=".70801pt" strokecolor="#545454">
                <v:path arrowok="t"/>
              </v:shape>
            </v:group>
            <v:group style="position:absolute;left:335;top:1588;width:11404;height:2" coordorigin="335,1588" coordsize="11404,2">
              <v:shape style="position:absolute;left:335;top:1588;width:11404;height:2" coordorigin="335,1588" coordsize="11404,0" path="m335,1588l11739,1588e" filled="f" stroked="t" strokeweight=".70801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6"/>
          <w:szCs w:val="86"/>
          <w:color w:val="2D2D2D"/>
          <w:spacing w:val="-784"/>
          <w:w w:val="168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  <w:position w:val="0"/>
        </w:rPr>
        <w:t>!ZMIR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7"/>
          <w:position w:val="0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73" w:right="458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98.23999pt;margin-top:-4.148458pt;width:49.919998pt;height:45.119999pt;mso-position-horizontal-relative:page;mso-position-vertical-relative:paragraph;z-index:-16282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5" w:lineRule="exact"/>
        <w:ind w:left="1110" w:right="5392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200" w:right="40"/>
          <w:cols w:num="2" w:equalWidth="0">
            <w:col w:w="1628" w:space="1674"/>
            <w:col w:w="8378"/>
          </w:cols>
        </w:sectPr>
      </w:pPr>
      <w:rPr/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28" w:after="0" w:line="246" w:lineRule="auto"/>
        <w:ind w:left="149" w:right="63" w:firstLine="-14"/>
        <w:jc w:val="left"/>
        <w:tabs>
          <w:tab w:pos="1500" w:val="left"/>
          <w:tab w:pos="3140" w:val="left"/>
          <w:tab w:pos="4520" w:val="left"/>
          <w:tab w:pos="5500" w:val="left"/>
          <w:tab w:pos="7540" w:val="left"/>
          <w:tab w:pos="1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992229pt;margin-top:27.406719pt;width:570.419678pt;height:.1pt;mso-position-horizontal-relative:page;mso-position-vertical-relative:paragraph;z-index:-16279" coordorigin="340,548" coordsize="11408,2">
            <v:shape style="position:absolute;left:340;top:548;width:11408;height:2" coordorigin="340,548" coordsize="11408,0" path="m340,548l11748,548e" filled="f" stroked="t" strokeweight=".70801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u w:val="single" w:color="5757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u w:val="single" w:color="5757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4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42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!Bildiri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Sır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No:l2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2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!Bildiri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5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4"/>
          <w:w w:val="100"/>
          <w:u w:val="single" w:color="575757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20"/>
          <w:u w:val="single" w:color="575757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20"/>
          <w:u w:val="single" w:color="575757"/>
          <w:position w:val="0"/>
        </w:rPr>
      </w:r>
      <w:r>
        <w:rPr>
          <w:rFonts w:ascii="Arial" w:hAnsi="Arial" w:cs="Arial" w:eastAsia="Arial"/>
          <w:sz w:val="18"/>
          <w:szCs w:val="18"/>
          <w:color w:val="414141"/>
          <w:spacing w:val="7"/>
          <w:w w:val="120"/>
          <w:u w:val="single" w:color="575757"/>
          <w:position w:val="0"/>
        </w:rPr>
        <w:t>I</w:t>
      </w:r>
      <w:r>
        <w:rPr>
          <w:rFonts w:ascii="Arial" w:hAnsi="Arial" w:cs="Arial" w:eastAsia="Arial"/>
          <w:sz w:val="18"/>
          <w:szCs w:val="18"/>
          <w:color w:val="414141"/>
          <w:spacing w:val="7"/>
          <w:w w:val="120"/>
          <w:u w:val="single" w:color="575757"/>
          <w:position w:val="0"/>
        </w:rPr>
      </w:r>
      <w:r>
        <w:rPr>
          <w:rFonts w:ascii="Arial" w:hAnsi="Arial" w:cs="Arial" w:eastAsia="Arial"/>
          <w:sz w:val="18"/>
          <w:szCs w:val="18"/>
          <w:color w:val="414141"/>
          <w:spacing w:val="7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20"/>
          <w:u w:val="single" w:color="57575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3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-19"/>
          <w:w w:val="120"/>
          <w:u w:val="single" w:color="57575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-19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-19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  <w:u w:val="single" w:color="575757"/>
          <w:position w:val="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7"/>
          <w:w w:val="12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  <w:u w:val="single" w:color="575757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20"/>
          <w:u w:val="single" w:color="575757"/>
          <w:position w:val="0"/>
        </w:rPr>
      </w:r>
      <w:r>
        <w:rPr>
          <w:rFonts w:ascii="Arial" w:hAnsi="Arial" w:cs="Arial" w:eastAsia="Arial"/>
          <w:sz w:val="25"/>
          <w:szCs w:val="25"/>
          <w:color w:val="414141"/>
          <w:spacing w:val="0"/>
          <w:w w:val="102"/>
          <w:u w:val="single" w:color="575757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414141"/>
          <w:spacing w:val="-6"/>
          <w:w w:val="102"/>
          <w:u w:val="single" w:color="575757"/>
          <w:position w:val="0"/>
        </w:rPr>
        <w:t>f</w:t>
      </w:r>
      <w:r>
        <w:rPr>
          <w:rFonts w:ascii="Arial" w:hAnsi="Arial" w:cs="Arial" w:eastAsia="Arial"/>
          <w:sz w:val="25"/>
          <w:szCs w:val="25"/>
          <w:color w:val="414141"/>
          <w:spacing w:val="-6"/>
          <w:w w:val="102"/>
          <w:u w:val="single" w:color="575757"/>
          <w:position w:val="0"/>
        </w:rPr>
      </w:r>
      <w:r>
        <w:rPr>
          <w:rFonts w:ascii="Arial" w:hAnsi="Arial" w:cs="Arial" w:eastAsia="Arial"/>
          <w:sz w:val="25"/>
          <w:szCs w:val="25"/>
          <w:color w:val="414141"/>
          <w:spacing w:val="-6"/>
          <w:w w:val="102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u w:val="single" w:color="575757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u w:val="single" w:color="57575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79"/>
          <w:position w:val="0"/>
        </w:rPr>
        <w:t>jKay_ıt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8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0"/>
        </w:rPr>
        <w:t>!Bi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3"/>
          <w:position w:val="0"/>
        </w:rPr>
        <w:t>Gru_p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38" w:lineRule="exact"/>
        <w:ind w:left="140" w:right="6407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756226pt;margin-top:11.95032pt;width:570.419678pt;height:.1pt;mso-position-horizontal-relative:page;mso-position-vertical-relative:paragraph;z-index:-16280" coordorigin="335,239" coordsize="11408,2">
            <v:shape style="position:absolute;left:335;top:239;width:11408;height:2" coordorigin="335,239" coordsize="11408,0" path="m335,239l11744,239e" filled="f" stroked="t" strokeweight=".70801pt" strokecolor="#676767">
              <v:path arrowok="t"/>
            </v:shape>
          </v:group>
          <w10:wrap type="none"/>
        </w:pict>
      </w:r>
      <w:r>
        <w:rPr/>
        <w:pict>
          <v:group style="position:absolute;margin-left:16.402222pt;margin-top:23.380884pt;width:571.127688pt;height:1.180016pt;mso-position-horizontal-relative:page;mso-position-vertical-relative:paragraph;z-index:-16278" coordorigin="328,468" coordsize="11423,24">
            <v:group style="position:absolute;left:335;top:482;width:11408;height:2" coordorigin="335,482" coordsize="11408,2">
              <v:shape style="position:absolute;left:335;top:482;width:11408;height:2" coordorigin="335,482" coordsize="11408,0" path="m335,482l11744,482e" filled="f" stroked="t" strokeweight=".70801pt" strokecolor="#575757">
                <v:path arrowok="t"/>
              </v:shape>
            </v:group>
            <v:group style="position:absolute;left:340;top:479;width:472;height:2" coordorigin="340,479" coordsize="472,2">
              <v:shape style="position:absolute;left:340;top:479;width:472;height:2" coordorigin="340,479" coordsize="472,0" path="m340,479l812,479e" filled="f" stroked="t" strokeweight="1.18001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:Panca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Diyabakı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:Panca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Diyabakı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Torbalı/İZMiR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</w:sectPr>
      </w:pPr>
      <w:rPr/>
    </w:p>
    <w:p>
      <w:pPr>
        <w:spacing w:before="0" w:after="0" w:line="237" w:lineRule="exact"/>
        <w:ind w:left="135" w:right="-78"/>
        <w:jc w:val="left"/>
        <w:tabs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986202pt;margin-top:4.883006pt;width:573.015714pt;height:639.584544pt;mso-position-horizontal-relative:page;mso-position-vertical-relative:paragraph;z-index:-16277" coordorigin="300,98" coordsize="11460,12792">
            <v:group style="position:absolute;left:330;top:240;width:1794;height:2" coordorigin="330,240" coordsize="1794,2">
              <v:shape style="position:absolute;left:330;top:240;width:1794;height:2" coordorigin="330,240" coordsize="1794,0" path="m330,240l2124,240e" filled="f" stroked="t" strokeweight=".70801pt" strokecolor="#545454">
                <v:path arrowok="t"/>
              </v:shape>
            </v:group>
            <v:group style="position:absolute;left:2067;top:243;width:788;height:2" coordorigin="2067,243" coordsize="788,2">
              <v:shape style="position:absolute;left:2067;top:243;width:788;height:2" coordorigin="2067,243" coordsize="788,0" path="m2067,243l2856,243e" filled="f" stroked="t" strokeweight=".472006pt" strokecolor="#4B4B4B">
                <v:path arrowok="t"/>
              </v:shape>
            </v:group>
            <v:group style="position:absolute;left:2799;top:243;width:2266;height:2" coordorigin="2799,243" coordsize="2266,2">
              <v:shape style="position:absolute;left:2799;top:243;width:2266;height:2" coordorigin="2799,243" coordsize="2266,0" path="m2799,243l5065,243e" filled="f" stroked="t" strokeweight=".70801pt" strokecolor="#545454">
                <v:path arrowok="t"/>
              </v:shape>
            </v:group>
            <v:group style="position:absolute;left:4947;top:243;width:486;height:2" coordorigin="4947,243" coordsize="486,2">
              <v:shape style="position:absolute;left:4947;top:243;width:486;height:2" coordorigin="4947,243" coordsize="486,0" path="m4947,243l5433,243e" filled="f" stroked="t" strokeweight=".472006pt" strokecolor="#444444">
                <v:path arrowok="t"/>
              </v:shape>
            </v:group>
            <v:group style="position:absolute;left:5376;top:243;width:1237;height:2" coordorigin="5376,243" coordsize="1237,2">
              <v:shape style="position:absolute;left:5376;top:243;width:1237;height:2" coordorigin="5376,243" coordsize="1237,0" path="m5376,243l6613,243e" filled="f" stroked="t" strokeweight=".70801pt" strokecolor="#575757">
                <v:path arrowok="t"/>
              </v:shape>
            </v:group>
            <v:group style="position:absolute;left:6556;top:240;width:387;height:2" coordorigin="6556,240" coordsize="387,2">
              <v:shape style="position:absolute;left:6556;top:240;width:387;height:2" coordorigin="6556,240" coordsize="387,0" path="m6556,240l6943,240e" filled="f" stroked="t" strokeweight=".472006pt" strokecolor="#3B3B3B">
                <v:path arrowok="t"/>
              </v:shape>
            </v:group>
            <v:group style="position:absolute;left:6917;top:105;width:2;height:162" coordorigin="6917,105" coordsize="2,162">
              <v:shape style="position:absolute;left:6917;top:105;width:2;height:162" coordorigin="6917,105" coordsize="0,162" path="m6917,267l6917,105e" filled="f" stroked="t" strokeweight=".70801pt" strokecolor="#484848">
                <v:path arrowok="t"/>
              </v:shape>
            </v:group>
            <v:group style="position:absolute;left:6872;top:243;width:4876;height:2" coordorigin="6872,243" coordsize="4876,2">
              <v:shape style="position:absolute;left:6872;top:243;width:4876;height:2" coordorigin="6872,243" coordsize="4876,0" path="m6872,243l11748,243e" filled="f" stroked="t" strokeweight=".70801pt" strokecolor="#5B5B5B">
                <v:path arrowok="t"/>
              </v:shape>
            </v:group>
            <v:group style="position:absolute;left:3833;top:238;width:2;height:352" coordorigin="3833,238" coordsize="2,352">
              <v:shape style="position:absolute;left:3833;top:238;width:2;height:352" coordorigin="3833,238" coordsize="0,352" path="m3833,590l3833,238e" filled="f" stroked="t" strokeweight=".944013pt" strokecolor="#5B5B5B">
                <v:path arrowok="t"/>
              </v:shape>
            </v:group>
            <v:group style="position:absolute;left:6915;top:195;width:2;height:314" coordorigin="6915,195" coordsize="2,314">
              <v:shape style="position:absolute;left:6915;top:195;width:2;height:314" coordorigin="6915,195" coordsize="0,314" path="m6915,509l6915,195e" filled="f" stroked="t" strokeweight=".472006pt" strokecolor="#343434">
                <v:path arrowok="t"/>
              </v:shape>
            </v:group>
            <v:group style="position:absolute;left:3833;top:452;width:2;height:233" coordorigin="3833,452" coordsize="2,233">
              <v:shape style="position:absolute;left:3833;top:452;width:2;height:233" coordorigin="3833,452" coordsize="0,233" path="m3833,686l3833,452e" filled="f" stroked="t" strokeweight=".472006pt" strokecolor="#444444">
                <v:path arrowok="t"/>
              </v:shape>
            </v:group>
            <v:group style="position:absolute;left:3828;top:666;width:1935;height:2" coordorigin="3828,666" coordsize="1935,2">
              <v:shape style="position:absolute;left:3828;top:666;width:1935;height:2" coordorigin="3828,666" coordsize="1935,0" path="m3828,666l5763,666e" filled="f" stroked="t" strokeweight=".70801pt" strokecolor="#545454">
                <v:path arrowok="t"/>
              </v:shape>
            </v:group>
            <v:group style="position:absolute;left:6901;top:657;width:1340;height:2" coordorigin="6901,657" coordsize="1340,2">
              <v:shape style="position:absolute;left:6901;top:657;width:1340;height:2" coordorigin="6901,657" coordsize="1340,0" path="m6901,657l8241,657e" filled="f" stroked="t" strokeweight=".236003pt" strokecolor="#575757">
                <v:path arrowok="t"/>
              </v:shape>
            </v:group>
            <v:group style="position:absolute;left:6915;top:452;width:2;height:528" coordorigin="6915,452" coordsize="2,528">
              <v:shape style="position:absolute;left:6915;top:452;width:2;height:528" coordorigin="6915,452" coordsize="0,528" path="m6915,981l6915,452e" filled="f" stroked="t" strokeweight=".70801pt" strokecolor="#4F4F4F">
                <v:path arrowok="t"/>
              </v:shape>
            </v:group>
            <v:group style="position:absolute;left:8241;top:657;width:3512;height:2" coordorigin="8241,657" coordsize="3512,2">
              <v:shape style="position:absolute;left:8241;top:657;width:3512;height:2" coordorigin="8241,657" coordsize="3512,0" path="m8241,657l11753,657e" filled="f" stroked="t" strokeweight=".236003pt" strokecolor="#000000">
                <v:path arrowok="t"/>
              </v:shape>
            </v:group>
            <v:group style="position:absolute;left:321;top:974;width:2889;height:2" coordorigin="321,974" coordsize="2889,2">
              <v:shape style="position:absolute;left:321;top:974;width:2889;height:2" coordorigin="321,974" coordsize="2889,0" path="m321,974l3210,974e" filled="f" stroked="t" strokeweight=".944013pt" strokecolor="#5B5B5B">
                <v:path arrowok="t"/>
              </v:shape>
            </v:group>
            <v:group style="position:absolute;left:3153;top:974;width:708;height:2" coordorigin="3153,974" coordsize="708,2">
              <v:shape style="position:absolute;left:3153;top:974;width:708;height:2" coordorigin="3153,974" coordsize="708,0" path="m3153,974l3861,974e" filled="f" stroked="t" strokeweight=".70801pt" strokecolor="#444444">
                <v:path arrowok="t"/>
              </v:shape>
            </v:group>
            <v:group style="position:absolute;left:3833;top:628;width:2;height:357" coordorigin="3833,628" coordsize="2,357">
              <v:shape style="position:absolute;left:3833;top:628;width:2;height:357" coordorigin="3833,628" coordsize="0,357" path="m3833,985l3833,628e" filled="f" stroked="t" strokeweight=".472006pt" strokecolor="#2F2F2F">
                <v:path arrowok="t"/>
              </v:shape>
            </v:group>
            <v:group style="position:absolute;left:3757;top:971;width:2757;height:2" coordorigin="3757,971" coordsize="2757,2">
              <v:shape style="position:absolute;left:3757;top:971;width:2757;height:2" coordorigin="3757,971" coordsize="2757,0" path="m3757,971l6514,971e" filled="f" stroked="t" strokeweight="1.180016pt" strokecolor="#444444">
                <v:path arrowok="t"/>
              </v:shape>
            </v:group>
            <v:group style="position:absolute;left:6117;top:976;width:529;height:2" coordorigin="6117,976" coordsize="529,2">
              <v:shape style="position:absolute;left:6117;top:976;width:529;height:2" coordorigin="6117,976" coordsize="529,0" path="m6117,976l6646,976e" filled="f" stroked="t" strokeweight=".944013pt" strokecolor="#5B5B5B">
                <v:path arrowok="t"/>
              </v:shape>
            </v:group>
            <v:group style="position:absolute;left:6556;top:976;width:387;height:2" coordorigin="6556,976" coordsize="387,2">
              <v:shape style="position:absolute;left:6556;top:976;width:387;height:2" coordorigin="6556,976" coordsize="387,0" path="m6556,976l6943,976e" filled="f" stroked="t" strokeweight=".472006pt" strokecolor="#3B3B3B">
                <v:path arrowok="t"/>
              </v:shape>
            </v:group>
            <v:group style="position:absolute;left:6872;top:976;width:4876;height:2" coordorigin="6872,976" coordsize="4876,2">
              <v:shape style="position:absolute;left:6872;top:976;width:4876;height:2" coordorigin="6872,976" coordsize="4876,0" path="m6872,976l11748,976e" filled="f" stroked="t" strokeweight=".70801pt" strokecolor="#575757">
                <v:path arrowok="t"/>
              </v:shape>
            </v:group>
            <v:group style="position:absolute;left:326;top:1250;width:11427;height:2" coordorigin="326,1250" coordsize="11427,2">
              <v:shape style="position:absolute;left:326;top:1250;width:11427;height:2" coordorigin="326,1250" coordsize="11427,0" path="m326,1250l11753,1250e" filled="f" stroked="t" strokeweight=".70801pt" strokecolor="#575757">
                <v:path arrowok="t"/>
              </v:shape>
            </v:group>
            <v:group style="position:absolute;left:1624;top:1250;width:500;height:2" coordorigin="1624,1250" coordsize="500,2">
              <v:shape style="position:absolute;left:1624;top:1250;width:500;height:2" coordorigin="1624,1250" coordsize="500,0" path="m1624,1250l2124,1250e" filled="f" stroked="t" strokeweight=".472006pt" strokecolor="#3B3B3B">
                <v:path arrowok="t"/>
              </v:shape>
            </v:group>
            <v:group style="position:absolute;left:2346;top:966;width:2;height:309" coordorigin="2346,966" coordsize="2,309">
              <v:shape style="position:absolute;left:2346;top:966;width:2;height:309" coordorigin="2346,966" coordsize="0,309" path="m2346,1276l2346,966e" filled="f" stroked="t" strokeweight=".472006pt" strokecolor="#2F2F2F">
                <v:path arrowok="t"/>
              </v:shape>
            </v:group>
            <v:group style="position:absolute;left:2336;top:1490;width:9412;height:2" coordorigin="2336,1490" coordsize="9412,2">
              <v:shape style="position:absolute;left:2336;top:1490;width:9412;height:2" coordorigin="2336,1490" coordsize="9412,0" path="m2336,1490l11748,1490e" filled="f" stroked="t" strokeweight=".70801pt" strokecolor="#575757">
                <v:path arrowok="t"/>
              </v:shape>
            </v:group>
            <v:group style="position:absolute;left:8213;top:1490;width:585;height:2" coordorigin="8213,1490" coordsize="585,2">
              <v:shape style="position:absolute;left:8213;top:1490;width:585;height:2" coordorigin="8213,1490" coordsize="585,0" path="m8213,1490l8798,1490e" filled="f" stroked="t" strokeweight=".472006pt" strokecolor="#484848">
                <v:path arrowok="t"/>
              </v:shape>
            </v:group>
            <v:group style="position:absolute;left:7765;top:1485;width:2;height:262" coordorigin="7765,1485" coordsize="2,262">
              <v:shape style="position:absolute;left:7765;top:1485;width:2;height:262" coordorigin="7765,1485" coordsize="0,262" path="m7765,1747l7765,1485e" filled="f" stroked="t" strokeweight=".944013pt" strokecolor="#5B5B5B">
                <v:path arrowok="t"/>
              </v:shape>
            </v:group>
            <v:group style="position:absolute;left:2344;top:1204;width:2;height:1800" coordorigin="2344,1204" coordsize="2,1800">
              <v:shape style="position:absolute;left:2344;top:1204;width:2;height:1800" coordorigin="2344,1204" coordsize="0,1800" path="m2344,3004l2344,1204e" filled="f" stroked="t" strokeweight=".70801pt" strokecolor="#4F4F4F">
                <v:path arrowok="t"/>
              </v:shape>
            </v:group>
            <v:group style="position:absolute;left:4873;top:1481;width:2;height:2171" coordorigin="4873,1481" coordsize="2,2171">
              <v:shape style="position:absolute;left:4873;top:1481;width:2;height:2171" coordorigin="4873,1481" coordsize="0,2171" path="m4873,3651l4873,1481e" filled="f" stroked="t" strokeweight=".944013pt" strokecolor="#545454">
                <v:path arrowok="t"/>
              </v:shape>
            </v:group>
            <v:group style="position:absolute;left:4871;top:1973;width:6872;height:2" coordorigin="4871,1973" coordsize="6872,2">
              <v:shape style="position:absolute;left:4871;top:1973;width:6872;height:2" coordorigin="4871,1973" coordsize="6872,0" path="m4871,1973l11744,1973e" filled="f" stroked="t" strokeweight=".70801pt" strokecolor="#707070">
                <v:path arrowok="t"/>
              </v:shape>
            </v:group>
            <v:group style="position:absolute;left:7765;top:1704;width:2;height:276" coordorigin="7765,1704" coordsize="2,276">
              <v:shape style="position:absolute;left:7765;top:1704;width:2;height:276" coordorigin="7765,1704" coordsize="0,276" path="m7765,1980l7765,1704e" filled="f" stroked="t" strokeweight=".472006pt" strokecolor="#444444">
                <v:path arrowok="t"/>
              </v:shape>
            </v:group>
            <v:group style="position:absolute;left:4876;top:1933;width:2;height:328" coordorigin="4876,1933" coordsize="2,328">
              <v:shape style="position:absolute;left:4876;top:1933;width:2;height:328" coordorigin="4876,1933" coordsize="0,328" path="m4876,2261l4876,1933e" filled="f" stroked="t" strokeweight=".472006pt" strokecolor="#3F3F3F">
                <v:path arrowok="t"/>
              </v:shape>
            </v:group>
            <v:group style="position:absolute;left:4866;top:2214;width:6887;height:2" coordorigin="4866,2214" coordsize="6887,2">
              <v:shape style="position:absolute;left:4866;top:2214;width:6887;height:2" coordorigin="4866,2214" coordsize="6887,0" path="m4866,2214l11753,2214e" filled="f" stroked="t" strokeweight=".70801pt" strokecolor="#575757">
                <v:path arrowok="t"/>
              </v:shape>
            </v:group>
            <v:group style="position:absolute;left:4866;top:2454;width:6887;height:2" coordorigin="4866,2454" coordsize="6887,2">
              <v:shape style="position:absolute;left:4866;top:2454;width:6887;height:2" coordorigin="4866,2454" coordsize="6887,0" path="m4866,2454l11753,2454e" filled="f" stroked="t" strokeweight=".70801pt" strokecolor="#575757">
                <v:path arrowok="t"/>
              </v:shape>
            </v:group>
            <v:group style="position:absolute;left:2332;top:2692;width:9421;height:2" coordorigin="2332,2692" coordsize="9421,2">
              <v:shape style="position:absolute;left:2332;top:2692;width:9421;height:2" coordorigin="2332,2692" coordsize="9421,0" path="m2332,2692l11753,2692e" filled="f" stroked="t" strokeweight=".70801pt" strokecolor="#575757">
                <v:path arrowok="t"/>
              </v:shape>
            </v:group>
            <v:group style="position:absolute;left:326;top:2935;width:11423;height:2" coordorigin="326,2935" coordsize="11423,2">
              <v:shape style="position:absolute;left:326;top:2935;width:11423;height:2" coordorigin="326,2935" coordsize="11423,0" path="m326,2935l11748,2935e" filled="f" stroked="t" strokeweight=".70801pt" strokecolor="#575757">
                <v:path arrowok="t"/>
              </v:shape>
            </v:group>
            <v:group style="position:absolute;left:769;top:2933;width:335;height:2" coordorigin="769,2933" coordsize="335,2">
              <v:shape style="position:absolute;left:769;top:2933;width:335;height:2" coordorigin="769,2933" coordsize="335,0" path="m769,2933l1104,2933e" filled="f" stroked="t" strokeweight=".472006pt" strokecolor="#444444">
                <v:path arrowok="t"/>
              </v:shape>
            </v:group>
            <v:group style="position:absolute;left:2341;top:2909;width:2;height:333" coordorigin="2341,2909" coordsize="2,333">
              <v:shape style="position:absolute;left:2341;top:2909;width:2;height:333" coordorigin="2341,2909" coordsize="0,333" path="m2341,3242l2341,2909e" filled="f" stroked="t" strokeweight=".472006pt" strokecolor="#343434">
                <v:path arrowok="t"/>
              </v:shape>
            </v:group>
            <v:group style="position:absolute;left:7765;top:2923;width:2;height:505" coordorigin="7765,2923" coordsize="2,505">
              <v:shape style="position:absolute;left:7765;top:2923;width:2;height:505" coordorigin="7765,2923" coordsize="0,505" path="m7765,3428l7765,2923e" filled="f" stroked="t" strokeweight=".944013pt" strokecolor="#5B5B5B">
                <v:path arrowok="t"/>
              </v:shape>
            </v:group>
            <v:group style="position:absolute;left:2332;top:3213;width:2;height:176" coordorigin="2332,3213" coordsize="2,176">
              <v:shape style="position:absolute;left:2332;top:3213;width:2;height:176" coordorigin="2332,3213" coordsize="0,176" path="m2332,3390l2332,3213e" filled="f" stroked="t" strokeweight=".70801pt" strokecolor="#575757">
                <v:path arrowok="t"/>
              </v:shape>
            </v:group>
            <v:group style="position:absolute;left:2332;top:3404;width:1520;height:2" coordorigin="2332,3404" coordsize="1520,2">
              <v:shape style="position:absolute;left:2332;top:3404;width:1520;height:2" coordorigin="2332,3404" coordsize="1520,0" path="m2332,3404l3852,3404e" filled="f" stroked="t" strokeweight=".472006pt" strokecolor="#4F4F4F">
                <v:path arrowok="t"/>
              </v:shape>
            </v:group>
            <v:group style="position:absolute;left:3795;top:3406;width:7953;height:2" coordorigin="3795,3406" coordsize="7953,2">
              <v:shape style="position:absolute;left:3795;top:3406;width:7953;height:2" coordorigin="3795,3406" coordsize="7953,0" path="m3795,3406l11748,3406e" filled="f" stroked="t" strokeweight=".70801pt" strokecolor="#575757">
                <v:path arrowok="t"/>
              </v:shape>
            </v:group>
            <v:group style="position:absolute;left:2341;top:3199;width:2;height:538" coordorigin="2341,3199" coordsize="2,538">
              <v:shape style="position:absolute;left:2341;top:3199;width:2;height:538" coordorigin="2341,3199" coordsize="0,538" path="m2341,3737l2341,3199e" filled="f" stroked="t" strokeweight=".944013pt" strokecolor="#575757">
                <v:path arrowok="t"/>
              </v:shape>
            </v:group>
            <v:group style="position:absolute;left:2336;top:3647;width:2563;height:2" coordorigin="2336,3647" coordsize="2563,2">
              <v:shape style="position:absolute;left:2336;top:3647;width:2563;height:2" coordorigin="2336,3647" coordsize="2563,0" path="m2336,3647l4899,3647e" filled="f" stroked="t" strokeweight=".70801pt" strokecolor="#4F4F4F">
                <v:path arrowok="t"/>
              </v:shape>
            </v:group>
            <v:group style="position:absolute;left:4829;top:3647;width:175;height:2" coordorigin="4829,3647" coordsize="175,2">
              <v:shape style="position:absolute;left:4829;top:3647;width:175;height:2" coordorigin="4829,3647" coordsize="175,0" path="m4829,3647l5003,3647e" filled="f" stroked="t" strokeweight=".472006pt" strokecolor="#2B2B2B">
                <v:path arrowok="t"/>
              </v:shape>
            </v:group>
            <v:group style="position:absolute;left:4947;top:3647;width:6806;height:2" coordorigin="4947,3647" coordsize="6806,2">
              <v:shape style="position:absolute;left:4947;top:3647;width:6806;height:2" coordorigin="4947,3647" coordsize="6806,0" path="m4947,3647l11753,3647e" filled="f" stroked="t" strokeweight=".70801pt" strokecolor="#575757">
                <v:path arrowok="t"/>
              </v:shape>
            </v:group>
            <v:group style="position:absolute;left:7765;top:2971;width:2;height:686" coordorigin="7765,2971" coordsize="2,686">
              <v:shape style="position:absolute;left:7765;top:2971;width:2;height:686" coordorigin="7765,2971" coordsize="0,686" path="m7765,3656l7765,2971e" filled="f" stroked="t" strokeweight=".472006pt" strokecolor="#4F4F4F">
                <v:path arrowok="t"/>
              </v:shape>
            </v:group>
            <v:group style="position:absolute;left:326;top:3887;width:11423;height:2" coordorigin="326,3887" coordsize="11423,2">
              <v:shape style="position:absolute;left:326;top:3887;width:11423;height:2" coordorigin="326,3887" coordsize="11423,0" path="m326,3887l11748,3887e" filled="f" stroked="t" strokeweight=".70801pt" strokecolor="#575757">
                <v:path arrowok="t"/>
              </v:shape>
            </v:group>
            <v:group style="position:absolute;left:769;top:3885;width:335;height:2" coordorigin="769,3885" coordsize="335,2">
              <v:shape style="position:absolute;left:769;top:3885;width:335;height:2" coordorigin="769,3885" coordsize="335,0" path="m769,3885l1104,3885e" filled="f" stroked="t" strokeweight=".472006pt" strokecolor="#484848">
                <v:path arrowok="t"/>
              </v:shape>
            </v:group>
            <v:group style="position:absolute;left:2341;top:3609;width:2;height:567" coordorigin="2341,3609" coordsize="2,567">
              <v:shape style="position:absolute;left:2341;top:3609;width:2;height:567" coordorigin="2341,3609" coordsize="0,567" path="m2341,4175l2341,3609e" filled="f" stroked="t" strokeweight=".472006pt" strokecolor="#383838">
                <v:path arrowok="t"/>
              </v:shape>
            </v:group>
            <v:group style="position:absolute;left:4833;top:3885;width:170;height:2" coordorigin="4833,3885" coordsize="170,2">
              <v:shape style="position:absolute;left:4833;top:3885;width:170;height:2" coordorigin="4833,3885" coordsize="170,0" path="m4833,3885l5003,3885e" filled="f" stroked="t" strokeweight=".472006pt" strokecolor="#2F2F2F">
                <v:path arrowok="t"/>
              </v:shape>
            </v:group>
            <v:group style="position:absolute;left:326;top:4358;width:11418;height:2" coordorigin="326,4358" coordsize="11418,2">
              <v:shape style="position:absolute;left:326;top:4358;width:11418;height:2" coordorigin="326,4358" coordsize="11418,0" path="m326,4358l11744,4358e" filled="f" stroked="t" strokeweight=".70801pt" strokecolor="#575757">
                <v:path arrowok="t"/>
              </v:shape>
            </v:group>
            <v:group style="position:absolute;left:2341;top:4118;width:2;height:500" coordorigin="2341,4118" coordsize="2,500">
              <v:shape style="position:absolute;left:2341;top:4118;width:2;height:500" coordorigin="2341,4118" coordsize="0,500" path="m2341,4618l2341,4118e" filled="f" stroked="t" strokeweight=".944013pt" strokecolor="#575757">
                <v:path arrowok="t"/>
              </v:shape>
            </v:group>
            <v:group style="position:absolute;left:6877;top:4358;width:453;height:2" coordorigin="6877,4358" coordsize="453,2">
              <v:shape style="position:absolute;left:6877;top:4358;width:453;height:2" coordorigin="6877,4358" coordsize="453,0" path="m6877,4358l7330,4358e" filled="f" stroked="t" strokeweight=".472006pt" strokecolor="#444444">
                <v:path arrowok="t"/>
              </v:shape>
            </v:group>
            <v:group style="position:absolute;left:11139;top:4361;width:604;height:2" coordorigin="11139,4361" coordsize="604,2">
              <v:shape style="position:absolute;left:11139;top:4361;width:604;height:2" coordorigin="11139,4361" coordsize="604,0" path="m11139,4361l11744,4361e" filled="f" stroked="t" strokeweight=".70801pt" strokecolor="#707070">
                <v:path arrowok="t"/>
              </v:shape>
            </v:group>
            <v:group style="position:absolute;left:4873;top:4346;width:2;height:271" coordorigin="4873,4346" coordsize="2,271">
              <v:shape style="position:absolute;left:4873;top:4346;width:2;height:271" coordorigin="4873,4346" coordsize="0,271" path="m4873,4618l4873,4346e" filled="f" stroked="t" strokeweight=".70801pt" strokecolor="#575757">
                <v:path arrowok="t"/>
              </v:shape>
            </v:group>
            <v:group style="position:absolute;left:4866;top:4596;width:6877;height:2" coordorigin="4866,4596" coordsize="6877,2">
              <v:shape style="position:absolute;left:4866;top:4596;width:6877;height:2" coordorigin="4866,4596" coordsize="6877,0" path="m4866,4596l11744,4596e" filled="f" stroked="t" strokeweight=".70801pt" strokecolor="#5B5B5B">
                <v:path arrowok="t"/>
              </v:shape>
            </v:group>
            <v:group style="position:absolute;left:4975;top:4342;width:2;height:514" coordorigin="4975,4342" coordsize="2,514">
              <v:shape style="position:absolute;left:4975;top:4342;width:2;height:514" coordorigin="4975,4342" coordsize="0,514" path="m4975,4856l4975,4342e" filled="f" stroked="t" strokeweight=".70801pt" strokecolor="#606060">
                <v:path arrowok="t"/>
              </v:shape>
            </v:group>
            <v:group style="position:absolute;left:2341;top:4561;width:2;height:314" coordorigin="2341,4561" coordsize="2,314">
              <v:shape style="position:absolute;left:2341;top:4561;width:2;height:314" coordorigin="2341,4561" coordsize="0,314" path="m2341,4875l2341,4561e" filled="f" stroked="t" strokeweight=".472006pt" strokecolor="#282828">
                <v:path arrowok="t"/>
              </v:shape>
            </v:group>
            <v:group style="position:absolute;left:4871;top:4561;width:2;height:314" coordorigin="4871,4561" coordsize="2,314">
              <v:shape style="position:absolute;left:4871;top:4561;width:2;height:314" coordorigin="4871,4561" coordsize="0,314" path="m4871,4875l4871,4561e" filled="f" stroked="t" strokeweight=".472006pt" strokecolor="#3F3F3F">
                <v:path arrowok="t"/>
              </v:shape>
            </v:group>
            <v:group style="position:absolute;left:4866;top:4837;width:146;height:2" coordorigin="4866,4837" coordsize="146,2">
              <v:shape style="position:absolute;left:4866;top:4837;width:146;height:2" coordorigin="4866,4837" coordsize="146,0" path="m4866,4837l5013,4837e" filled="f" stroked="t" strokeweight=".472006pt" strokecolor="#3B3B3B">
                <v:path arrowok="t"/>
              </v:shape>
            </v:group>
            <v:group style="position:absolute;left:4942;top:4839;width:6797;height:2" coordorigin="4942,4839" coordsize="6797,2">
              <v:shape style="position:absolute;left:4942;top:4839;width:6797;height:2" coordorigin="4942,4839" coordsize="6797,0" path="m4942,4839l11739,4839e" filled="f" stroked="t" strokeweight=".70801pt" strokecolor="#606060">
                <v:path arrowok="t"/>
              </v:shape>
            </v:group>
            <v:group style="position:absolute;left:321;top:5072;width:3531;height:2" coordorigin="321,5072" coordsize="3531,2">
              <v:shape style="position:absolute;left:321;top:5072;width:3531;height:2" coordorigin="321,5072" coordsize="3531,0" path="m321,5072l3852,5072e" filled="f" stroked="t" strokeweight=".70801pt" strokecolor="#545454">
                <v:path arrowok="t"/>
              </v:shape>
            </v:group>
            <v:group style="position:absolute;left:2339;top:4818;width:2;height:286" coordorigin="2339,4818" coordsize="2,286">
              <v:shape style="position:absolute;left:2339;top:4818;width:2;height:286" coordorigin="2339,4818" coordsize="0,286" path="m2339,5103l2339,4818e" filled="f" stroked="t" strokeweight=".70801pt" strokecolor="#3F3F3F">
                <v:path arrowok="t"/>
              </v:shape>
            </v:group>
            <v:group style="position:absolute;left:3795;top:5075;width:316;height:2" coordorigin="3795,5075" coordsize="316,2">
              <v:shape style="position:absolute;left:3795;top:5075;width:316;height:2" coordorigin="3795,5075" coordsize="316,0" path="m3795,5075l4111,5075e" filled="f" stroked="t" strokeweight=".472006pt" strokecolor="#444444">
                <v:path arrowok="t"/>
              </v:shape>
            </v:group>
            <v:group style="position:absolute;left:4055;top:5075;width:845;height:2" coordorigin="4055,5075" coordsize="845,2">
              <v:shape style="position:absolute;left:4055;top:5075;width:845;height:2" coordorigin="4055,5075" coordsize="845,0" path="m4055,5075l4899,5075e" filled="f" stroked="t" strokeweight=".70801pt" strokecolor="#575757">
                <v:path arrowok="t"/>
              </v:shape>
            </v:group>
            <v:group style="position:absolute;left:4876;top:4818;width:2;height:262" coordorigin="4876,4818" coordsize="2,262">
              <v:shape style="position:absolute;left:4876;top:4818;width:2;height:262" coordorigin="4876,4818" coordsize="0,262" path="m4876,5080l4876,4818e" filled="f" stroked="t" strokeweight=".70801pt" strokecolor="#4F4F4F">
                <v:path arrowok="t"/>
              </v:shape>
            </v:group>
            <v:group style="position:absolute;left:4829;top:5075;width:175;height:2" coordorigin="4829,5075" coordsize="175,2">
              <v:shape style="position:absolute;left:4829;top:5075;width:175;height:2" coordorigin="4829,5075" coordsize="175,0" path="m4829,5075l5003,5075e" filled="f" stroked="t" strokeweight=".472006pt" strokecolor="#3B3B3B">
                <v:path arrowok="t"/>
              </v:shape>
            </v:group>
            <v:group style="position:absolute;left:4947;top:5080;width:6792;height:2" coordorigin="4947,5080" coordsize="6792,2">
              <v:shape style="position:absolute;left:4947;top:5080;width:6792;height:2" coordorigin="4947,5080" coordsize="6792,0" path="m4947,5080l11739,5080e" filled="f" stroked="t" strokeweight=".70801pt" strokecolor="#5B5B5B">
                <v:path arrowok="t"/>
              </v:shape>
            </v:group>
            <v:group style="position:absolute;left:2339;top:4927;width:2;height:643" coordorigin="2339,4927" coordsize="2,643">
              <v:shape style="position:absolute;left:2339;top:4927;width:2;height:643" coordorigin="2339,4927" coordsize="0,643" path="m2339,5570l2339,4927e" filled="f" stroked="t" strokeweight=".944013pt" strokecolor="#545454">
                <v:path arrowok="t"/>
              </v:shape>
            </v:group>
            <v:group style="position:absolute;left:321;top:5879;width:11427;height:2" coordorigin="321,5879" coordsize="11427,2">
              <v:shape style="position:absolute;left:321;top:5879;width:11427;height:2" coordorigin="321,5879" coordsize="11427,0" path="m321,5879l11748,5879e" filled="f" stroked="t" strokeweight=".70801pt" strokecolor="#575757">
                <v:path arrowok="t"/>
              </v:shape>
            </v:group>
            <v:group style="position:absolute;left:2339;top:5513;width:2;height:395" coordorigin="2339,5513" coordsize="2,395">
              <v:shape style="position:absolute;left:2339;top:5513;width:2;height:395" coordorigin="2339,5513" coordsize="0,395" path="m2339,5908l2339,5513e" filled="f" stroked="t" strokeweight=".472006pt" strokecolor="#3B3B3B">
                <v:path arrowok="t"/>
              </v:shape>
            </v:group>
            <v:group style="position:absolute;left:6556;top:5879;width:378;height:2" coordorigin="6556,5879" coordsize="378,2">
              <v:shape style="position:absolute;left:6556;top:5879;width:378;height:2" coordorigin="6556,5879" coordsize="378,0" path="m6556,5879l6934,5879e" filled="f" stroked="t" strokeweight=".472006pt" strokecolor="#3B3B3B">
                <v:path arrowok="t"/>
              </v:shape>
            </v:group>
            <v:group style="position:absolute;left:2339;top:5837;width:2;height:909" coordorigin="2339,5837" coordsize="2,909">
              <v:shape style="position:absolute;left:2339;top:5837;width:2;height:909" coordorigin="2339,5837" coordsize="0,909" path="m2339,6746l2339,5837e" filled="f" stroked="t" strokeweight=".944013pt" strokecolor="#575757">
                <v:path arrowok="t"/>
              </v:shape>
            </v:group>
            <v:group style="position:absolute;left:312;top:6717;width:11172;height:2" coordorigin="312,6717" coordsize="11172,2">
              <v:shape style="position:absolute;left:312;top:6717;width:11172;height:2" coordorigin="312,6717" coordsize="11172,0" path="m312,6717l11484,6717e" filled="f" stroked="t" strokeweight=".70801pt" strokecolor="#575757">
                <v:path arrowok="t"/>
              </v:shape>
            </v:group>
            <v:group style="position:absolute;left:4947;top:6720;width:486;height:2" coordorigin="4947,6720" coordsize="486,2">
              <v:shape style="position:absolute;left:4947;top:6720;width:486;height:2" coordorigin="4947,6720" coordsize="486,0" path="m4947,6720l5433,6720e" filled="f" stroked="t" strokeweight=".472006pt" strokecolor="#545454">
                <v:path arrowok="t"/>
              </v:shape>
            </v:group>
            <v:group style="position:absolute;left:6877;top:6720;width:453;height:2" coordorigin="6877,6720" coordsize="453,2">
              <v:shape style="position:absolute;left:6877;top:6720;width:453;height:2" coordorigin="6877,6720" coordsize="453,0" path="m6877,6720l7330,6720e" filled="f" stroked="t" strokeweight=".70801pt" strokecolor="#4B4B4B">
                <v:path arrowok="t"/>
              </v:shape>
            </v:group>
            <v:group style="position:absolute;left:10257;top:6727;width:1492;height:2" coordorigin="10257,6727" coordsize="1492,2">
              <v:shape style="position:absolute;left:10257;top:6727;width:1492;height:2" coordorigin="10257,6727" coordsize="1492,0" path="m10257,6727l11748,6727e" filled="f" stroked="t" strokeweight=".70801pt" strokecolor="#606060">
                <v:path arrowok="t"/>
              </v:shape>
            </v:group>
            <v:group style="position:absolute;left:312;top:6960;width:11432;height:2" coordorigin="312,6960" coordsize="11432,2">
              <v:shape style="position:absolute;left:312;top:6960;width:11432;height:2" coordorigin="312,6960" coordsize="11432,0" path="m312,6960l11744,6960e" filled="f" stroked="t" strokeweight=".70801pt" strokecolor="#575757">
                <v:path arrowok="t"/>
              </v:shape>
            </v:group>
            <v:group style="position:absolute;left:2336;top:6674;width:2;height:309" coordorigin="2336,6674" coordsize="2,309">
              <v:shape style="position:absolute;left:2336;top:6674;width:2;height:309" coordorigin="2336,6674" coordsize="0,309" path="m2336,6984l2336,6674e" filled="f" stroked="t" strokeweight=".472006pt" strokecolor="#343434">
                <v:path arrowok="t"/>
              </v:shape>
            </v:group>
            <v:group style="position:absolute;left:316;top:7200;width:11423;height:2" coordorigin="316,7200" coordsize="11423,2">
              <v:shape style="position:absolute;left:316;top:7200;width:11423;height:2" coordorigin="316,7200" coordsize="11423,0" path="m316,7200l11739,7200e" filled="f" stroked="t" strokeweight=".70801pt" strokecolor="#575757">
                <v:path arrowok="t"/>
              </v:shape>
            </v:group>
            <v:group style="position:absolute;left:2336;top:6912;width:2;height:557" coordorigin="2336,6912" coordsize="2,557">
              <v:shape style="position:absolute;left:2336;top:6912;width:2;height:557" coordorigin="2336,6912" coordsize="0,557" path="m2336,7469l2336,6912e" filled="f" stroked="t" strokeweight=".944013pt" strokecolor="#545454">
                <v:path arrowok="t"/>
              </v:shape>
            </v:group>
            <v:group style="position:absolute;left:3795;top:7198;width:316;height:2" coordorigin="3795,7198" coordsize="316,2">
              <v:shape style="position:absolute;left:3795;top:7198;width:316;height:2" coordorigin="3795,7198" coordsize="316,0" path="m3795,7198l4111,7198e" filled="f" stroked="t" strokeweight=".472006pt" strokecolor="#3F3F3F">
                <v:path arrowok="t"/>
              </v:shape>
            </v:group>
            <v:group style="position:absolute;left:4833;top:7198;width:170;height:2" coordorigin="4833,7198" coordsize="170,2">
              <v:shape style="position:absolute;left:4833;top:7198;width:170;height:2" coordorigin="4833,7198" coordsize="170,0" path="m4833,7198l5003,7198e" filled="f" stroked="t" strokeweight=".472006pt" strokecolor="#3B3B3B">
                <v:path arrowok="t"/>
              </v:shape>
            </v:group>
            <v:group style="position:absolute;left:7722;top:7198;width:548;height:2" coordorigin="7722,7198" coordsize="548,2">
              <v:shape style="position:absolute;left:7722;top:7198;width:548;height:2" coordorigin="7722,7198" coordsize="548,0" path="m7722,7198l8270,7198e" filled="f" stroked="t" strokeweight=".472006pt" strokecolor="#484848">
                <v:path arrowok="t"/>
              </v:shape>
            </v:group>
            <v:group style="position:absolute;left:11139;top:7205;width:599;height:2" coordorigin="11139,7205" coordsize="599,2">
              <v:shape style="position:absolute;left:11139;top:7205;width:599;height:2" coordorigin="11139,7205" coordsize="599,0" path="m11139,7205l11739,7205e" filled="f" stroked="t" strokeweight=".944013pt" strokecolor="#6B6B6B">
                <v:path arrowok="t"/>
              </v:shape>
            </v:group>
            <v:group style="position:absolute;left:2336;top:7412;width:2;height:314" coordorigin="2336,7412" coordsize="2,314">
              <v:shape style="position:absolute;left:2336;top:7412;width:2;height:314" coordorigin="2336,7412" coordsize="0,314" path="m2336,7726l2336,7412e" filled="f" stroked="t" strokeweight=".472006pt" strokecolor="#282828">
                <v:path arrowok="t"/>
              </v:shape>
            </v:group>
            <v:group style="position:absolute;left:840;top:7674;width:10903;height:2" coordorigin="840,7674" coordsize="10903,2">
              <v:shape style="position:absolute;left:840;top:7674;width:10903;height:2" coordorigin="840,7674" coordsize="10903,0" path="m840,7674l11744,7674e" filled="f" stroked="t" strokeweight=".70801pt" strokecolor="#5B5B5B">
                <v:path arrowok="t"/>
              </v:shape>
            </v:group>
            <v:group style="position:absolute;left:3795;top:7674;width:316;height:2" coordorigin="3795,7674" coordsize="316,2">
              <v:shape style="position:absolute;left:3795;top:7674;width:316;height:2" coordorigin="3795,7674" coordsize="316,0" path="m3795,7674l4111,7674e" filled="f" stroked="t" strokeweight=".472006pt" strokecolor="#383838">
                <v:path arrowok="t"/>
              </v:shape>
            </v:group>
            <v:group style="position:absolute;left:6131;top:7674;width:481;height:2" coordorigin="6131,7674" coordsize="481,2">
              <v:shape style="position:absolute;left:6131;top:7674;width:481;height:2" coordorigin="6131,7674" coordsize="481,0" path="m6131,7674l6613,7674e" filled="f" stroked="t" strokeweight=".472006pt" strokecolor="#444444">
                <v:path arrowok="t"/>
              </v:shape>
            </v:group>
            <v:group style="position:absolute;left:7590;top:7677;width:1477;height:2" coordorigin="7590,7677" coordsize="1477,2">
              <v:shape style="position:absolute;left:7590;top:7677;width:1477;height:2" coordorigin="7590,7677" coordsize="1477,0" path="m7590,7677l9067,7677e" filled="f" stroked="t" strokeweight=".70801pt" strokecolor="#606060">
                <v:path arrowok="t"/>
              </v:shape>
            </v:group>
            <v:group style="position:absolute;left:11139;top:7684;width:604;height:2" coordorigin="11139,7684" coordsize="604,2">
              <v:shape style="position:absolute;left:11139;top:7684;width:604;height:2" coordorigin="11139,7684" coordsize="604,0" path="m11139,7684l11744,7684e" filled="f" stroked="t" strokeweight=".70801pt" strokecolor="#646464">
                <v:path arrowok="t"/>
              </v:shape>
            </v:group>
            <v:group style="position:absolute;left:307;top:7917;width:11441;height:2" coordorigin="307,7917" coordsize="11441,2">
              <v:shape style="position:absolute;left:307;top:7917;width:11441;height:2" coordorigin="307,7917" coordsize="11441,0" path="m307,7917l11748,7917e" filled="f" stroked="t" strokeweight=".70801pt" strokecolor="#575757">
                <v:path arrowok="t"/>
              </v:shape>
            </v:group>
            <v:group style="position:absolute;left:4833;top:7912;width:170;height:2" coordorigin="4833,7912" coordsize="170,2">
              <v:shape style="position:absolute;left:4833;top:7912;width:170;height:2" coordorigin="4833,7912" coordsize="170,0" path="m4833,7912l5003,7912e" filled="f" stroked="t" strokeweight=".472006pt" strokecolor="#343434">
                <v:path arrowok="t"/>
              </v:shape>
            </v:group>
            <v:group style="position:absolute;left:8213;top:7917;width:585;height:2" coordorigin="8213,7917" coordsize="585,2">
              <v:shape style="position:absolute;left:8213;top:7917;width:585;height:2" coordorigin="8213,7917" coordsize="585,0" path="m8213,7917l8798,7917e" filled="f" stroked="t" strokeweight=".472006pt" strokecolor="#4F4F4F">
                <v:path arrowok="t"/>
              </v:shape>
            </v:group>
            <v:group style="position:absolute;left:11139;top:7924;width:609;height:2" coordorigin="11139,7924" coordsize="609,2">
              <v:shape style="position:absolute;left:11139;top:7924;width:609;height:2" coordorigin="11139,7924" coordsize="609,0" path="m11139,7924l11748,7924e" filled="f" stroked="t" strokeweight=".472006pt" strokecolor="#4B4B4B">
                <v:path arrowok="t"/>
              </v:shape>
            </v:group>
            <v:group style="position:absolute;left:307;top:8274;width:2034;height:2" coordorigin="307,8274" coordsize="2034,2">
              <v:shape style="position:absolute;left:307;top:8274;width:2034;height:2" coordorigin="307,8274" coordsize="2034,0" path="m307,8274l2341,8274e" filled="f" stroked="t" strokeweight=".236003pt" strokecolor="#484848">
                <v:path arrowok="t"/>
              </v:shape>
            </v:group>
            <v:group style="position:absolute;left:1669;top:7907;width:2;height:1961" coordorigin="1669,7907" coordsize="2,1961">
              <v:shape style="position:absolute;left:1669;top:7907;width:2;height:1961" coordorigin="1669,7907" coordsize="0,1961" path="m1669,9869l1669,7907e" filled="f" stroked="t" strokeweight=".70801pt" strokecolor="#4F4F4F">
                <v:path arrowok="t"/>
              </v:shape>
            </v:group>
            <v:group style="position:absolute;left:2327;top:8274;width:2535;height:2" coordorigin="2327,8274" coordsize="2535,2">
              <v:shape style="position:absolute;left:2327;top:8274;width:2535;height:2" coordorigin="2327,8274" coordsize="2535,0" path="m2327,8274l4862,8274e" filled="f" stroked="t" strokeweight=".236003pt" strokecolor="#5B5B5B">
                <v:path arrowok="t"/>
              </v:shape>
            </v:group>
            <v:group style="position:absolute;left:4862;top:8274;width:2044;height:2" coordorigin="4862,8274" coordsize="2044,2">
              <v:shape style="position:absolute;left:4862;top:8274;width:2044;height:2" coordorigin="4862,8274" coordsize="2044,0" path="m4862,8274l6905,8274e" filled="f" stroked="t" strokeweight=".236003pt" strokecolor="#000000">
                <v:path arrowok="t"/>
              </v:shape>
            </v:group>
            <v:group style="position:absolute;left:6905;top:8274;width:845;height:2" coordorigin="6905,8274" coordsize="845,2">
              <v:shape style="position:absolute;left:6905;top:8274;width:845;height:2" coordorigin="6905,8274" coordsize="845,0" path="m6905,8274l7750,8274e" filled="f" stroked="t" strokeweight=".236003pt" strokecolor="#4F4F4F">
                <v:path arrowok="t"/>
              </v:shape>
            </v:group>
            <v:group style="position:absolute;left:7311;top:7907;width:2;height:1228" coordorigin="7311,7907" coordsize="2,1228">
              <v:shape style="position:absolute;left:7311;top:7907;width:2;height:1228" coordorigin="7311,7907" coordsize="0,1228" path="m7311,9136l7311,7907e" filled="f" stroked="t" strokeweight=".70801pt" strokecolor="#646464">
                <v:path arrowok="t"/>
              </v:shape>
            </v:group>
            <v:group style="position:absolute;left:7750;top:8274;width:4003;height:2" coordorigin="7750,8274" coordsize="4003,2">
              <v:shape style="position:absolute;left:7750;top:8274;width:4003;height:2" coordorigin="7750,8274" coordsize="4003,0" path="m7750,8274l11753,8274e" filled="f" stroked="t" strokeweight=".236003pt" strokecolor="#000000">
                <v:path arrowok="t"/>
              </v:shape>
            </v:group>
            <v:group style="position:absolute;left:1090;top:7903;width:2;height:1133" coordorigin="1090,7903" coordsize="2,1133">
              <v:shape style="position:absolute;left:1090;top:7903;width:2;height:1133" coordorigin="1090,7903" coordsize="0,1133" path="m1090,9036l1090,7903e" filled="f" stroked="t" strokeweight=".70801pt" strokecolor="#4F4F4F">
                <v:path arrowok="t"/>
              </v:shape>
            </v:group>
            <v:group style="position:absolute;left:1090;top:8979;width:2;height:367" coordorigin="1090,8979" coordsize="2,367">
              <v:shape style="position:absolute;left:1090;top:8979;width:2;height:367" coordorigin="1090,8979" coordsize="0,367" path="m1090,9345l1090,8979e" filled="f" stroked="t" strokeweight=".472006pt" strokecolor="#2B2B2B">
                <v:path arrowok="t"/>
              </v:shape>
            </v:group>
            <v:group style="position:absolute;left:1666;top:8979;width:2;height:157" coordorigin="1666,8979" coordsize="2,157">
              <v:shape style="position:absolute;left:1666;top:8979;width:2;height:157" coordorigin="1666,8979" coordsize="0,157" path="m1666,9136l1666,8979e" filled="f" stroked="t" strokeweight=".472006pt" strokecolor="#3F3F3F">
                <v:path arrowok="t"/>
              </v:shape>
            </v:group>
            <v:group style="position:absolute;left:2334;top:7655;width:2;height:1728" coordorigin="2334,7655" coordsize="2,1728">
              <v:shape style="position:absolute;left:2334;top:7655;width:2;height:1728" coordorigin="2334,7655" coordsize="0,1728" path="m2334,9383l2334,7655e" filled="f" stroked="t" strokeweight=".70801pt" strokecolor="#4F4F4F">
                <v:path arrowok="t"/>
              </v:shape>
            </v:group>
            <v:group style="position:absolute;left:1666;top:9079;width:2;height:267" coordorigin="1666,9079" coordsize="2,267">
              <v:shape style="position:absolute;left:1666;top:9079;width:2;height:267" coordorigin="1666,9079" coordsize="0,267" path="m1666,9345l1666,9079e" filled="f" stroked="t" strokeweight=".472006pt" strokecolor="#1F1F1F">
                <v:path arrowok="t"/>
              </v:shape>
            </v:group>
            <v:group style="position:absolute;left:7311;top:9079;width:2;height:267" coordorigin="7311,9079" coordsize="2,267">
              <v:shape style="position:absolute;left:7311;top:9079;width:2;height:267" coordorigin="7311,9079" coordsize="0,267" path="m7311,9345l7311,9079e" filled="f" stroked="t" strokeweight=".472006pt" strokecolor="#4B4B4B">
                <v:path arrowok="t"/>
              </v:shape>
            </v:group>
            <v:group style="position:absolute;left:7314;top:9288;width:2;height:643" coordorigin="7314,9288" coordsize="2,643">
              <v:shape style="position:absolute;left:7314;top:9288;width:2;height:643" coordorigin="7314,9288" coordsize="0,643" path="m7314,9931l7314,9288e" filled="f" stroked="t" strokeweight=".70801pt" strokecolor="#676767">
                <v:path arrowok="t"/>
              </v:shape>
            </v:group>
            <v:group style="position:absolute;left:1088;top:9288;width:2;height:914" coordorigin="1088,9288" coordsize="2,914">
              <v:shape style="position:absolute;left:1088;top:9288;width:2;height:914" coordorigin="1088,9288" coordsize="0,914" path="m1088,10202l1088,9288e" filled="f" stroked="t" strokeweight=".70801pt" strokecolor="#575757">
                <v:path arrowok="t"/>
              </v:shape>
            </v:group>
            <v:group style="position:absolute;left:1666;top:9812;width:2;height:390" coordorigin="1666,9812" coordsize="2,390">
              <v:shape style="position:absolute;left:1666;top:9812;width:2;height:390" coordorigin="1666,9812" coordsize="0,390" path="m1666,10202l1666,9812e" filled="f" stroked="t" strokeweight=".472006pt" strokecolor="#343434">
                <v:path arrowok="t"/>
              </v:shape>
            </v:group>
            <v:group style="position:absolute;left:7314;top:9812;width:2;height:233" coordorigin="7314,9812" coordsize="2,233">
              <v:shape style="position:absolute;left:7314;top:9812;width:2;height:233" coordorigin="7314,9812" coordsize="0,233" path="m7314,10045l7314,9812e" filled="f" stroked="t" strokeweight=".472006pt" strokecolor="#4F4F4F">
                <v:path arrowok="t"/>
              </v:shape>
            </v:group>
            <v:group style="position:absolute;left:798;top:10169;width:288;height:2" coordorigin="798,10169" coordsize="288,2">
              <v:shape style="position:absolute;left:798;top:10169;width:288;height:2" coordorigin="798,10169" coordsize="288,0" path="m798,10169l1086,10169e" filled="f" stroked="t" strokeweight=".236003pt" strokecolor="#3F3F3F">
                <v:path arrowok="t"/>
              </v:shape>
            </v:group>
            <v:group style="position:absolute;left:1043;top:10200;width:373;height:2" coordorigin="1043,10200" coordsize="373,2">
              <v:shape style="position:absolute;left:1043;top:10200;width:373;height:2" coordorigin="1043,10200" coordsize="373,0" path="m1043,10200l1416,10200e" filled="f" stroked="t" strokeweight=".236003pt" strokecolor="#646464">
                <v:path arrowok="t"/>
              </v:shape>
            </v:group>
            <v:group style="position:absolute;left:1088;top:10140;width:2;height:262" coordorigin="1088,10140" coordsize="2,262">
              <v:shape style="position:absolute;left:1088;top:10140;width:2;height:262" coordorigin="1088,10140" coordsize="0,262" path="m1088,10402l1088,10140e" filled="f" stroked="t" strokeweight=".472006pt" strokecolor="#3B3B3B">
                <v:path arrowok="t"/>
              </v:shape>
            </v:group>
            <v:group style="position:absolute;left:7314;top:9988;width:2;height:1342" coordorigin="7314,9988" coordsize="2,1342">
              <v:shape style="position:absolute;left:7314;top:9988;width:2;height:1342" coordorigin="7314,9988" coordsize="0,1342" path="m7314,11330l7314,9988e" filled="f" stroked="t" strokeweight=".70801pt" strokecolor="#676767">
                <v:path arrowok="t"/>
              </v:shape>
            </v:group>
            <v:group style="position:absolute;left:1088;top:10235;width:2;height:2637" coordorigin="1088,10235" coordsize="2,2637">
              <v:shape style="position:absolute;left:1088;top:10235;width:2;height:2637" coordorigin="1088,10235" coordsize="0,2637" path="m1088,12873l1088,10235e" filled="f" stroked="t" strokeweight=".70801pt" strokecolor="#545454">
                <v:path arrowok="t"/>
              </v:shape>
            </v:group>
            <v:group style="position:absolute;left:1664;top:10140;width:2;height:909" coordorigin="1664,10140" coordsize="2,909">
              <v:shape style="position:absolute;left:1664;top:10140;width:2;height:909" coordorigin="1664,10140" coordsize="0,909" path="m1664,11049l1664,10140e" filled="f" stroked="t" strokeweight=".70801pt" strokecolor="#4B4B4B">
                <v:path arrowok="t"/>
              </v:shape>
            </v:group>
            <v:group style="position:absolute;left:1086;top:10992;width:2;height:471" coordorigin="1086,10992" coordsize="2,471">
              <v:shape style="position:absolute;left:1086;top:10992;width:2;height:471" coordorigin="1086,10992" coordsize="0,471" path="m1086,11464l1086,10992e" filled="f" stroked="t" strokeweight=".472006pt" strokecolor="#3B3B3B">
                <v:path arrowok="t"/>
              </v:shape>
            </v:group>
            <v:group style="position:absolute;left:1661;top:10992;width:2;height:471" coordorigin="1661,10992" coordsize="2,471">
              <v:shape style="position:absolute;left:1661;top:10992;width:2;height:471" coordorigin="1661,10992" coordsize="0,471" path="m1661,11464l1661,10992e" filled="f" stroked="t" strokeweight=".472006pt" strokecolor="#383838">
                <v:path arrowok="t"/>
              </v:shape>
            </v:group>
            <v:group style="position:absolute;left:1661;top:11406;width:2;height:538" coordorigin="1661,11406" coordsize="2,538">
              <v:shape style="position:absolute;left:1661;top:11406;width:2;height:538" coordorigin="1661,11406" coordsize="0,538" path="m1661,11944l1661,11406e" filled="f" stroked="t" strokeweight=".70801pt" strokecolor="#4F4F4F">
                <v:path arrowok="t"/>
              </v:shape>
            </v:group>
            <v:group style="position:absolute;left:7314;top:11273;width:2;height:376" coordorigin="7314,11273" coordsize="2,376">
              <v:shape style="position:absolute;left:7314;top:11273;width:2;height:376" coordorigin="7314,11273" coordsize="0,376" path="m7314,11649l7314,11273e" filled="f" stroked="t" strokeweight=".472006pt" strokecolor="#545454">
                <v:path arrowok="t"/>
              </v:shape>
            </v:group>
            <v:group style="position:absolute;left:7316;top:11554;width:2;height:1323" coordorigin="7316,11554" coordsize="2,1323">
              <v:shape style="position:absolute;left:7316;top:11554;width:2;height:1323" coordorigin="7316,11554" coordsize="0,1323" path="m7316,12877l7316,11554e" filled="f" stroked="t" strokeweight=".70801pt" strokecolor="#6B6B6B">
                <v:path arrowok="t"/>
              </v:shape>
            </v:group>
            <v:group style="position:absolute;left:1086;top:11887;width:2;height:376" coordorigin="1086,11887" coordsize="2,376">
              <v:shape style="position:absolute;left:1086;top:11887;width:2;height:376" coordorigin="1086,11887" coordsize="0,376" path="m1086,12263l1086,11887e" filled="f" stroked="t" strokeweight=".472006pt" strokecolor="#383838">
                <v:path arrowok="t"/>
              </v:shape>
            </v:group>
            <v:group style="position:absolute;left:1661;top:11887;width:2;height:376" coordorigin="1661,11887" coordsize="2,376">
              <v:shape style="position:absolute;left:1661;top:11887;width:2;height:376" coordorigin="1661,11887" coordsize="0,376" path="m1661,12263l1661,11887e" filled="f" stroked="t" strokeweight=".472006pt" strokecolor="#343434">
                <v:path arrowok="t"/>
              </v:shape>
            </v:group>
            <v:group style="position:absolute;left:769;top:12863;width:345;height:2" coordorigin="769,12863" coordsize="345,2">
              <v:shape style="position:absolute;left:769;top:12863;width:345;height:2" coordorigin="769,12863" coordsize="345,0" path="m769,12863l1114,12863e" filled="f" stroked="t" strokeweight=".472006pt" strokecolor="#575757">
                <v:path arrowok="t"/>
              </v:shape>
            </v:group>
            <v:group style="position:absolute;left:316;top:12868;width:11404;height:2" coordorigin="316,12868" coordsize="11404,2">
              <v:shape style="position:absolute;left:316;top:12868;width:11404;height:2" coordorigin="316,12868" coordsize="11404,0" path="m316,12868l11720,12868e" filled="f" stroked="t" strokeweight=".70801pt" strokecolor="#707070">
                <v:path arrowok="t"/>
              </v:shape>
            </v:group>
            <v:group style="position:absolute;left:1661;top:12187;width:2;height:690" coordorigin="1661,12187" coordsize="2,690">
              <v:shape style="position:absolute;left:1661;top:12187;width:2;height:690" coordorigin="1661,12187" coordsize="0,690" path="m1661,12877l1661,12187e" filled="f" stroked="t" strokeweight=".944013pt" strokecolor="#606060">
                <v:path arrowok="t"/>
              </v:shape>
            </v:group>
            <v:group style="position:absolute;left:2334;top:9574;width:2;height:662" coordorigin="2334,9574" coordsize="2,662">
              <v:shape style="position:absolute;left:2334;top:9574;width:2;height:662" coordorigin="2334,9574" coordsize="0,662" path="m2334,10235l2334,9574e" filled="f" stroked="t" strokeweight=".944013pt" strokecolor="#5B5B5B">
                <v:path arrowok="t"/>
              </v:shape>
            </v:group>
            <v:group style="position:absolute;left:2332;top:10140;width:2;height:662" coordorigin="2332,10140" coordsize="2,662">
              <v:shape style="position:absolute;left:2332;top:10140;width:2;height:662" coordorigin="2332,10140" coordsize="0,662" path="m2332,10802l2332,10140e" filled="f" stroked="t" strokeweight=".70801pt" strokecolor="#484848">
                <v:path arrowok="t"/>
              </v:shape>
            </v:group>
            <v:group style="position:absolute;left:2332;top:10592;width:2;height:457" coordorigin="2332,10592" coordsize="2,457">
              <v:shape style="position:absolute;left:2332;top:10592;width:2;height:457" coordorigin="2332,10592" coordsize="0,457" path="m2332,11049l2332,10592e" filled="f" stroked="t" strokeweight=".944013pt" strokecolor="#5B5B5B">
                <v:path arrowok="t"/>
              </v:shape>
            </v:group>
            <v:group style="position:absolute;left:2332;top:10992;width:2;height:471" coordorigin="2332,10992" coordsize="2,471">
              <v:shape style="position:absolute;left:2332;top:10992;width:2;height:471" coordorigin="2332,10992" coordsize="0,471" path="m2332,11464l2332,10992e" filled="f" stroked="t" strokeweight=".472006pt" strokecolor="#3B3B3B">
                <v:path arrowok="t"/>
              </v:shape>
            </v:group>
            <v:group style="position:absolute;left:2332;top:11406;width:2;height:557" coordorigin="2332,11406" coordsize="2,557">
              <v:shape style="position:absolute;left:2332;top:11406;width:2;height:557" coordorigin="2332,11406" coordsize="0,557" path="m2332,11963l2332,11406e" filled="f" stroked="t" strokeweight=".70801pt" strokecolor="#575757">
                <v:path arrowok="t"/>
              </v:shape>
            </v:group>
            <v:group style="position:absolute;left:2332;top:11887;width:2;height:376" coordorigin="2332,11887" coordsize="2,376">
              <v:shape style="position:absolute;left:2332;top:11887;width:2;height:376" coordorigin="2332,11887" coordsize="0,376" path="m2332,12263l2332,11887e" filled="f" stroked="t" strokeweight=".472006pt" strokecolor="#3B3B3B">
                <v:path arrowok="t"/>
              </v:shape>
            </v:group>
            <v:group style="position:absolute;left:2329;top:12206;width:2;height:671" coordorigin="2329,12206" coordsize="2,671">
              <v:shape style="position:absolute;left:2329;top:12206;width:2;height:671" coordorigin="2329,12206" coordsize="0,671" path="m2329,12877l2329,12206e" filled="f" stroked="t" strokeweight=".70801pt" strokecolor="#575757">
                <v:path arrowok="t"/>
              </v:shape>
            </v:group>
            <v:group style="position:absolute;left:6131;top:12873;width:481;height:2" coordorigin="6131,12873" coordsize="481,2">
              <v:shape style="position:absolute;left:6131;top:12873;width:481;height:2" coordorigin="6131,12873" coordsize="481,0" path="m6131,12873l6613,12873e" filled="f" stroked="t" strokeweight=".472006pt" strokecolor="#575757">
                <v:path arrowok="t"/>
              </v:shape>
            </v:group>
            <v:group style="position:absolute;left:7722;top:12873;width:548;height:2" coordorigin="7722,12873" coordsize="548,2">
              <v:shape style="position:absolute;left:7722;top:12873;width:548;height:2" coordorigin="7722,12873" coordsize="548,0" path="m7722,12873l8270,12873e" filled="f" stroked="t" strokeweight=".472006pt" strokecolor="#676767">
                <v:path arrowok="t"/>
              </v:shape>
            </v:group>
            <v:group style="position:absolute;left:316;top:12880;width:11404;height:2" coordorigin="316,12880" coordsize="11404,2">
              <v:shape style="position:absolute;left:316;top:12880;width:11404;height:2" coordorigin="316,12880" coordsize="11404,0" path="m316,12880l11720,12880e" filled="f" stroked="t" strokeweight=".70801pt" strokecolor="#6B6B6B">
                <v:path arrowok="t"/>
              </v:shape>
            </v:group>
            <v:group style="position:absolute;left:11139;top:12885;width:581;height:2" coordorigin="11139,12885" coordsize="581,2">
              <v:shape style="position:absolute;left:11139;top:12885;width:581;height:2" coordorigin="11139,12885" coordsize="581,0" path="m11139,12885l11720,12885e" filled="f" stroked="t" strokeweight=".472006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8"/>
          <w:szCs w:val="18"/>
          <w:color w:val="2D2D2D"/>
          <w:w w:val="138"/>
          <w:position w:val="5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-3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9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1"/>
        </w:rPr>
        <w:t>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8"/>
          <w:w w:val="97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73"/>
          <w:position w:val="5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1414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4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4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angın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t</w:t>
      </w:r>
      <w:r>
        <w:rPr>
          <w:rFonts w:ascii="Arial" w:hAnsi="Arial" w:cs="Arial" w:eastAsia="Arial"/>
          <w:sz w:val="18"/>
          <w:szCs w:val="18"/>
          <w:color w:val="2D2D2D"/>
          <w:spacing w:val="-2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6"/>
        </w:rPr>
        <w:t>t</w:t>
      </w:r>
      <w:r>
        <w:rPr>
          <w:rFonts w:ascii="Arial" w:hAnsi="Arial" w:cs="Arial" w:eastAsia="Arial"/>
          <w:sz w:val="17"/>
          <w:szCs w:val="17"/>
          <w:color w:val="2D2D2D"/>
          <w:spacing w:val="-22"/>
          <w:w w:val="10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9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1"/>
          <w:w w:val="109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100"/>
          <w:position w:val="0"/>
        </w:rPr>
        <w:t>!"In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14141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4"/>
          <w:w w:val="8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4"/>
          <w:position w:val="0"/>
        </w:rPr>
        <w:t>e</w:t>
      </w:r>
      <w:r>
        <w:rPr>
          <w:rFonts w:ascii="Arial" w:hAnsi="Arial" w:cs="Arial" w:eastAsia="Arial"/>
          <w:sz w:val="17"/>
          <w:szCs w:val="17"/>
          <w:color w:val="2D2D2D"/>
          <w:spacing w:val="-7"/>
          <w:w w:val="11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8"/>
          <w:w w:val="111"/>
          <w:position w:val="0"/>
        </w:rPr>
        <w:t>e</w:t>
      </w:r>
      <w:r>
        <w:rPr>
          <w:rFonts w:ascii="Arial" w:hAnsi="Arial" w:cs="Arial" w:eastAsia="Arial"/>
          <w:sz w:val="17"/>
          <w:szCs w:val="17"/>
          <w:color w:val="2D2D2D"/>
          <w:spacing w:val="-8"/>
          <w:w w:val="11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77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17"/>
          <w:position w:val="0"/>
        </w:rPr>
        <w:t>'</w:t>
      </w:r>
      <w:r>
        <w:rPr>
          <w:rFonts w:ascii="Arial" w:hAnsi="Arial" w:cs="Arial" w:eastAsia="Arial"/>
          <w:sz w:val="17"/>
          <w:szCs w:val="17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13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414141"/>
          <w:spacing w:val="-14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9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9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43"/>
          <w:position w:val="0"/>
        </w:rPr>
        <w:t>k</w:t>
      </w:r>
      <w:r>
        <w:rPr>
          <w:rFonts w:ascii="Arial" w:hAnsi="Arial" w:cs="Arial" w:eastAsia="Arial"/>
          <w:sz w:val="17"/>
          <w:szCs w:val="17"/>
          <w:color w:val="414141"/>
          <w:spacing w:val="7"/>
          <w:w w:val="14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  <w:cols w:num="3" w:equalWidth="0">
            <w:col w:w="2459" w:space="1613"/>
            <w:col w:w="1737" w:space="562"/>
            <w:col w:w="5309"/>
          </w:cols>
        </w:sectPr>
      </w:pPr>
      <w:rPr/>
    </w:p>
    <w:p>
      <w:pPr>
        <w:spacing w:before="0" w:after="0" w:line="267" w:lineRule="exact"/>
        <w:ind w:left="135" w:right="-20"/>
        <w:jc w:val="left"/>
        <w:tabs>
          <w:tab w:pos="36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-10"/>
          <w:w w:val="14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3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769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76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26769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3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left="3652" w:right="-20"/>
        <w:jc w:val="left"/>
        <w:tabs>
          <w:tab w:pos="6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Beıonıırıııe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92" w:lineRule="exact"/>
        <w:ind w:left="4454" w:right="-20"/>
        <w:jc w:val="left"/>
        <w:tabs>
          <w:tab w:pos="4740" w:val="left"/>
          <w:tab w:pos="5040" w:val="left"/>
          <w:tab w:pos="60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2D2D2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-42"/>
          <w:w w:val="53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99"/>
          <w:position w:val="-1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99"/>
          <w:u w:val="single" w:color="2F2F2F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u w:val="single" w:color="2F2F2F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u w:val="single" w:color="2F2F2F"/>
          <w:position w:val="-1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53"/>
          <w:u w:val="single" w:color="2F2F2F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53"/>
          <w:u w:val="single" w:color="2F2F2F"/>
          <w:position w:val="-1"/>
        </w:rPr>
        <w:t>  </w:t>
      </w:r>
      <w:r>
        <w:rPr>
          <w:rFonts w:ascii="Arial" w:hAnsi="Arial" w:cs="Arial" w:eastAsia="Arial"/>
          <w:sz w:val="34"/>
          <w:szCs w:val="34"/>
          <w:color w:val="2D2D2D"/>
          <w:spacing w:val="31"/>
          <w:w w:val="53"/>
          <w:u w:val="single" w:color="2F2F2F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-45"/>
          <w:w w:val="53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53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53"/>
          <w:position w:val="-1"/>
        </w:rPr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41414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8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8"/>
        </w:rPr>
        <w:t>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135" w:right="-20"/>
        <w:jc w:val="left"/>
        <w:tabs>
          <w:tab w:pos="214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17" w:lineRule="exact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w w:val="162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MADEN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2222" w:right="-20"/>
        <w:jc w:val="left"/>
        <w:tabs>
          <w:tab w:pos="47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5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0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41"/>
        </w:rPr>
        <w:t>ı</w:t>
      </w:r>
      <w:r>
        <w:rPr>
          <w:rFonts w:ascii="Arial" w:hAnsi="Arial" w:cs="Arial" w:eastAsia="Arial"/>
          <w:sz w:val="26"/>
          <w:szCs w:val="26"/>
          <w:color w:val="2D2D2D"/>
          <w:spacing w:val="-100"/>
          <w:w w:val="14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5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7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16"/>
          <w:w w:val="1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2:40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8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14"/>
          <w:w w:val="12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2:54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3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596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3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4677" w:right="47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6" w:lineRule="auto"/>
        <w:ind w:left="2165" w:right="4396" w:firstLine="2525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60" w:right="2767" w:firstLine="-203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20"/>
          <w:position w:val="1"/>
        </w:rPr>
        <w:t>"'!Cl</w:t>
      </w:r>
      <w:r>
        <w:rPr>
          <w:rFonts w:ascii="Arial" w:hAnsi="Arial" w:cs="Arial" w:eastAsia="Arial"/>
          <w:sz w:val="13"/>
          <w:szCs w:val="13"/>
          <w:color w:val="2D2D2D"/>
          <w:spacing w:val="24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30" w:right="3366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750" w:right="418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3" w:lineRule="exact"/>
        <w:ind w:left="126" w:right="-20"/>
        <w:jc w:val="left"/>
        <w:tabs>
          <w:tab w:pos="2180" w:val="left"/>
          <w:tab w:pos="4780" w:val="left"/>
          <w:tab w:pos="652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  <w:position w:val="3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1414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0"/>
          <w:position w:val="-2"/>
        </w:rPr>
        <w:t>]Kö_pük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6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1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1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6587" w:right="-20"/>
        <w:jc w:val="left"/>
        <w:tabs>
          <w:tab w:pos="81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2D2D2D"/>
          <w:spacing w:val="0"/>
          <w:w w:val="46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80" w:lineRule="exact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</w:sectPr>
      </w:pPr>
      <w:rPr/>
    </w:p>
    <w:p>
      <w:pPr>
        <w:spacing w:before="14" w:after="0" w:line="240" w:lineRule="auto"/>
        <w:ind w:left="12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  <w:cols w:num="2" w:equalWidth="0">
            <w:col w:w="1832" w:space="494"/>
            <w:col w:w="9354"/>
          </w:cols>
        </w:sectPr>
      </w:pPr>
      <w:rPr/>
    </w:p>
    <w:p>
      <w:pPr>
        <w:spacing w:before="13" w:after="0" w:line="240" w:lineRule="auto"/>
        <w:ind w:left="2240" w:right="65" w:firstLine="-21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tutuşturmasıyla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ıktıı;ı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769"/>
          <w:spacing w:val="0"/>
          <w:w w:val="1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21" w:right="426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9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1"/>
          <w:position w:val="1"/>
        </w:rPr>
        <w:t>gorta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7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0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1" w:lineRule="auto"/>
        <w:ind w:left="116" w:right="10035" w:firstLine="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Tesı;.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8" w:lineRule="exact"/>
        <w:ind w:left="126" w:right="455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3"/>
        </w:rPr>
        <w:t>Ek'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8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E8E95"/>
          <w:spacing w:val="0"/>
          <w:w w:val="34"/>
          <w:position w:val="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8E8E95"/>
          <w:spacing w:val="0"/>
          <w:w w:val="34"/>
          <w:position w:val="3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8E8E95"/>
          <w:spacing w:val="4"/>
          <w:w w:val="34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626769"/>
          <w:spacing w:val="0"/>
          <w:w w:val="166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626769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  <w:position w:val="0"/>
        </w:rPr>
        <w:t>Dönüşü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  <w:position w:val="0"/>
        </w:rPr>
        <w:t>                </w:t>
      </w:r>
      <w:r>
        <w:rPr>
          <w:rFonts w:ascii="Arial" w:hAnsi="Arial" w:cs="Arial" w:eastAsia="Arial"/>
          <w:sz w:val="17"/>
          <w:szCs w:val="17"/>
          <w:color w:val="41414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tfarih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14"/>
          <w:w w:val="14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0"/>
        </w:rPr>
        <w:t>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211" w:right="16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14141"/>
          <w:spacing w:val="-73"/>
          <w:w w:val="3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94" w:lineRule="exact"/>
        <w:ind w:left="2292" w:right="-20"/>
        <w:jc w:val="left"/>
        <w:tabs>
          <w:tab w:pos="4800" w:val="left"/>
          <w:tab w:pos="89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Koyan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4"/>
          <w:position w:val="-4"/>
        </w:rPr>
        <w:t>3</w:t>
      </w:r>
      <w:r>
        <w:rPr>
          <w:rFonts w:ascii="Arial" w:hAnsi="Arial" w:cs="Arial" w:eastAsia="Arial"/>
          <w:sz w:val="25"/>
          <w:szCs w:val="25"/>
          <w:color w:val="2D2D2D"/>
          <w:spacing w:val="31"/>
          <w:w w:val="54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4"/>
          <w:position w:val="-4"/>
        </w:rPr>
        <w:t>G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4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11"/>
          <w:w w:val="54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4"/>
          <w:position w:val="-4"/>
        </w:rPr>
        <w:t>M:ıvıt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4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22"/>
          <w:w w:val="54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71"/>
          <w:position w:val="-4"/>
        </w:rPr>
        <w:t>?n17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470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14141"/>
          <w:spacing w:val="0"/>
          <w:w w:val="127"/>
          <w:position w:val="-4"/>
        </w:rPr>
        <w:t>'ü</w:t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41414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508" w:right="-20"/>
        <w:jc w:val="left"/>
        <w:tabs>
          <w:tab w:pos="90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400478pt;margin-top:3.689669pt;width:8.1915pt;height:7.5pt;mso-position-horizontal-relative:page;mso-position-vertical-relative:paragraph;z-index:-1627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26"/>
                    </w:rPr>
                    <w:t>&gt;.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"/>
          <w:szCs w:val="7"/>
          <w:color w:val="2D2D2D"/>
          <w:spacing w:val="0"/>
          <w:w w:val="162"/>
          <w:position w:val="3"/>
        </w:rPr>
        <w:t>(U</w:t>
      </w:r>
      <w:r>
        <w:rPr>
          <w:rFonts w:ascii="Arial" w:hAnsi="Arial" w:cs="Arial" w:eastAsia="Arial"/>
          <w:sz w:val="7"/>
          <w:szCs w:val="7"/>
          <w:color w:val="2D2D2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7"/>
          <w:szCs w:val="7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0"/>
          <w:i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414141"/>
          <w:spacing w:val="9"/>
          <w:w w:val="100"/>
          <w:i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14141"/>
          <w:spacing w:val="0"/>
          <w:w w:val="103"/>
          <w:i/>
          <w:position w:val="-1"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1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8"/>
          <w:szCs w:val="28"/>
          <w:color w:val="7E8082"/>
          <w:spacing w:val="-37"/>
          <w:w w:val="83"/>
          <w:position w:val="-8"/>
        </w:rPr>
        <w:t>.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69"/>
          <w:position w:val="-8"/>
        </w:rPr>
        <w:t>.:::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02" w:right="136"/>
        <w:jc w:val="center"/>
        <w:tabs>
          <w:tab w:pos="8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26769"/>
          <w:spacing w:val="2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8E8E95"/>
          <w:spacing w:val="-2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0"/>
        </w:rPr>
        <w:t>d</w:t>
      </w:r>
      <w:r>
        <w:rPr>
          <w:rFonts w:ascii="Arial" w:hAnsi="Arial" w:cs="Arial" w:eastAsia="Arial"/>
          <w:sz w:val="21"/>
          <w:szCs w:val="21"/>
          <w:color w:val="626769"/>
          <w:spacing w:val="-1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2"/>
          <w:position w:val="2"/>
        </w:rPr>
        <w:t>ILl:</w:t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3"/>
          <w:position w:val="2"/>
        </w:rPr>
        <w:t>)</w:t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2"/>
          <w:position w:val="2"/>
        </w:rPr>
        <w:t>!RIM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63" w:lineRule="exact"/>
        <w:ind w:left="-39" w:right="-59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626769"/>
          <w:spacing w:val="0"/>
          <w:w w:val="100"/>
          <w:position w:val="-18"/>
        </w:rPr>
        <w:t>![jne</w:t>
      </w:r>
      <w:r>
        <w:rPr>
          <w:rFonts w:ascii="Arial" w:hAnsi="Arial" w:cs="Arial" w:eastAsia="Arial"/>
          <w:sz w:val="21"/>
          <w:szCs w:val="21"/>
          <w:color w:val="626769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1"/>
          <w:szCs w:val="21"/>
          <w:color w:val="626769"/>
          <w:spacing w:val="14"/>
          <w:w w:val="100"/>
          <w:position w:val="-18"/>
        </w:rPr>
        <w:t> </w:t>
      </w:r>
      <w:r>
        <w:rPr>
          <w:rFonts w:ascii="Courier New" w:hAnsi="Courier New" w:cs="Courier New" w:eastAsia="Courier New"/>
          <w:sz w:val="24"/>
          <w:szCs w:val="24"/>
          <w:color w:val="626769"/>
          <w:spacing w:val="4"/>
          <w:w w:val="85"/>
          <w:position w:val="-15"/>
        </w:rPr>
        <w:t>B</w:t>
      </w:r>
      <w:r>
        <w:rPr>
          <w:rFonts w:ascii="Courier New" w:hAnsi="Courier New" w:cs="Courier New" w:eastAsia="Courier New"/>
          <w:sz w:val="24"/>
          <w:szCs w:val="24"/>
          <w:color w:val="B3B5B6"/>
          <w:spacing w:val="0"/>
          <w:w w:val="85"/>
          <w:position w:val="-15"/>
        </w:rPr>
        <w:t>"</w:t>
      </w:r>
      <w:r>
        <w:rPr>
          <w:rFonts w:ascii="Courier New" w:hAnsi="Courier New" w:cs="Courier New" w:eastAsia="Courier New"/>
          <w:sz w:val="24"/>
          <w:szCs w:val="24"/>
          <w:color w:val="B3B5B6"/>
          <w:spacing w:val="63"/>
          <w:w w:val="85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769"/>
          <w:spacing w:val="0"/>
          <w:w w:val="100"/>
          <w:position w:val="-1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626769"/>
          <w:spacing w:val="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769"/>
          <w:spacing w:val="0"/>
          <w:w w:val="100"/>
          <w:position w:val="-16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626769"/>
          <w:spacing w:val="23"/>
          <w:w w:val="100"/>
          <w:position w:val="-16"/>
        </w:rPr>
        <w:t> </w:t>
      </w:r>
      <w:r>
        <w:rPr>
          <w:rFonts w:ascii="Arial" w:hAnsi="Arial" w:cs="Arial" w:eastAsia="Arial"/>
          <w:sz w:val="19"/>
          <w:szCs w:val="19"/>
          <w:color w:val="626769"/>
          <w:spacing w:val="0"/>
          <w:w w:val="104"/>
          <w:b/>
          <w:bCs/>
          <w:position w:val="-16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331" w:lineRule="exact"/>
        <w:ind w:right="-115"/>
        <w:jc w:val="left"/>
        <w:tabs>
          <w:tab w:pos="11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5"/>
          <w:szCs w:val="35"/>
          <w:color w:val="181C5D"/>
          <w:spacing w:val="0"/>
          <w:w w:val="51"/>
          <w:i/>
          <w:position w:val="-19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181C5D"/>
          <w:spacing w:val="0"/>
          <w:w w:val="51"/>
          <w:i/>
          <w:position w:val="-19"/>
        </w:rPr>
        <w:t>  </w:t>
      </w:r>
      <w:r>
        <w:rPr>
          <w:rFonts w:ascii="Times New Roman" w:hAnsi="Times New Roman" w:cs="Times New Roman" w:eastAsia="Times New Roman"/>
          <w:sz w:val="35"/>
          <w:szCs w:val="35"/>
          <w:color w:val="181C5D"/>
          <w:spacing w:val="36"/>
          <w:w w:val="51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2A3174"/>
          <w:spacing w:val="0"/>
          <w:w w:val="106"/>
          <w:i/>
          <w:position w:val="-18"/>
        </w:rPr>
        <w:t>l</w:t>
      </w:r>
      <w:r>
        <w:rPr>
          <w:rFonts w:ascii="Times New Roman" w:hAnsi="Times New Roman" w:cs="Times New Roman" w:eastAsia="Times New Roman"/>
          <w:sz w:val="44"/>
          <w:szCs w:val="44"/>
          <w:color w:val="2A3174"/>
          <w:spacing w:val="-11"/>
          <w:w w:val="106"/>
          <w:i/>
          <w:position w:val="-18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4F5BAC"/>
          <w:spacing w:val="0"/>
          <w:w w:val="71"/>
          <w:i/>
          <w:position w:val="-18"/>
        </w:rPr>
        <w:t>ı</w:t>
      </w:r>
      <w:r>
        <w:rPr>
          <w:rFonts w:ascii="Times New Roman" w:hAnsi="Times New Roman" w:cs="Times New Roman" w:eastAsia="Times New Roman"/>
          <w:sz w:val="44"/>
          <w:szCs w:val="44"/>
          <w:color w:val="4F5BAC"/>
          <w:spacing w:val="0"/>
          <w:w w:val="100"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44"/>
          <w:szCs w:val="44"/>
          <w:color w:val="4F5BAC"/>
          <w:spacing w:val="0"/>
          <w:w w:val="100"/>
          <w:i/>
          <w:position w:val="-18"/>
        </w:rPr>
      </w:r>
      <w:r>
        <w:rPr>
          <w:rFonts w:ascii="Times New Roman" w:hAnsi="Times New Roman" w:cs="Times New Roman" w:eastAsia="Times New Roman"/>
          <w:sz w:val="25"/>
          <w:szCs w:val="25"/>
          <w:color w:val="8E8E95"/>
          <w:spacing w:val="0"/>
          <w:w w:val="140"/>
          <w:i/>
          <w:position w:val="3"/>
        </w:rPr>
        <w:t>/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right="-20"/>
        <w:jc w:val="lef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2D2D2D"/>
          <w:spacing w:val="0"/>
          <w:w w:val="71"/>
          <w:position w:val="-35"/>
        </w:rPr>
        <w:t>i'!·'</w:t>
      </w:r>
      <w:r>
        <w:rPr>
          <w:rFonts w:ascii="Arial" w:hAnsi="Arial" w:cs="Arial" w:eastAsia="Arial"/>
          <w:sz w:val="39"/>
          <w:szCs w:val="39"/>
          <w:color w:val="2D2D2D"/>
          <w:spacing w:val="0"/>
          <w:w w:val="71"/>
          <w:position w:val="-35"/>
        </w:rPr>
        <w:t> </w:t>
      </w:r>
      <w:r>
        <w:rPr>
          <w:rFonts w:ascii="Arial" w:hAnsi="Arial" w:cs="Arial" w:eastAsia="Arial"/>
          <w:sz w:val="39"/>
          <w:szCs w:val="39"/>
          <w:color w:val="2D2D2D"/>
          <w:spacing w:val="0"/>
          <w:w w:val="71"/>
          <w:position w:val="-35"/>
        </w:rPr>
        <w:t>fŞiıi</w:t>
      </w:r>
      <w:r>
        <w:rPr>
          <w:rFonts w:ascii="Arial" w:hAnsi="Arial" w:cs="Arial" w:eastAsia="Arial"/>
          <w:sz w:val="39"/>
          <w:szCs w:val="39"/>
          <w:color w:val="2D2D2D"/>
          <w:spacing w:val="3"/>
          <w:w w:val="71"/>
          <w:position w:val="-35"/>
        </w:rPr>
        <w:t>k</w:t>
      </w:r>
      <w:r>
        <w:rPr>
          <w:rFonts w:ascii="Times New Roman" w:hAnsi="Times New Roman" w:cs="Times New Roman" w:eastAsia="Times New Roman"/>
          <w:sz w:val="78"/>
          <w:szCs w:val="78"/>
          <w:color w:val="626769"/>
          <w:spacing w:val="-135"/>
          <w:w w:val="71"/>
          <w:position w:val="-35"/>
        </w:rPr>
        <w:t>·</w:t>
      </w:r>
      <w:r>
        <w:rPr>
          <w:rFonts w:ascii="Times New Roman" w:hAnsi="Times New Roman" w:cs="Times New Roman" w:eastAsia="Times New Roman"/>
          <w:sz w:val="78"/>
          <w:szCs w:val="78"/>
          <w:color w:val="2D2D2D"/>
          <w:spacing w:val="-94"/>
          <w:w w:val="56"/>
          <w:position w:val="-35"/>
        </w:rPr>
        <w:t>"</w:t>
      </w:r>
      <w:r>
        <w:rPr>
          <w:rFonts w:ascii="Times New Roman" w:hAnsi="Times New Roman" w:cs="Times New Roman" w:eastAsia="Times New Roman"/>
          <w:sz w:val="78"/>
          <w:szCs w:val="78"/>
          <w:color w:val="4D5475"/>
          <w:spacing w:val="-32"/>
          <w:w w:val="138"/>
          <w:position w:val="-35"/>
        </w:rPr>
        <w:t>l</w:t>
      </w:r>
      <w:r>
        <w:rPr>
          <w:rFonts w:ascii="Times New Roman" w:hAnsi="Times New Roman" w:cs="Times New Roman" w:eastAsia="Times New Roman"/>
          <w:sz w:val="78"/>
          <w:szCs w:val="78"/>
          <w:color w:val="414141"/>
          <w:spacing w:val="0"/>
          <w:w w:val="37"/>
          <w:position w:val="-35"/>
        </w:rPr>
        <w:t>'!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  <w:cols w:num="4" w:equalWidth="0">
            <w:col w:w="634" w:space="1491"/>
            <w:col w:w="1895" w:space="939"/>
            <w:col w:w="1245" w:space="2479"/>
            <w:col w:w="2997"/>
          </w:cols>
        </w:sectPr>
      </w:pPr>
      <w:rPr/>
    </w:p>
    <w:p>
      <w:pPr>
        <w:spacing w:before="0" w:after="0" w:line="176" w:lineRule="exact"/>
        <w:ind w:left="1950" w:right="3503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8E8E95"/>
          <w:spacing w:val="0"/>
          <w:w w:val="94"/>
          <w:position w:val="-3"/>
        </w:rPr>
        <w:t>G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368" w:right="-91"/>
        <w:jc w:val="left"/>
        <w:tabs>
          <w:tab w:pos="5080" w:val="left"/>
        </w:tabs>
        <w:rPr>
          <w:rFonts w:ascii="Courier New" w:hAnsi="Courier New" w:cs="Courier New" w:eastAsia="Courier New"/>
          <w:sz w:val="29"/>
          <w:szCs w:val="29"/>
        </w:rPr>
      </w:pPr>
      <w:rPr/>
      <w:r>
        <w:rPr/>
        <w:pict>
          <v:group style="position:absolute;margin-left:242.965271pt;margin-top:-3.515361pt;width:65.372880pt;height:22.36073pt;mso-position-horizontal-relative:page;mso-position-vertical-relative:paragraph;z-index:-16276" coordorigin="4859,-70" coordsize="1307,447">
            <v:group style="position:absolute;left:4980;top:84;width:481;height:2" coordorigin="4980,84" coordsize="481,2">
              <v:shape style="position:absolute;left:4980;top:84;width:481;height:2" coordorigin="4980,84" coordsize="481,0" path="m4980,84l5461,84e" filled="f" stroked="t" strokeweight="1.416019pt" strokecolor="#444B87">
                <v:path arrowok="t"/>
              </v:shape>
            </v:group>
            <v:group style="position:absolute;left:5404;top:84;width:755;height:2" coordorigin="5404,84" coordsize="755,2">
              <v:shape style="position:absolute;left:5404;top:84;width:755;height:2" coordorigin="5404,84" coordsize="755,0" path="m5404,84l6160,84e" filled="f" stroked="t" strokeweight=".70801pt" strokecolor="#3F447C">
                <v:path arrowok="t"/>
              </v:shape>
            </v:group>
            <v:group style="position:absolute;left:4862;top:84;width:123;height:2" coordorigin="4862,84" coordsize="123,2">
              <v:shape style="position:absolute;left:4862;top:84;width:123;height:2" coordorigin="4862,84" coordsize="123,0" path="m4862,84l4984,84e" filled="f" stroked="t" strokeweight=".236003pt" strokecolor="#4B5490">
                <v:path arrowok="t"/>
              </v:shape>
            </v:group>
            <v:group style="position:absolute;left:4996;top:-59;width:2;height:176" coordorigin="4996,-59" coordsize="2,176">
              <v:shape style="position:absolute;left:4996;top:-59;width:2;height:176" coordorigin="4996,-59" coordsize="0,176" path="m4996,118l4996,-59e" filled="f" stroked="t" strokeweight="1.180016pt" strokecolor="#2F3477">
                <v:path arrowok="t"/>
              </v:shape>
            </v:group>
            <v:group style="position:absolute;left:4975;top:61;width:2;height:295" coordorigin="4975,61" coordsize="2,295">
              <v:shape style="position:absolute;left:4975;top:61;width:2;height:295" coordorigin="4975,61" coordsize="0,295" path="m4975,356l4975,61e" filled="f" stroked="t" strokeweight="2.124029pt" strokecolor="#343B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.812213pt;margin-top:31.470144pt;width:17.936241pt;height:.1pt;mso-position-horizontal-relative:page;mso-position-vertical-relative:paragraph;z-index:-16275" coordorigin="316,629" coordsize="359,2">
            <v:shape style="position:absolute;left:316;top:629;width:359;height:2" coordorigin="316,629" coordsize="359,0" path="m316,629l675,629e" filled="f" stroked="t" strokeweight=".236003pt" strokecolor="#747474">
              <v:path arrowok="t"/>
            </v:shape>
          </v:group>
          <w10:wrap type="none"/>
        </w:pict>
      </w:r>
      <w:r>
        <w:rPr/>
        <w:pict>
          <v:group style="position:absolute;margin-left:92.749252pt;margin-top:31.470144pt;width:18.644251pt;height:.1pt;mso-position-horizontal-relative:page;mso-position-vertical-relative:paragraph;z-index:-16274" coordorigin="1855,629" coordsize="373,2">
            <v:shape style="position:absolute;left:1855;top:629;width:373;height:2" coordorigin="1855,629" coordsize="373,0" path="m1855,629l2228,629e" filled="f" stroked="t" strokeweight=".236003pt" strokecolor="#7777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7E8082"/>
          <w:spacing w:val="4"/>
          <w:w w:val="100"/>
          <w:position w:val="-6"/>
        </w:rPr>
        <w:t>G</w:t>
      </w:r>
      <w:r>
        <w:rPr>
          <w:rFonts w:ascii="Arial" w:hAnsi="Arial" w:cs="Arial" w:eastAsia="Arial"/>
          <w:sz w:val="19"/>
          <w:szCs w:val="19"/>
          <w:color w:val="626769"/>
          <w:spacing w:val="0"/>
          <w:w w:val="100"/>
          <w:position w:val="-6"/>
        </w:rPr>
        <w:t>rup</w:t>
      </w:r>
      <w:r>
        <w:rPr>
          <w:rFonts w:ascii="Arial" w:hAnsi="Arial" w:cs="Arial" w:eastAsia="Arial"/>
          <w:sz w:val="19"/>
          <w:szCs w:val="19"/>
          <w:color w:val="626769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9"/>
          <w:szCs w:val="19"/>
          <w:color w:val="626769"/>
          <w:spacing w:val="51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626769"/>
          <w:spacing w:val="0"/>
          <w:w w:val="121"/>
          <w:position w:val="-5"/>
        </w:rPr>
        <w:t>rAmiri</w:t>
      </w:r>
      <w:r>
        <w:rPr>
          <w:rFonts w:ascii="Arial" w:hAnsi="Arial" w:cs="Arial" w:eastAsia="Arial"/>
          <w:sz w:val="20"/>
          <w:szCs w:val="20"/>
          <w:color w:val="626769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626769"/>
          <w:spacing w:val="0"/>
          <w:w w:val="100"/>
          <w:position w:val="-5"/>
        </w:rPr>
      </w:r>
      <w:r>
        <w:rPr>
          <w:rFonts w:ascii="Courier New" w:hAnsi="Courier New" w:cs="Courier New" w:eastAsia="Courier New"/>
          <w:sz w:val="29"/>
          <w:szCs w:val="29"/>
          <w:color w:val="2A3174"/>
          <w:spacing w:val="0"/>
          <w:w w:val="177"/>
          <w:position w:val="3"/>
        </w:rPr>
        <w:t>vv</w:t>
      </w:r>
      <w:r>
        <w:rPr>
          <w:rFonts w:ascii="Courier New" w:hAnsi="Courier New" w:cs="Courier New" w:eastAsia="Courier New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35" w:lineRule="exact"/>
        <w:ind w:left="821" w:right="-20"/>
        <w:jc w:val="left"/>
        <w:tabs>
          <w:tab w:pos="15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65918pt;margin-top:-5.092476pt;width:7.545213pt;height:18.5pt;mso-position-horizontal-relative:page;mso-position-vertical-relative:paragraph;z-index:-16272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3B5B6"/>
                      <w:spacing w:val="-19"/>
                      <w:w w:val="66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3B5B6"/>
                      <w:spacing w:val="0"/>
                      <w:w w:val="114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574005pt;margin-top:-3.066689pt;width:3.27968pt;height:16pt;mso-position-horizontal-relative:page;mso-position-vertical-relative:paragraph;z-index:-16271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3B5B6"/>
                      <w:spacing w:val="0"/>
                      <w:w w:val="73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414141"/>
          <w:spacing w:val="0"/>
          <w:w w:val="156"/>
          <w:position w:val="-2"/>
        </w:rPr>
        <w:t>'</w:t>
      </w:r>
      <w:r>
        <w:rPr>
          <w:rFonts w:ascii="Arial" w:hAnsi="Arial" w:cs="Arial" w:eastAsia="Arial"/>
          <w:sz w:val="9"/>
          <w:szCs w:val="9"/>
          <w:color w:val="414141"/>
          <w:spacing w:val="5"/>
          <w:w w:val="156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66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414141"/>
          <w:spacing w:val="0"/>
          <w:w w:val="66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14141"/>
          <w:spacing w:val="17"/>
          <w:w w:val="66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525252"/>
          <w:spacing w:val="0"/>
          <w:w w:val="208"/>
          <w:position w:val="-2"/>
        </w:rPr>
        <w:t>'</w:t>
      </w:r>
      <w:r>
        <w:rPr>
          <w:rFonts w:ascii="Arial" w:hAnsi="Arial" w:cs="Arial" w:eastAsia="Arial"/>
          <w:sz w:val="9"/>
          <w:szCs w:val="9"/>
          <w:color w:val="52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525252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12"/>
          <w:position w:val="-2"/>
        </w:rPr>
        <w:t>-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44"/>
          <w:position w:val="-2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492" w:right="1295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D2D2D"/>
          <w:spacing w:val="0"/>
          <w:w w:val="54"/>
          <w:position w:val="1"/>
        </w:rPr>
        <w:t>......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40"/>
          <w:cols w:num="2" w:equalWidth="0">
            <w:col w:w="5699" w:space="3012"/>
            <w:col w:w="2969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8" w:lineRule="exact"/>
        <w:ind w:right="-5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84"/>
        </w:rPr>
        <w:t>..;.: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99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129"/>
          <w:position w:val="-6"/>
        </w:rPr>
        <w:t>«i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lafa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078" w:lineRule="exact"/>
        <w:ind w:left="9" w:right="-196"/>
        <w:jc w:val="lef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>
          <w:rFonts w:ascii="Times New Roman" w:hAnsi="Times New Roman" w:cs="Times New Roman" w:eastAsia="Times New Roman"/>
          <w:sz w:val="104"/>
          <w:szCs w:val="104"/>
          <w:color w:val="525252"/>
          <w:w w:val="18"/>
          <w:position w:val="-11"/>
        </w:rPr>
        <w:t>F</w:t>
      </w:r>
      <w:r>
        <w:rPr>
          <w:rFonts w:ascii="Times New Roman" w:hAnsi="Times New Roman" w:cs="Times New Roman" w:eastAsia="Times New Roman"/>
          <w:sz w:val="104"/>
          <w:szCs w:val="104"/>
          <w:color w:val="525252"/>
          <w:spacing w:val="-145"/>
          <w:w w:val="17"/>
          <w:position w:val="-11"/>
        </w:rPr>
        <w:t>a</w:t>
      </w:r>
      <w:r>
        <w:rPr>
          <w:rFonts w:ascii="Times New Roman" w:hAnsi="Times New Roman" w:cs="Times New Roman" w:eastAsia="Times New Roman"/>
          <w:sz w:val="104"/>
          <w:szCs w:val="104"/>
          <w:color w:val="2A3174"/>
          <w:spacing w:val="0"/>
          <w:w w:val="83"/>
          <w:position w:val="-11"/>
        </w:rPr>
        <w:t>:&amp;</w:t>
      </w:r>
      <w:r>
        <w:rPr>
          <w:rFonts w:ascii="Times New Roman" w:hAnsi="Times New Roman" w:cs="Times New Roman" w:eastAsia="Times New Roman"/>
          <w:sz w:val="104"/>
          <w:szCs w:val="104"/>
          <w:color w:val="2A3174"/>
          <w:spacing w:val="-92"/>
          <w:w w:val="83"/>
          <w:position w:val="-11"/>
        </w:rPr>
        <w:t>:</w:t>
      </w:r>
      <w:r>
        <w:rPr>
          <w:rFonts w:ascii="Times New Roman" w:hAnsi="Times New Roman" w:cs="Times New Roman" w:eastAsia="Times New Roman"/>
          <w:sz w:val="104"/>
          <w:szCs w:val="104"/>
          <w:color w:val="131F9A"/>
          <w:spacing w:val="0"/>
          <w:w w:val="26"/>
          <w:position w:val="-11"/>
        </w:rPr>
        <w:t>·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-43"/>
          <w:w w:val="69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15"/>
          <w:w w:val="81"/>
          <w:position w:val="-4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626769"/>
          <w:spacing w:val="0"/>
          <w:w w:val="97"/>
          <w:position w:val="-4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626769"/>
          <w:spacing w:val="-67"/>
          <w:w w:val="96"/>
          <w:position w:val="-4"/>
        </w:rPr>
        <w:t>}</w:t>
      </w:r>
      <w:r>
        <w:rPr>
          <w:rFonts w:ascii="Times New Roman" w:hAnsi="Times New Roman" w:cs="Times New Roman" w:eastAsia="Times New Roman"/>
          <w:sz w:val="38"/>
          <w:szCs w:val="38"/>
          <w:color w:val="7E8082"/>
          <w:spacing w:val="-69"/>
          <w:w w:val="114"/>
          <w:position w:val="-4"/>
        </w:rPr>
        <w:t>l</w:t>
      </w:r>
      <w:r>
        <w:rPr>
          <w:rFonts w:ascii="Times New Roman" w:hAnsi="Times New Roman" w:cs="Times New Roman" w:eastAsia="Times New Roman"/>
          <w:sz w:val="38"/>
          <w:szCs w:val="38"/>
          <w:color w:val="626769"/>
          <w:spacing w:val="-4"/>
          <w:w w:val="192"/>
          <w:position w:val="-4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A5A5A5"/>
          <w:spacing w:val="0"/>
          <w:w w:val="119"/>
          <w:position w:val="-4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A5A5A5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A5A5A5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8"/>
          <w:szCs w:val="38"/>
          <w:color w:val="626769"/>
          <w:spacing w:val="0"/>
          <w:w w:val="168"/>
          <w:position w:val="-4"/>
        </w:rPr>
        <w:t>fr</w:t>
      </w:r>
      <w:r>
        <w:rPr>
          <w:rFonts w:ascii="Times New Roman" w:hAnsi="Times New Roman" w:cs="Times New Roman" w:eastAsia="Times New Roman"/>
          <w:sz w:val="38"/>
          <w:szCs w:val="38"/>
          <w:color w:val="626769"/>
          <w:spacing w:val="-51"/>
          <w:w w:val="168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5475"/>
          <w:spacing w:val="0"/>
          <w:w w:val="93"/>
          <w:position w:val="-4"/>
        </w:rPr>
        <w:t>t\</w:t>
      </w:r>
      <w:r>
        <w:rPr>
          <w:rFonts w:ascii="Times New Roman" w:hAnsi="Times New Roman" w:cs="Times New Roman" w:eastAsia="Times New Roman"/>
          <w:sz w:val="28"/>
          <w:szCs w:val="28"/>
          <w:color w:val="4D5475"/>
          <w:spacing w:val="0"/>
          <w:w w:val="94"/>
          <w:position w:val="-4"/>
        </w:rPr>
        <w:t>Ş.</w:t>
      </w:r>
      <w:r>
        <w:rPr>
          <w:rFonts w:ascii="Times New Roman" w:hAnsi="Times New Roman" w:cs="Times New Roman" w:eastAsia="Times New Roman"/>
          <w:sz w:val="28"/>
          <w:szCs w:val="28"/>
          <w:color w:val="4D5475"/>
          <w:spacing w:val="-1"/>
          <w:w w:val="94"/>
          <w:position w:val="-4"/>
        </w:rPr>
        <w:t>Q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-3"/>
          <w:w w:val="105"/>
          <w:position w:val="-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B3B5B6"/>
          <w:spacing w:val="-63"/>
          <w:w w:val="78"/>
          <w:position w:val="-4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5"/>
          <w:position w:val="-4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47" w:right="-20"/>
        <w:jc w:val="left"/>
        <w:tabs>
          <w:tab w:pos="1500" w:val="left"/>
          <w:tab w:pos="23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0"/>
          <w:w w:val="51"/>
          <w:position w:val="-3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26"/>
          <w:w w:val="51"/>
          <w:position w:val="-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14141"/>
          <w:spacing w:val="-20"/>
          <w:w w:val="79"/>
          <w:position w:val="-3"/>
        </w:rPr>
        <w:t>•</w:t>
      </w:r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0"/>
          <w:w w:val="79"/>
          <w:position w:val="-3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B3B5B6"/>
          <w:spacing w:val="17"/>
          <w:w w:val="79"/>
          <w:position w:val="-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121"/>
          <w:position w:val="-3"/>
        </w:rPr>
        <w:t>l.faıı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0"/>
          <w:w w:val="122"/>
          <w:position w:val="-3"/>
        </w:rPr>
        <w:t>··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59"/>
          <w:position w:val="-3"/>
        </w:rPr>
        <w:t>:'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8"/>
          <w:szCs w:val="38"/>
          <w:color w:val="2A3174"/>
          <w:spacing w:val="0"/>
          <w:w w:val="100"/>
          <w:i/>
          <w:position w:val="-3"/>
        </w:rPr>
        <w:t>}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09" w:right="-20"/>
        <w:jc w:val="left"/>
        <w:tabs>
          <w:tab w:pos="460" w:val="left"/>
          <w:tab w:pos="18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12"/>
          <w:w w:val="82"/>
          <w:position w:val="1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0"/>
          <w:w w:val="82"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-6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0"/>
          <w:w w:val="106"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-77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31"/>
          <w:szCs w:val="31"/>
          <w:color w:val="626769"/>
          <w:spacing w:val="0"/>
          <w:w w:val="108"/>
          <w:position w:val="1"/>
        </w:rPr>
        <w:t>at</w:t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0"/>
          <w:w w:val="36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8E8E95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82"/>
          <w:position w:val="1"/>
        </w:rPr>
        <w:t>fJ'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82"/>
          <w:position w:val="1"/>
        </w:rPr>
        <w:t>ü</w: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0"/>
          <w:w w:val="53"/>
          <w:position w:val="1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414141"/>
          <w:spacing w:val="25"/>
          <w:w w:val="53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53"/>
          <w:position w:val="1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382" w:right="-20"/>
        <w:jc w:val="left"/>
        <w:tabs>
          <w:tab w:pos="88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7"/>
          <w:szCs w:val="7"/>
          <w:color w:val="B3B5B6"/>
          <w:spacing w:val="0"/>
          <w:w w:val="126"/>
          <w:b/>
          <w:bCs/>
        </w:rPr>
        <w:t>L.</w:t>
      </w:r>
      <w:r>
        <w:rPr>
          <w:rFonts w:ascii="Arial" w:hAnsi="Arial" w:cs="Arial" w:eastAsia="Arial"/>
          <w:sz w:val="7"/>
          <w:szCs w:val="7"/>
          <w:color w:val="B3B5B6"/>
          <w:spacing w:val="0"/>
          <w:w w:val="126"/>
          <w:b/>
          <w:bCs/>
        </w:rPr>
        <w:t>    </w:t>
      </w:r>
      <w:r>
        <w:rPr>
          <w:rFonts w:ascii="Arial" w:hAnsi="Arial" w:cs="Arial" w:eastAsia="Arial"/>
          <w:sz w:val="7"/>
          <w:szCs w:val="7"/>
          <w:color w:val="B3B5B6"/>
          <w:spacing w:val="16"/>
          <w:w w:val="126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70"/>
        </w:rPr>
        <w:t>'&gt;ı</w:t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525252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A5A5A5"/>
          <w:spacing w:val="0"/>
          <w:w w:val="235"/>
        </w:rPr>
        <w:t>h</w:t>
      </w:r>
      <w:r>
        <w:rPr>
          <w:rFonts w:ascii="Arial" w:hAnsi="Arial" w:cs="Arial" w:eastAsia="Arial"/>
          <w:sz w:val="8"/>
          <w:szCs w:val="8"/>
          <w:color w:val="A5A5A5"/>
          <w:spacing w:val="4"/>
          <w:w w:val="235"/>
        </w:rPr>
        <w:t> </w:t>
      </w:r>
      <w:r>
        <w:rPr>
          <w:rFonts w:ascii="Arial" w:hAnsi="Arial" w:cs="Arial" w:eastAsia="Arial"/>
          <w:sz w:val="8"/>
          <w:szCs w:val="8"/>
          <w:color w:val="626769"/>
          <w:spacing w:val="0"/>
          <w:w w:val="235"/>
        </w:rPr>
        <w:t>.</w:t>
      </w:r>
      <w:r>
        <w:rPr>
          <w:rFonts w:ascii="Arial" w:hAnsi="Arial" w:cs="Arial" w:eastAsia="Arial"/>
          <w:sz w:val="8"/>
          <w:szCs w:val="8"/>
          <w:color w:val="626769"/>
          <w:spacing w:val="0"/>
          <w:w w:val="235"/>
        </w:rPr>
        <w:t> </w:t>
      </w:r>
      <w:r>
        <w:rPr>
          <w:rFonts w:ascii="Arial" w:hAnsi="Arial" w:cs="Arial" w:eastAsia="Arial"/>
          <w:sz w:val="8"/>
          <w:szCs w:val="8"/>
          <w:color w:val="626769"/>
          <w:spacing w:val="13"/>
          <w:w w:val="235"/>
        </w:rPr>
        <w:t> </w:t>
      </w:r>
      <w:r>
        <w:rPr>
          <w:rFonts w:ascii="Arial" w:hAnsi="Arial" w:cs="Arial" w:eastAsia="Arial"/>
          <w:sz w:val="8"/>
          <w:szCs w:val="8"/>
          <w:color w:val="B3B5B6"/>
          <w:spacing w:val="0"/>
          <w:w w:val="109"/>
        </w:rPr>
        <w:t>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  <w:cols w:num="3" w:equalWidth="0">
            <w:col w:w="670" w:space="4152"/>
            <w:col w:w="1329" w:space="2532"/>
            <w:col w:w="2997"/>
          </w:cols>
        </w:sectPr>
      </w:pPr>
      <w:rPr/>
    </w:p>
    <w:p>
      <w:pPr>
        <w:spacing w:before="0" w:after="0" w:line="225" w:lineRule="exact"/>
        <w:ind w:left="499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2D2D2D"/>
          <w:spacing w:val="0"/>
          <w:w w:val="51"/>
        </w:rPr>
        <w:t>::ı::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79" w:right="7485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7E8082"/>
          <w:spacing w:val="0"/>
          <w:w w:val="100"/>
        </w:rPr>
        <w:t>E</w:t>
      </w:r>
      <w:r>
        <w:rPr>
          <w:rFonts w:ascii="Arial" w:hAnsi="Arial" w:cs="Arial" w:eastAsia="Arial"/>
          <w:sz w:val="27"/>
          <w:szCs w:val="27"/>
          <w:color w:val="7E808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769"/>
          <w:spacing w:val="0"/>
          <w:w w:val="100"/>
        </w:rPr>
        <w:t>·gü.n</w:t>
      </w:r>
      <w:r>
        <w:rPr>
          <w:rFonts w:ascii="Times New Roman" w:hAnsi="Times New Roman" w:cs="Times New Roman" w:eastAsia="Times New Roman"/>
          <w:sz w:val="27"/>
          <w:szCs w:val="27"/>
          <w:color w:val="626769"/>
          <w:spacing w:val="13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626769"/>
          <w:spacing w:val="0"/>
          <w:w w:val="111"/>
          <w:i/>
        </w:rPr>
        <w:t>KAYA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9" w:lineRule="exact"/>
        <w:ind w:left="2198" w:right="7390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626769"/>
          <w:w w:val="73"/>
          <w:i/>
        </w:rPr>
        <w:t>Itf</w:t>
      </w:r>
      <w:r>
        <w:rPr>
          <w:rFonts w:ascii="Arial" w:hAnsi="Arial" w:cs="Arial" w:eastAsia="Arial"/>
          <w:sz w:val="24"/>
          <w:szCs w:val="24"/>
          <w:color w:val="626769"/>
          <w:w w:val="74"/>
          <w:i/>
        </w:rPr>
        <w:t>a</w:t>
      </w:r>
      <w:r>
        <w:rPr>
          <w:rFonts w:ascii="Arial" w:hAnsi="Arial" w:cs="Arial" w:eastAsia="Arial"/>
          <w:sz w:val="24"/>
          <w:szCs w:val="24"/>
          <w:color w:val="626769"/>
          <w:spacing w:val="-47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414141"/>
          <w:spacing w:val="0"/>
          <w:w w:val="72"/>
          <w:i/>
        </w:rPr>
        <w:t>i</w:t>
      </w:r>
      <w:r>
        <w:rPr>
          <w:rFonts w:ascii="Arial" w:hAnsi="Arial" w:cs="Arial" w:eastAsia="Arial"/>
          <w:sz w:val="24"/>
          <w:szCs w:val="24"/>
          <w:color w:val="414141"/>
          <w:spacing w:val="4"/>
          <w:w w:val="72"/>
          <w:i/>
        </w:rPr>
        <w:t>y</w:t>
      </w:r>
      <w:r>
        <w:rPr>
          <w:rFonts w:ascii="Arial" w:hAnsi="Arial" w:cs="Arial" w:eastAsia="Arial"/>
          <w:sz w:val="24"/>
          <w:szCs w:val="24"/>
          <w:color w:val="626769"/>
          <w:spacing w:val="0"/>
          <w:w w:val="72"/>
          <w:i/>
        </w:rPr>
        <w:t>e</w:t>
      </w:r>
      <w:r>
        <w:rPr>
          <w:rFonts w:ascii="Arial" w:hAnsi="Arial" w:cs="Arial" w:eastAsia="Arial"/>
          <w:sz w:val="24"/>
          <w:szCs w:val="24"/>
          <w:color w:val="626769"/>
          <w:spacing w:val="-6"/>
          <w:w w:val="72"/>
          <w:i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2"/>
        </w:rPr>
        <w:t>Gün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2"/>
        </w:rPr>
        <w:t>y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24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626769"/>
          <w:spacing w:val="0"/>
          <w:w w:val="72"/>
        </w:rPr>
        <w:t>B</w:t>
      </w:r>
      <w:r>
        <w:rPr>
          <w:rFonts w:ascii="Arial" w:hAnsi="Arial" w:cs="Arial" w:eastAsia="Arial"/>
          <w:sz w:val="23"/>
          <w:szCs w:val="23"/>
          <w:color w:val="626769"/>
          <w:spacing w:val="0"/>
          <w:w w:val="72"/>
        </w:rPr>
        <w:t>ö</w:t>
      </w:r>
      <w:r>
        <w:rPr>
          <w:rFonts w:ascii="Arial" w:hAnsi="Arial" w:cs="Arial" w:eastAsia="Arial"/>
          <w:sz w:val="23"/>
          <w:szCs w:val="23"/>
          <w:color w:val="414141"/>
          <w:spacing w:val="0"/>
          <w:w w:val="72"/>
        </w:rPr>
        <w:t>lge</w:t>
      </w:r>
      <w:r>
        <w:rPr>
          <w:rFonts w:ascii="Arial" w:hAnsi="Arial" w:cs="Arial" w:eastAsia="Arial"/>
          <w:sz w:val="23"/>
          <w:szCs w:val="23"/>
          <w:color w:val="414141"/>
          <w:spacing w:val="28"/>
          <w:w w:val="72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8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520" w:lineRule="exact"/>
        <w:ind w:left="2859" w:right="-20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46"/>
          <w:szCs w:val="46"/>
          <w:color w:val="383F8A"/>
          <w:spacing w:val="0"/>
          <w:w w:val="113"/>
          <w:i/>
        </w:rPr>
        <w:t>.2J:s$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40"/>
        </w:sectPr>
      </w:pPr>
      <w:rPr/>
    </w:p>
    <w:p>
      <w:pPr>
        <w:spacing w:before="50" w:after="0" w:line="225" w:lineRule="auto"/>
        <w:ind w:left="596" w:right="-146" w:firstLine="-28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4"/>
          <w:szCs w:val="84"/>
          <w:color w:val="2F2F2F"/>
          <w:spacing w:val="-1055"/>
          <w:w w:val="137"/>
          <w:b/>
          <w:bCs/>
          <w:position w:val="13"/>
        </w:rPr>
        <w:t>1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37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-27"/>
          <w:w w:val="137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3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3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4" w:right="5248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494.399994pt;margin-top:-11.251297pt;width:53.759998pt;height:49.919998pt;mso-position-horizontal-relative:page;mso-position-vertical-relative:paragraph;z-index:-16270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40" w:lineRule="auto"/>
        <w:ind w:left="59" w:right="5375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DAİRE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74"/>
        </w:rPr>
        <w:t>İ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3"/>
          <w:w w:val="7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BAŞKANLIÖI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7" w:after="0" w:line="240" w:lineRule="auto"/>
        <w:ind w:left="32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181" w:lineRule="exact"/>
        <w:ind w:left="602" w:right="597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YANGl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RAPORU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340" w:bottom="280" w:left="220" w:right="140"/>
          <w:cols w:num="2" w:equalWidth="0">
            <w:col w:w="1627" w:space="1806"/>
            <w:col w:w="8127"/>
          </w:cols>
        </w:sectPr>
      </w:pPr>
      <w:rPr/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16" w:right="-65"/>
        <w:jc w:val="left"/>
        <w:tabs>
          <w:tab w:pos="1340" w:val="left"/>
          <w:tab w:pos="3220" w:val="left"/>
          <w:tab w:pos="5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2"/>
          <w:w w:val="8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26.05.2017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7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Bildirim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90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89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9"/>
          <w:w w:val="11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8"/>
        </w:rPr>
        <w:t>12:20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6" w:after="0" w:line="294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6"/>
          <w:position w:val="-1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3"/>
          <w:w w:val="66"/>
          <w:position w:val="-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6"/>
          <w:position w:val="-1"/>
        </w:rPr>
        <w:t>ı: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6"/>
          <w:position w:val="-1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31"/>
          <w:w w:val="66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237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2F2F2F"/>
          <w:spacing w:val="8"/>
          <w:w w:val="237"/>
          <w:position w:val="-1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8"/>
          <w:position w:val="-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2" w:equalWidth="0">
            <w:col w:w="7209" w:space="500"/>
            <w:col w:w="3851"/>
          </w:cols>
        </w:sectPr>
      </w:pPr>
      <w:rPr/>
    </w:p>
    <w:p>
      <w:pPr>
        <w:spacing w:before="11" w:after="0" w:line="240" w:lineRule="auto"/>
        <w:ind w:left="121" w:right="-20"/>
        <w:jc w:val="left"/>
        <w:tabs>
          <w:tab w:pos="1340" w:val="left"/>
          <w:tab w:pos="3200" w:val="left"/>
          <w:tab w:pos="4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27"/>
          <w:w w:val="13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34"/>
        </w:rPr>
        <w:t>26.05.2017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41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9"/>
        </w:rPr>
        <w:t>3534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3" w:after="0" w:line="240" w:lineRule="auto"/>
        <w:ind w:left="126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w w:val="76"/>
        </w:rPr>
        <w:t>13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5"/>
          <w:w w:val="75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1F1F1F"/>
          <w:spacing w:val="-11"/>
          <w:w w:val="164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0"/>
        </w:rPr>
        <w:t>dirile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0"/>
        </w:rPr>
        <w:t>Karşıyaka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6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Örnekkö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7"/>
        </w:rPr>
        <w:t>Yamanla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4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7"/>
        </w:rPr>
        <w:t>Kol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7"/>
        </w:rPr>
        <w:t>ji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2"/>
          <w:w w:val="12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7"/>
        </w:rPr>
        <w:t>yanı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1" w:after="0" w:line="226" w:lineRule="exact"/>
        <w:ind w:left="126" w:right="-7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  <w:t>Doıı,r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0"/>
          <w:position w:val="-1"/>
        </w:rPr>
        <w:t>Karşıyaka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2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Örnekkö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1"/>
          <w:position w:val="-1"/>
        </w:rPr>
        <w:t>Yamanla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1"/>
          <w:position w:val="-1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0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1"/>
          <w:position w:val="-1"/>
        </w:rPr>
        <w:t>Kole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0"/>
          <w:w w:val="121"/>
          <w:position w:val="-1"/>
        </w:rPr>
        <w:t>j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21"/>
          <w:position w:val="-1"/>
        </w:rPr>
        <w:t>i</w:t>
      </w:r>
      <w:r>
        <w:rPr>
          <w:rFonts w:ascii="Arial" w:hAnsi="Arial" w:cs="Arial" w:eastAsia="Arial"/>
          <w:sz w:val="20"/>
          <w:szCs w:val="20"/>
          <w:color w:val="424242"/>
          <w:spacing w:val="-15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1"/>
          <w:position w:val="-1"/>
        </w:rPr>
        <w:t>yanı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75959"/>
          <w:w w:val="8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6"/>
          <w:w w:val="81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ildiriı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Merkez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2" w:equalWidth="0">
            <w:col w:w="4984" w:space="613"/>
            <w:col w:w="5963"/>
          </w:cols>
        </w:sectPr>
      </w:pPr>
      <w:rPr/>
    </w:p>
    <w:p>
      <w:pPr>
        <w:spacing w:before="33" w:after="0" w:line="240" w:lineRule="auto"/>
        <w:ind w:left="116" w:right="-20"/>
        <w:jc w:val="left"/>
        <w:tabs>
          <w:tab w:pos="2060" w:val="left"/>
          <w:tab w:pos="4740" w:val="left"/>
          <w:tab w:pos="6060" w:val="left"/>
          <w:tab w:pos="7800" w:val="left"/>
          <w:tab w:pos="91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Sebebi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40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Sigara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7" w:after="0" w:line="275" w:lineRule="auto"/>
        <w:ind w:left="3697" w:right="3464" w:firstLine="-3571"/>
        <w:jc w:val="left"/>
        <w:tabs>
          <w:tab w:pos="3660" w:val="left"/>
          <w:tab w:pos="6220" w:val="left"/>
          <w:tab w:pos="6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92.481506pt;margin-top:22.082598pt;width:.1pt;height:11.442627pt;mso-position-horizontal-relative:page;mso-position-vertical-relative:paragraph;z-index:-16265" coordorigin="5850,442" coordsize="2,229">
            <v:shape style="position:absolute;left:5850;top:442;width:2;height:229" coordorigin="5850,442" coordsize="0,229" path="m5850,671l5850,442e" filled="f" stroked="t" strokeweight="2.39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Binada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!Yapını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Şekl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0"/>
        </w:rPr>
        <w:t>Kullanım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3"/>
        </w:rPr>
        <w:t>Betonanne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45"/>
          <w:w w:val="100"/>
        </w:rPr>
        <w:t>Ç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jk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11"/>
        </w:rPr>
        <w:t>cr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92" w:lineRule="exact"/>
        <w:ind w:left="4513" w:right="-20"/>
        <w:jc w:val="left"/>
        <w:tabs>
          <w:tab w:pos="5100" w:val="left"/>
          <w:tab w:pos="5620" w:val="left"/>
          <w:tab w:pos="6240" w:val="left"/>
          <w:tab w:pos="68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323.980255pt;margin-top:4.290716pt;width:.1pt;height:4.841553pt;mso-position-horizontal-relative:page;mso-position-vertical-relative:paragraph;z-index:-16264" coordorigin="6480,86" coordsize="2,97">
            <v:shape style="position:absolute;left:6480;top:86;width:2;height:97" coordorigin="6480,86" coordsize="0,97" path="m6480,183l6480,86e" filled="f" stroked="t" strokeweight="1.0975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7"/>
          <w:szCs w:val="7"/>
          <w:color w:val="424242"/>
          <w:spacing w:val="0"/>
          <w:w w:val="56"/>
          <w:b/>
          <w:bCs/>
          <w:position w:val="-1"/>
        </w:rPr>
        <w:t>J</w:t>
      </w:r>
      <w:r>
        <w:rPr>
          <w:rFonts w:ascii="Arial" w:hAnsi="Arial" w:cs="Arial" w:eastAsia="Arial"/>
          <w:sz w:val="7"/>
          <w:szCs w:val="7"/>
          <w:color w:val="424242"/>
          <w:spacing w:val="-9"/>
          <w:w w:val="56"/>
          <w:b/>
          <w:bCs/>
          <w:position w:val="-1"/>
        </w:rPr>
        <w:t> </w:t>
      </w:r>
      <w:r>
        <w:rPr>
          <w:rFonts w:ascii="Arial" w:hAnsi="Arial" w:cs="Arial" w:eastAsia="Arial"/>
          <w:sz w:val="7"/>
          <w:szCs w:val="7"/>
          <w:color w:val="424242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7"/>
          <w:szCs w:val="7"/>
          <w:color w:val="424242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9"/>
          <w:szCs w:val="9"/>
          <w:color w:val="1F1F1F"/>
          <w:spacing w:val="0"/>
          <w:w w:val="56"/>
          <w:position w:val="-1"/>
        </w:rPr>
        <w:t>J</w:t>
      </w:r>
      <w:r>
        <w:rPr>
          <w:rFonts w:ascii="Arial" w:hAnsi="Arial" w:cs="Arial" w:eastAsia="Arial"/>
          <w:sz w:val="9"/>
          <w:szCs w:val="9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56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56"/>
          <w:b/>
          <w:bCs/>
          <w:position w:val="-1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-9"/>
          <w:w w:val="56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8B8B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6"/>
          <w:w w:val="100"/>
          <w:position w:val="-1"/>
        </w:rPr>
        <w:t>n</w:t>
      </w:r>
      <w:r>
        <w:rPr>
          <w:rFonts w:ascii="Arial" w:hAnsi="Arial" w:cs="Arial" w:eastAsia="Arial"/>
          <w:sz w:val="16"/>
          <w:szCs w:val="16"/>
          <w:color w:val="424242"/>
          <w:spacing w:val="0"/>
          <w:w w:val="100"/>
          <w:b/>
          <w:bCs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424242"/>
          <w:spacing w:val="35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  <w:position w:val="-1"/>
        </w:rPr>
        <w:t>Kontrol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5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  <w:position w:val="-1"/>
        </w:rPr>
        <w:t>12:26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26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Şeyin: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Giden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</w:rPr>
        <w:t>Ekibin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94" w:after="0" w:line="258" w:lineRule="auto"/>
        <w:ind w:right="-54"/>
        <w:jc w:val="left"/>
        <w:tabs>
          <w:tab w:pos="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Meti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4"/>
        </w:rPr>
        <w:t>BULUT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4"/>
          <w:w w:val="1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Plakası: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599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102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3A5A7"/>
          <w:spacing w:val="2"/>
          <w:w w:val="53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4"/>
        </w:rPr>
        <w:t>Kirncı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Kullanan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2"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53"/>
        </w:rPr>
        <w:t>ıkı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53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-17"/>
          <w:w w:val="15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12:21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12:24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Gelmedi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3" w:equalWidth="0">
            <w:col w:w="1074" w:space="1096"/>
            <w:col w:w="2073" w:space="519"/>
            <w:col w:w="6798"/>
          </w:cols>
        </w:sectPr>
      </w:pPr>
      <w:rPr/>
    </w:p>
    <w:p>
      <w:pPr>
        <w:spacing w:before="59" w:after="0" w:line="181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9" w:after="0" w:line="181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Gelmedi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2" w:equalWidth="0">
            <w:col w:w="6698" w:space="450"/>
            <w:col w:w="4412"/>
          </w:cols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81" w:lineRule="auto"/>
        <w:ind w:left="2180" w:right="1016" w:firstLine="-205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.,_ıkı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Saati: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240" w:lineRule="auto"/>
        <w:ind w:left="218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Plakası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2" w:after="0" w:line="181" w:lineRule="exact"/>
        <w:ind w:left="2180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Amirini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3"/>
        </w:rPr>
        <w:t>Adı-Soyad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1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0"/>
        </w:rPr>
        <w:t>Emniyet-Jandarma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8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Gelmedi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2" w:after="0" w:line="240" w:lineRule="auto"/>
        <w:ind w:left="19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9"/>
        </w:rPr>
        <w:t>Doğalgaz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Gelmedi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1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Sayısı: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2" w:equalWidth="0">
            <w:col w:w="4158" w:space="585"/>
            <w:col w:w="6817"/>
          </w:cols>
        </w:sectPr>
      </w:pPr>
      <w:rPr/>
    </w:p>
    <w:p>
      <w:pPr>
        <w:spacing w:before="54" w:after="0" w:line="181" w:lineRule="exact"/>
        <w:ind w:left="11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Olayı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Görüldüğ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ü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yerine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vanldığında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alevii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dumanlı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şekilde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yanmakta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görüldü.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Türü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6" w:right="-6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2"/>
        </w:rPr>
        <w:t>Söndüıme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27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Sonundaki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Hasar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181" w:lineRule="exact"/>
        <w:ind w:left="12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1F1F1F"/>
          <w:spacing w:val="0"/>
          <w:w w:val="109"/>
        </w:rPr>
        <w:t>Durumu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söndürüldü.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4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0"/>
        </w:rPr>
        <w:t>Söndürmede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Kullamla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söndürücU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1" w:after="0" w:line="181" w:lineRule="exact"/>
        <w:ind w:left="2592" w:right="-64"/>
        <w:jc w:val="left"/>
        <w:tabs>
          <w:tab w:pos="45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8"/>
          <w:w w:val="42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1F1F1F"/>
          <w:spacing w:val="0"/>
          <w:w w:val="108"/>
        </w:rPr>
        <w:t>Köpük</w:t>
      </w:r>
      <w:r>
        <w:rPr>
          <w:rFonts w:ascii="Times New Roman" w:hAnsi="Times New Roman" w:cs="Times New Roman" w:eastAsia="Times New Roman"/>
          <w:sz w:val="16"/>
          <w:szCs w:val="16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Kg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63" w:lineRule="exact"/>
        <w:ind w:left="2731" w:right="-20"/>
        <w:jc w:val="left"/>
        <w:tabs>
          <w:tab w:pos="45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575959"/>
          <w:spacing w:val="0"/>
          <w:w w:val="53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30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1"/>
        </w:rPr>
        <w:t>Yangında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2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mikta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yanmıştır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Zara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ziya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yok.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56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8"/>
          <w:w w:val="42"/>
          <w:position w:val="-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6"/>
          <w:position w:val="-4"/>
        </w:rPr>
        <w:t>K.K.T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575959"/>
          <w:spacing w:val="0"/>
          <w:w w:val="100"/>
          <w:position w:val="-4"/>
        </w:rPr>
        <w:t>K</w:t>
      </w:r>
      <w:r>
        <w:rPr>
          <w:rFonts w:ascii="Arial" w:hAnsi="Arial" w:cs="Arial" w:eastAsia="Arial"/>
          <w:sz w:val="17"/>
          <w:szCs w:val="17"/>
          <w:color w:val="575959"/>
          <w:spacing w:val="-6"/>
          <w:w w:val="100"/>
          <w:position w:val="-4"/>
        </w:rPr>
        <w:t>: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4"/>
        </w:rPr>
        <w:t>02</w:t>
      </w:r>
      <w:r>
        <w:rPr>
          <w:rFonts w:ascii="Arial" w:hAnsi="Arial" w:cs="Arial" w:eastAsia="Arial"/>
          <w:sz w:val="17"/>
          <w:szCs w:val="17"/>
          <w:color w:val="2F2F2F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  <w:position w:val="-4"/>
        </w:rPr>
        <w:t>Kg.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right="-20"/>
        <w:jc w:val="left"/>
        <w:tabs>
          <w:tab w:pos="15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575959"/>
          <w:spacing w:val="0"/>
          <w:w w:val="56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575959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75959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3" w:equalWidth="0">
            <w:col w:w="2154" w:space="16"/>
            <w:col w:w="5351" w:space="755"/>
            <w:col w:w="3284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Nedeni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230" w:lineRule="exact"/>
        <w:ind w:right="62"/>
        <w:jc w:val="both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Yangın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yerinde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yapılan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tetkikte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yangın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başlangıcını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3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Yamanlar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Kolejinin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açık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alandaki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otoparkında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1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olduğu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5"/>
        </w:rPr>
        <w:t>görülmü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olup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1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yapıla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araştırma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v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3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soruşturmada;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5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Kimliği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5"/>
        </w:rPr>
        <w:t>belirsiz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2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veya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6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kişileri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sehve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9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söndürmede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3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atmış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sigara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izmaritini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otları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tutuşturması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5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neticesinde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9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2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çıkmı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olduğ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8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kanaatine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2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3"/>
        </w:rPr>
        <w:t>varılmıştır.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220" w:right="140"/>
          <w:cols w:num="2" w:equalWidth="0">
            <w:col w:w="1621" w:space="549"/>
            <w:col w:w="9390"/>
          </w:cols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39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Sigarta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11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44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ise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91" w:lineRule="auto"/>
        <w:ind w:left="116" w:right="257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</w:rPr>
        <w:t>Kaybı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Kime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1" w:after="0" w:line="240" w:lineRule="auto"/>
        <w:ind w:left="13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20.59pt;margin-top:10.693243pt;width:10.014186pt;height:21.953205pt;mso-position-horizontal-relative:page;mso-position-vertical-relative:paragraph;z-index:-16263" coordorigin="412,214" coordsize="200,439">
            <v:group style="position:absolute;left:436;top:238;width:2;height:213" coordorigin="436,238" coordsize="2,213">
              <v:shape style="position:absolute;left:436;top:238;width:2;height:213" coordorigin="436,238" coordsize="0,213" path="m436,451l436,238e" filled="f" stroked="t" strokeweight="2.444320pt" strokecolor="#EBEDED">
                <v:path arrowok="t"/>
              </v:shape>
            </v:group>
            <v:group style="position:absolute;left:516;top:285;width:96;height:368" coordorigin="516,285" coordsize="96,368">
              <v:shape style="position:absolute;left:516;top:285;width:96;height:368" coordorigin="516,285" coordsize="96,368" path="m516,285l612,285,612,653,516,653,516,285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kihi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</w:rPr>
        <w:t>DörıtışU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202" w:right="-64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800001pt;margin-top:5.489475pt;width:14.222685pt;height:13.5pt;mso-position-horizontal-relative:page;mso-position-vertical-relative:paragraph;z-index:-16256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2F2F2F"/>
                      <w:w w:val="275"/>
                    </w:rPr>
                    <w:t>-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F2F2F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B8B8BA"/>
                      <w:spacing w:val="0"/>
                      <w:w w:val="107"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A3A5A7"/>
          <w:spacing w:val="-2"/>
          <w:w w:val="80"/>
          <w:i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80"/>
          <w:i/>
        </w:rPr>
        <w:t>;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>Öli.l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4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2"/>
          <w:w w:val="111"/>
        </w:rPr>
        <w:t>Ş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irketi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1"/>
        </w:rPr>
        <w:t>Adı: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1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75959"/>
          <w:w w:val="149"/>
        </w:rPr>
        <w:t>ari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6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1"/>
          <w:w w:val="16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</w:rPr>
        <w:t>.05.2017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1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piDE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5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EKiP: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0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Karşıyaka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"/>
          <w:w w:val="12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6"/>
        </w:rPr>
        <w:t>Grubu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b/>
          <w:bCs/>
        </w:rPr>
        <w:t>1.</w:t>
      </w:r>
      <w:r>
        <w:rPr>
          <w:rFonts w:ascii="Arial" w:hAnsi="Arial" w:cs="Arial" w:eastAsia="Arial"/>
          <w:sz w:val="19"/>
          <w:szCs w:val="19"/>
          <w:color w:val="2F2F2F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1"/>
        </w:rPr>
        <w:t>Posta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8" w:after="0" w:line="240" w:lineRule="auto"/>
        <w:ind w:left="730"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w w:val="84"/>
        </w:rPr>
        <w:t>[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7"/>
          <w:w w:val="84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0"/>
          <w:w w:val="113"/>
        </w:rPr>
        <w:t>ed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8"/>
          <w:w w:val="113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6E6E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0"/>
          <w:w w:val="100"/>
        </w:rPr>
        <w:t>]Saati</w:t>
      </w:r>
      <w:r>
        <w:rPr>
          <w:rFonts w:ascii="Times New Roman" w:hAnsi="Times New Roman" w:cs="Times New Roman" w:eastAsia="Times New Roman"/>
          <w:sz w:val="16"/>
          <w:szCs w:val="16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12:55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w w:val="107"/>
        </w:rPr>
        <w:t>ONAYLA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8"/>
          <w:w w:val="108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</w:rPr>
        <w:t>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5" w:equalWidth="0">
            <w:col w:w="1957" w:space="213"/>
            <w:col w:w="2556" w:space="276"/>
            <w:col w:w="658" w:space="465"/>
            <w:col w:w="1296" w:space="1388"/>
            <w:col w:w="2751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39" w:after="0" w:line="240" w:lineRule="auto"/>
        <w:ind w:left="2314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Gitmişse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2"/>
        </w:rPr>
        <w:t>Amiri: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1" w:lineRule="exact"/>
        <w:ind w:left="2324" w:right="-179"/>
        <w:jc w:val="left"/>
        <w:rPr>
          <w:rFonts w:ascii="Arial" w:hAnsi="Arial" w:cs="Arial" w:eastAsia="Arial"/>
          <w:sz w:val="93"/>
          <w:szCs w:val="93"/>
        </w:rPr>
      </w:pPr>
      <w:rPr/>
      <w:r>
        <w:rPr/>
        <w:pict>
          <v:shape style="position:absolute;margin-left:23.040001pt;margin-top:-.063551pt;width:10.56pt;height:30.719999pt;mso-position-horizontal-relative:page;mso-position-vertical-relative:paragraph;z-index:-16269" type="#_x0000_t75">
            <v:imagedata r:id="rId15" o:title=""/>
          </v:shape>
        </w:pict>
      </w:r>
      <w:r>
        <w:rPr/>
        <w:pict>
          <v:shape style="position:absolute;margin-left:234.240005pt;margin-top:8.576454pt;width:61.439999pt;height:38.400002pt;mso-position-horizontal-relative:page;mso-position-vertical-relative:paragraph;z-index:-16268" type="#_x0000_t75">
            <v:imagedata r:id="rId16" o:title=""/>
          </v:shape>
        </w:pict>
      </w:r>
      <w:r>
        <w:rPr/>
        <w:pict>
          <v:group style="position:absolute;margin-left:126.375pt;margin-top:-4.722657pt;width:7.98591pt;height:63.437991pt;mso-position-horizontal-relative:page;mso-position-vertical-relative:paragraph;z-index:-16262" coordorigin="2528,-94" coordsize="160,1269">
            <v:shape style="position:absolute;left:2528;top:-94;width:160;height:1269" coordorigin="2528,-94" coordsize="160,1269" path="m2528,-94l2687,-94,2687,1174,2528,1174,2528,-94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3.919998pt;margin-top:18.559952pt;width:152.340968pt;height:72pt;mso-position-horizontal-relative:page;mso-position-vertical-relative:paragraph;z-index:-1625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13"/>
                      <w:position w:val="-1"/>
                    </w:rPr>
                    <w:t>JJ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13"/>
                      <w:position w:val="-1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13"/>
                      <w:position w:val="-1"/>
                    </w:rPr>
                    <w:t>         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10"/>
                      <w:w w:val="13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8417B"/>
                      <w:spacing w:val="0"/>
                      <w:w w:val="177"/>
                      <w:position w:val="-1"/>
                    </w:rPr>
                    <w:t>M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3"/>
          <w:szCs w:val="93"/>
          <w:color w:val="2F2F2F"/>
          <w:spacing w:val="-2"/>
          <w:w w:val="18"/>
          <w:position w:val="-58"/>
        </w:rPr>
        <w:t>,</w:t>
      </w:r>
      <w:r>
        <w:rPr>
          <w:rFonts w:ascii="Arial" w:hAnsi="Arial" w:cs="Arial" w:eastAsia="Arial"/>
          <w:sz w:val="93"/>
          <w:szCs w:val="93"/>
          <w:color w:val="A3A5A7"/>
          <w:spacing w:val="-2"/>
          <w:w w:val="61"/>
          <w:position w:val="-58"/>
        </w:rPr>
      </w:r>
      <w:r>
        <w:rPr>
          <w:rFonts w:ascii="Arial" w:hAnsi="Arial" w:cs="Arial" w:eastAsia="Arial"/>
          <w:sz w:val="93"/>
          <w:szCs w:val="93"/>
          <w:color w:val="A3A5A7"/>
          <w:spacing w:val="-97"/>
          <w:w w:val="61"/>
          <w:emboss/>
          <w:position w:val="-58"/>
        </w:rPr>
        <w:t>:</w:t>
      </w:r>
      <w:r>
        <w:rPr>
          <w:rFonts w:ascii="Arial" w:hAnsi="Arial" w:cs="Arial" w:eastAsia="Arial"/>
          <w:sz w:val="93"/>
          <w:szCs w:val="93"/>
          <w:color w:val="A3A5A7"/>
          <w:spacing w:val="-97"/>
          <w:w w:val="61"/>
          <w:emboss/>
          <w:position w:val="-58"/>
        </w:rPr>
      </w:r>
      <w:r>
        <w:rPr>
          <w:rFonts w:ascii="Arial" w:hAnsi="Arial" w:cs="Arial" w:eastAsia="Arial"/>
          <w:sz w:val="93"/>
          <w:szCs w:val="93"/>
          <w:color w:val="A3A5A7"/>
          <w:spacing w:val="-97"/>
          <w:w w:val="61"/>
          <w:position w:val="-58"/>
        </w:rPr>
      </w:r>
      <w:r>
        <w:rPr>
          <w:rFonts w:ascii="Arial" w:hAnsi="Arial" w:cs="Arial" w:eastAsia="Arial"/>
          <w:sz w:val="93"/>
          <w:szCs w:val="93"/>
          <w:color w:val="A3A5A7"/>
          <w:spacing w:val="-97"/>
          <w:w w:val="61"/>
          <w:position w:val="-58"/>
        </w:rPr>
      </w:r>
      <w:r>
        <w:rPr>
          <w:rFonts w:ascii="Arial" w:hAnsi="Arial" w:cs="Arial" w:eastAsia="Arial"/>
          <w:sz w:val="93"/>
          <w:szCs w:val="93"/>
          <w:color w:val="38417B"/>
          <w:spacing w:val="0"/>
          <w:w w:val="70"/>
          <w:position w:val="-58"/>
        </w:rPr>
        <w:t>JJJb</w:t>
      </w:r>
      <w:r>
        <w:rPr>
          <w:rFonts w:ascii="Arial" w:hAnsi="Arial" w:cs="Arial" w:eastAsia="Arial"/>
          <w:sz w:val="93"/>
          <w:szCs w:val="93"/>
          <w:color w:val="38417B"/>
          <w:spacing w:val="-208"/>
          <w:w w:val="69"/>
          <w:position w:val="-58"/>
        </w:rPr>
        <w:t>,</w:t>
      </w:r>
      <w:r>
        <w:rPr>
          <w:rFonts w:ascii="Arial" w:hAnsi="Arial" w:cs="Arial" w:eastAsia="Arial"/>
          <w:sz w:val="93"/>
          <w:szCs w:val="93"/>
          <w:color w:val="424242"/>
          <w:spacing w:val="0"/>
          <w:w w:val="49"/>
          <w:position w:val="-58"/>
        </w:rPr>
        <w:t>u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-34" w:right="-5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0"/>
        </w:rPr>
        <w:t>Koyan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2" w:after="0" w:line="240" w:lineRule="auto"/>
        <w:ind w:left="242" w:right="20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6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0" w:lineRule="atLeast"/>
        <w:ind w:left="298" w:right="1335" w:firstLine="-298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8"/>
          <w:szCs w:val="28"/>
          <w:color w:val="2F2F2F"/>
          <w:w w:val="72"/>
          <w:b/>
          <w:bCs/>
        </w:rPr>
        <w:t>3</w:t>
      </w:r>
      <w:r>
        <w:rPr>
          <w:rFonts w:ascii="Arial" w:hAnsi="Arial" w:cs="Arial" w:eastAsia="Arial"/>
          <w:sz w:val="28"/>
          <w:szCs w:val="28"/>
          <w:color w:val="2F2F2F"/>
          <w:spacing w:val="-39"/>
          <w:w w:val="100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7"/>
          <w:b/>
          <w:bCs/>
        </w:rPr>
        <w:t>G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18"/>
          <w:w w:val="4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7"/>
          <w:b/>
          <w:bCs/>
        </w:rPr>
        <w:t>MaYi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47"/>
          <w:b/>
          <w:bCs/>
        </w:rPr>
        <w:t>s</w:t>
      </w:r>
      <w:r>
        <w:rPr>
          <w:rFonts w:ascii="Arial" w:hAnsi="Arial" w:cs="Arial" w:eastAsia="Arial"/>
          <w:sz w:val="28"/>
          <w:szCs w:val="28"/>
          <w:color w:val="2F2F2F"/>
          <w:spacing w:val="13"/>
          <w:w w:val="47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61"/>
          <w:b/>
          <w:bCs/>
        </w:rPr>
        <w:t>7M1t</w:t>
      </w:r>
      <w:r>
        <w:rPr>
          <w:rFonts w:ascii="Arial" w:hAnsi="Arial" w:cs="Arial" w:eastAsia="Arial"/>
          <w:sz w:val="28"/>
          <w:szCs w:val="28"/>
          <w:color w:val="2F2F2F"/>
          <w:spacing w:val="-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  <w:position w:val="7"/>
        </w:rPr>
        <w:t>7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15"/>
          <w:position w:val="0"/>
        </w:rPr>
        <w:t>itfaiye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69"/>
          <w:position w:val="0"/>
        </w:rPr>
        <w:t>BNm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-4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7"/>
          <w:position w:val="0"/>
        </w:rPr>
        <w:t>Amiri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  <w:cols w:num="3" w:equalWidth="0">
            <w:col w:w="4090" w:space="466"/>
            <w:col w:w="1318" w:space="2585"/>
            <w:col w:w="310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09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0"/>
          <w:w w:val="131"/>
          <w:i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959"/>
          <w:spacing w:val="20"/>
          <w:w w:val="131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3"/>
        </w:rPr>
        <w:t>'_:::ı.·-:;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31"/>
          <w:w w:val="73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</w:rPr>
        <w:t>ıVIeı·ke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89"/>
        </w:rPr>
        <w:t>z</w:t>
      </w:r>
      <w:r>
        <w:rPr>
          <w:rFonts w:ascii="Arial" w:hAnsi="Arial" w:cs="Arial" w:eastAsia="Arial"/>
          <w:sz w:val="19"/>
          <w:szCs w:val="19"/>
          <w:color w:val="2F2F2F"/>
          <w:spacing w:val="25"/>
          <w:w w:val="89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</w:rPr>
        <w:t>8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4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lge</w:t>
      </w:r>
      <w:r>
        <w:rPr>
          <w:rFonts w:ascii="Arial" w:hAnsi="Arial" w:cs="Arial" w:eastAsia="Arial"/>
          <w:sz w:val="19"/>
          <w:szCs w:val="19"/>
          <w:color w:val="2F2F2F"/>
          <w:spacing w:val="-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Met.i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BU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4"/>
        </w:rPr>
        <w:t>UT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25" w:lineRule="exact"/>
        <w:ind w:left="221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5"/>
          <w:position w:val="-10"/>
        </w:rPr>
        <w:t>h'sr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5"/>
          <w:position w:val="-1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3"/>
          <w:w w:val="115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15"/>
          <w:position w:val="-10"/>
        </w:rPr>
        <w:t>Gruplar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422" w:lineRule="exact"/>
        <w:ind w:left="173" w:right="-101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v:group style="position:absolute;margin-left:432.522522pt;margin-top:-2.172121pt;width:4.642020pt;height:27.596925pt;mso-position-horizontal-relative:page;mso-position-vertical-relative:paragraph;z-index:-16261" coordorigin="8650,-43" coordsize="93,552">
            <v:shape style="position:absolute;left:8650;top:-43;width:93;height:552" coordorigin="8650,-43" coordsize="93,552" path="m8650,-43l8743,-43,8743,508,8650,508,8650,-43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5.125946pt;margin-top:15.345183pt;width:.1pt;height:19.781739pt;mso-position-horizontal-relative:page;mso-position-vertical-relative:paragraph;z-index:-16258" coordorigin="9303,307" coordsize="2,396">
            <v:shape style="position:absolute;left:9303;top:307;width:2;height:396" coordorigin="9303,307" coordsize="0,396" path="m9303,703l9303,307e" filled="f" stroked="t" strokeweight="2.75089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240021pt;margin-top:16.865957pt;width:2.35431pt;height:7pt;mso-position-horizontal-relative:page;mso-position-vertical-relative:paragraph;z-index:-1625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3938A"/>
                      <w:spacing w:val="0"/>
                      <w:w w:val="101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1"/>
          <w:szCs w:val="41"/>
          <w:color w:val="A3A5A7"/>
          <w:spacing w:val="-11"/>
          <w:w w:val="68"/>
          <w:position w:val="-4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13"/>
          <w:w w:val="114"/>
          <w:position w:val="-4"/>
        </w:rPr>
        <w:t>·</w:t>
      </w:r>
      <w:r>
        <w:rPr>
          <w:rFonts w:ascii="Times New Roman" w:hAnsi="Times New Roman" w:cs="Times New Roman" w:eastAsia="Times New Roman"/>
          <w:sz w:val="41"/>
          <w:szCs w:val="41"/>
          <w:color w:val="B8B8BA"/>
          <w:spacing w:val="-5"/>
          <w:w w:val="29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41"/>
          <w:szCs w:val="41"/>
          <w:color w:val="575959"/>
          <w:spacing w:val="0"/>
          <w:w w:val="59"/>
          <w:b/>
          <w:bCs/>
          <w:position w:val="-4"/>
        </w:rPr>
        <w:t>iiıce</w:t>
      </w:r>
      <w:r>
        <w:rPr>
          <w:rFonts w:ascii="Times New Roman" w:hAnsi="Times New Roman" w:cs="Times New Roman" w:eastAsia="Times New Roman"/>
          <w:sz w:val="41"/>
          <w:szCs w:val="41"/>
          <w:color w:val="575959"/>
          <w:spacing w:val="-7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52577C"/>
          <w:spacing w:val="0"/>
          <w:w w:val="82"/>
          <w:b/>
          <w:bCs/>
          <w:position w:val="-4"/>
        </w:rPr>
        <w:t>J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94" w:right="-78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2"/>
          <w:szCs w:val="22"/>
          <w:color w:val="A3A5A7"/>
          <w:spacing w:val="-7"/>
          <w:w w:val="58"/>
          <w:b/>
          <w:bCs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71"/>
          <w:b/>
          <w:bCs/>
          <w:position w:val="-2"/>
        </w:rPr>
        <w:t>It</w:t>
      </w:r>
      <w:r>
        <w:rPr>
          <w:rFonts w:ascii="Arial" w:hAnsi="Arial" w:cs="Arial" w:eastAsia="Arial"/>
          <w:sz w:val="22"/>
          <w:szCs w:val="22"/>
          <w:color w:val="575959"/>
          <w:spacing w:val="7"/>
          <w:w w:val="72"/>
          <w:b/>
          <w:bCs/>
          <w:position w:val="-2"/>
        </w:rPr>
        <w:t>f</w:t>
      </w:r>
      <w:r>
        <w:rPr>
          <w:rFonts w:ascii="Arial" w:hAnsi="Arial" w:cs="Arial" w:eastAsia="Arial"/>
          <w:sz w:val="22"/>
          <w:szCs w:val="22"/>
          <w:color w:val="6E6E72"/>
          <w:spacing w:val="-6"/>
          <w:w w:val="76"/>
          <w:b/>
          <w:bCs/>
          <w:position w:val="-2"/>
        </w:rPr>
        <w:t>a</w:t>
      </w:r>
      <w:r>
        <w:rPr>
          <w:rFonts w:ascii="Arial" w:hAnsi="Arial" w:cs="Arial" w:eastAsia="Arial"/>
          <w:sz w:val="22"/>
          <w:szCs w:val="22"/>
          <w:color w:val="575959"/>
          <w:spacing w:val="0"/>
          <w:w w:val="48"/>
          <w:b/>
          <w:bCs/>
          <w:position w:val="-2"/>
        </w:rPr>
        <w:t>·</w:t>
      </w:r>
      <w:r>
        <w:rPr>
          <w:rFonts w:ascii="Arial" w:hAnsi="Arial" w:cs="Arial" w:eastAsia="Arial"/>
          <w:sz w:val="22"/>
          <w:szCs w:val="22"/>
          <w:color w:val="575959"/>
          <w:spacing w:val="-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93938A"/>
          <w:spacing w:val="-44"/>
          <w:w w:val="66"/>
          <w:position w:val="-2"/>
        </w:rPr>
        <w:t>·</w:t>
      </w:r>
      <w:r>
        <w:rPr>
          <w:rFonts w:ascii="Arial" w:hAnsi="Arial" w:cs="Arial" w:eastAsia="Arial"/>
          <w:sz w:val="29"/>
          <w:szCs w:val="29"/>
          <w:color w:val="A3A5A7"/>
          <w:spacing w:val="-18"/>
          <w:w w:val="65"/>
          <w:position w:val="-2"/>
        </w:rPr>
        <w:t>.</w:t>
      </w:r>
      <w:r>
        <w:rPr>
          <w:rFonts w:ascii="Arial" w:hAnsi="Arial" w:cs="Arial" w:eastAsia="Arial"/>
          <w:sz w:val="29"/>
          <w:szCs w:val="29"/>
          <w:color w:val="6E6E72"/>
          <w:spacing w:val="-2"/>
          <w:w w:val="83"/>
          <w:position w:val="-2"/>
        </w:rPr>
        <w:t>e</w:t>
      </w:r>
      <w:r>
        <w:rPr>
          <w:rFonts w:ascii="Arial" w:hAnsi="Arial" w:cs="Arial" w:eastAsia="Arial"/>
          <w:sz w:val="29"/>
          <w:szCs w:val="29"/>
          <w:color w:val="424242"/>
          <w:spacing w:val="0"/>
          <w:w w:val="88"/>
          <w:position w:val="-2"/>
        </w:rPr>
        <w:t>'l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left="14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79.52002pt;margin-top:-2.082125pt;width:8.113285pt;height:46.8pt;mso-position-horizontal-relative:page;mso-position-vertical-relative:paragraph;z-index:-16266" coordorigin="9590,-42" coordsize="162,936">
            <v:group style="position:absolute;left:9600;top:-37;width:2;height:634" coordorigin="9600,-37" coordsize="2,634">
              <v:shape style="position:absolute;left:9600;top:-37;width:2;height:634" coordorigin="9600,-37" coordsize="0,634" path="m9600,597l9600,-37e" filled="f" stroked="t" strokeweight=".48pt" strokecolor="#444F7C">
                <v:path arrowok="t"/>
              </v:shape>
            </v:group>
            <v:group style="position:absolute;left:9600;top:568;width:2;height:317" coordorigin="9600,568" coordsize="2,317">
              <v:shape style="position:absolute;left:9600;top:568;width:2;height:317" coordorigin="9600,568" coordsize="0,317" path="m9600,885l9600,568e" filled="f" stroked="t" strokeweight=".96pt" strokecolor="#606477">
                <v:path arrowok="t"/>
              </v:shape>
            </v:group>
            <v:group style="position:absolute;left:9646;top:569;width:106;height:314" coordorigin="9646,569" coordsize="106,314">
              <v:shape style="position:absolute;left:9646;top:569;width:106;height:314" coordorigin="9646,569" coordsize="106,314" path="m9646,569l9753,569,9753,883,9646,883,9646,569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91.444061pt;margin-top:-1.277184pt;width:.1pt;height:15.006837pt;mso-position-horizontal-relative:page;mso-position-vertical-relative:paragraph;z-index:-16260" coordorigin="9829,-26" coordsize="2,300">
            <v:shape style="position:absolute;left:9829;top:-26;width:2;height:300" coordorigin="9829,-26" coordsize="0,300" path="m9829,275l9829,-26e" filled="f" stroked="t" strokeweight="2.3781pt" strokecolor="#EBEDED">
              <v:path arrowok="t"/>
            </v:shape>
          </v:group>
          <w10:wrap type="none"/>
        </w:pict>
      </w:r>
      <w:r>
        <w:rPr/>
        <w:pict>
          <v:group style="position:absolute;margin-left:499.74472pt;margin-top:4.001468pt;width:.1pt;height:10.769532pt;mso-position-horizontal-relative:page;mso-position-vertical-relative:paragraph;z-index:-16259" coordorigin="9995,80" coordsize="2,215">
            <v:shape style="position:absolute;left:9995;top:80;width:2;height:215" coordorigin="9995,80" coordsize="0,215" path="m9995,295l9995,80e" filled="f" stroked="t" strokeweight="3.98944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B8B8BA"/>
          <w:spacing w:val="0"/>
          <w:w w:val="100"/>
          <w:position w:val="4"/>
        </w:rPr>
        <w:t>'</w:t>
      </w:r>
      <w:r>
        <w:rPr>
          <w:rFonts w:ascii="Arial" w:hAnsi="Arial" w:cs="Arial" w:eastAsia="Arial"/>
          <w:sz w:val="22"/>
          <w:szCs w:val="22"/>
          <w:color w:val="B8B8BA"/>
          <w:spacing w:val="5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8B8BA"/>
          <w:spacing w:val="-28"/>
          <w:w w:val="146"/>
          <w:position w:val="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575959"/>
          <w:spacing w:val="7"/>
          <w:w w:val="204"/>
          <w:position w:val="0"/>
        </w:rPr>
        <w:t>;</w:t>
      </w:r>
      <w:r>
        <w:rPr>
          <w:rFonts w:ascii="Arial" w:hAnsi="Arial" w:cs="Arial" w:eastAsia="Arial"/>
          <w:sz w:val="21"/>
          <w:szCs w:val="21"/>
          <w:color w:val="838383"/>
          <w:spacing w:val="0"/>
          <w:w w:val="150"/>
          <w:position w:val="0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13" w:lineRule="exact"/>
        <w:ind w:left="240" w:right="-20"/>
        <w:jc w:val="left"/>
        <w:rPr>
          <w:rFonts w:ascii="Courier New" w:hAnsi="Courier New" w:cs="Courier New" w:eastAsia="Courier New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0.960022pt;margin-top:4.427975pt;width:17.219181pt;height:22pt;mso-position-horizontal-relative:page;mso-position-vertical-relative:paragraph;z-index:-16253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2A38A3"/>
                      <w:spacing w:val="0"/>
                      <w:w w:val="82"/>
                      <w:b/>
                      <w:bCs/>
                    </w:rPr>
                    <w:t>L;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9"/>
          <w:szCs w:val="29"/>
          <w:color w:val="575959"/>
          <w:spacing w:val="0"/>
          <w:w w:val="113"/>
          <w:b/>
          <w:bCs/>
          <w:position w:val="2"/>
        </w:rPr>
        <w:t>OSUN</w:t>
      </w:r>
      <w:r>
        <w:rPr>
          <w:rFonts w:ascii="Courier New" w:hAnsi="Courier New" w:cs="Courier New" w:eastAsia="Courier New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-39" w:right="1182"/>
        <w:jc w:val="center"/>
        <w:tabs>
          <w:tab w:pos="5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96.849976pt;margin-top:9.5709pt;width:.1pt;height:12.889161pt;mso-position-horizontal-relative:page;mso-position-vertical-relative:paragraph;z-index:-16257" coordorigin="9937,191" coordsize="2,258">
            <v:shape style="position:absolute;left:9937;top:191;width:2;height:258" coordorigin="9937,191" coordsize="0,258" path="m9937,449l9937,191e" filled="f" stroked="t" strokeweight="2.16793pt" strokecolor="#EB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166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B8B8BA"/>
          <w:spacing w:val="18"/>
          <w:w w:val="166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82"/>
          <w:b/>
          <w:bCs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575959"/>
          <w:spacing w:val="0"/>
          <w:w w:val="82"/>
          <w:b/>
          <w:bCs/>
          <w:position w:val="1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20" w:right="140"/>
          <w:cols w:num="3" w:equalWidth="0">
            <w:col w:w="6706" w:space="1599"/>
            <w:col w:w="1065" w:space="78"/>
            <w:col w:w="2112"/>
          </w:cols>
        </w:sectPr>
      </w:pPr>
      <w:rPr/>
    </w:p>
    <w:p>
      <w:pPr>
        <w:spacing w:before="0" w:after="0" w:line="258" w:lineRule="exact"/>
        <w:ind w:right="1014"/>
        <w:jc w:val="right"/>
        <w:tabs>
          <w:tab w:pos="980" w:val="left"/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4.88pt;margin-top:21.24pt;width:569.760012pt;height:751.440002pt;mso-position-horizontal-relative:page;mso-position-vertical-relative:page;z-index:-16267" coordorigin="298,425" coordsize="11395,15029">
            <v:group style="position:absolute;left:389;top:451;width:11251;height:2" coordorigin="389,451" coordsize="11251,2">
              <v:shape style="position:absolute;left:389;top:451;width:11251;height:2" coordorigin="389,451" coordsize="11251,0" path="m389,451l11640,451e" filled="f" stroked="t" strokeweight=".72pt" strokecolor="#48484B">
                <v:path arrowok="t"/>
              </v:shape>
            </v:group>
            <v:group style="position:absolute;left:331;top:432;width:2;height:15005" coordorigin="331,432" coordsize="2,15005">
              <v:shape style="position:absolute;left:331;top:432;width:2;height:15005" coordorigin="331,432" coordsize="0,15005" path="m331,15437l331,432e" filled="f" stroked="t" strokeweight=".72pt" strokecolor="#484848">
                <v:path arrowok="t"/>
              </v:shape>
            </v:group>
            <v:group style="position:absolute;left:2371;top:442;width:2;height:1517" coordorigin="2371,442" coordsize="2,1517">
              <v:shape style="position:absolute;left:2371;top:442;width:2;height:1517" coordorigin="2371,442" coordsize="0,1517" path="m2371,1958l2371,442e" filled="f" stroked="t" strokeweight=".72pt" strokecolor="#3F3F3F">
                <v:path arrowok="t"/>
              </v:shape>
            </v:group>
            <v:group style="position:absolute;left:9216;top:451;width:2;height:1517" coordorigin="9216,451" coordsize="2,1517">
              <v:shape style="position:absolute;left:9216;top:451;width:2;height:1517" coordorigin="9216,451" coordsize="0,1517" path="m9216,1968l9216,451e" filled="f" stroked="t" strokeweight=".72pt" strokecolor="#4B4B4B">
                <v:path arrowok="t"/>
              </v:shape>
            </v:group>
            <v:group style="position:absolute;left:11640;top:451;width:2;height:3379" coordorigin="11640,451" coordsize="2,3379">
              <v:shape style="position:absolute;left:11640;top:451;width:2;height:3379" coordorigin="11640,451" coordsize="0,3379" path="m11640,3830l11640,451e" filled="f" stroked="t" strokeweight=".72pt" strokecolor="#575757">
                <v:path arrowok="t"/>
              </v:shape>
            </v:group>
            <v:group style="position:absolute;left:2160;top:1954;width:9485;height:2" coordorigin="2160,1954" coordsize="9485,2">
              <v:shape style="position:absolute;left:2160;top:1954;width:9485;height:2" coordorigin="2160,1954" coordsize="9485,0" path="m2160,1954l11645,1954e" filled="f" stroked="t" strokeweight=".48pt" strokecolor="#4B4B4B">
                <v:path arrowok="t"/>
              </v:shape>
            </v:group>
            <v:group style="position:absolute;left:768;top:2170;width:10882;height:2" coordorigin="768,2170" coordsize="10882,2">
              <v:shape style="position:absolute;left:768;top:2170;width:10882;height:2" coordorigin="768,2170" coordsize="10882,0" path="m768,2170l11650,2170e" filled="f" stroked="t" strokeweight=".72pt" strokecolor="#545454">
                <v:path arrowok="t"/>
              </v:shape>
            </v:group>
            <v:group style="position:absolute;left:1886;top:2386;width:9763;height:2" coordorigin="1886,2386" coordsize="9763,2">
              <v:shape style="position:absolute;left:1886;top:2386;width:9763;height:2" coordorigin="1886,2386" coordsize="9763,0" path="m1886,2386l11650,2386e" filled="f" stroked="t" strokeweight=".48pt" strokecolor="#484848">
                <v:path arrowok="t"/>
              </v:shape>
            </v:group>
            <v:group style="position:absolute;left:317;top:2626;width:11338;height:2" coordorigin="317,2626" coordsize="11338,2">
              <v:shape style="position:absolute;left:317;top:2626;width:11338;height:2" coordorigin="317,2626" coordsize="11338,0" path="m317,2626l11654,2626e" filled="f" stroked="t" strokeweight=".72pt" strokecolor="#545454">
                <v:path arrowok="t"/>
              </v:shape>
            </v:group>
            <v:group style="position:absolute;left:317;top:2866;width:11338;height:2" coordorigin="317,2866" coordsize="11338,2">
              <v:shape style="position:absolute;left:317;top:2866;width:11338;height:2" coordorigin="317,2866" coordsize="11338,0" path="m317,2866l11654,2866e" filled="f" stroked="t" strokeweight=".72pt" strokecolor="#545454">
                <v:path arrowok="t"/>
              </v:shape>
            </v:group>
            <v:group style="position:absolute;left:7032;top:3072;width:2;height:758" coordorigin="7032,3072" coordsize="2,758">
              <v:shape style="position:absolute;left:7032;top:3072;width:2;height:758" coordorigin="7032,3072" coordsize="0,758" path="m7032,3830l7032,3072e" filled="f" stroked="t" strokeweight=".48pt" strokecolor="#2F2F2F">
                <v:path arrowok="t"/>
              </v:shape>
            </v:group>
            <v:group style="position:absolute;left:317;top:3821;width:11338;height:2" coordorigin="317,3821" coordsize="11338,2">
              <v:shape style="position:absolute;left:317;top:3821;width:11338;height:2" coordorigin="317,3821" coordsize="11338,0" path="m317,3821l11654,3821e" filled="f" stroked="t" strokeweight=".72pt" strokecolor="#484848">
                <v:path arrowok="t"/>
              </v:shape>
            </v:group>
            <v:group style="position:absolute;left:2390;top:3811;width:2;height:11635" coordorigin="2390,3811" coordsize="2,11635">
              <v:shape style="position:absolute;left:2390;top:3811;width:2;height:11635" coordorigin="2390,3811" coordsize="0,11635" path="m2390,15446l2390,3811e" filled="f" stroked="t" strokeweight=".72pt" strokecolor="#444444">
                <v:path arrowok="t"/>
              </v:shape>
            </v:group>
            <v:group style="position:absolute;left:317;top:4099;width:11338;height:2" coordorigin="317,4099" coordsize="11338,2">
              <v:shape style="position:absolute;left:317;top:4099;width:11338;height:2" coordorigin="317,4099" coordsize="11338,0" path="m317,4099l11654,4099e" filled="f" stroked="t" strokeweight=".72pt" strokecolor="#484848">
                <v:path arrowok="t"/>
              </v:shape>
            </v:group>
            <v:group style="position:absolute;left:2371;top:4320;width:9283;height:2" coordorigin="2371,4320" coordsize="9283,2">
              <v:shape style="position:absolute;left:2371;top:4320;width:9283;height:2" coordorigin="2371,4320" coordsize="9283,0" path="m2371,4320l11654,4320e" filled="f" stroked="t" strokeweight=".96pt" strokecolor="#575757">
                <v:path arrowok="t"/>
              </v:shape>
            </v:group>
            <v:group style="position:absolute;left:4963;top:4310;width:2;height:2083" coordorigin="4963,4310" coordsize="2,2083">
              <v:shape style="position:absolute;left:4963;top:4310;width:2;height:2083" coordorigin="4963,4310" coordsize="0,2083" path="m4963,6394l4963,4310e" filled="f" stroked="t" strokeweight=".72pt" strokecolor="#4F4F4F">
                <v:path arrowok="t"/>
              </v:shape>
            </v:group>
            <v:group style="position:absolute;left:4954;top:4805;width:6701;height:2" coordorigin="4954,4805" coordsize="6701,2">
              <v:shape style="position:absolute;left:4954;top:4805;width:6701;height:2" coordorigin="4954,4805" coordsize="6701,0" path="m4954,4805l11654,4805e" filled="f" stroked="t" strokeweight=".48pt" strokecolor="#484848">
                <v:path arrowok="t"/>
              </v:shape>
            </v:group>
            <v:group style="position:absolute;left:4954;top:5050;width:6701;height:2" coordorigin="4954,5050" coordsize="6701,2">
              <v:shape style="position:absolute;left:4954;top:5050;width:6701;height:2" coordorigin="4954,5050" coordsize="6701,0" path="m4954,5050l11654,5050e" filled="f" stroked="t" strokeweight=".96pt" strokecolor="#676767">
                <v:path arrowok="t"/>
              </v:shape>
            </v:group>
            <v:group style="position:absolute;left:4954;top:5290;width:6701;height:2" coordorigin="4954,5290" coordsize="6701,2">
              <v:shape style="position:absolute;left:4954;top:5290;width:6701;height:2" coordorigin="4954,5290" coordsize="6701,0" path="m4954,5290l11654,5290e" filled="f" stroked="t" strokeweight=".96pt" strokecolor="#5B5B5B">
                <v:path arrowok="t"/>
              </v:shape>
            </v:group>
            <v:group style="position:absolute;left:2371;top:5510;width:9283;height:2" coordorigin="2371,5510" coordsize="9283,2">
              <v:shape style="position:absolute;left:2371;top:5510;width:9283;height:2" coordorigin="2371,5510" coordsize="9283,0" path="m2371,5510l11654,5510e" filled="f" stroked="t" strokeweight=".96pt" strokecolor="#5B5B5B">
                <v:path arrowok="t"/>
              </v:shape>
            </v:group>
            <v:group style="position:absolute;left:7901;top:5731;width:2;height:672" coordorigin="7901,5731" coordsize="2,672">
              <v:shape style="position:absolute;left:7901;top:5731;width:2;height:672" coordorigin="7901,5731" coordsize="0,672" path="m7901,6403l7901,5731e" filled="f" stroked="t" strokeweight=".96pt" strokecolor="#676767">
                <v:path arrowok="t"/>
              </v:shape>
            </v:group>
            <v:group style="position:absolute;left:2371;top:6173;width:9293;height:2" coordorigin="2371,6173" coordsize="9293,2">
              <v:shape style="position:absolute;left:2371;top:6173;width:9293;height:2" coordorigin="2371,6173" coordsize="9293,0" path="m2371,6173l11664,6173e" filled="f" stroked="t" strokeweight=".96pt" strokecolor="#5B5B5B">
                <v:path arrowok="t"/>
              </v:shape>
            </v:group>
            <v:group style="position:absolute;left:2371;top:6389;width:9293;height:2" coordorigin="2371,6389" coordsize="9293,2">
              <v:shape style="position:absolute;left:2371;top:6389;width:9293;height:2" coordorigin="2371,6389" coordsize="9293,0" path="m2371,6389l11664,6389e" filled="f" stroked="t" strokeweight=".48pt" strokecolor="#444444">
                <v:path arrowok="t"/>
              </v:shape>
            </v:group>
            <v:group style="position:absolute;left:317;top:5741;width:11338;height:2" coordorigin="317,5741" coordsize="11338,2">
              <v:shape style="position:absolute;left:317;top:5741;width:11338;height:2" coordorigin="317,5741" coordsize="11338,0" path="m317,5741l11654,5741e" filled="f" stroked="t" strokeweight=".72pt" strokecolor="#575757">
                <v:path arrowok="t"/>
              </v:shape>
            </v:group>
            <v:group style="position:absolute;left:317;top:6605;width:11347;height:2" coordorigin="317,6605" coordsize="11347,2">
              <v:shape style="position:absolute;left:317;top:6605;width:11347;height:2" coordorigin="317,6605" coordsize="11347,0" path="m317,6605l11664,6605e" filled="f" stroked="t" strokeweight=".96pt" strokecolor="#5B5B5B">
                <v:path arrowok="t"/>
              </v:shape>
            </v:group>
            <v:group style="position:absolute;left:11664;top:7046;width:2;height:8390" coordorigin="11664,7046" coordsize="2,8390">
              <v:shape style="position:absolute;left:11664;top:7046;width:2;height:8390" coordorigin="11664,7046" coordsize="0,8390" path="m11664,15437l11664,7046e" filled="f" stroked="t" strokeweight=".72pt" strokecolor="#646464">
                <v:path arrowok="t"/>
              </v:shape>
            </v:group>
            <v:group style="position:absolute;left:317;top:7056;width:11352;height:2" coordorigin="317,7056" coordsize="11352,2">
              <v:shape style="position:absolute;left:317;top:7056;width:11352;height:2" coordorigin="317,7056" coordsize="11352,0" path="m317,7056l11669,7056e" filled="f" stroked="t" strokeweight=".72pt" strokecolor="#575757">
                <v:path arrowok="t"/>
              </v:shape>
            </v:group>
            <v:group style="position:absolute;left:4973;top:7046;width:2;height:701" coordorigin="4973,7046" coordsize="2,701">
              <v:shape style="position:absolute;left:4973;top:7046;width:2;height:701" coordorigin="4973,7046" coordsize="0,701" path="m4973,7747l4973,7046e" filled="f" stroked="t" strokeweight=".96pt" strokecolor="#5B5B5B">
                <v:path arrowok="t"/>
              </v:shape>
            </v:group>
            <v:group style="position:absolute;left:4963;top:7277;width:6701;height:2" coordorigin="4963,7277" coordsize="6701,2">
              <v:shape style="position:absolute;left:4963;top:7277;width:6701;height:2" coordorigin="4963,7277" coordsize="6701,0" path="m4963,7277l11664,7277e" filled="f" stroked="t" strokeweight=".96pt" strokecolor="#606060">
                <v:path arrowok="t"/>
              </v:shape>
            </v:group>
            <v:group style="position:absolute;left:4954;top:7478;width:6720;height:2" coordorigin="4954,7478" coordsize="6720,2">
              <v:shape style="position:absolute;left:4954;top:7478;width:6720;height:2" coordorigin="4954,7478" coordsize="6720,0" path="m4954,7478l11674,7478e" filled="f" stroked="t" strokeweight=".72pt" strokecolor="#343434">
                <v:path arrowok="t"/>
              </v:shape>
            </v:group>
            <v:group style="position:absolute;left:317;top:7738;width:11357;height:2" coordorigin="317,7738" coordsize="11357,2">
              <v:shape style="position:absolute;left:317;top:7738;width:11357;height:2" coordorigin="317,7738" coordsize="11357,0" path="m317,7738l11674,7738e" filled="f" stroked="t" strokeweight=".72pt" strokecolor="#5B5B5B">
                <v:path arrowok="t"/>
              </v:shape>
            </v:group>
            <v:group style="position:absolute;left:317;top:8554;width:11357;height:2" coordorigin="317,8554" coordsize="11357,2">
              <v:shape style="position:absolute;left:317;top:8554;width:11357;height:2" coordorigin="317,8554" coordsize="11357,0" path="m317,8554l11674,8554e" filled="f" stroked="t" strokeweight=".72pt" strokecolor="#575757">
                <v:path arrowok="t"/>
              </v:shape>
            </v:group>
            <v:group style="position:absolute;left:317;top:9437;width:11352;height:2" coordorigin="317,9437" coordsize="11352,2">
              <v:shape style="position:absolute;left:317;top:9437;width:11352;height:2" coordorigin="317,9437" coordsize="11352,0" path="m317,9437l11669,9437e" filled="f" stroked="t" strokeweight=".96pt" strokecolor="#606060">
                <v:path arrowok="t"/>
              </v:shape>
            </v:group>
            <v:group style="position:absolute;left:317;top:9773;width:11357;height:2" coordorigin="317,9773" coordsize="11357,2">
              <v:shape style="position:absolute;left:317;top:9773;width:11357;height:2" coordorigin="317,9773" coordsize="11357,0" path="m317,9773l11674,9773e" filled="f" stroked="t" strokeweight=".72pt" strokecolor="#444444">
                <v:path arrowok="t"/>
              </v:shape>
            </v:group>
            <v:group style="position:absolute;left:317;top:10013;width:11357;height:2" coordorigin="317,10013" coordsize="11357,2">
              <v:shape style="position:absolute;left:317;top:10013;width:11357;height:2" coordorigin="317,10013" coordsize="11357,0" path="m317,10013l11674,10013e" filled="f" stroked="t" strokeweight=".96pt" strokecolor="#575757">
                <v:path arrowok="t"/>
              </v:shape>
            </v:group>
            <v:group style="position:absolute;left:326;top:10493;width:11347;height:2" coordorigin="326,10493" coordsize="11347,2">
              <v:shape style="position:absolute;left:326;top:10493;width:11347;height:2" coordorigin="326,10493" coordsize="11347,0" path="m326,10493l11674,10493e" filled="f" stroked="t" strokeweight=".96pt" strokecolor="#5B5B5B">
                <v:path arrowok="t"/>
              </v:shape>
            </v:group>
            <v:group style="position:absolute;left:1723;top:10704;width:2;height:4742" coordorigin="1723,10704" coordsize="2,4742">
              <v:shape style="position:absolute;left:1723;top:10704;width:2;height:4742" coordorigin="1723,10704" coordsize="0,4742" path="m1723,15446l1723,10704e" filled="f" stroked="t" strokeweight=".48pt" strokecolor="#3B3B3B">
                <v:path arrowok="t"/>
              </v:shape>
            </v:group>
            <v:group style="position:absolute;left:768;top:10944;width:10906;height:2" coordorigin="768,10944" coordsize="10906,2">
              <v:shape style="position:absolute;left:768;top:10944;width:10906;height:2" coordorigin="768,10944" coordsize="10906,0" path="m768,10944l11674,10944e" filled="f" stroked="t" strokeweight=".72pt" strokecolor="#383838">
                <v:path arrowok="t"/>
              </v:shape>
            </v:group>
            <v:group style="position:absolute;left:307;top:13046;width:2093;height:2" coordorigin="307,13046" coordsize="2093,2">
              <v:shape style="position:absolute;left:307;top:13046;width:2093;height:2" coordorigin="307,13046" coordsize="2093,0" path="m307,13046l2400,13046e" filled="f" stroked="t" strokeweight=".96pt" strokecolor="#646464">
                <v:path arrowok="t"/>
              </v:shape>
            </v:group>
            <v:group style="position:absolute;left:336;top:15437;width:11347;height:2" coordorigin="336,15437" coordsize="11347,2">
              <v:shape style="position:absolute;left:336;top:15437;width:11347;height:2" coordorigin="336,15437" coordsize="11347,0" path="m336,15437l11683,15437e" filled="f" stroked="t" strokeweight=".96pt" strokecolor="#6B6B6B">
                <v:path arrowok="t"/>
              </v:shape>
            </v:group>
            <v:group style="position:absolute;left:1142;top:10877;width:2;height:4570" coordorigin="1142,10877" coordsize="2,4570">
              <v:shape style="position:absolute;left:1142;top:10877;width:2;height:4570" coordorigin="1142,10877" coordsize="0,4570" path="m1142,15446l1142,10877e" filled="f" stroked="t" strokeweight=".72pt" strokecolor="#4B4B4B">
                <v:path arrowok="t"/>
              </v:shape>
            </v:group>
            <v:group style="position:absolute;left:7459;top:10704;width:2;height:4742" coordorigin="7459,10704" coordsize="2,4742">
              <v:shape style="position:absolute;left:7459;top:10704;width:2;height:4742" coordorigin="7459,10704" coordsize="0,4742" path="m7459,15446l7459,10704e" filled="f" stroked="t" strokeweight=".72pt" strokecolor="#4F4F4F">
                <v:path arrowok="t"/>
              </v:shape>
            </v:group>
            <v:group style="position:absolute;left:6015;top:3832;width:2;height:215" coordorigin="6015,3832" coordsize="2,215">
              <v:shape style="position:absolute;left:6015;top:3832;width:2;height:215" coordorigin="6015,3832" coordsize="0,215" path="m6015,4047l6015,3832e" filled="f" stroked="t" strokeweight="1.51192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63"/>
          <w:position w:val="-1"/>
        </w:rPr>
        <w:t>AüctFJh</w:t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959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75959"/>
          <w:spacing w:val="-1"/>
          <w:w w:val="89"/>
          <w:b/>
          <w:bCs/>
          <w:position w:val="2"/>
        </w:rPr>
        <w:t>b</w:t>
      </w:r>
      <w:r>
        <w:rPr>
          <w:rFonts w:ascii="Arial" w:hAnsi="Arial" w:cs="Arial" w:eastAsia="Arial"/>
          <w:sz w:val="18"/>
          <w:szCs w:val="18"/>
          <w:color w:val="6E6E72"/>
          <w:spacing w:val="-7"/>
          <w:w w:val="99"/>
          <w:b/>
          <w:bCs/>
          <w:position w:val="2"/>
        </w:rPr>
        <w:t>e</w:t>
      </w:r>
      <w:r>
        <w:rPr>
          <w:rFonts w:ascii="Arial" w:hAnsi="Arial" w:cs="Arial" w:eastAsia="Arial"/>
          <w:sz w:val="18"/>
          <w:szCs w:val="18"/>
          <w:color w:val="A3A5A7"/>
          <w:spacing w:val="0"/>
          <w:w w:val="69"/>
          <w:b/>
          <w:bCs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A3A5A7"/>
          <w:spacing w:val="0"/>
          <w:w w:val="100"/>
          <w:b/>
          <w:bCs/>
          <w:position w:val="2"/>
        </w:rPr>
        <w:t>  </w:t>
      </w:r>
      <w:r>
        <w:rPr>
          <w:rFonts w:ascii="Arial" w:hAnsi="Arial" w:cs="Arial" w:eastAsia="Arial"/>
          <w:sz w:val="18"/>
          <w:szCs w:val="18"/>
          <w:color w:val="A3A5A7"/>
          <w:spacing w:val="-2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78"/>
          <w:b/>
          <w:bCs/>
          <w:position w:val="3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4"/>
        </w:rPr>
        <w:t>ii</w:t>
      </w:r>
      <w:r>
        <w:rPr>
          <w:rFonts w:ascii="Arial" w:hAnsi="Arial" w:cs="Arial" w:eastAsia="Arial"/>
          <w:sz w:val="20"/>
          <w:szCs w:val="20"/>
          <w:color w:val="424242"/>
          <w:spacing w:val="-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7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6"/>
          <w:position w:val="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17"/>
          <w:position w:val="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10" w:after="0" w:line="440" w:lineRule="exact"/>
        <w:ind w:right="1515"/>
        <w:jc w:val="right"/>
        <w:tabs>
          <w:tab w:pos="9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39"/>
          <w:szCs w:val="39"/>
          <w:color w:val="D1D1D1"/>
          <w:spacing w:val="-40"/>
          <w:w w:val="85"/>
          <w:position w:val="-1"/>
        </w:rPr>
        <w:t>.</w:t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48"/>
          <w:position w:val="-1"/>
        </w:rPr>
        <w:t>.</w:t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9"/>
          <w:szCs w:val="39"/>
          <w:color w:val="B8B8B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3"/>
          <w:szCs w:val="23"/>
          <w:color w:val="B8B8BA"/>
          <w:spacing w:val="0"/>
          <w:w w:val="105"/>
          <w:position w:val="9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7" w:after="0" w:line="274" w:lineRule="exact"/>
        <w:ind w:left="382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4.479996pt;margin-top:8.467868pt;width:57.360007pt;height:19pt;mso-position-horizontal-relative:page;mso-position-vertical-relative:paragraph;z-index:-1625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tabs>
                      <w:tab w:pos="1040" w:val="left"/>
                    </w:tabs>
                    <w:rPr>
                      <w:rFonts w:ascii="Times New Roman" w:hAnsi="Times New Roman" w:cs="Times New Roman" w:eastAsia="Times New Roman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424242"/>
                      <w:spacing w:val="0"/>
                      <w:w w:val="69"/>
                    </w:rPr>
                    <w:t>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242"/>
                      <w:spacing w:val="-67"/>
                      <w:w w:val="69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42424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24242"/>
                      <w:spacing w:val="0"/>
                      <w:w w:val="69"/>
                      <w:b/>
                      <w:bCs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414B67"/>
          <w:spacing w:val="-8"/>
          <w:w w:val="77"/>
          <w:b/>
          <w:bCs/>
          <w:position w:val="-2"/>
        </w:rPr>
        <w:t>T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77"/>
          <w:b/>
          <w:bCs/>
          <w:position w:val="-2"/>
        </w:rPr>
        <w:t>OPÇU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77"/>
          <w:b/>
          <w:bCs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23"/>
          <w:w w:val="77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8"/>
          <w:position w:val="-2"/>
        </w:rPr>
        <w:t>Gö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9"/>
          <w:w w:val="108"/>
          <w:position w:val="-2"/>
        </w:rPr>
        <w:t>k</w:t>
      </w:r>
      <w:r>
        <w:rPr>
          <w:rFonts w:ascii="Times New Roman" w:hAnsi="Times New Roman" w:cs="Times New Roman" w:eastAsia="Times New Roman"/>
          <w:sz w:val="16"/>
          <w:szCs w:val="16"/>
          <w:color w:val="838383"/>
          <w:spacing w:val="-9"/>
          <w:w w:val="167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5"/>
          <w:position w:val="-2"/>
        </w:rPr>
        <w:t>h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28"/>
          <w:position w:val="-2"/>
        </w:rPr>
        <w:t>AYA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left="2410" w:right="-20"/>
        <w:jc w:val="left"/>
        <w:tabs>
          <w:tab w:pos="4100" w:val="left"/>
          <w:tab w:pos="49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38"/>
          <w:szCs w:val="38"/>
          <w:color w:val="424242"/>
          <w:spacing w:val="-62"/>
          <w:w w:val="100"/>
        </w:rPr>
        <w:t>ı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  <w:t>t</w:t>
      </w:r>
      <w:r>
        <w:rPr>
          <w:rFonts w:ascii="Arial" w:hAnsi="Arial" w:cs="Arial" w:eastAsia="Arial"/>
          <w:sz w:val="22"/>
          <w:szCs w:val="22"/>
          <w:color w:val="424242"/>
          <w:spacing w:val="-57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2"/>
          <w:szCs w:val="22"/>
          <w:color w:val="42424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6"/>
          <w:w w:val="61"/>
          <w:b/>
          <w:bCs/>
          <w:position w:val="12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6"/>
          <w:w w:val="61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-29"/>
          <w:w w:val="61"/>
          <w:position w:val="1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30"/>
          <w:w w:val="61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61"/>
          <w:position w:val="1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-36"/>
          <w:w w:val="61"/>
          <w:position w:val="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2"/>
        </w:rPr>
        <w:t>ltf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6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4"/>
          <w:position w:val="12"/>
        </w:rPr>
        <w:t>Erı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8" w:after="0" w:line="240" w:lineRule="auto"/>
        <w:ind w:left="240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14B67"/>
          <w:spacing w:val="0"/>
          <w:w w:val="600"/>
          <w:b/>
          <w:bCs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140"/>
        </w:sectPr>
      </w:pPr>
      <w:rPr/>
    </w:p>
    <w:p>
      <w:pPr>
        <w:spacing w:before="70" w:after="0" w:line="220" w:lineRule="auto"/>
        <w:ind w:left="596" w:right="-151" w:firstLine="3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383838"/>
          <w:spacing w:val="-386"/>
          <w:w w:val="17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5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73" w:right="438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9" w:right="520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220" w:right="260"/>
          <w:cols w:num="2" w:equalWidth="0">
            <w:col w:w="1617" w:space="1590"/>
            <w:col w:w="8233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</w:sectPr>
      </w:pPr>
      <w:rPr/>
    </w:p>
    <w:p>
      <w:pPr>
        <w:spacing w:before="35" w:after="0" w:line="240" w:lineRule="auto"/>
        <w:ind w:left="114" w:right="-68"/>
        <w:jc w:val="left"/>
        <w:tabs>
          <w:tab w:pos="148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No:3533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4" w:right="-20"/>
        <w:jc w:val="left"/>
        <w:tabs>
          <w:tab w:pos="1500" w:val="left"/>
          <w:tab w:pos="310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128" w:right="108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613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613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1:26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tfei: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2" w:equalWidth="0">
            <w:col w:w="4895" w:space="565"/>
            <w:col w:w="5980"/>
          </w:cols>
        </w:sectPr>
      </w:pPr>
      <w:rPr/>
    </w:p>
    <w:p>
      <w:pPr>
        <w:spacing w:before="0" w:after="0" w:line="214" w:lineRule="exact"/>
        <w:ind w:left="128" w:right="-20"/>
        <w:jc w:val="left"/>
        <w:tabs>
          <w:tab w:pos="1480" w:val="left"/>
          <w:tab w:pos="384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870409pt;margin-top:10.520618pt;width:427.645336pt;height:39.794169pt;mso-position-horizontal-relative:page;mso-position-vertical-relative:paragraph;z-index:-1624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50" w:hRule="exact"/>
                    </w:trPr>
                    <w:tc>
                      <w:tcPr>
                        <w:tcW w:w="1952" w:type="dxa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53" w:after="0" w:line="19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-2"/>
                          </w:rPr>
                          <w:t>İs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8"/>
                            <w:w w:val="103"/>
                            <w:position w:val="-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57575"/>
                            <w:spacing w:val="12"/>
                            <w:w w:val="73"/>
                            <w:position w:val="-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1"/>
                            <w:position w:val="-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71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72" w:after="0" w:line="177" w:lineRule="exact"/>
                          <w:ind w:left="149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0"/>
                            <w:position w:val="-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1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83838"/>
                            <w:spacing w:val="0"/>
                            <w:w w:val="106"/>
                            <w:position w:val="-2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3874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53" w:after="0" w:line="196" w:lineRule="exact"/>
                          <w:ind w:left="19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2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-2"/>
                          </w:rPr>
                          <w:t>:Mesken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532" w:hRule="exact"/>
                    </w:trPr>
                    <w:tc>
                      <w:tcPr>
                        <w:tcW w:w="1952" w:type="dxa"/>
                        <w:tcBorders>
                          <w:top w:val="nil" w:sz="6" w:space="0" w:color="auto"/>
                          <w:bottom w:val="single" w:sz="5.727664" w:space="0" w:color="5B5B5B"/>
                          <w:left w:val="single" w:sz="5.727664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719" w:type="dxa"/>
                        <w:tcBorders>
                          <w:top w:val="nil" w:sz="6" w:space="0" w:color="auto"/>
                          <w:bottom w:val="single" w:sz="5.72766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9" w:lineRule="exact"/>
                          <w:ind w:left="1464" w:right="-9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Betonanne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2" w:lineRule="exact"/>
                          <w:ind w:right="359"/>
                          <w:jc w:val="right"/>
                          <w:tabs>
                            <w:tab w:pos="46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w w:val="107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D4D4D"/>
                            <w:spacing w:val="0"/>
                            <w:w w:val="52"/>
                            <w:b/>
                            <w:bCs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74" w:type="dxa"/>
                        <w:tcBorders>
                          <w:top w:val="nil" w:sz="6" w:space="0" w:color="auto"/>
                          <w:bottom w:val="single" w:sz="5.72766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513" w:lineRule="exact"/>
                          <w:ind w:left="187" w:right="-188"/>
                          <w:jc w:val="left"/>
                          <w:tabs>
                            <w:tab w:pos="640" w:val="left"/>
                            <w:tab w:pos="1160" w:val="left"/>
                            <w:tab w:pos="18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383838"/>
                            <w:spacing w:val="0"/>
                            <w:w w:val="59"/>
                            <w:position w:val="1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383838"/>
                            <w:spacing w:val="-43"/>
                            <w:w w:val="59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9A9A"/>
                            <w:spacing w:val="0"/>
                            <w:w w:val="59"/>
                            <w:position w:val="1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9A9A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0"/>
                            <w:szCs w:val="40"/>
                            <w:color w:val="9A9A9A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D4D4D"/>
                            <w:spacing w:val="8"/>
                            <w:w w:val="26"/>
                            <w:b/>
                            <w:bCs/>
                            <w:position w:val="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CACAC"/>
                            <w:spacing w:val="0"/>
                            <w:w w:val="114"/>
                            <w:b/>
                            <w:bCs/>
                            <w:position w:val="1"/>
                          </w:rPr>
                          <w:t>--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CACAC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CACAC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:Tedbirsizli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08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5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3"/>
          <w:w w:val="15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-33"/>
          <w:w w:val="8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</w:rPr>
        <w:t>el.ik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4"/>
        </w:rPr>
        <w:t>Digccı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3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19"/>
          <w:w w:val="3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51"/>
        </w:rPr>
        <w:t>-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52"/>
        </w:rPr>
        <w:t>------</w:t>
      </w:r>
      <w:r>
        <w:rPr>
          <w:rFonts w:ascii="Arial" w:hAnsi="Arial" w:cs="Arial" w:eastAsia="Arial"/>
          <w:sz w:val="21"/>
          <w:szCs w:val="21"/>
          <w:color w:val="606060"/>
          <w:spacing w:val="2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58"/>
        </w:rPr>
        <w:t>----</w:t>
      </w:r>
      <w:r>
        <w:rPr>
          <w:rFonts w:ascii="Arial" w:hAnsi="Arial" w:cs="Arial" w:eastAsia="Arial"/>
          <w:sz w:val="21"/>
          <w:szCs w:val="21"/>
          <w:color w:val="383838"/>
          <w:spacing w:val="-125"/>
          <w:w w:val="358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58"/>
        </w:rPr>
        <w:t>----</w:t>
      </w:r>
      <w:r>
        <w:rPr>
          <w:rFonts w:ascii="Arial" w:hAnsi="Arial" w:cs="Arial" w:eastAsia="Arial"/>
          <w:sz w:val="21"/>
          <w:szCs w:val="21"/>
          <w:color w:val="606060"/>
          <w:spacing w:val="-125"/>
          <w:w w:val="358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58"/>
        </w:rPr>
        <w:t>----</w:t>
      </w:r>
      <w:r>
        <w:rPr>
          <w:rFonts w:ascii="Arial" w:hAnsi="Arial" w:cs="Arial" w:eastAsia="Arial"/>
          <w:sz w:val="21"/>
          <w:szCs w:val="21"/>
          <w:color w:val="383838"/>
          <w:spacing w:val="2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85"/>
        </w:rPr>
        <w:t>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351" w:lineRule="auto"/>
        <w:ind w:left="178" w:right="1348" w:firstLine="8542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:11:30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Sinem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YOBC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Yönetici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94"/>
        </w:rPr>
        <w:t>ıK.irac</w:t>
      </w:r>
      <w:r>
        <w:rPr>
          <w:rFonts w:ascii="Arial" w:hAnsi="Arial" w:cs="Arial" w:eastAsia="Arial"/>
          <w:sz w:val="19"/>
          <w:szCs w:val="19"/>
          <w:color w:val="4D4D4D"/>
          <w:spacing w:val="-12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:Sinem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YONCU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Yönetici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ind w:left="20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Eyil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</w:sectPr>
      </w:pPr>
      <w:rPr/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52" w:lineRule="auto"/>
        <w:ind w:right="-53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:27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11:30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3" w:equalWidth="0">
            <w:col w:w="602" w:space="1460"/>
            <w:col w:w="4037" w:space="1433"/>
            <w:col w:w="3908"/>
          </w:cols>
        </w:sectPr>
      </w:pPr>
      <w:rPr/>
    </w:p>
    <w:p>
      <w:pPr>
        <w:spacing w:before="0" w:after="0" w:line="209" w:lineRule="exact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5" w:lineRule="exact"/>
        <w:ind w:left="114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757575"/>
          <w:spacing w:val="0"/>
          <w:w w:val="264"/>
          <w:position w:val="-6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558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63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40" w:val="left"/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2" w:equalWidth="0">
            <w:col w:w="640" w:space="1436"/>
            <w:col w:w="9364"/>
          </w:cols>
        </w:sectPr>
      </w:pPr>
      <w:rPr/>
    </w:p>
    <w:p>
      <w:pPr>
        <w:spacing w:before="0" w:after="0" w:line="206" w:lineRule="exact"/>
        <w:ind w:left="119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0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7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2" w:equalWidth="0">
            <w:col w:w="4252" w:space="378"/>
            <w:col w:w="6810"/>
          </w:cols>
        </w:sectPr>
      </w:pPr>
      <w:rPr/>
    </w:p>
    <w:p>
      <w:pPr>
        <w:spacing w:before="25" w:after="0" w:line="240" w:lineRule="auto"/>
        <w:ind w:left="11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04" w:lineRule="exact"/>
        <w:ind w:left="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9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9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vaziyette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99" w:lineRule="exact"/>
        <w:ind w:left="2506" w:right="-20"/>
        <w:jc w:val="left"/>
        <w:tabs>
          <w:tab w:pos="442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0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-1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2" w:equalWidth="0">
            <w:col w:w="1562" w:space="552"/>
            <w:col w:w="9326"/>
          </w:cols>
        </w:sectPr>
      </w:pPr>
      <w:rPr/>
    </w:p>
    <w:p>
      <w:pPr>
        <w:spacing w:before="0" w:after="0" w:line="433" w:lineRule="exact"/>
        <w:ind w:left="6534" w:right="-20"/>
        <w:jc w:val="left"/>
        <w:tabs>
          <w:tab w:pos="810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383838"/>
          <w:spacing w:val="0"/>
          <w:w w:val="58"/>
          <w:position w:val="-3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-3"/>
        </w:rPr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58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82828"/>
          <w:spacing w:val="-58"/>
          <w:w w:val="58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8282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6kg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4" w:right="5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4" w:right="7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5" w:lineRule="auto"/>
        <w:ind w:left="114" w:right="1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Yı&gt;-"ı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95" w:right="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enerji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hattı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şarteli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panosuna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right="3356" w:firstLine="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ısme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is1enme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zarar;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:500.TL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Eşyada:l.OOO.TL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Toplam:l500.TL.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5" w:lineRule="auto"/>
        <w:ind w:right="50" w:firstLine="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tetk.ikte;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zemine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girişte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sağd2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enerji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bulunduğ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şartelde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enerji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kablosunun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yıpranma,ezilme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v.b.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şarteli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373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IBedeli:Yok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53" w:right="892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7" w:right="624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Sinem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KALYONCU'ya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220" w:right="260"/>
          <w:cols w:num="2" w:equalWidth="0">
            <w:col w:w="1830" w:space="231"/>
            <w:col w:w="9379"/>
          </w:cols>
        </w:sectPr>
      </w:pPr>
      <w:rPr/>
    </w:p>
    <w:p>
      <w:pPr>
        <w:spacing w:before="22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0" w:right="-68"/>
        <w:jc w:val="left"/>
        <w:tabs>
          <w:tab w:pos="1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19.040001pt;margin-top:48.811855pt;width:98.879997pt;height:65.279999pt;mso-position-horizontal-relative:page;mso-position-vertical-relative:paragraph;z-index:-16251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lrar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!ı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12:10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4" w:equalWidth="0">
            <w:col w:w="1935" w:space="127"/>
            <w:col w:w="2729" w:space="1181"/>
            <w:col w:w="1036" w:space="1570"/>
            <w:col w:w="2862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154451pt;margin-top:27.171354pt;width:562.504582pt;height:780.633889pt;mso-position-horizontal-relative:page;mso-position-vertical-relative:page;z-index:-16248" coordorigin="303,543" coordsize="11250,15613">
            <v:group style="position:absolute;left:320;top:560;width:11202;height:2" coordorigin="320,560" coordsize="11202,2">
              <v:shape style="position:absolute;left:320;top:560;width:11202;height:2" coordorigin="320,560" coordsize="11202,0" path="m320,560l11522,560e" filled="f" stroked="t" strokeweight=".715958pt" strokecolor="#676767">
                <v:path arrowok="t"/>
              </v:shape>
            </v:group>
            <v:group style="position:absolute;left:325;top:555;width:2;height:15594" coordorigin="325,555" coordsize="2,15594">
              <v:shape style="position:absolute;left:325;top:555;width:2;height:15594" coordorigin="325,555" coordsize="0,15594" path="m325,16149l325,555e" filled="f" stroked="t" strokeweight=".715958pt" strokecolor="#545454">
                <v:path arrowok="t"/>
              </v:shape>
            </v:group>
            <v:group style="position:absolute;left:2282;top:555;width:2;height:1532" coordorigin="2282,555" coordsize="2,1532">
              <v:shape style="position:absolute;left:2282;top:555;width:2;height:1532" coordorigin="2282,555" coordsize="0,1532" path="m2282,2087l2282,555e" filled="f" stroked="t" strokeweight=".477306pt" strokecolor="#676767">
                <v:path arrowok="t"/>
              </v:shape>
            </v:group>
            <v:group style="position:absolute;left:9059;top:551;width:2;height:1522" coordorigin="9059,551" coordsize="2,1522">
              <v:shape style="position:absolute;left:9059;top:551;width:2;height:1522" coordorigin="9059,551" coordsize="0,1522" path="m9059,2073l9059,551e" filled="f" stroked="t" strokeweight=".715958pt" strokecolor="#646464">
                <v:path arrowok="t"/>
              </v:shape>
            </v:group>
            <v:group style="position:absolute;left:11532;top:555;width:2;height:15579" coordorigin="11532,555" coordsize="2,15579">
              <v:shape style="position:absolute;left:11532;top:555;width:2;height:15579" coordorigin="11532,555" coordsize="0,15579" path="m11532,16135l11532,555e" filled="f" stroked="t" strokeweight=".715958pt" strokecolor="#676767">
                <v:path arrowok="t"/>
              </v:shape>
            </v:group>
            <v:group style="position:absolute;left:325;top:2073;width:11202;height:2" coordorigin="325,2073" coordsize="11202,2">
              <v:shape style="position:absolute;left:325;top:2073;width:11202;height:2" coordorigin="325,2073" coordsize="11202,0" path="m325,2073l11527,2073e" filled="f" stroked="t" strokeweight=".715958pt" strokecolor="#606060">
                <v:path arrowok="t"/>
              </v:shape>
            </v:group>
            <v:group style="position:absolute;left:325;top:2312;width:11207;height:2" coordorigin="325,2312" coordsize="11207,2">
              <v:shape style="position:absolute;left:325;top:2312;width:11207;height:2" coordorigin="325,2312" coordsize="11207,0" path="m325,2312l11532,2312e" filled="f" stroked="t" strokeweight=".715958pt" strokecolor="#676767">
                <v:path arrowok="t"/>
              </v:shape>
            </v:group>
            <v:group style="position:absolute;left:325;top:2552;width:11207;height:2" coordorigin="325,2552" coordsize="11207,2">
              <v:shape style="position:absolute;left:325;top:2552;width:11207;height:2" coordorigin="325,2552" coordsize="11207,0" path="m325,2552l11532,2552e" filled="f" stroked="t" strokeweight=".715958pt" strokecolor="#646464">
                <v:path arrowok="t"/>
              </v:shape>
            </v:group>
            <v:group style="position:absolute;left:325;top:2791;width:11207;height:2" coordorigin="325,2791" coordsize="11207,2">
              <v:shape style="position:absolute;left:325;top:2791;width:11207;height:2" coordorigin="325,2791" coordsize="11207,0" path="m325,2791l11532,2791e" filled="f" stroked="t" strokeweight=".715958pt" strokecolor="#606060">
                <v:path arrowok="t"/>
              </v:shape>
            </v:group>
            <v:group style="position:absolute;left:320;top:3031;width:11212;height:2" coordorigin="320,3031" coordsize="11212,2">
              <v:shape style="position:absolute;left:320;top:3031;width:11212;height:2" coordorigin="320,3031" coordsize="11212,0" path="m320,3031l11532,3031e" filled="f" stroked="t" strokeweight=".715958pt" strokecolor="#646464">
                <v:path arrowok="t"/>
              </v:shape>
            </v:group>
            <v:group style="position:absolute;left:320;top:4034;width:11217;height:2" coordorigin="320,4034" coordsize="11217,2">
              <v:shape style="position:absolute;left:320;top:4034;width:11217;height:2" coordorigin="320,4034" coordsize="11217,0" path="m320,4034l11536,4034e" filled="f" stroked="t" strokeweight=".715958pt" strokecolor="#5B5B5B">
                <v:path arrowok="t"/>
              </v:shape>
            </v:group>
            <v:group style="position:absolute;left:2277;top:4031;width:2;height:12113" coordorigin="2277,4031" coordsize="2,12113">
              <v:shape style="position:absolute;left:2277;top:4031;width:2;height:12113" coordorigin="2277,4031" coordsize="0,12113" path="m2277,16144l2277,4031e" filled="f" stroked="t" strokeweight=".715958pt" strokecolor="#575757">
                <v:path arrowok="t"/>
              </v:shape>
            </v:group>
            <v:group style="position:absolute;left:315;top:4314;width:11221;height:2" coordorigin="315,4314" coordsize="11221,2">
              <v:shape style="position:absolute;left:315;top:4314;width:11221;height:2" coordorigin="315,4314" coordsize="11221,0" path="m315,4314l11536,4314e" filled="f" stroked="t" strokeweight=".715958pt" strokecolor="#606060">
                <v:path arrowok="t"/>
              </v:shape>
            </v:group>
            <v:group style="position:absolute;left:2272;top:4553;width:9265;height:2" coordorigin="2272,4553" coordsize="9265,2">
              <v:shape style="position:absolute;left:2272;top:4553;width:9265;height:2" coordorigin="2272,4553" coordsize="9265,0" path="m2272,4553l11536,4553e" filled="f" stroked="t" strokeweight=".715958pt" strokecolor="#606060">
                <v:path arrowok="t"/>
              </v:shape>
            </v:group>
            <v:group style="position:absolute;left:4835;top:4548;width:2;height:2174" coordorigin="4835,4548" coordsize="2,2174">
              <v:shape style="position:absolute;left:4835;top:4548;width:2;height:2174" coordorigin="4835,4548" coordsize="0,2174" path="m4835,6722l4835,4548e" filled="f" stroked="t" strokeweight=".715958pt" strokecolor="#545454">
                <v:path arrowok="t"/>
              </v:shape>
            </v:group>
            <v:group style="position:absolute;left:4821;top:5037;width:6711;height:2" coordorigin="4821,5037" coordsize="6711,2">
              <v:shape style="position:absolute;left:4821;top:5037;width:6711;height:2" coordorigin="4821,5037" coordsize="6711,0" path="m4821,5037l11532,5037e" filled="f" stroked="t" strokeweight=".715958pt" strokecolor="#707070">
                <v:path arrowok="t"/>
              </v:shape>
            </v:group>
            <v:group style="position:absolute;left:4830;top:5276;width:6711;height:2" coordorigin="4830,5276" coordsize="6711,2">
              <v:shape style="position:absolute;left:4830;top:5276;width:6711;height:2" coordorigin="4830,5276" coordsize="6711,0" path="m4830,5276l11541,5276e" filled="f" stroked="t" strokeweight=".715958pt" strokecolor="#646464">
                <v:path arrowok="t"/>
              </v:shape>
            </v:group>
            <v:group style="position:absolute;left:4826;top:5515;width:6716;height:2" coordorigin="4826,5515" coordsize="6716,2">
              <v:shape style="position:absolute;left:4826;top:5515;width:6716;height:2" coordorigin="4826,5515" coordsize="6716,0" path="m4826,5515l11541,5515e" filled="f" stroked="t" strokeweight=".715958pt" strokecolor="#646464">
                <v:path arrowok="t"/>
              </v:shape>
            </v:group>
            <v:group style="position:absolute;left:2267;top:5760;width:9274;height:2" coordorigin="2267,5760" coordsize="9274,2">
              <v:shape style="position:absolute;left:2267;top:5760;width:9274;height:2" coordorigin="2267,5760" coordsize="9274,0" path="m2267,5760l11541,5760e" filled="f" stroked="t" strokeweight=".715958pt" strokecolor="#676767">
                <v:path arrowok="t"/>
              </v:shape>
            </v:group>
            <v:group style="position:absolute;left:740;top:5999;width:10797;height:2" coordorigin="740,5999" coordsize="10797,2">
              <v:shape style="position:absolute;left:740;top:5999;width:10797;height:2" coordorigin="740,5999" coordsize="10797,0" path="m740,5999l11536,5999e" filled="f" stroked="t" strokeweight=".715958pt" strokecolor="#676767">
                <v:path arrowok="t"/>
              </v:shape>
            </v:group>
            <v:group style="position:absolute;left:2267;top:6475;width:9269;height:2" coordorigin="2267,6475" coordsize="9269,2">
              <v:shape style="position:absolute;left:2267;top:6475;width:9269;height:2" coordorigin="2267,6475" coordsize="9269,0" path="m2267,6475l11536,6475e" filled="f" stroked="t" strokeweight=".477306pt" strokecolor="#676767">
                <v:path arrowok="t"/>
              </v:shape>
            </v:group>
            <v:group style="position:absolute;left:7735;top:5994;width:2;height:728" coordorigin="7735,5994" coordsize="2,728">
              <v:shape style="position:absolute;left:7735;top:5994;width:2;height:728" coordorigin="7735,5994" coordsize="0,728" path="m7735,6722l7735,5994e" filled="f" stroked="t" strokeweight=".715958pt" strokecolor="#4B4B4B">
                <v:path arrowok="t"/>
              </v:shape>
            </v:group>
            <v:group style="position:absolute;left:2272;top:6717;width:9265;height:2" coordorigin="2272,6717" coordsize="9265,2">
              <v:shape style="position:absolute;left:2272;top:6717;width:9265;height:2" coordorigin="2272,6717" coordsize="9265,0" path="m2272,6717l11536,6717e" filled="f" stroked="t" strokeweight=".715958pt" strokecolor="#676767">
                <v:path arrowok="t"/>
              </v:shape>
            </v:group>
            <v:group style="position:absolute;left:315;top:6957;width:11226;height:2" coordorigin="315,6957" coordsize="11226,2">
              <v:shape style="position:absolute;left:315;top:6957;width:11226;height:2" coordorigin="315,6957" coordsize="11226,0" path="m315,6957l11541,6957e" filled="f" stroked="t" strokeweight=".715958pt" strokecolor="#676767">
                <v:path arrowok="t"/>
              </v:shape>
            </v:group>
            <v:group style="position:absolute;left:315;top:7426;width:11226;height:2" coordorigin="315,7426" coordsize="11226,2">
              <v:shape style="position:absolute;left:315;top:7426;width:11226;height:2" coordorigin="315,7426" coordsize="11226,0" path="m315,7426l11541,7426e" filled="f" stroked="t" strokeweight=".715958pt" strokecolor="#646464">
                <v:path arrowok="t"/>
              </v:shape>
            </v:group>
            <v:group style="position:absolute;left:4835;top:7421;width:2;height:766" coordorigin="4835,7421" coordsize="2,766">
              <v:shape style="position:absolute;left:4835;top:7421;width:2;height:766" coordorigin="4835,7421" coordsize="0,766" path="m4835,8187l4835,7421e" filled="f" stroked="t" strokeweight=".715958pt" strokecolor="#4B4B4B">
                <v:path arrowok="t"/>
              </v:shape>
            </v:group>
            <v:group style="position:absolute;left:4830;top:7670;width:6711;height:2" coordorigin="4830,7670" coordsize="6711,2">
              <v:shape style="position:absolute;left:4830;top:7670;width:6711;height:2" coordorigin="4830,7670" coordsize="6711,0" path="m4830,7670l11541,7670e" filled="f" stroked="t" strokeweight=".715958pt" strokecolor="#676767">
                <v:path arrowok="t"/>
              </v:shape>
            </v:group>
            <v:group style="position:absolute;left:4826;top:7909;width:6716;height:2" coordorigin="4826,7909" coordsize="6716,2">
              <v:shape style="position:absolute;left:4826;top:7909;width:6716;height:2" coordorigin="4826,7909" coordsize="6716,0" path="m4826,7909l11541,7909e" filled="f" stroked="t" strokeweight=".715958pt" strokecolor="#6B6B6B">
                <v:path arrowok="t"/>
              </v:shape>
            </v:group>
            <v:group style="position:absolute;left:310;top:8177;width:11231;height:2" coordorigin="310,8177" coordsize="11231,2">
              <v:shape style="position:absolute;left:310;top:8177;width:11231;height:2" coordorigin="310,8177" coordsize="11231,0" path="m310,8177l11541,8177e" filled="f" stroked="t" strokeweight=".715958pt" strokecolor="#646464">
                <v:path arrowok="t"/>
              </v:shape>
            </v:group>
            <v:group style="position:absolute;left:320;top:8987;width:11221;height:2" coordorigin="320,8987" coordsize="11221,2">
              <v:shape style="position:absolute;left:320;top:8987;width:11221;height:2" coordorigin="320,8987" coordsize="11221,0" path="m320,8987l11541,8987e" filled="f" stroked="t" strokeweight=".715958pt" strokecolor="#646464">
                <v:path arrowok="t"/>
              </v:shape>
            </v:group>
            <v:group style="position:absolute;left:315;top:9920;width:11226;height:2" coordorigin="315,9920" coordsize="11226,2">
              <v:shape style="position:absolute;left:315;top:9920;width:11226;height:2" coordorigin="315,9920" coordsize="11226,0" path="m315,9920l11541,9920e" filled="f" stroked="t" strokeweight=".715958pt" strokecolor="#646464">
                <v:path arrowok="t"/>
              </v:shape>
            </v:group>
            <v:group style="position:absolute;left:310;top:10878;width:11236;height:2" coordorigin="310,10878" coordsize="11236,2">
              <v:shape style="position:absolute;left:310;top:10878;width:11236;height:2" coordorigin="310,10878" coordsize="11236,0" path="m310,10878l11546,10878e" filled="f" stroked="t" strokeweight=".715958pt" strokecolor="#676767">
                <v:path arrowok="t"/>
              </v:shape>
            </v:group>
            <v:group style="position:absolute;left:315;top:10160;width:11226;height:2" coordorigin="315,10160" coordsize="11226,2">
              <v:shape style="position:absolute;left:315;top:10160;width:11226;height:2" coordorigin="315,10160" coordsize="11226,0" path="m315,10160l11541,10160e" filled="f" stroked="t" strokeweight=".715958pt" strokecolor="#646464">
                <v:path arrowok="t"/>
              </v:shape>
            </v:group>
            <v:group style="position:absolute;left:315;top:10404;width:11231;height:2" coordorigin="315,10404" coordsize="11231,2">
              <v:shape style="position:absolute;left:315;top:10404;width:11231;height:2" coordorigin="315,10404" coordsize="11231,0" path="m315,10404l11546,10404e" filled="f" stroked="t" strokeweight=".715958pt" strokecolor="#646464">
                <v:path arrowok="t"/>
              </v:shape>
            </v:group>
            <v:group style="position:absolute;left:315;top:11122;width:11231;height:2" coordorigin="315,11122" coordsize="11231,2">
              <v:shape style="position:absolute;left:315;top:11122;width:11231;height:2" coordorigin="315,11122" coordsize="11231,0" path="m315,11122l11546,11122e" filled="f" stroked="t" strokeweight=".715958pt" strokecolor="#676767">
                <v:path arrowok="t"/>
              </v:shape>
            </v:group>
            <v:group style="position:absolute;left:320;top:11361;width:11226;height:2" coordorigin="320,11361" coordsize="11226,2">
              <v:shape style="position:absolute;left:320;top:11361;width:11226;height:2" coordorigin="320,11361" coordsize="11226,0" path="m320,11361l11546,11361e" filled="f" stroked="t" strokeweight=".715958pt" strokecolor="#676767">
                <v:path arrowok="t"/>
              </v:shape>
            </v:group>
            <v:group style="position:absolute;left:320;top:16132;width:11226;height:2" coordorigin="320,16132" coordsize="11226,2">
              <v:shape style="position:absolute;left:320;top:16132;width:11226;height:2" coordorigin="320,16132" coordsize="11226,0" path="m320,16132l11546,16132e" filled="f" stroked="t" strokeweight=".715958pt" strokecolor="#646464">
                <v:path arrowok="t"/>
              </v:shape>
            </v:group>
            <v:group style="position:absolute;left:1103;top:11079;width:2;height:5070" coordorigin="1103,11079" coordsize="2,5070">
              <v:shape style="position:absolute;left:1103;top:11079;width:2;height:5070" coordorigin="1103,11079" coordsize="0,5070" path="m1103,16149l1103,11079e" filled="f" stroked="t" strokeweight=".715958pt" strokecolor="#545454">
                <v:path arrowok="t"/>
              </v:shape>
            </v:group>
            <v:group style="position:absolute;left:320;top:13453;width:1966;height:2" coordorigin="320,13453" coordsize="1966,2">
              <v:shape style="position:absolute;left:320;top:13453;width:1966;height:2" coordorigin="320,13453" coordsize="1966,0" path="m320,13453l2286,13453e" filled="f" stroked="t" strokeweight=".715958pt" strokecolor="#676767">
                <v:path arrowok="t"/>
              </v:shape>
            </v:group>
            <v:group style="position:absolute;left:1613;top:11122;width:2;height:5027" coordorigin="1613,11122" coordsize="2,5027">
              <v:shape style="position:absolute;left:1613;top:11122;width:2;height:5027" coordorigin="1613,11122" coordsize="0,5027" path="m1613,16149l1613,11122e" filled="f" stroked="t" strokeweight=".715958pt" strokecolor="#646464">
                <v:path arrowok="t"/>
              </v:shape>
            </v:group>
            <v:group style="position:absolute;left:7293;top:11117;width:2;height:5018" coordorigin="7293,11117" coordsize="2,5018">
              <v:shape style="position:absolute;left:7293;top:11117;width:2;height:5018" coordorigin="7293,11117" coordsize="0,5018" path="m7293,16135l7293,11117e" filled="f" stroked="t" strokeweight=".715958pt" strokecolor="#5B5B5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niri: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40" w:right="514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8.559998pt;margin-top:14.560947pt;width:118.080002pt;height:113.279999pt;mso-position-horizontal-relative:page;mso-position-vertical-relative:paragraph;z-index:-16249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Ek.i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453" w:right="5425" w:firstLine="-4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77" w:right="-20"/>
        <w:jc w:val="left"/>
        <w:tabs>
          <w:tab w:pos="124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pict>
          <v:shape style="position:absolute;margin-left:127.68pt;margin-top:-2.842422pt;width:103.68pt;height:66.239998pt;mso-position-horizontal-relative:page;mso-position-vertical-relative:paragraph;z-index:-16250" type="#_x0000_t75">
            <v:imagedata r:id="rId19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370178pt;margin-top:22.100267pt;width:75.277236pt;height:35.5pt;mso-position-horizontal-relative:page;mso-position-vertical-relative:paragraph;z-index:-16246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6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06060"/>
                      <w:spacing w:val="0"/>
                      <w:w w:val="100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606060"/>
                      <w:spacing w:val="-2"/>
                      <w:w w:val="100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ŞERKÜN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4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44467B"/>
                      <w:spacing w:val="0"/>
                      <w:w w:val="100"/>
                      <w:i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2"/>
          <w:szCs w:val="82"/>
          <w:color w:val="44467B"/>
          <w:w w:val="99"/>
        </w:rPr>
      </w:r>
      <w:r>
        <w:rPr>
          <w:rFonts w:ascii="Arial" w:hAnsi="Arial" w:cs="Arial" w:eastAsia="Arial"/>
          <w:sz w:val="82"/>
          <w:szCs w:val="82"/>
          <w:color w:val="44467B"/>
          <w:w w:val="99"/>
          <w:strike/>
        </w:rPr>
        <w:t> </w:t>
      </w:r>
      <w:r>
        <w:rPr>
          <w:rFonts w:ascii="Arial" w:hAnsi="Arial" w:cs="Arial" w:eastAsia="Arial"/>
          <w:sz w:val="82"/>
          <w:szCs w:val="82"/>
          <w:color w:val="44467B"/>
          <w:w w:val="100"/>
          <w:strike/>
        </w:rPr>
        <w:tab/>
      </w:r>
      <w:r>
        <w:rPr>
          <w:rFonts w:ascii="Arial" w:hAnsi="Arial" w:cs="Arial" w:eastAsia="Arial"/>
          <w:sz w:val="82"/>
          <w:szCs w:val="82"/>
          <w:color w:val="44467B"/>
          <w:w w:val="100"/>
          <w:strike/>
        </w:rPr>
      </w:r>
      <w:r>
        <w:rPr>
          <w:rFonts w:ascii="Arial" w:hAnsi="Arial" w:cs="Arial" w:eastAsia="Arial"/>
          <w:sz w:val="82"/>
          <w:szCs w:val="82"/>
          <w:color w:val="44467B"/>
          <w:w w:val="109"/>
          <w:strike/>
        </w:rPr>
        <w:t>-</w:t>
      </w:r>
      <w:r>
        <w:rPr>
          <w:rFonts w:ascii="Arial" w:hAnsi="Arial" w:cs="Arial" w:eastAsia="Arial"/>
          <w:sz w:val="82"/>
          <w:szCs w:val="82"/>
          <w:color w:val="44467B"/>
          <w:w w:val="109"/>
          <w:strike/>
        </w:rPr>
      </w:r>
      <w:r>
        <w:rPr>
          <w:rFonts w:ascii="Arial" w:hAnsi="Arial" w:cs="Arial" w:eastAsia="Arial"/>
          <w:sz w:val="82"/>
          <w:szCs w:val="82"/>
          <w:color w:val="44467B"/>
          <w:spacing w:val="38"/>
          <w:w w:val="99"/>
          <w:strike/>
        </w:rPr>
        <w:t> </w:t>
      </w:r>
      <w:r>
        <w:rPr>
          <w:rFonts w:ascii="Arial" w:hAnsi="Arial" w:cs="Arial" w:eastAsia="Arial"/>
          <w:sz w:val="82"/>
          <w:szCs w:val="82"/>
          <w:color w:val="44467B"/>
          <w:spacing w:val="38"/>
          <w:w w:val="99"/>
        </w:rPr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</w:rPr>
      </w:r>
    </w:p>
    <w:p>
      <w:pPr>
        <w:spacing w:before="0" w:after="0" w:line="377" w:lineRule="exact"/>
        <w:ind w:left="563" w:right="-20"/>
        <w:jc w:val="left"/>
        <w:tabs>
          <w:tab w:pos="144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itf..Eri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Arial" w:hAnsi="Arial" w:cs="Arial" w:eastAsia="Arial"/>
          <w:sz w:val="36"/>
          <w:szCs w:val="36"/>
          <w:color w:val="383838"/>
          <w:spacing w:val="4"/>
          <w:w w:val="89"/>
          <w:i/>
        </w:rPr>
        <w:t>'</w:t>
      </w:r>
      <w:r>
        <w:rPr>
          <w:rFonts w:ascii="Arial" w:hAnsi="Arial" w:cs="Arial" w:eastAsia="Arial"/>
          <w:sz w:val="36"/>
          <w:szCs w:val="36"/>
          <w:color w:val="44467B"/>
          <w:spacing w:val="0"/>
          <w:w w:val="150"/>
          <w:i/>
        </w:rPr>
        <w:t>ı/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260"/>
          <w:cols w:num="3" w:equalWidth="0">
            <w:col w:w="769" w:space="1392"/>
            <w:col w:w="2247" w:space="164"/>
            <w:col w:w="686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64" w:lineRule="exact"/>
        <w:ind w:left="3810" w:right="-20"/>
        <w:jc w:val="left"/>
        <w:tabs>
          <w:tab w:pos="101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958942pt;margin-top:-18.796804pt;width:311.728763pt;height:45pt;mso-position-horizontal-relative:page;mso-position-vertical-relative:paragraph;z-index:-1624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tabs>
                      <w:tab w:pos="2820" w:val="left"/>
                    </w:tabs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32323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32323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32323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4"/>
                      <w:spacing w:val="0"/>
                      <w:w w:val="100"/>
                      <w:position w:val="23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4"/>
                      <w:spacing w:val="33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32323"/>
                      <w:spacing w:val="0"/>
                      <w:w w:val="100"/>
                      <w:position w:val="23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232323"/>
                      <w:spacing w:val="49"/>
                      <w:w w:val="100"/>
                      <w:position w:val="2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4"/>
                      <w:spacing w:val="0"/>
                      <w:w w:val="103"/>
                      <w:position w:val="23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-8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3"/>
          <w:w w:val="100"/>
          <w:position w:val="-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-8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4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-8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3"/>
          <w:position w:val="-8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8"/>
          <w:w w:val="103"/>
          <w:position w:val="-8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33334"/>
          <w:spacing w:val="0"/>
          <w:w w:val="80"/>
          <w:position w:val="-8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3333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333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4"/>
          <w:szCs w:val="34"/>
          <w:color w:val="909193"/>
          <w:spacing w:val="-21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05050"/>
          <w:spacing w:val="0"/>
          <w:w w:val="51"/>
          <w:position w:val="-3"/>
        </w:rPr>
        <w:t>..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87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4"/>
          <w:spacing w:val="0"/>
          <w:w w:val="122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98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4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333334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333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333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645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33334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333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333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4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4" w:lineRule="auto"/>
        <w:ind w:left="115" w:right="3386"/>
        <w:jc w:val="left"/>
        <w:tabs>
          <w:tab w:pos="1500" w:val="left"/>
          <w:tab w:pos="3160" w:val="left"/>
          <w:tab w:pos="4540" w:val="left"/>
          <w:tab w:pos="55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8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.23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78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3532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2"/>
          <w:position w:val="0"/>
        </w:rPr>
        <w:t>LBildirinı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  <w:position w:val="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2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6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anize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  <w:position w:val="0"/>
        </w:rPr>
        <w:t>San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7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9"/>
          <w:position w:val="0"/>
        </w:rPr>
        <w:t>Böl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2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8"/>
          <w:w w:val="9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10"/>
          <w:w w:val="47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  <w:position w:val="0"/>
        </w:rPr>
        <w:t>iAGA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15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anize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1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9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1" w:right="-20"/>
        <w:jc w:val="left"/>
        <w:tabs>
          <w:tab w:pos="1500" w:val="left"/>
          <w:tab w:pos="440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9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  <w:position w:val="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3" w:lineRule="exact"/>
        <w:ind w:left="120" w:right="-20"/>
        <w:jc w:val="left"/>
        <w:tabs>
          <w:tab w:pos="36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2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1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-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400" w:right="100"/>
        </w:sectPr>
      </w:pPr>
      <w:rPr/>
    </w:p>
    <w:p>
      <w:pPr>
        <w:spacing w:before="0" w:after="0" w:line="520" w:lineRule="exact"/>
        <w:ind w:left="3662" w:right="-1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5.875885pt;margin-top:10.056819pt;width:157.391504pt;height:1.794659pt;mso-position-horizontal-relative:page;mso-position-vertical-relative:paragraph;z-index:-16244" coordorigin="8518,201" coordsize="3148,36">
            <v:group style="position:absolute;left:8520;top:235;width:821;height:2" coordorigin="8520,235" coordsize="821,2">
              <v:shape style="position:absolute;left:8520;top:235;width:821;height:2" coordorigin="8520,235" coordsize="821,0" path="m8520,235l9341,235e" filled="f" stroked="t" strokeweight=".238653pt" strokecolor="#000000">
                <v:path arrowok="t"/>
              </v:shape>
            </v:group>
            <v:group style="position:absolute;left:9312;top:204;width:1021;height:2" coordorigin="9312,204" coordsize="1021,2">
              <v:shape style="position:absolute;left:9312;top:204;width:1021;height:2" coordorigin="9312,204" coordsize="1021,0" path="m9312,204l10334,204e" filled="f" stroked="t" strokeweight=".238653pt" strokecolor="#5B5B5B">
                <v:path arrowok="t"/>
              </v:shape>
            </v:group>
            <v:group style="position:absolute;left:10276;top:206;width:1384;height:2" coordorigin="10276,206" coordsize="1384,2">
              <v:shape style="position:absolute;left:10276;top:206;width:1384;height:2" coordorigin="10276,206" coordsize="1384,0" path="m10276,206l11661,206e" filled="f" stroked="t" strokeweight=".477306pt" strokecolor="#8383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7"/>
          <w:w w:val="92"/>
          <w:position w:val="2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5"/>
          <w:position w:val="2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6"/>
          <w:w w:val="92"/>
          <w:position w:val="2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9"/>
          <w:position w:val="2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72"/>
          <w:position w:val="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  <w:position w:val="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2"/>
          <w:position w:val="22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5"/>
          <w:w w:val="92"/>
          <w:position w:val="22"/>
        </w:rPr>
        <w:t> </w:t>
      </w:r>
      <w:r>
        <w:rPr>
          <w:rFonts w:ascii="Arial" w:hAnsi="Arial" w:cs="Arial" w:eastAsia="Arial"/>
          <w:sz w:val="26"/>
          <w:szCs w:val="26"/>
          <w:color w:val="626262"/>
          <w:spacing w:val="15"/>
          <w:w w:val="53"/>
          <w:b/>
          <w:bCs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1"/>
          <w:position w:val="2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3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3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4"/>
          <w:w w:val="86"/>
          <w:position w:val="22"/>
        </w:rPr>
        <w:t>A</w:t>
      </w:r>
      <w:r>
        <w:rPr>
          <w:rFonts w:ascii="Arial" w:hAnsi="Arial" w:cs="Arial" w:eastAsia="Arial"/>
          <w:sz w:val="52"/>
          <w:szCs w:val="52"/>
          <w:color w:val="505050"/>
          <w:spacing w:val="25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83"/>
          <w:position w:val="2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6"/>
          <w:position w:val="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5"/>
          <w:position w:val="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43"/>
          <w:position w:val="22"/>
        </w:rPr>
        <w:t>ı&gt;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44"/>
          <w:position w:val="2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-69"/>
          <w:w w:val="53"/>
          <w:position w:val="22"/>
        </w:rPr>
        <w:t>_</w:t>
      </w:r>
      <w:r>
        <w:rPr>
          <w:rFonts w:ascii="Arial" w:hAnsi="Arial" w:cs="Arial" w:eastAsia="Arial"/>
          <w:sz w:val="52"/>
          <w:szCs w:val="52"/>
          <w:color w:val="B5B5B5"/>
          <w:spacing w:val="-82"/>
          <w:w w:val="4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  <w:position w:val="2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55"/>
          <w:position w:val="2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5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1"/>
          <w:position w:val="2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71"/>
          <w:position w:val="22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9"/>
          <w:w w:val="71"/>
          <w:position w:val="22"/>
        </w:rPr>
        <w:t> </w:t>
      </w:r>
      <w:r>
        <w:rPr>
          <w:rFonts w:ascii="Arial" w:hAnsi="Arial" w:cs="Arial" w:eastAsia="Arial"/>
          <w:sz w:val="52"/>
          <w:szCs w:val="52"/>
          <w:color w:val="B5B5B5"/>
          <w:spacing w:val="0"/>
          <w:w w:val="88"/>
          <w:position w:val="-1"/>
        </w:rPr>
        <w:t>-</w:t>
      </w:r>
      <w:r>
        <w:rPr>
          <w:rFonts w:ascii="Arial" w:hAnsi="Arial" w:cs="Arial" w:eastAsia="Arial"/>
          <w:sz w:val="52"/>
          <w:szCs w:val="52"/>
          <w:color w:val="B5B5B5"/>
          <w:spacing w:val="-170"/>
          <w:w w:val="8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4"/>
          <w:position w:val="2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7"/>
          <w:w w:val="83"/>
          <w:position w:val="22"/>
        </w:rPr>
        <w:t>i</w:t>
      </w:r>
      <w:r>
        <w:rPr>
          <w:rFonts w:ascii="Arial" w:hAnsi="Arial" w:cs="Arial" w:eastAsia="Arial"/>
          <w:sz w:val="52"/>
          <w:szCs w:val="52"/>
          <w:color w:val="B5B5B5"/>
          <w:spacing w:val="-147"/>
          <w:w w:val="8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4"/>
          <w:position w:val="2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93"/>
          <w:position w:val="2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1"/>
          <w:position w:val="2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12.30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  <w:cols w:num="3" w:equalWidth="0">
            <w:col w:w="6627" w:space="156"/>
            <w:col w:w="576" w:space="0"/>
            <w:col w:w="4061"/>
          </w:cols>
        </w:sectPr>
      </w:pPr>
      <w:rPr/>
    </w:p>
    <w:p>
      <w:pPr>
        <w:spacing w:before="68" w:after="0" w:line="240" w:lineRule="auto"/>
        <w:ind w:left="120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8"/>
          <w:w w:val="45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Hayretli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58" w:right="-20"/>
        <w:jc w:val="left"/>
        <w:tabs>
          <w:tab w:pos="470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29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.24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.34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11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6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5" w:right="-20"/>
        <w:jc w:val="left"/>
        <w:tabs>
          <w:tab w:pos="326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4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>599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09" w:right="44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3" w:lineRule="auto"/>
        <w:ind w:left="2163" w:right="4089" w:firstLine="2573"/>
        <w:jc w:val="left"/>
        <w:tabs>
          <w:tab w:pos="36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52" w:lineRule="auto"/>
        <w:ind w:left="2163" w:right="2433" w:firstLine="-1733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:lımcı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3" w:lineRule="auto"/>
        <w:ind w:left="125" w:right="2497" w:firstLine="-19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4702" w:right="38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ndümıe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3" w:lineRule="exact"/>
        <w:ind w:left="120" w:right="-20"/>
        <w:jc w:val="left"/>
        <w:tabs>
          <w:tab w:pos="2460" w:val="left"/>
          <w:tab w:pos="4720" w:val="left"/>
          <w:tab w:pos="6640" w:val="left"/>
          <w:tab w:pos="8220" w:val="left"/>
          <w:tab w:pos="9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w w:val="105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1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1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9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"/>
          <w:w w:val="10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8"/>
          <w:w w:val="14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1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5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6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1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1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1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u w:val="single" w:color="57575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u w:val="single" w:color="575757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u w:val="single" w:color="575757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5079" w:right="-20"/>
        <w:jc w:val="left"/>
        <w:tabs>
          <w:tab w:pos="6640" w:val="left"/>
          <w:tab w:pos="82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5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7" w:lineRule="auto"/>
        <w:ind w:left="130" w:right="6866" w:firstLine="-1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8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organize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içersinde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otlardc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2149" w:right="74" w:firstLine="-20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olup;yapıla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olanla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atılar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önı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varıldı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8" w:lineRule="auto"/>
        <w:ind w:left="125" w:right="3942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10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3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5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1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1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39" w:right="99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10" w:lineRule="exact"/>
        <w:ind w:left="130" w:right="-20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>Dönilşll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7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12"/>
          <w:position w:val="0"/>
        </w:rPr>
        <w:t>ı2.44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20" w:right="-20"/>
        <w:jc w:val="left"/>
        <w:tabs>
          <w:tab w:pos="1020" w:val="left"/>
          <w:tab w:pos="154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ALİAGA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333334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3333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99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5" w:lineRule="exact"/>
        <w:ind w:left="2321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21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32860"/>
          <w:spacing w:val="0"/>
          <w:w w:val="26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16"/>
          <w:position w:val="-1"/>
        </w:rPr>
        <w:t>nıir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11"/>
          <w:w w:val="11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3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2946" w:right="-20"/>
        <w:jc w:val="left"/>
        <w:tabs>
          <w:tab w:pos="3740" w:val="left"/>
          <w:tab w:pos="4260" w:val="left"/>
          <w:tab w:pos="5060" w:val="left"/>
          <w:tab w:pos="86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32860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32860"/>
          <w:u w:val="single" w:color="3F4893"/>
          <w:position w:val="2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232860"/>
          <w:spacing w:val="-2"/>
          <w:u w:val="single" w:color="3F4893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32860"/>
          <w:spacing w:val="-2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232860"/>
          <w:spacing w:val="0"/>
          <w:w w:val="55"/>
          <w:u w:val="single" w:color="3F4893"/>
          <w:position w:val="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32860"/>
          <w:spacing w:val="9"/>
          <w:w w:val="55"/>
          <w:u w:val="single" w:color="3F4893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33A8C"/>
          <w:spacing w:val="0"/>
          <w:w w:val="75"/>
          <w:u w:val="single" w:color="3F4893"/>
          <w:position w:val="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333A8C"/>
          <w:spacing w:val="0"/>
          <w:w w:val="75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333A8C"/>
          <w:spacing w:val="-10"/>
          <w:w w:val="75"/>
          <w:u w:val="single" w:color="3F4893"/>
          <w:position w:val="2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33A8C"/>
          <w:spacing w:val="-10"/>
          <w:w w:val="75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333A8C"/>
          <w:spacing w:val="-10"/>
          <w:w w:val="75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66"/>
          <w:u w:val="single" w:color="3F4893"/>
          <w:position w:val="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66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00"/>
          <w:u w:val="single" w:color="3F4893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00"/>
          <w:u w:val="single" w:color="3F4893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00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11155D"/>
          <w:spacing w:val="0"/>
          <w:w w:val="100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u w:val="single" w:color="3F4893"/>
          <w:position w:val="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-64"/>
          <w:w w:val="259"/>
          <w:u w:val="single" w:color="3F4893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u w:val="single" w:color="3F4893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u w:val="single" w:color="3F4893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position w:val="2"/>
        </w:rPr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position w:val="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94D85"/>
          <w:spacing w:val="0"/>
          <w:w w:val="259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10"/>
          <w:position w:val="4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0"/>
          <w:w w:val="74"/>
          <w:position w:val="-13"/>
        </w:rPr>
        <w:t>3</w:t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-3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14"/>
          <w:w w:val="40"/>
          <w:position w:val="-13"/>
        </w:rPr>
        <w:t>O</w:t>
      </w:r>
      <w:r>
        <w:rPr>
          <w:rFonts w:ascii="Arial" w:hAnsi="Arial" w:cs="Arial" w:eastAsia="Arial"/>
          <w:sz w:val="19"/>
          <w:szCs w:val="19"/>
          <w:color w:val="333334"/>
          <w:spacing w:val="8"/>
          <w:w w:val="83"/>
          <w:i/>
          <w:position w:val="-13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0"/>
          <w:w w:val="63"/>
          <w:position w:val="-13"/>
        </w:rPr>
        <w:t>MaJ'1}ı</w:t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-2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33334"/>
          <w:spacing w:val="0"/>
          <w:w w:val="64"/>
          <w:position w:val="-13"/>
        </w:rPr>
        <w:t>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</w:sectPr>
      </w:pPr>
      <w:rPr/>
    </w:p>
    <w:p>
      <w:pPr>
        <w:spacing w:before="0" w:after="0" w:line="58" w:lineRule="exact"/>
        <w:ind w:left="135" w:right="-235"/>
        <w:jc w:val="left"/>
        <w:tabs>
          <w:tab w:pos="2200" w:val="left"/>
          <w:tab w:pos="8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6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35"/>
          <w:w w:val="100"/>
          <w:position w:val="-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6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-61"/>
        </w:rPr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-56"/>
        </w:rPr>
        <w:t>tfaiy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-56"/>
        </w:rPr>
        <w:t>e</w:t>
      </w:r>
      <w:r>
        <w:rPr>
          <w:rFonts w:ascii="Arial" w:hAnsi="Arial" w:cs="Arial" w:eastAsia="Arial"/>
          <w:sz w:val="21"/>
          <w:szCs w:val="21"/>
          <w:color w:val="333334"/>
          <w:spacing w:val="39"/>
          <w:w w:val="100"/>
          <w:b/>
          <w:bCs/>
          <w:position w:val="-56"/>
        </w:rPr>
        <w:t> </w:t>
      </w:r>
      <w:r>
        <w:rPr>
          <w:rFonts w:ascii="Arial" w:hAnsi="Arial" w:cs="Arial" w:eastAsia="Arial"/>
          <w:sz w:val="20"/>
          <w:szCs w:val="20"/>
          <w:color w:val="333334"/>
          <w:spacing w:val="0"/>
          <w:w w:val="100"/>
          <w:position w:val="-56"/>
        </w:rPr>
        <w:t>Kuze</w:t>
      </w:r>
      <w:r>
        <w:rPr>
          <w:rFonts w:ascii="Arial" w:hAnsi="Arial" w:cs="Arial" w:eastAsia="Arial"/>
          <w:sz w:val="20"/>
          <w:szCs w:val="20"/>
          <w:color w:val="333334"/>
          <w:spacing w:val="0"/>
          <w:w w:val="100"/>
          <w:position w:val="-56"/>
        </w:rPr>
        <w:t>y</w:t>
      </w:r>
      <w:r>
        <w:rPr>
          <w:rFonts w:ascii="Arial" w:hAnsi="Arial" w:cs="Arial" w:eastAsia="Arial"/>
          <w:sz w:val="20"/>
          <w:szCs w:val="20"/>
          <w:color w:val="333334"/>
          <w:spacing w:val="0"/>
          <w:w w:val="100"/>
          <w:position w:val="-56"/>
        </w:rPr>
        <w:t> </w:t>
      </w:r>
      <w:r>
        <w:rPr>
          <w:rFonts w:ascii="Arial" w:hAnsi="Arial" w:cs="Arial" w:eastAsia="Arial"/>
          <w:sz w:val="20"/>
          <w:szCs w:val="20"/>
          <w:color w:val="333334"/>
          <w:spacing w:val="7"/>
          <w:w w:val="100"/>
          <w:position w:val="-56"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-56"/>
        </w:rPr>
        <w:t>Bölge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-56"/>
        </w:rPr>
        <w:tab/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-56"/>
        </w:rPr>
      </w:r>
      <w:r>
        <w:rPr>
          <w:rFonts w:ascii="Arial" w:hAnsi="Arial" w:cs="Arial" w:eastAsia="Arial"/>
          <w:sz w:val="130"/>
          <w:szCs w:val="130"/>
          <w:color w:val="505050"/>
          <w:spacing w:val="42"/>
          <w:w w:val="61"/>
          <w:i/>
          <w:position w:val="-101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color w:val="B5B5B5"/>
          <w:spacing w:val="0"/>
          <w:w w:val="116"/>
          <w:position w:val="-66"/>
        </w:rPr>
        <w:t>.•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30"/>
          <w:szCs w:val="130"/>
          <w:color w:val="505050"/>
          <w:w w:val="61"/>
          <w:i/>
          <w:position w:val="-101"/>
        </w:rPr>
        <w:t>&amp;</w:t>
      </w:r>
      <w:r>
        <w:rPr>
          <w:rFonts w:ascii="Arial" w:hAnsi="Arial" w:cs="Arial" w:eastAsia="Arial"/>
          <w:sz w:val="130"/>
          <w:szCs w:val="130"/>
          <w:color w:val="505050"/>
          <w:spacing w:val="-59"/>
          <w:w w:val="61"/>
          <w:i/>
          <w:position w:val="-10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i/>
          <w:position w:val="-66"/>
        </w:rPr>
        <w:t>c;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  <w:cols w:num="2" w:equalWidth="0">
            <w:col w:w="8981" w:space="279"/>
            <w:col w:w="2160"/>
          </w:cols>
        </w:sectPr>
      </w:pPr>
      <w:rPr/>
    </w:p>
    <w:p>
      <w:pPr>
        <w:spacing w:before="72" w:after="0" w:line="240" w:lineRule="auto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33334"/>
          <w:spacing w:val="0"/>
          <w:w w:val="110"/>
          <w:b/>
          <w:bCs/>
        </w:rPr>
        <w:t>Nairn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2" w:after="0" w:line="240" w:lineRule="auto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-30"/>
          <w:w w:val="154"/>
          <w:b/>
          <w:bCs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3B416B"/>
          <w:spacing w:val="18"/>
          <w:w w:val="234"/>
          <w:b/>
          <w:bCs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3B416B"/>
          <w:spacing w:val="-14"/>
          <w:w w:val="234"/>
          <w:b/>
          <w:bCs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0"/>
          <w:w w:val="93"/>
          <w:b/>
          <w:bCs/>
        </w:rPr>
        <w:t>ŞEK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52"/>
        <w:jc w:val="left"/>
        <w:tabs>
          <w:tab w:pos="3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909193"/>
          <w:spacing w:val="0"/>
          <w:w w:val="154"/>
        </w:rPr>
        <w:t>.,.,</w:t>
      </w:r>
      <w:r>
        <w:rPr>
          <w:rFonts w:ascii="Arial" w:hAnsi="Arial" w:cs="Arial" w:eastAsia="Arial"/>
          <w:sz w:val="8"/>
          <w:szCs w:val="8"/>
          <w:color w:val="909193"/>
          <w:spacing w:val="-29"/>
          <w:w w:val="154"/>
        </w:rPr>
        <w:t> </w:t>
      </w:r>
      <w:r>
        <w:rPr>
          <w:rFonts w:ascii="Arial" w:hAnsi="Arial" w:cs="Arial" w:eastAsia="Arial"/>
          <w:sz w:val="8"/>
          <w:szCs w:val="8"/>
          <w:color w:val="909193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09193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EA19E"/>
          <w:spacing w:val="0"/>
          <w:w w:val="154"/>
          <w:b/>
          <w:bCs/>
          <w:i/>
        </w:rPr>
        <w:t>l"'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31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</w:rPr>
        <w:t>...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78" w:lineRule="exact"/>
        <w:ind w:left="220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727272"/>
          <w:w w:val="126"/>
        </w:rPr>
        <w:t>.</w:t>
      </w:r>
      <w:r>
        <w:rPr>
          <w:rFonts w:ascii="Arial" w:hAnsi="Arial" w:cs="Arial" w:eastAsia="Arial"/>
          <w:sz w:val="8"/>
          <w:szCs w:val="8"/>
          <w:color w:val="727272"/>
          <w:spacing w:val="-5"/>
          <w:w w:val="126"/>
        </w:rPr>
        <w:t>.</w:t>
      </w:r>
      <w:r>
        <w:rPr>
          <w:rFonts w:ascii="Arial" w:hAnsi="Arial" w:cs="Arial" w:eastAsia="Arial"/>
          <w:sz w:val="8"/>
          <w:szCs w:val="8"/>
          <w:color w:val="909193"/>
          <w:spacing w:val="-4"/>
          <w:w w:val="204"/>
        </w:rPr>
        <w:t>"</w:t>
      </w:r>
      <w:r>
        <w:rPr>
          <w:rFonts w:ascii="Arial" w:hAnsi="Arial" w:cs="Arial" w:eastAsia="Arial"/>
          <w:sz w:val="8"/>
          <w:szCs w:val="8"/>
          <w:color w:val="727272"/>
          <w:spacing w:val="0"/>
          <w:w w:val="110"/>
        </w:rPr>
        <w:t>..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  <w:cols w:num="4" w:equalWidth="0">
            <w:col w:w="2876" w:space="256"/>
            <w:col w:w="945" w:space="4811"/>
            <w:col w:w="495" w:space="221"/>
            <w:col w:w="1816"/>
          </w:cols>
        </w:sectPr>
      </w:pPr>
      <w:rPr/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44" w:right="-7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927826pt;margin-top:11.130216pt;width:98.792375pt;height:17.5pt;mso-position-horizontal-relative:page;mso-position-vertical-relative:paragraph;z-index:-16242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tabs>
                      <w:tab w:pos="1540" w:val="left"/>
                    </w:tabs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26262"/>
                      <w:spacing w:val="0"/>
                      <w:w w:val="100"/>
                      <w:b/>
                      <w:bCs/>
                    </w:rPr>
                    <w:t>iju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26262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26262"/>
                      <w:spacing w:val="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333334"/>
                      <w:spacing w:val="-46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262"/>
                      <w:spacing w:val="0"/>
                      <w:w w:val="100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26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2626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05050"/>
                      <w:spacing w:val="0"/>
                      <w:w w:val="199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05050"/>
                      <w:spacing w:val="4"/>
                      <w:w w:val="19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909193"/>
                      <w:spacing w:val="0"/>
                      <w:w w:val="53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</w:rPr>
        <w:t>1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2"/>
        </w:rPr>
        <w:t>Post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2"/>
        </w:rPr>
        <w:t>a</w:t>
      </w:r>
      <w:r>
        <w:rPr>
          <w:rFonts w:ascii="Arial" w:hAnsi="Arial" w:cs="Arial" w:eastAsia="Arial"/>
          <w:sz w:val="21"/>
          <w:szCs w:val="21"/>
          <w:color w:val="333334"/>
          <w:spacing w:val="-21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2"/>
        </w:rPr>
        <w:t>Grupla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0"/>
          <w:b/>
          <w:bCs/>
          <w:position w:val="2"/>
        </w:rPr>
        <w:t>r</w:t>
      </w:r>
      <w:r>
        <w:rPr>
          <w:rFonts w:ascii="Arial" w:hAnsi="Arial" w:cs="Arial" w:eastAsia="Arial"/>
          <w:sz w:val="21"/>
          <w:szCs w:val="21"/>
          <w:color w:val="333334"/>
          <w:spacing w:val="9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101"/>
          <w:b/>
          <w:bCs/>
          <w:position w:val="2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21" w:lineRule="exact"/>
        <w:ind w:right="-256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33334"/>
          <w:w w:val="18"/>
          <w:position w:val="-70"/>
        </w:rPr>
        <w:t>H</w:t>
      </w:r>
      <w:r>
        <w:rPr>
          <w:rFonts w:ascii="Arial" w:hAnsi="Arial" w:cs="Arial" w:eastAsia="Arial"/>
          <w:sz w:val="144"/>
          <w:szCs w:val="144"/>
          <w:color w:val="333334"/>
          <w:spacing w:val="-14"/>
          <w:w w:val="18"/>
          <w:position w:val="-70"/>
        </w:rPr>
        <w:t>·</w:t>
      </w:r>
      <w:r>
        <w:rPr>
          <w:rFonts w:ascii="Arial" w:hAnsi="Arial" w:cs="Arial" w:eastAsia="Arial"/>
          <w:sz w:val="144"/>
          <w:szCs w:val="144"/>
          <w:color w:val="3B416B"/>
          <w:spacing w:val="0"/>
          <w:w w:val="156"/>
          <w:position w:val="-70"/>
        </w:rPr>
        <w:t>w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716" w:lineRule="exact"/>
        <w:ind w:left="138" w:right="-20"/>
        <w:jc w:val="left"/>
        <w:tabs>
          <w:tab w:pos="940" w:val="left"/>
        </w:tabs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626262"/>
          <w:spacing w:val="0"/>
          <w:w w:val="76"/>
          <w:i/>
          <w:position w:val="-1"/>
        </w:rPr>
        <w:t>:..</w:t>
      </w:r>
      <w:r>
        <w:rPr>
          <w:rFonts w:ascii="Times New Roman" w:hAnsi="Times New Roman" w:cs="Times New Roman" w:eastAsia="Times New Roman"/>
          <w:sz w:val="43"/>
          <w:szCs w:val="43"/>
          <w:color w:val="626262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626262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28"/>
          <w:szCs w:val="28"/>
          <w:color w:val="505050"/>
          <w:spacing w:val="-11"/>
          <w:w w:val="76"/>
          <w:i/>
          <w:position w:val="-1"/>
        </w:rPr>
        <w:t>-</w:t>
      </w:r>
      <w:r>
        <w:rPr>
          <w:rFonts w:ascii="Arial" w:hAnsi="Arial" w:cs="Arial" w:eastAsia="Arial"/>
          <w:sz w:val="28"/>
          <w:szCs w:val="28"/>
          <w:color w:val="727272"/>
          <w:spacing w:val="0"/>
          <w:w w:val="76"/>
          <w:i/>
          <w:position w:val="-1"/>
        </w:rPr>
        <w:t>::-;-</w:t>
      </w:r>
      <w:r>
        <w:rPr>
          <w:rFonts w:ascii="Arial" w:hAnsi="Arial" w:cs="Arial" w:eastAsia="Arial"/>
          <w:sz w:val="28"/>
          <w:szCs w:val="28"/>
          <w:color w:val="727272"/>
          <w:spacing w:val="0"/>
          <w:w w:val="76"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727272"/>
          <w:spacing w:val="25"/>
          <w:w w:val="76"/>
          <w:i/>
          <w:position w:val="-1"/>
        </w:rPr>
        <w:t> </w:t>
      </w:r>
      <w:r>
        <w:rPr>
          <w:rFonts w:ascii="Arial" w:hAnsi="Arial" w:cs="Arial" w:eastAsia="Arial"/>
          <w:sz w:val="63"/>
          <w:szCs w:val="63"/>
          <w:color w:val="626262"/>
          <w:spacing w:val="0"/>
          <w:w w:val="51"/>
          <w:position w:val="-1"/>
        </w:rPr>
        <w:t>..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left="1916" w:right="956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727272"/>
          <w:spacing w:val="0"/>
          <w:w w:val="54"/>
          <w:position w:val="-23"/>
        </w:rPr>
        <w:t>t'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00" w:right="100"/>
          <w:cols w:num="3" w:equalWidth="0">
            <w:col w:w="4270" w:space="523"/>
            <w:col w:w="1882" w:space="1684"/>
            <w:col w:w="306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4"/>
          <w:w w:val="129"/>
        </w:rPr>
        <w:t>İ</w:t>
      </w:r>
      <w:r>
        <w:rPr>
          <w:rFonts w:ascii="Arial" w:hAnsi="Arial" w:cs="Arial" w:eastAsia="Arial"/>
          <w:sz w:val="19"/>
          <w:szCs w:val="19"/>
          <w:color w:val="333334"/>
          <w:spacing w:val="1"/>
          <w:w w:val="129"/>
        </w:rPr>
        <w:t>t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32"/>
        </w:rPr>
        <w:t>f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6" w:lineRule="exact"/>
        <w:ind w:left="1692" w:right="-20"/>
        <w:jc w:val="left"/>
        <w:tabs>
          <w:tab w:pos="274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8"/>
        </w:rPr>
        <w:t>f(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8"/>
        </w:rPr>
        <w:t>t.a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5"/>
          <w:szCs w:val="5"/>
          <w:color w:val="9EA19E"/>
          <w:spacing w:val="0"/>
          <w:w w:val="58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9EA19E"/>
          <w:spacing w:val="0"/>
          <w:w w:val="58"/>
        </w:rPr>
        <w:t>                        </w:t>
      </w:r>
      <w:r>
        <w:rPr>
          <w:rFonts w:ascii="Times New Roman" w:hAnsi="Times New Roman" w:cs="Times New Roman" w:eastAsia="Times New Roman"/>
          <w:sz w:val="5"/>
          <w:szCs w:val="5"/>
          <w:color w:val="9EA19E"/>
          <w:spacing w:val="4"/>
          <w:w w:val="58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0919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909193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5"/>
          <w:szCs w:val="5"/>
          <w:color w:val="90919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5B5B5"/>
          <w:spacing w:val="0"/>
          <w:w w:val="442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spacing w:before="11" w:after="0" w:line="145" w:lineRule="exact"/>
        <w:ind w:right="-20"/>
        <w:jc w:val="left"/>
        <w:tabs>
          <w:tab w:pos="27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35"/>
          <w:szCs w:val="35"/>
          <w:color w:val="505050"/>
          <w:spacing w:val="-386"/>
          <w:w w:val="355"/>
          <w:position w:val="-21"/>
        </w:rPr>
        <w:t>M</w:t>
      </w:r>
      <w:r>
        <w:rPr>
          <w:rFonts w:ascii="Arial" w:hAnsi="Arial" w:cs="Arial" w:eastAsia="Arial"/>
          <w:sz w:val="10"/>
          <w:szCs w:val="10"/>
          <w:color w:val="727272"/>
          <w:spacing w:val="0"/>
          <w:w w:val="135"/>
          <w:position w:val="-25"/>
        </w:rPr>
        <w:t>•</w:t>
      </w:r>
      <w:r>
        <w:rPr>
          <w:rFonts w:ascii="Arial" w:hAnsi="Arial" w:cs="Arial" w:eastAsia="Arial"/>
          <w:sz w:val="10"/>
          <w:szCs w:val="10"/>
          <w:color w:val="727272"/>
          <w:spacing w:val="0"/>
          <w:w w:val="100"/>
          <w:position w:val="-25"/>
        </w:rPr>
        <w:t>   </w:t>
      </w:r>
      <w:r>
        <w:rPr>
          <w:rFonts w:ascii="Arial" w:hAnsi="Arial" w:cs="Arial" w:eastAsia="Arial"/>
          <w:sz w:val="10"/>
          <w:szCs w:val="10"/>
          <w:color w:val="727272"/>
          <w:spacing w:val="9"/>
          <w:w w:val="100"/>
          <w:position w:val="-25"/>
        </w:rPr>
        <w:t> 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156"/>
          <w:position w:val="-25"/>
        </w:rPr>
        <w:t>"</w:t>
      </w:r>
      <w:r>
        <w:rPr>
          <w:rFonts w:ascii="Arial" w:hAnsi="Arial" w:cs="Arial" w:eastAsia="Arial"/>
          <w:sz w:val="10"/>
          <w:szCs w:val="10"/>
          <w:color w:val="626262"/>
          <w:spacing w:val="1"/>
          <w:w w:val="156"/>
          <w:position w:val="-25"/>
        </w:rPr>
        <w:t> </w:t>
      </w:r>
      <w:r>
        <w:rPr>
          <w:rFonts w:ascii="Arial" w:hAnsi="Arial" w:cs="Arial" w:eastAsia="Arial"/>
          <w:sz w:val="10"/>
          <w:szCs w:val="10"/>
          <w:color w:val="333334"/>
          <w:spacing w:val="0"/>
          <w:w w:val="156"/>
          <w:position w:val="-25"/>
        </w:rPr>
        <w:t>/,</w:t>
      </w:r>
      <w:r>
        <w:rPr>
          <w:rFonts w:ascii="Arial" w:hAnsi="Arial" w:cs="Arial" w:eastAsia="Arial"/>
          <w:sz w:val="10"/>
          <w:szCs w:val="10"/>
          <w:color w:val="333334"/>
          <w:spacing w:val="0"/>
          <w:w w:val="100"/>
          <w:position w:val="-25"/>
        </w:rPr>
        <w:tab/>
      </w:r>
      <w:r>
        <w:rPr>
          <w:rFonts w:ascii="Arial" w:hAnsi="Arial" w:cs="Arial" w:eastAsia="Arial"/>
          <w:sz w:val="10"/>
          <w:szCs w:val="10"/>
          <w:color w:val="333334"/>
          <w:spacing w:val="0"/>
          <w:w w:val="100"/>
          <w:position w:val="-25"/>
        </w:rPr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81"/>
          <w:i/>
          <w:position w:val="-25"/>
        </w:rPr>
        <w:t>N</w:t>
      </w:r>
      <w:r>
        <w:rPr>
          <w:rFonts w:ascii="Arial" w:hAnsi="Arial" w:cs="Arial" w:eastAsia="Arial"/>
          <w:sz w:val="10"/>
          <w:szCs w:val="10"/>
          <w:color w:val="626262"/>
          <w:spacing w:val="0"/>
          <w:w w:val="81"/>
          <w:i/>
          <w:position w:val="-25"/>
        </w:rPr>
        <w:t>  </w:t>
      </w:r>
      <w:r>
        <w:rPr>
          <w:rFonts w:ascii="Arial" w:hAnsi="Arial" w:cs="Arial" w:eastAsia="Arial"/>
          <w:sz w:val="10"/>
          <w:szCs w:val="10"/>
          <w:color w:val="626262"/>
          <w:spacing w:val="17"/>
          <w:w w:val="81"/>
          <w:i/>
          <w:position w:val="-25"/>
        </w:rPr>
        <w:t> </w:t>
      </w:r>
      <w:r>
        <w:rPr>
          <w:rFonts w:ascii="Arial" w:hAnsi="Arial" w:cs="Arial" w:eastAsia="Arial"/>
          <w:sz w:val="10"/>
          <w:szCs w:val="10"/>
          <w:color w:val="727272"/>
          <w:spacing w:val="0"/>
          <w:w w:val="154"/>
          <w:position w:val="-25"/>
        </w:rPr>
        <w:t>•</w:t>
      </w:r>
      <w:r>
        <w:rPr>
          <w:rFonts w:ascii="Arial" w:hAnsi="Arial" w:cs="Arial" w:eastAsia="Arial"/>
          <w:sz w:val="10"/>
          <w:szCs w:val="10"/>
          <w:color w:val="727272"/>
          <w:spacing w:val="0"/>
          <w:w w:val="154"/>
          <w:position w:val="-25"/>
        </w:rPr>
        <w:t>   </w:t>
      </w:r>
      <w:r>
        <w:rPr>
          <w:rFonts w:ascii="Arial" w:hAnsi="Arial" w:cs="Arial" w:eastAsia="Arial"/>
          <w:sz w:val="10"/>
          <w:szCs w:val="10"/>
          <w:color w:val="727272"/>
          <w:spacing w:val="13"/>
          <w:w w:val="154"/>
          <w:position w:val="-25"/>
        </w:rPr>
        <w:t> </w:t>
      </w:r>
      <w:r>
        <w:rPr>
          <w:rFonts w:ascii="Arial" w:hAnsi="Arial" w:cs="Arial" w:eastAsia="Arial"/>
          <w:sz w:val="10"/>
          <w:szCs w:val="10"/>
          <w:color w:val="9EA19E"/>
          <w:spacing w:val="0"/>
          <w:w w:val="269"/>
          <w:position w:val="-25"/>
        </w:rPr>
        <w:t>,</w:t>
      </w:r>
      <w:r>
        <w:rPr>
          <w:rFonts w:ascii="Arial" w:hAnsi="Arial" w:cs="Arial" w:eastAsia="Arial"/>
          <w:sz w:val="10"/>
          <w:szCs w:val="10"/>
          <w:color w:val="9EA19E"/>
          <w:spacing w:val="-34"/>
          <w:w w:val="269"/>
          <w:position w:val="-25"/>
        </w:rPr>
        <w:t> </w:t>
      </w:r>
      <w:r>
        <w:rPr>
          <w:rFonts w:ascii="Arial" w:hAnsi="Arial" w:cs="Arial" w:eastAsia="Arial"/>
          <w:sz w:val="10"/>
          <w:szCs w:val="10"/>
          <w:color w:val="727272"/>
          <w:spacing w:val="0"/>
          <w:w w:val="159"/>
          <w:i/>
          <w:position w:val="-25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  <w:cols w:num="3" w:equalWidth="0">
            <w:col w:w="5350" w:space="134"/>
            <w:col w:w="361" w:space="1031"/>
            <w:col w:w="4544"/>
          </w:cols>
        </w:sectPr>
      </w:pPr>
      <w:rPr/>
    </w:p>
    <w:p>
      <w:pPr>
        <w:spacing w:before="0" w:after="0" w:line="472" w:lineRule="exact"/>
        <w:ind w:right="136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829071pt;margin-top:22.728874pt;width:60.333003pt;height:45.5pt;mso-position-horizontal-relative:page;mso-position-vertical-relative:paragraph;z-index:-16241" type="#_x0000_t202" filled="f" stroked="f">
            <v:textbox inset="0,0,0,0">
              <w:txbxContent>
                <w:p>
                  <w:pPr>
                    <w:spacing w:before="0" w:after="0" w:line="910" w:lineRule="exact"/>
                    <w:ind w:right="-176"/>
                    <w:jc w:val="left"/>
                    <w:rPr>
                      <w:rFonts w:ascii="Courier New" w:hAnsi="Courier New" w:cs="Courier New" w:eastAsia="Courier New"/>
                      <w:sz w:val="91"/>
                      <w:szCs w:val="91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91"/>
                      <w:szCs w:val="91"/>
                      <w:color w:val="333A8C"/>
                      <w:spacing w:val="0"/>
                      <w:w w:val="221"/>
                      <w:i/>
                      <w:position w:val="6"/>
                    </w:rPr>
                    <w:t>L</w:t>
                  </w:r>
                  <w:r>
                    <w:rPr>
                      <w:rFonts w:ascii="Courier New" w:hAnsi="Courier New" w:cs="Courier New" w:eastAsia="Courier New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505050"/>
          <w:spacing w:val="0"/>
          <w:w w:val="163"/>
          <w:i/>
          <w:position w:val="2"/>
        </w:rPr>
        <w:t>)</w:t>
      </w:r>
      <w:r>
        <w:rPr>
          <w:rFonts w:ascii="Arial" w:hAnsi="Arial" w:cs="Arial" w:eastAsia="Arial"/>
          <w:sz w:val="8"/>
          <w:szCs w:val="8"/>
          <w:color w:val="505050"/>
          <w:spacing w:val="0"/>
          <w:w w:val="163"/>
          <w:i/>
          <w:position w:val="2"/>
        </w:rPr>
        <w:t> </w:t>
      </w:r>
      <w:r>
        <w:rPr>
          <w:rFonts w:ascii="Arial" w:hAnsi="Arial" w:cs="Arial" w:eastAsia="Arial"/>
          <w:sz w:val="8"/>
          <w:szCs w:val="8"/>
          <w:color w:val="505050"/>
          <w:spacing w:val="3"/>
          <w:w w:val="163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505050"/>
          <w:spacing w:val="0"/>
          <w:w w:val="53"/>
          <w:position w:val="2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505050"/>
          <w:spacing w:val="-14"/>
          <w:w w:val="53"/>
          <w:position w:val="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-37"/>
          <w:w w:val="52"/>
          <w:position w:val="-5"/>
        </w:rPr>
        <w:t>.</w:t>
      </w:r>
      <w:r>
        <w:rPr>
          <w:rFonts w:ascii="Arial" w:hAnsi="Arial" w:cs="Arial" w:eastAsia="Arial"/>
          <w:sz w:val="28"/>
          <w:szCs w:val="28"/>
          <w:color w:val="505050"/>
          <w:spacing w:val="-37"/>
          <w:w w:val="67"/>
          <w:position w:val="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52"/>
          <w:position w:val="-5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-4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5B5B5"/>
          <w:spacing w:val="0"/>
          <w:w w:val="252"/>
          <w:position w:val="-5"/>
        </w:rPr>
        <w:t>-</w:t>
      </w:r>
      <w:r>
        <w:rPr>
          <w:rFonts w:ascii="Times New Roman" w:hAnsi="Times New Roman" w:cs="Times New Roman" w:eastAsia="Times New Roman"/>
          <w:sz w:val="6"/>
          <w:szCs w:val="6"/>
          <w:color w:val="B5B5B5"/>
          <w:spacing w:val="0"/>
          <w:w w:val="252"/>
          <w:position w:val="-5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B5B5B5"/>
          <w:spacing w:val="13"/>
          <w:w w:val="252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193"/>
          <w:spacing w:val="0"/>
          <w:w w:val="193"/>
          <w:position w:val="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51" w:lineRule="exact"/>
        <w:ind w:right="1812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505050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33334"/>
          <w:spacing w:val="11"/>
          <w:w w:val="283"/>
        </w:rPr>
        <w:t>q</w:t>
      </w:r>
      <w:r>
        <w:rPr>
          <w:rFonts w:ascii="Times New Roman" w:hAnsi="Times New Roman" w:cs="Times New Roman" w:eastAsia="Times New Roman"/>
          <w:sz w:val="6"/>
          <w:szCs w:val="6"/>
          <w:color w:val="909193"/>
          <w:spacing w:val="0"/>
          <w:w w:val="283"/>
        </w:rPr>
        <w:t>·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036" w:right="7154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B5BB6"/>
          <w:spacing w:val="0"/>
          <w:w w:val="121"/>
          <w:i/>
        </w:rPr>
        <w:t>A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00" w:right="100"/>
        </w:sectPr>
      </w:pPr>
      <w:rPr/>
    </w:p>
    <w:p>
      <w:pPr>
        <w:spacing w:before="71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18" w:lineRule="exact"/>
        <w:ind w:left="208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afa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KA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33334"/>
          <w:spacing w:val="-1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2"/>
        </w:rPr>
        <w:t>ACA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3" w:lineRule="exact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232323"/>
          <w:spacing w:val="0"/>
          <w:w w:val="133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232323"/>
          <w:spacing w:val="31"/>
          <w:w w:val="133"/>
          <w:position w:val="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4"/>
          <w:spacing w:val="0"/>
          <w:w w:val="100"/>
          <w:b/>
          <w:bCs/>
          <w:position w:val="-1"/>
        </w:rPr>
        <w:t>erimKÖSE</w:t>
      </w:r>
      <w:r>
        <w:rPr>
          <w:rFonts w:ascii="Times New Roman" w:hAnsi="Times New Roman" w:cs="Times New Roman" w:eastAsia="Times New Roman"/>
          <w:sz w:val="29"/>
          <w:szCs w:val="29"/>
          <w:color w:val="333334"/>
          <w:spacing w:val="1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4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3333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0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4"/>
          <w:spacing w:val="0"/>
          <w:w w:val="104"/>
          <w:position w:val="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  <w:cols w:num="2" w:equalWidth="0">
            <w:col w:w="505" w:space="2259"/>
            <w:col w:w="8656"/>
          </w:cols>
        </w:sectPr>
      </w:pPr>
      <w:rPr/>
    </w:p>
    <w:p>
      <w:pPr>
        <w:spacing w:before="5" w:after="0" w:line="240" w:lineRule="auto"/>
        <w:ind w:left="249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23.984604pt;margin-top:23.101799pt;width:562.027276pt;height:781.352046pt;mso-position-horizontal-relative:page;mso-position-vertical-relative:page;z-index:-16245" coordorigin="480,462" coordsize="11241,15627">
            <v:group style="position:absolute;left:496;top:479;width:754;height:2" coordorigin="496,479" coordsize="754,2">
              <v:shape style="position:absolute;left:496;top:479;width:754;height:2" coordorigin="496,479" coordsize="754,0" path="m496,479l1251,479e" filled="f" stroked="t" strokeweight=".477306pt" strokecolor="#747474">
                <v:path arrowok="t"/>
              </v:shape>
            </v:group>
            <v:group style="position:absolute;left:530;top:479;width:11145;height:2" coordorigin="530,479" coordsize="11145,2">
              <v:shape style="position:absolute;left:530;top:479;width:11145;height:2" coordorigin="530,479" coordsize="11145,0" path="m530,479l11675,479e" filled="f" stroked="t" strokeweight=".715958pt" strokecolor="#838383">
                <v:path arrowok="t"/>
              </v:shape>
            </v:group>
            <v:group style="position:absolute;left:2542;top:469;width:2;height:546" coordorigin="2542,469" coordsize="2,546">
              <v:shape style="position:absolute;left:2542;top:469;width:2;height:546" coordorigin="2542,469" coordsize="0,546" path="m2542,1015l2542,469e" filled="f" stroked="t" strokeweight=".477306pt" strokecolor="#4F4F4F">
                <v:path arrowok="t"/>
              </v:shape>
            </v:group>
            <v:group style="position:absolute;left:3317;top:479;width:749;height:2" coordorigin="3317,479" coordsize="749,2">
              <v:shape style="position:absolute;left:3317;top:479;width:749;height:2" coordorigin="3317,479" coordsize="749,0" path="m3317,479l4067,479e" filled="f" stroked="t" strokeweight=".477306pt" strokecolor="#6B6B6B">
                <v:path arrowok="t"/>
              </v:shape>
            </v:group>
            <v:group style="position:absolute;left:9348;top:479;width:2;height:536" coordorigin="9348,479" coordsize="2,536">
              <v:shape style="position:absolute;left:9348;top:479;width:2;height:536" coordorigin="9348,479" coordsize="0,536" path="m9348,1015l9348,479e" filled="f" stroked="t" strokeweight=".477306pt" strokecolor="#606060">
                <v:path arrowok="t"/>
              </v:shape>
            </v:group>
            <v:group style="position:absolute;left:9307;top:484;width:1026;height:2" coordorigin="9307,484" coordsize="1026,2">
              <v:shape style="position:absolute;left:9307;top:484;width:1026;height:2" coordorigin="9307,484" coordsize="1026,0" path="m9307,484l10334,484e" filled="f" stroked="t" strokeweight=".477306pt" strokecolor="#707070">
                <v:path arrowok="t"/>
              </v:shape>
            </v:group>
            <v:group style="position:absolute;left:2539;top:958;width:2;height:239" coordorigin="2539,958" coordsize="2,239">
              <v:shape style="position:absolute;left:2539;top:958;width:2;height:239" coordorigin="2539,958" coordsize="0,239" path="m2539,1197l2539,958e" filled="f" stroked="t" strokeweight=".477306pt" strokecolor="#3B3B3B">
                <v:path arrowok="t"/>
              </v:shape>
            </v:group>
            <v:group style="position:absolute;left:9346;top:958;width:2;height:373" coordorigin="9346,958" coordsize="2,373">
              <v:shape style="position:absolute;left:9346;top:958;width:2;height:373" coordorigin="9346,958" coordsize="0,373" path="m9346,1331l9346,958e" filled="f" stroked="t" strokeweight=".477306pt" strokecolor="#444444">
                <v:path arrowok="t"/>
              </v:shape>
            </v:group>
            <v:group style="position:absolute;left:2544;top:1139;width:2;height:192" coordorigin="2544,1139" coordsize="2,192">
              <v:shape style="position:absolute;left:2544;top:1139;width:2;height:192" coordorigin="2544,1139" coordsize="0,192" path="m2544,1331l2544,1139e" filled="f" stroked="t" strokeweight=".715958pt" strokecolor="#575757">
                <v:path arrowok="t"/>
              </v:shape>
            </v:group>
            <v:group style="position:absolute;left:2544;top:1226;width:2;height:776" coordorigin="2544,1226" coordsize="2,776">
              <v:shape style="position:absolute;left:2544;top:1226;width:2;height:776" coordorigin="2544,1226" coordsize="0,776" path="m2544,2001l2544,1226e" filled="f" stroked="t" strokeweight=".954611pt" strokecolor="#6B6B6B">
                <v:path arrowok="t"/>
              </v:shape>
            </v:group>
            <v:group style="position:absolute;left:9350;top:1274;width:2;height:268" coordorigin="9350,1274" coordsize="2,268">
              <v:shape style="position:absolute;left:9350;top:1274;width:2;height:268" coordorigin="9350,1274" coordsize="0,268" path="m9350,1542l9350,1274e" filled="f" stroked="t" strokeweight=".715958pt" strokecolor="#575757">
                <v:path arrowok="t"/>
              </v:shape>
            </v:group>
            <v:group style="position:absolute;left:487;top:1996;width:2592;height:2" coordorigin="487,1996" coordsize="2592,2">
              <v:shape style="position:absolute;left:487;top:1996;width:2592;height:2" coordorigin="487,1996" coordsize="2592,0" path="m487,1996l3079,1996e" filled="f" stroked="t" strokeweight=".715958pt" strokecolor="#777777">
                <v:path arrowok="t"/>
              </v:shape>
            </v:group>
            <v:group style="position:absolute;left:499;top:469;width:2;height:1810" coordorigin="499,469" coordsize="2,1810">
              <v:shape style="position:absolute;left:499;top:469;width:2;height:1810" coordorigin="499,469" coordsize="0,1810" path="m499,2279l499,469e" filled="f" stroked="t" strokeweight=".715958pt" strokecolor="#646464">
                <v:path arrowok="t"/>
              </v:shape>
            </v:group>
            <v:group style="position:absolute;left:2496;top:1996;width:878;height:2" coordorigin="2496,1996" coordsize="878,2">
              <v:shape style="position:absolute;left:2496;top:1996;width:878;height:2" coordorigin="2496,1996" coordsize="878,0" path="m2496,1996l3375,1996e" filled="f" stroked="t" strokeweight=".477306pt" strokecolor="#6B6B6B">
                <v:path arrowok="t"/>
              </v:shape>
            </v:group>
            <v:group style="position:absolute;left:3112;top:1999;width:4935;height:2" coordorigin="3112,1999" coordsize="4935,2">
              <v:shape style="position:absolute;left:3112;top:1999;width:4935;height:2" coordorigin="3112,1999" coordsize="4935,0" path="m3112,1999l8047,1999e" filled="f" stroked="t" strokeweight=".715958pt" strokecolor="#777777">
                <v:path arrowok="t"/>
              </v:shape>
            </v:group>
            <v:group style="position:absolute;left:4644;top:1996;width:854;height:2" coordorigin="4644,1996" coordsize="854,2">
              <v:shape style="position:absolute;left:4644;top:1996;width:854;height:2" coordorigin="4644,1996" coordsize="854,0" path="m4644,1996l5499,1996e" filled="f" stroked="t" strokeweight=".477306pt" strokecolor="#606060">
                <v:path arrowok="t"/>
              </v:shape>
            </v:group>
            <v:group style="position:absolute;left:7990;top:2001;width:558;height:2" coordorigin="7990,2001" coordsize="558,2">
              <v:shape style="position:absolute;left:7990;top:2001;width:558;height:2" coordorigin="7990,2001" coordsize="558,0" path="m7990,2001l8549,2001e" filled="f" stroked="t" strokeweight=".477306pt" strokecolor="#575757">
                <v:path arrowok="t"/>
              </v:shape>
            </v:group>
            <v:group style="position:absolute;left:8491;top:2001;width:3174;height:2" coordorigin="8491,2001" coordsize="3174,2">
              <v:shape style="position:absolute;left:8491;top:2001;width:3174;height:2" coordorigin="8491,2001" coordsize="3174,0" path="m8491,2001l11665,2001e" filled="f" stroked="t" strokeweight=".715958pt" strokecolor="#7C7C7C">
                <v:path arrowok="t"/>
              </v:shape>
            </v:group>
            <v:group style="position:absolute;left:9350;top:1412;width:2;height:598" coordorigin="9350,1412" coordsize="2,598">
              <v:shape style="position:absolute;left:9350;top:1412;width:2;height:598" coordorigin="9350,1412" coordsize="0,598" path="m9350,2011l9350,1412e" filled="f" stroked="t" strokeweight=".954611pt" strokecolor="#707070">
                <v:path arrowok="t"/>
              </v:shape>
            </v:group>
            <v:group style="position:absolute;left:10276;top:2001;width:1394;height:2" coordorigin="10276,2001" coordsize="1394,2">
              <v:shape style="position:absolute;left:10276;top:2001;width:1394;height:2" coordorigin="10276,2001" coordsize="1394,0" path="m10276,2001l11670,2001e" filled="f" stroked="t" strokeweight=".477306pt" strokecolor="#707070">
                <v:path arrowok="t"/>
              </v:shape>
            </v:group>
            <v:group style="position:absolute;left:496;top:2238;width:9852;height:2" coordorigin="496,2238" coordsize="9852,2">
              <v:shape style="position:absolute;left:496;top:2238;width:9852;height:2" coordorigin="496,2238" coordsize="9852,0" path="m496,2238l10348,2238e" filled="f" stroked="t" strokeweight=".715958pt" strokecolor="#777777">
                <v:path arrowok="t"/>
              </v:shape>
            </v:group>
            <v:group style="position:absolute;left:10276;top:2241;width:1389;height:2" coordorigin="10276,2241" coordsize="1389,2">
              <v:shape style="position:absolute;left:10276;top:2241;width:1389;height:2" coordorigin="10276,2241" coordsize="1389,0" path="m10276,2241l11665,2241e" filled="f" stroked="t" strokeweight=".477306pt" strokecolor="#6B6B6B">
                <v:path arrowok="t"/>
              </v:shape>
            </v:group>
            <v:group style="position:absolute;left:496;top:2475;width:4802;height:2" coordorigin="496,2475" coordsize="4802,2">
              <v:shape style="position:absolute;left:496;top:2475;width:4802;height:2" coordorigin="496,2475" coordsize="4802,0" path="m496,2475l5298,2475e" filled="f" stroked="t" strokeweight=".715958pt" strokecolor="#777777">
                <v:path arrowok="t"/>
              </v:shape>
            </v:group>
            <v:group style="position:absolute;left:501;top:2193;width:2;height:795" coordorigin="501,2193" coordsize="2,795">
              <v:shape style="position:absolute;left:501;top:2193;width:2;height:795" coordorigin="501,2193" coordsize="0,795" path="m501,2988l501,2193e" filled="f" stroked="t" strokeweight=".477306pt" strokecolor="#2F2F2F">
                <v:path arrowok="t"/>
              </v:shape>
            </v:group>
            <v:group style="position:absolute;left:4644;top:2478;width:1293;height:2" coordorigin="4644,2478" coordsize="1293,2">
              <v:shape style="position:absolute;left:4644;top:2478;width:1293;height:2" coordorigin="4644,2478" coordsize="1293,0" path="m4644,2478l5938,2478e" filled="f" stroked="t" strokeweight=".477306pt" strokecolor="#646464">
                <v:path arrowok="t"/>
              </v:shape>
            </v:group>
            <v:group style="position:absolute;left:5689;top:2480;width:5976;height:2" coordorigin="5689,2480" coordsize="5976,2">
              <v:shape style="position:absolute;left:5689;top:2480;width:5976;height:2" coordorigin="5689,2480" coordsize="5976,0" path="m5689,2480l11665,2480e" filled="f" stroked="t" strokeweight=".715958pt" strokecolor="#7C7C7C">
                <v:path arrowok="t"/>
              </v:shape>
            </v:group>
            <v:group style="position:absolute;left:496;top:2717;width:7580;height:2" coordorigin="496,2717" coordsize="7580,2">
              <v:shape style="position:absolute;left:496;top:2717;width:7580;height:2" coordorigin="496,2717" coordsize="7580,0" path="m496,2717l8076,2717e" filled="f" stroked="t" strokeweight=".715958pt" strokecolor="#7C7C7C">
                <v:path arrowok="t"/>
              </v:shape>
            </v:group>
            <v:group style="position:absolute;left:7990;top:2719;width:1379;height:2" coordorigin="7990,2719" coordsize="1379,2">
              <v:shape style="position:absolute;left:7990;top:2719;width:1379;height:2" coordorigin="7990,2719" coordsize="1379,0" path="m7990,2719l9370,2719e" filled="f" stroked="t" strokeweight=".477306pt" strokecolor="#676767">
                <v:path arrowok="t"/>
              </v:shape>
            </v:group>
            <v:group style="position:absolute;left:8152;top:2722;width:3513;height:2" coordorigin="8152,2722" coordsize="3513,2">
              <v:shape style="position:absolute;left:8152;top:2722;width:3513;height:2" coordorigin="8152,2722" coordsize="3513,0" path="m8152,2722l11665,2722e" filled="f" stroked="t" strokeweight=".715958pt" strokecolor="#7C7C7C">
                <v:path arrowok="t"/>
              </v:shape>
            </v:group>
            <v:group style="position:absolute;left:496;top:2959;width:1413;height:2" coordorigin="496,2959" coordsize="1413,2">
              <v:shape style="position:absolute;left:496;top:2959;width:1413;height:2" coordorigin="496,2959" coordsize="1413,0" path="m496,2959l1909,2959e" filled="f" stroked="t" strokeweight=".477306pt" strokecolor="#606060">
                <v:path arrowok="t"/>
              </v:shape>
            </v:group>
            <v:group style="position:absolute;left:1737;top:2961;width:9933;height:2" coordorigin="1737,2961" coordsize="9933,2">
              <v:shape style="position:absolute;left:1737;top:2961;width:9933;height:2" coordorigin="1737,2961" coordsize="9933,0" path="m1737,2961l11670,2961e" filled="f" stroked="t" strokeweight=".715958pt" strokecolor="#7C7C7C">
                <v:path arrowok="t"/>
              </v:shape>
            </v:group>
            <v:group style="position:absolute;left:5880;top:2959;width:1031;height:2" coordorigin="5880,2959" coordsize="1031,2">
              <v:shape style="position:absolute;left:5880;top:2959;width:1031;height:2" coordorigin="5880,2959" coordsize="1031,0" path="m5880,2959l6911,2959e" filled="f" stroked="t" strokeweight=".477306pt" strokecolor="#646464">
                <v:path arrowok="t"/>
              </v:shape>
            </v:group>
            <v:group style="position:absolute;left:9222;top:2964;width:353;height:2" coordorigin="9222,2964" coordsize="353,2">
              <v:shape style="position:absolute;left:9222;top:2964;width:353;height:2" coordorigin="9222,2964" coordsize="353,0" path="m9222,2964l9575,2964e" filled="f" stroked="t" strokeweight=".477306pt" strokecolor="#6B6B6B">
                <v:path arrowok="t"/>
              </v:shape>
            </v:group>
            <v:group style="position:absolute;left:492;top:3198;width:1418;height:2" coordorigin="492,3198" coordsize="1418,2">
              <v:shape style="position:absolute;left:492;top:3198;width:1418;height:2" coordorigin="492,3198" coordsize="1418,0" path="m492,3198l1909,3198e" filled="f" stroked="t" strokeweight=".477306pt" strokecolor="#5B5B5B">
                <v:path arrowok="t"/>
              </v:shape>
            </v:group>
            <v:group style="position:absolute;left:1852;top:3198;width:2177;height:2" coordorigin="1852,3198" coordsize="2177,2">
              <v:shape style="position:absolute;left:1852;top:3198;width:2177;height:2" coordorigin="1852,3198" coordsize="2177,0" path="m1852,3198l4028,3198e" filled="f" stroked="t" strokeweight=".715958pt" strokecolor="#676767">
                <v:path arrowok="t"/>
              </v:shape>
            </v:group>
            <v:group style="position:absolute;left:3317;top:3198;width:749;height:2" coordorigin="3317,3198" coordsize="749,2">
              <v:shape style="position:absolute;left:3317;top:3198;width:749;height:2" coordorigin="3317,3198" coordsize="749,0" path="m3317,3198l4067,3198e" filled="f" stroked="t" strokeweight=".477306pt" strokecolor="#4B4B4B">
                <v:path arrowok="t"/>
              </v:shape>
            </v:group>
            <v:group style="position:absolute;left:4009;top:3198;width:1928;height:2" coordorigin="4009,3198" coordsize="1928,2">
              <v:shape style="position:absolute;left:4009;top:3198;width:1928;height:2" coordorigin="4009,3198" coordsize="1928,0" path="m4009,3198l5938,3198e" filled="f" stroked="t" strokeweight=".715958pt" strokecolor="#7C7C7C">
                <v:path arrowok="t"/>
              </v:shape>
            </v:group>
            <v:group style="position:absolute;left:5880;top:3201;width:1298;height:2" coordorigin="5880,3201" coordsize="1298,2">
              <v:shape style="position:absolute;left:5880;top:3201;width:1298;height:2" coordorigin="5880,3201" coordsize="1298,0" path="m5880,3201l7179,3201e" filled="f" stroked="t" strokeweight=".477306pt" strokecolor="#575757">
                <v:path arrowok="t"/>
              </v:shape>
            </v:group>
            <v:group style="position:absolute;left:7121;top:3198;width:482;height:2" coordorigin="7121,3198" coordsize="482,2">
              <v:shape style="position:absolute;left:7121;top:3198;width:482;height:2" coordorigin="7121,3198" coordsize="482,0" path="m7121,3198l7603,3198e" filled="f" stroked="t" strokeweight=".715958pt" strokecolor="#707070">
                <v:path arrowok="t"/>
              </v:shape>
            </v:group>
            <v:group style="position:absolute;left:7546;top:3203;width:2787;height:2" coordorigin="7546,3203" coordsize="2787,2">
              <v:shape style="position:absolute;left:7546;top:3203;width:2787;height:2" coordorigin="7546,3203" coordsize="2787,0" path="m7546,3203l10334,3203e" filled="f" stroked="t" strokeweight=".477306pt" strokecolor="#777777">
                <v:path arrowok="t"/>
              </v:shape>
            </v:group>
            <v:group style="position:absolute;left:10276;top:3203;width:1389;height:2" coordorigin="10276,3203" coordsize="1389,2">
              <v:shape style="position:absolute;left:10276;top:3203;width:1389;height:2" coordorigin="10276,3203" coordsize="1389,0" path="m10276,3203l11665,3203e" filled="f" stroked="t" strokeweight=".954611pt" strokecolor="#808080">
                <v:path arrowok="t"/>
              </v:shape>
            </v:group>
            <v:group style="position:absolute;left:4043;top:3193;width:2;height:455" coordorigin="4043,3193" coordsize="2,455">
              <v:shape style="position:absolute;left:4043;top:3193;width:2;height:455" coordorigin="4043,3193" coordsize="0,455" path="m4043,3648l4043,3193e" filled="f" stroked="t" strokeweight=".954611pt" strokecolor="#606060">
                <v:path arrowok="t"/>
              </v:shape>
            </v:group>
            <v:group style="position:absolute;left:7164;top:3198;width:2;height:766" coordorigin="7164,3198" coordsize="2,766">
              <v:shape style="position:absolute;left:7164;top:3198;width:2;height:766" coordorigin="7164,3198" coordsize="0,766" path="m7164,3964l7164,3198e" filled="f" stroked="t" strokeweight=".954611pt" strokecolor="#676767">
                <v:path arrowok="t"/>
              </v:shape>
            </v:group>
            <v:group style="position:absolute;left:7155;top:3591;width:1227;height:2" coordorigin="7155,3591" coordsize="1227,2">
              <v:shape style="position:absolute;left:7155;top:3591;width:1227;height:2" coordorigin="7155,3591" coordsize="1227,0" path="m7155,3591l8381,3591e" filled="f" stroked="t" strokeweight=".238653pt" strokecolor="#838383">
                <v:path arrowok="t"/>
              </v:shape>
            </v:group>
            <v:group style="position:absolute;left:4043;top:3622;width:3131;height:2" coordorigin="4043,3622" coordsize="3131,2">
              <v:shape style="position:absolute;left:4043;top:3622;width:3131;height:2" coordorigin="4043,3622" coordsize="3131,0" path="m4043,3622l7174,3622e" filled="f" stroked="t" strokeweight=".477306pt" strokecolor="#808080">
                <v:path arrowok="t"/>
              </v:shape>
            </v:group>
            <v:group style="position:absolute;left:492;top:3959;width:1418;height:2" coordorigin="492,3959" coordsize="1418,2">
              <v:shape style="position:absolute;left:492;top:3959;width:1418;height:2" coordorigin="492,3959" coordsize="1418,0" path="m492,3959l1909,3959e" filled="f" stroked="t" strokeweight=".954611pt" strokecolor="#7C7C7C">
                <v:path arrowok="t"/>
              </v:shape>
            </v:group>
            <v:group style="position:absolute;left:1852;top:3959;width:706;height:2" coordorigin="1852,3959" coordsize="706,2">
              <v:shape style="position:absolute;left:1852;top:3959;width:706;height:2" coordorigin="1852,3959" coordsize="706,0" path="m1852,3959l2558,3959e" filled="f" stroked="t" strokeweight=".477306pt" strokecolor="#4F4F4F">
                <v:path arrowok="t"/>
              </v:shape>
            </v:group>
            <v:group style="position:absolute;left:2501;top:3959;width:1575;height:2" coordorigin="2501,3959" coordsize="1575,2">
              <v:shape style="position:absolute;left:2501;top:3959;width:1575;height:2" coordorigin="2501,3959" coordsize="1575,0" path="m2501,3959l4076,3959e" filled="f" stroked="t" strokeweight=".715958pt" strokecolor="#6B6B6B">
                <v:path arrowok="t"/>
              </v:shape>
            </v:group>
            <v:group style="position:absolute;left:4052;top:3591;width:2;height:373" coordorigin="4052,3591" coordsize="2,373">
              <v:shape style="position:absolute;left:4052;top:3591;width:2;height:373" coordorigin="4052,3591" coordsize="0,373" path="m4052,3964l4052,3591e" filled="f" stroked="t" strokeweight=".954611pt" strokecolor="#282828">
                <v:path arrowok="t"/>
              </v:shape>
            </v:group>
            <v:group style="position:absolute;left:4033;top:3945;width:768;height:2" coordorigin="4033,3945" coordsize="768,2">
              <v:shape style="position:absolute;left:4033;top:3945;width:768;height:2" coordorigin="4033,3945" coordsize="768,0" path="m4033,3945l4802,3945e" filled="f" stroked="t" strokeweight="1.193264pt" strokecolor="#646464">
                <v:path arrowok="t"/>
              </v:shape>
            </v:group>
            <v:group style="position:absolute;left:4892;top:3950;width:2286;height:2" coordorigin="4892,3950" coordsize="2286,2">
              <v:shape style="position:absolute;left:4892;top:3950;width:2286;height:2" coordorigin="4892,3950" coordsize="2286,0" path="m4892,3950l7179,3950e" filled="f" stroked="t" strokeweight="1.431917pt" strokecolor="#838383">
                <v:path arrowok="t"/>
              </v:shape>
            </v:group>
            <v:group style="position:absolute;left:7117;top:3962;width:4553;height:2" coordorigin="7117,3962" coordsize="4553,2">
              <v:shape style="position:absolute;left:7117;top:3962;width:4553;height:2" coordorigin="7117,3962" coordsize="4553,0" path="m7117,3962l11670,3962e" filled="f" stroked="t" strokeweight=".715958pt" strokecolor="#747474">
                <v:path arrowok="t"/>
              </v:shape>
            </v:group>
            <v:group style="position:absolute;left:492;top:4247;width:1470;height:2" coordorigin="492,4247" coordsize="1470,2">
              <v:shape style="position:absolute;left:492;top:4247;width:1470;height:2" coordorigin="492,4247" coordsize="1470,0" path="m492,4247l1962,4247e" filled="f" stroked="t" strokeweight=".954611pt" strokecolor="#777777">
                <v:path arrowok="t"/>
              </v:shape>
            </v:group>
            <v:group style="position:absolute;left:1852;top:4247;width:716;height:2" coordorigin="1852,4247" coordsize="716,2">
              <v:shape style="position:absolute;left:1852;top:4247;width:716;height:2" coordorigin="1852,4247" coordsize="716,0" path="m1852,4247l2568,4247e" filled="f" stroked="t" strokeweight=".477306pt" strokecolor="#575757">
                <v:path arrowok="t"/>
              </v:shape>
            </v:group>
            <v:group style="position:absolute;left:2544;top:3955;width:2;height:335" coordorigin="2544,3955" coordsize="2,335">
              <v:shape style="position:absolute;left:2544;top:3955;width:2;height:335" coordorigin="2544,3955" coordsize="0,335" path="m2544,4290l2544,3955e" filled="f" stroked="t" strokeweight=".954611pt" strokecolor="#676767">
                <v:path arrowok="t"/>
              </v:shape>
            </v:group>
            <v:group style="position:absolute;left:2496;top:4247;width:2205;height:2" coordorigin="2496,4247" coordsize="2205,2">
              <v:shape style="position:absolute;left:2496;top:4247;width:2205;height:2" coordorigin="2496,4247" coordsize="2205,0" path="m2496,4247l4701,4247e" filled="f" stroked="t" strokeweight=".715958pt" strokecolor="#6B6B6B">
                <v:path arrowok="t"/>
              </v:shape>
            </v:group>
            <v:group style="position:absolute;left:4644;top:4247;width:492;height:2" coordorigin="4644,4247" coordsize="492,2">
              <v:shape style="position:absolute;left:4644;top:4247;width:492;height:2" coordorigin="4644,4247" coordsize="492,0" path="m4644,4247l5136,4247e" filled="f" stroked="t" strokeweight=".477306pt" strokecolor="#4F4F4F">
                <v:path arrowok="t"/>
              </v:shape>
            </v:group>
            <v:group style="position:absolute;left:5079;top:4247;width:5308;height:2" coordorigin="5079,4247" coordsize="5308,2">
              <v:shape style="position:absolute;left:5079;top:4247;width:5308;height:2" coordorigin="5079,4247" coordsize="5308,0" path="m5079,4247l10386,4247e" filled="f" stroked="t" strokeweight=".715958pt" strokecolor="#747474">
                <v:path arrowok="t"/>
              </v:shape>
            </v:group>
            <v:group style="position:absolute;left:10276;top:4251;width:1399;height:2" coordorigin="10276,4251" coordsize="1399,2">
              <v:shape style="position:absolute;left:10276;top:4251;width:1399;height:2" coordorigin="10276,4251" coordsize="1399,0" path="m10276,4251l11675,4251e" filled="f" stroked="t" strokeweight=".477306pt" strokecolor="#6B6B6B">
                <v:path arrowok="t"/>
              </v:shape>
            </v:group>
            <v:group style="position:absolute;left:499;top:2916;width:2;height:3078" coordorigin="499,2916" coordsize="2,3078">
              <v:shape style="position:absolute;left:499;top:2916;width:2;height:3078" coordorigin="499,2916" coordsize="0,3078" path="m499,5994l499,2916e" filled="f" stroked="t" strokeweight=".715958pt" strokecolor="#606060">
                <v:path arrowok="t"/>
              </v:shape>
            </v:group>
            <v:group style="position:absolute;left:2546;top:4204;width:2;height:321" coordorigin="2546,4204" coordsize="2,321">
              <v:shape style="position:absolute;left:2546;top:4204;width:2;height:321" coordorigin="2546,4204" coordsize="0,321" path="m2546,4524l2546,4204e" filled="f" stroked="t" strokeweight=".477306pt" strokecolor="#545454">
                <v:path arrowok="t"/>
              </v:shape>
            </v:group>
            <v:group style="position:absolute;left:2539;top:4488;width:7847;height:2" coordorigin="2539,4488" coordsize="7847,2">
              <v:shape style="position:absolute;left:2539;top:4488;width:7847;height:2" coordorigin="2539,4488" coordsize="7847,0" path="m2539,4488l10386,4488e" filled="f" stroked="t" strokeweight=".715958pt" strokecolor="#747474">
                <v:path arrowok="t"/>
              </v:shape>
            </v:group>
            <v:group style="position:absolute;left:5079;top:4486;width:401;height:2" coordorigin="5079,4486" coordsize="401,2">
              <v:shape style="position:absolute;left:5079;top:4486;width:401;height:2" coordorigin="5079,4486" coordsize="401,0" path="m5079,4486l5479,4486e" filled="f" stroked="t" strokeweight=".477306pt" strokecolor="#4F4F4F">
                <v:path arrowok="t"/>
              </v:shape>
            </v:group>
            <v:group style="position:absolute;left:7546;top:4486;width:501;height:2" coordorigin="7546,4486" coordsize="501,2">
              <v:shape style="position:absolute;left:7546;top:4486;width:501;height:2" coordorigin="7546,4486" coordsize="501,0" path="m7546,4486l8047,4486e" filled="f" stroked="t" strokeweight=".477306pt" strokecolor="#646464">
                <v:path arrowok="t"/>
              </v:shape>
            </v:group>
            <v:group style="position:absolute;left:10276;top:4491;width:1399;height:2" coordorigin="10276,4491" coordsize="1399,2">
              <v:shape style="position:absolute;left:10276;top:4491;width:1399;height:2" coordorigin="10276,4491" coordsize="1399,0" path="m10276,4491l11675,4491e" filled="f" stroked="t" strokeweight=".477306pt" strokecolor="#676767">
                <v:path arrowok="t"/>
              </v:shape>
            </v:group>
            <v:group style="position:absolute;left:2544;top:4467;width:2;height:780" coordorigin="2544,4467" coordsize="2,780">
              <v:shape style="position:absolute;left:2544;top:4467;width:2;height:780" coordorigin="2544,4467" coordsize="0,780" path="m2544,5247l2544,4467e" filled="f" stroked="t" strokeweight=".477306pt" strokecolor="#383838">
                <v:path arrowok="t"/>
              </v:shape>
            </v:group>
            <v:group style="position:absolute;left:5112;top:4481;width:2;height:297" coordorigin="5112,4481" coordsize="2,297">
              <v:shape style="position:absolute;left:5112;top:4481;width:2;height:297" coordorigin="5112,4481" coordsize="0,297" path="m5112,4778l5112,4481e" filled="f" stroked="t" strokeweight=".477306pt" strokecolor="#4F4F4F">
                <v:path arrowok="t"/>
              </v:shape>
            </v:group>
            <v:group style="position:absolute;left:8024;top:4481;width:2;height:512" coordorigin="8024,4481" coordsize="2,512">
              <v:shape style="position:absolute;left:8024;top:4481;width:2;height:512" coordorigin="8024,4481" coordsize="0,512" path="m8024,4994l8024,4481e" filled="f" stroked="t" strokeweight=".477306pt" strokecolor="#484848">
                <v:path arrowok="t"/>
              </v:shape>
            </v:group>
            <v:group style="position:absolute;left:5112;top:4721;width:2;height:527" coordorigin="5112,4721" coordsize="2,527">
              <v:shape style="position:absolute;left:5112;top:4721;width:2;height:527" coordorigin="5112,4721" coordsize="0,527" path="m5112,5247l5112,4721e" filled="f" stroked="t" strokeweight=".477306pt" strokecolor="#343434">
                <v:path arrowok="t"/>
              </v:shape>
            </v:group>
            <v:group style="position:absolute;left:5107;top:4982;width:1041;height:2" coordorigin="5107,4982" coordsize="1041,2">
              <v:shape style="position:absolute;left:5107;top:4982;width:1041;height:2" coordorigin="5107,4982" coordsize="1041,0" path="m5107,4982l6148,4982e" filled="f" stroked="t" strokeweight=".954611pt" strokecolor="#7C7C7C">
                <v:path arrowok="t"/>
              </v:shape>
            </v:group>
            <v:group style="position:absolute;left:5880;top:4982;width:1298;height:2" coordorigin="5880,4982" coordsize="1298,2">
              <v:shape style="position:absolute;left:5880;top:4982;width:1298;height:2" coordorigin="5880,4982" coordsize="1298,0" path="m5880,4982l7179,4982e" filled="f" stroked="t" strokeweight=".477306pt" strokecolor="#646464">
                <v:path arrowok="t"/>
              </v:shape>
            </v:group>
            <v:group style="position:absolute;left:7121;top:4982;width:2248;height:2" coordorigin="7121,4982" coordsize="2248,2">
              <v:shape style="position:absolute;left:7121;top:4982;width:2248;height:2" coordorigin="7121,4982" coordsize="2248,0" path="m7121,4982l9370,4982e" filled="f" stroked="t" strokeweight=".715958pt" strokecolor="#7C7C7C">
                <v:path arrowok="t"/>
              </v:shape>
            </v:group>
            <v:group style="position:absolute;left:9312;top:4984;width:1021;height:2" coordorigin="9312,4984" coordsize="1021,2">
              <v:shape style="position:absolute;left:9312;top:4984;width:1021;height:2" coordorigin="9312,4984" coordsize="1021,0" path="m9312,4984l10334,4984e" filled="f" stroked="t" strokeweight=".477306pt" strokecolor="#545454">
                <v:path arrowok="t"/>
              </v:shape>
            </v:group>
            <v:group style="position:absolute;left:10276;top:4984;width:1399;height:2" coordorigin="10276,4984" coordsize="1399,2">
              <v:shape style="position:absolute;left:10276;top:4984;width:1399;height:2" coordorigin="10276,4984" coordsize="1399,0" path="m10276,4984l11675,4984e" filled="f" stroked="t" strokeweight=".954611pt" strokecolor="#878787">
                <v:path arrowok="t"/>
              </v:shape>
            </v:group>
            <v:group style="position:absolute;left:501;top:4941;width:2;height:306" coordorigin="501,4941" coordsize="2,306">
              <v:shape style="position:absolute;left:501;top:4941;width:2;height:306" coordorigin="501,4941" coordsize="0,306" path="m501,5247l501,4941e" filled="f" stroked="t" strokeweight=".477306pt" strokecolor="#484848">
                <v:path arrowok="t"/>
              </v:shape>
            </v:group>
            <v:group style="position:absolute;left:5107;top:5231;width:6568;height:2" coordorigin="5107,5231" coordsize="6568,2">
              <v:shape style="position:absolute;left:5107;top:5231;width:6568;height:2" coordorigin="5107,5231" coordsize="6568,0" path="m5107,5231l11675,5231e" filled="f" stroked="t" strokeweight=".715958pt" strokecolor="#777777">
                <v:path arrowok="t"/>
              </v:shape>
            </v:group>
            <v:group style="position:absolute;left:9312;top:5233;width:1021;height:2" coordorigin="9312,5233" coordsize="1021,2">
              <v:shape style="position:absolute;left:9312;top:5233;width:1021;height:2" coordorigin="9312,5233" coordsize="1021,0" path="m9312,5233l10334,5233e" filled="f" stroked="t" strokeweight=".477306pt" strokecolor="#606060">
                <v:path arrowok="t"/>
              </v:shape>
            </v:group>
            <v:group style="position:absolute;left:2546;top:5190;width:2;height:2954" coordorigin="2546,5190" coordsize="2,2954">
              <v:shape style="position:absolute;left:2546;top:5190;width:2;height:2954" coordorigin="2546,5190" coordsize="0,2954" path="m2546,8144l2546,5190e" filled="f" stroked="t" strokeweight=".954611pt" strokecolor="#676767">
                <v:path arrowok="t"/>
              </v:shape>
            </v:group>
            <v:group style="position:absolute;left:2534;top:5721;width:9145;height:2" coordorigin="2534,5721" coordsize="9145,2">
              <v:shape style="position:absolute;left:2534;top:5721;width:9145;height:2" coordorigin="2534,5721" coordsize="9145,0" path="m2534,5721l11680,5721e" filled="f" stroked="t" strokeweight=".715958pt" strokecolor="#747474">
                <v:path arrowok="t"/>
              </v:shape>
            </v:group>
            <v:group style="position:absolute;left:4644;top:5721;width:501;height:2" coordorigin="4644,5721" coordsize="501,2">
              <v:shape style="position:absolute;left:4644;top:5721;width:501;height:2" coordorigin="4644,5721" coordsize="501,0" path="m4644,5721l5145,5721e" filled="f" stroked="t" strokeweight=".477306pt" strokecolor="#4F4F4F">
                <v:path arrowok="t"/>
              </v:shape>
            </v:group>
            <v:group style="position:absolute;left:5102;top:5480;width:6577;height:2" coordorigin="5102,5480" coordsize="6577,2">
              <v:shape style="position:absolute;left:5102;top:5480;width:6577;height:2" coordorigin="5102,5480" coordsize="6577,0" path="m5102,5480l11680,5480e" filled="f" stroked="t" strokeweight=".715958pt" strokecolor="#7C7C7C">
                <v:path arrowok="t"/>
              </v:shape>
            </v:group>
            <v:group style="position:absolute;left:9312;top:5482;width:1021;height:2" coordorigin="9312,5482" coordsize="1021,2">
              <v:shape style="position:absolute;left:9312;top:5482;width:1021;height:2" coordorigin="9312,5482" coordsize="1021,0" path="m9312,5482l10334,5482e" filled="f" stroked="t" strokeweight=".477306pt" strokecolor="#575757">
                <v:path arrowok="t"/>
              </v:shape>
            </v:group>
            <v:group style="position:absolute;left:5114;top:5190;width:2;height:914" coordorigin="5114,5190" coordsize="2,914">
              <v:shape style="position:absolute;left:5114;top:5190;width:2;height:914" coordorigin="5114,5190" coordsize="0,914" path="m5114,6104l5114,5190e" filled="f" stroked="t" strokeweight=".954611pt" strokecolor="#646464">
                <v:path arrowok="t"/>
              </v:shape>
            </v:group>
            <v:group style="position:absolute;left:7546;top:5721;width:501;height:2" coordorigin="7546,5721" coordsize="501,2">
              <v:shape style="position:absolute;left:7546;top:5721;width:501;height:2" coordorigin="7546,5721" coordsize="501,0" path="m7546,5721l8047,5721e" filled="f" stroked="t" strokeweight=".477306pt" strokecolor="#6B6B6B">
                <v:path arrowok="t"/>
              </v:shape>
            </v:group>
            <v:group style="position:absolute;left:9312;top:5721;width:263;height:2" coordorigin="9312,5721" coordsize="263,2">
              <v:shape style="position:absolute;left:9312;top:5721;width:263;height:2" coordorigin="9312,5721" coordsize="263,0" path="m9312,5721l9575,5721e" filled="f" stroked="t" strokeweight=".477306pt" strokecolor="#707070">
                <v:path arrowok="t"/>
              </v:shape>
            </v:group>
            <v:group style="position:absolute;left:9517;top:5721;width:816;height:2" coordorigin="9517,5721" coordsize="816,2">
              <v:shape style="position:absolute;left:9517;top:5721;width:816;height:2" coordorigin="9517,5721" coordsize="816,0" path="m9517,5721l10334,5721e" filled="f" stroked="t" strokeweight=".477306pt" strokecolor="#5B5B5B">
                <v:path arrowok="t"/>
              </v:shape>
            </v:group>
            <v:group style="position:absolute;left:730;top:5970;width:520;height:2" coordorigin="730,5970" coordsize="520,2">
              <v:shape style="position:absolute;left:730;top:5970;width:520;height:2" coordorigin="730,5970" coordsize="520,0" path="m730,5970l1251,5970e" filled="f" stroked="t" strokeweight=".954611pt" strokecolor="#777777">
                <v:path arrowok="t"/>
              </v:shape>
            </v:group>
            <v:group style="position:absolute;left:1193;top:5965;width:716;height:2" coordorigin="1193,5965" coordsize="716,2">
              <v:shape style="position:absolute;left:1193;top:5965;width:716;height:2" coordorigin="1193,5965" coordsize="716,0" path="m1193,5965l1909,5965e" filled="f" stroked="t" strokeweight=".477306pt" strokecolor="#5B5B5B">
                <v:path arrowok="t"/>
              </v:shape>
            </v:group>
            <v:group style="position:absolute;left:1852;top:5963;width:6143;height:2" coordorigin="1852,5963" coordsize="6143,2">
              <v:shape style="position:absolute;left:1852;top:5963;width:6143;height:2" coordorigin="1852,5963" coordsize="6143,0" path="m1852,5963l7995,5963e" filled="f" stroked="t" strokeweight=".715958pt" strokecolor="#707070">
                <v:path arrowok="t"/>
              </v:shape>
            </v:group>
            <v:group style="position:absolute;left:7546;top:5963;width:1002;height:2" coordorigin="7546,5963" coordsize="1002,2">
              <v:shape style="position:absolute;left:7546;top:5963;width:1002;height:2" coordorigin="7546,5963" coordsize="1002,0" path="m7546,5963l8549,5963e" filled="f" stroked="t" strokeweight=".477306pt" strokecolor="#575757">
                <v:path arrowok="t"/>
              </v:shape>
            </v:group>
            <v:group style="position:absolute;left:8491;top:5965;width:3184;height:2" coordorigin="8491,5965" coordsize="3184,2">
              <v:shape style="position:absolute;left:8491;top:5965;width:3184;height:2" coordorigin="8491,5965" coordsize="3184,0" path="m8491,5965l11675,5965e" filled="f" stroked="t" strokeweight=".715958pt" strokecolor="#747474">
                <v:path arrowok="t"/>
              </v:shape>
            </v:group>
            <v:group style="position:absolute;left:10276;top:5965;width:1403;height:2" coordorigin="10276,5965" coordsize="1403,2">
              <v:shape style="position:absolute;left:10276;top:5965;width:1403;height:2" coordorigin="10276,5965" coordsize="1403,0" path="m10276,5965l11680,5965e" filled="f" stroked="t" strokeweight=".477306pt" strokecolor="#676767">
                <v:path arrowok="t"/>
              </v:shape>
            </v:group>
            <v:group style="position:absolute;left:5112;top:5946;width:2;height:302" coordorigin="5112,5946" coordsize="2,302">
              <v:shape style="position:absolute;left:5112;top:5946;width:2;height:302" coordorigin="5112,5946" coordsize="0,302" path="m5112,6248l5112,5946e" filled="f" stroked="t" strokeweight=".715958pt" strokecolor="#4B4B4B">
                <v:path arrowok="t"/>
              </v:shape>
            </v:group>
            <v:group style="position:absolute;left:8031;top:5956;width:2;height:733" coordorigin="8031,5956" coordsize="2,733">
              <v:shape style="position:absolute;left:8031;top:5956;width:2;height:733" coordorigin="8031,5956" coordsize="0,733" path="m8031,6688l8031,5956e" filled="f" stroked="t" strokeweight=".715958pt" strokecolor="#4B4B4B">
                <v:path arrowok="t"/>
              </v:shape>
            </v:group>
            <v:group style="position:absolute;left:2539;top:6437;width:3398;height:2" coordorigin="2539,6437" coordsize="3398,2">
              <v:shape style="position:absolute;left:2539;top:6437;width:3398;height:2" coordorigin="2539,6437" coordsize="3398,0" path="m2539,6437l5938,6437e" filled="f" stroked="t" strokeweight=".715958pt" strokecolor="#747474">
                <v:path arrowok="t"/>
              </v:shape>
            </v:group>
            <v:group style="position:absolute;left:5117;top:6191;width:2;height:493" coordorigin="5117,6191" coordsize="2,493">
              <v:shape style="position:absolute;left:5117;top:6191;width:2;height:493" coordorigin="5117,6191" coordsize="0,493" path="m5117,6684l5117,6191e" filled="f" stroked="t" strokeweight=".477306pt" strokecolor="#3B3B3B">
                <v:path arrowok="t"/>
              </v:shape>
            </v:group>
            <v:group style="position:absolute;left:5880;top:6435;width:1031;height:2" coordorigin="5880,6435" coordsize="1031,2">
              <v:shape style="position:absolute;left:5880;top:6435;width:1031;height:2" coordorigin="5880,6435" coordsize="1031,0" path="m5880,6435l6911,6435e" filled="f" stroked="t" strokeweight=".477306pt" strokecolor="#4F4F4F">
                <v:path arrowok="t"/>
              </v:shape>
            </v:group>
            <v:group style="position:absolute;left:6854;top:6435;width:1203;height:2" coordorigin="6854,6435" coordsize="1203,2">
              <v:shape style="position:absolute;left:6854;top:6435;width:1203;height:2" coordorigin="6854,6435" coordsize="1203,0" path="m6854,6435l8057,6435e" filled="f" stroked="t" strokeweight=".954611pt" strokecolor="#777777">
                <v:path arrowok="t"/>
              </v:shape>
            </v:group>
            <v:group style="position:absolute;left:7985;top:6437;width:1589;height:2" coordorigin="7985,6437" coordsize="1589,2">
              <v:shape style="position:absolute;left:7985;top:6437;width:1589;height:2" coordorigin="7985,6437" coordsize="1589,0" path="m7985,6437l9575,6437e" filled="f" stroked="t" strokeweight=".477306pt" strokecolor="#5B5B5B">
                <v:path arrowok="t"/>
              </v:shape>
            </v:group>
            <v:group style="position:absolute;left:9517;top:6435;width:2162;height:2" coordorigin="9517,6435" coordsize="2162,2">
              <v:shape style="position:absolute;left:9517;top:6435;width:2162;height:2" coordorigin="9517,6435" coordsize="2162,0" path="m9517,6435l11680,6435e" filled="f" stroked="t" strokeweight=".954611pt" strokecolor="#747474">
                <v:path arrowok="t"/>
              </v:shape>
            </v:group>
            <v:group style="position:absolute;left:10276;top:6435;width:1403;height:2" coordorigin="10276,6435" coordsize="1403,2">
              <v:shape style="position:absolute;left:10276;top:6435;width:1403;height:2" coordorigin="10276,6435" coordsize="1403,0" path="m10276,6435l11680,6435e" filled="f" stroked="t" strokeweight=".477306pt" strokecolor="#6B6B6B">
                <v:path arrowok="t"/>
              </v:shape>
            </v:group>
            <v:group style="position:absolute;left:4644;top:6679;width:501;height:2" coordorigin="4644,6679" coordsize="501,2">
              <v:shape style="position:absolute;left:4644;top:6679;width:501;height:2" coordorigin="4644,6679" coordsize="501,0" path="m4644,6679l5145,6679e" filled="f" stroked="t" strokeweight=".477306pt" strokecolor="#4F4F4F">
                <v:path arrowok="t"/>
              </v:shape>
            </v:group>
            <v:group style="position:absolute;left:2544;top:6676;width:4367;height:2" coordorigin="2544,6676" coordsize="4367,2">
              <v:shape style="position:absolute;left:2544;top:6676;width:4367;height:2" coordorigin="2544,6676" coordsize="4367,0" path="m2544,6676l6911,6676e" filled="f" stroked="t" strokeweight=".715958pt" strokecolor="#6B6B6B">
                <v:path arrowok="t"/>
              </v:shape>
            </v:group>
            <v:group style="position:absolute;left:6854;top:6679;width:325;height:2" coordorigin="6854,6679" coordsize="325,2">
              <v:shape style="position:absolute;left:6854;top:6679;width:325;height:2" coordorigin="6854,6679" coordsize="325,0" path="m6854,6679l7179,6679e" filled="f" stroked="t" strokeweight=".477306pt" strokecolor="#6B6B6B">
                <v:path arrowok="t"/>
              </v:shape>
            </v:group>
            <v:group style="position:absolute;left:7121;top:6676;width:2248;height:2" coordorigin="7121,6676" coordsize="2248,2">
              <v:shape style="position:absolute;left:7121;top:6676;width:2248;height:2" coordorigin="7121,6676" coordsize="2248,0" path="m7121,6676l9370,6676e" filled="f" stroked="t" strokeweight=".715958pt" strokecolor="#777777">
                <v:path arrowok="t"/>
              </v:shape>
            </v:group>
            <v:group style="position:absolute;left:9312;top:6679;width:263;height:2" coordorigin="9312,6679" coordsize="263,2">
              <v:shape style="position:absolute;left:9312;top:6679;width:263;height:2" coordorigin="9312,6679" coordsize="263,0" path="m9312,6679l9575,6679e" filled="f" stroked="t" strokeweight=".477306pt" strokecolor="#575757">
                <v:path arrowok="t"/>
              </v:shape>
            </v:group>
            <v:group style="position:absolute;left:9517;top:6676;width:2162;height:2" coordorigin="9517,6676" coordsize="2162,2">
              <v:shape style="position:absolute;left:9517;top:6676;width:2162;height:2" coordorigin="9517,6676" coordsize="2162,0" path="m9517,6676l11680,6676e" filled="f" stroked="t" strokeweight=".715958pt" strokecolor="#7C7C7C">
                <v:path arrowok="t"/>
              </v:shape>
            </v:group>
            <v:group style="position:absolute;left:496;top:6928;width:840;height:2" coordorigin="496,6928" coordsize="840,2">
              <v:shape style="position:absolute;left:496;top:6928;width:840;height:2" coordorigin="496,6928" coordsize="840,0" path="m496,6928l1336,6928e" filled="f" stroked="t" strokeweight=".954611pt" strokecolor="#747474">
                <v:path arrowok="t"/>
              </v:shape>
            </v:group>
            <v:group style="position:absolute;left:501;top:6128;width:2;height:847" coordorigin="501,6128" coordsize="2,847">
              <v:shape style="position:absolute;left:501;top:6128;width:2;height:847" coordorigin="501,6128" coordsize="0,847" path="m501,6976l501,6128e" filled="f" stroked="t" strokeweight=".954611pt" strokecolor="#6B6B6B">
                <v:path arrowok="t"/>
              </v:shape>
            </v:group>
            <v:group style="position:absolute;left:1193;top:6923;width:716;height:2" coordorigin="1193,6923" coordsize="716,2">
              <v:shape style="position:absolute;left:1193;top:6923;width:716;height:2" coordorigin="1193,6923" coordsize="716,0" path="m1193,6923l1909,6923e" filled="f" stroked="t" strokeweight=".477306pt" strokecolor="#575757">
                <v:path arrowok="t"/>
              </v:shape>
            </v:group>
            <v:group style="position:absolute;left:1852;top:6923;width:3284;height:2" coordorigin="1852,6923" coordsize="3284,2">
              <v:shape style="position:absolute;left:1852;top:6923;width:3284;height:2" coordorigin="1852,6923" coordsize="3284,0" path="m1852,6923l5136,6923e" filled="f" stroked="t" strokeweight=".715958pt" strokecolor="#707070">
                <v:path arrowok="t"/>
              </v:shape>
            </v:group>
            <v:group style="position:absolute;left:5079;top:6918;width:401;height:2" coordorigin="5079,6918" coordsize="401,2">
              <v:shape style="position:absolute;left:5079;top:6918;width:401;height:2" coordorigin="5079,6918" coordsize="401,0" path="m5079,6918l5479,6918e" filled="f" stroked="t" strokeweight=".477306pt" strokecolor="#575757">
                <v:path arrowok="t"/>
              </v:shape>
            </v:group>
            <v:group style="position:absolute;left:5422;top:6921;width:6262;height:2" coordorigin="5422,6921" coordsize="6262,2">
              <v:shape style="position:absolute;left:5422;top:6921;width:6262;height:2" coordorigin="5422,6921" coordsize="6262,0" path="m5422,6921l11684,6921e" filled="f" stroked="t" strokeweight=".715958pt" strokecolor="#777777">
                <v:path arrowok="t"/>
              </v:shape>
            </v:group>
            <v:group style="position:absolute;left:6854;top:6918;width:325;height:2" coordorigin="6854,6918" coordsize="325,2">
              <v:shape style="position:absolute;left:6854;top:6918;width:325;height:2" coordorigin="6854,6918" coordsize="325,0" path="m6854,6918l7179,6918e" filled="f" stroked="t" strokeweight=".477306pt" strokecolor="#646464">
                <v:path arrowok="t"/>
              </v:shape>
            </v:group>
            <v:group style="position:absolute;left:7121;top:6918;width:482;height:2" coordorigin="7121,6918" coordsize="482,2">
              <v:shape style="position:absolute;left:7121;top:6918;width:482;height:2" coordorigin="7121,6918" coordsize="482,0" path="m7121,6918l7603,6918e" filled="f" stroked="t" strokeweight=".477306pt" strokecolor="#4B4B4B">
                <v:path arrowok="t"/>
              </v:shape>
            </v:group>
            <v:group style="position:absolute;left:7546;top:6918;width:501;height:2" coordorigin="7546,6918" coordsize="501,2">
              <v:shape style="position:absolute;left:7546;top:6918;width:501;height:2" coordorigin="7546,6918" coordsize="501,0" path="m7546,6918l8047,6918e" filled="f" stroked="t" strokeweight=".477306pt" strokecolor="#646464">
                <v:path arrowok="t"/>
              </v:shape>
            </v:group>
            <v:group style="position:absolute;left:9517;top:6918;width:816;height:2" coordorigin="9517,6918" coordsize="816,2">
              <v:shape style="position:absolute;left:9517;top:6918;width:816;height:2" coordorigin="9517,6918" coordsize="816,0" path="m9517,6918l10334,6918e" filled="f" stroked="t" strokeweight=".477306pt" strokecolor="#5B5B5B">
                <v:path arrowok="t"/>
              </v:shape>
            </v:group>
            <v:group style="position:absolute;left:501;top:6904;width:2;height:752" coordorigin="501,6904" coordsize="2,752">
              <v:shape style="position:absolute;left:501;top:6904;width:2;height:752" coordorigin="501,6904" coordsize="0,752" path="m501,7656l501,6904e" filled="f" stroked="t" strokeweight=".477306pt" strokecolor="#383838">
                <v:path arrowok="t"/>
              </v:shape>
            </v:group>
            <v:group style="position:absolute;left:496;top:7402;width:754;height:2" coordorigin="496,7402" coordsize="754,2">
              <v:shape style="position:absolute;left:496;top:7402;width:754;height:2" coordorigin="496,7402" coordsize="754,0" path="m496,7402l1251,7402e" filled="f" stroked="t" strokeweight=".477306pt" strokecolor="#545454">
                <v:path arrowok="t"/>
              </v:shape>
            </v:group>
            <v:group style="position:absolute;left:568;top:7397;width:11107;height:2" coordorigin="568,7397" coordsize="11107,2">
              <v:shape style="position:absolute;left:568;top:7397;width:11107;height:2" coordorigin="568,7397" coordsize="11107,0" path="m568,7397l11675,7397e" filled="f" stroked="t" strokeweight=".715958pt" strokecolor="#747474">
                <v:path arrowok="t"/>
              </v:shape>
            </v:group>
            <v:group style="position:absolute;left:5880;top:7392;width:1031;height:2" coordorigin="5880,7392" coordsize="1031,2">
              <v:shape style="position:absolute;left:5880;top:7392;width:1031;height:2" coordorigin="5880,7392" coordsize="1031,0" path="m5880,7392l6911,7392e" filled="f" stroked="t" strokeweight=".477306pt" strokecolor="#676767">
                <v:path arrowok="t"/>
              </v:shape>
            </v:group>
            <v:group style="position:absolute;left:7990;top:7392;width:1379;height:2" coordorigin="7990,7392" coordsize="1379,2">
              <v:shape style="position:absolute;left:7990;top:7392;width:1379;height:2" coordorigin="7990,7392" coordsize="1379,0" path="m7990,7392l9370,7392e" filled="f" stroked="t" strokeweight=".477306pt" strokecolor="#646464">
                <v:path arrowok="t"/>
              </v:shape>
            </v:group>
            <v:group style="position:absolute;left:10276;top:7392;width:1403;height:2" coordorigin="10276,7392" coordsize="1403,2">
              <v:shape style="position:absolute;left:10276;top:7392;width:1403;height:2" coordorigin="10276,7392" coordsize="1403,0" path="m10276,7392l11680,7392e" filled="f" stroked="t" strokeweight=".477306pt" strokecolor="#676767">
                <v:path arrowok="t"/>
              </v:shape>
            </v:group>
            <v:group style="position:absolute;left:5117;top:7383;width:2;height:531" coordorigin="5117,7383" coordsize="2,531">
              <v:shape style="position:absolute;left:5117;top:7383;width:2;height:531" coordorigin="5117,7383" coordsize="0,531" path="m5117,7914l5117,7383e" filled="f" stroked="t" strokeweight=".715958pt" strokecolor="#646464">
                <v:path arrowok="t"/>
              </v:shape>
            </v:group>
            <v:group style="position:absolute;left:9312;top:7636;width:263;height:2" coordorigin="9312,7636" coordsize="263,2">
              <v:shape style="position:absolute;left:9312;top:7636;width:263;height:2" coordorigin="9312,7636" coordsize="263,0" path="m9312,7636l9575,7636e" filled="f" stroked="t" strokeweight=".477306pt" strokecolor="#646464">
                <v:path arrowok="t"/>
              </v:shape>
            </v:group>
            <v:group style="position:absolute;left:5112;top:7634;width:6572;height:2" coordorigin="5112,7634" coordsize="6572,2">
              <v:shape style="position:absolute;left:5112;top:7634;width:6572;height:2" coordorigin="5112,7634" coordsize="6572,0" path="m5112,7634l11684,7634e" filled="f" stroked="t" strokeweight=".715958pt" strokecolor="#7C7C7C">
                <v:path arrowok="t"/>
              </v:shape>
            </v:group>
            <v:group style="position:absolute;left:501;top:7598;width:2;height:316" coordorigin="501,7598" coordsize="2,316">
              <v:shape style="position:absolute;left:501;top:7598;width:2;height:316" coordorigin="501,7598" coordsize="0,316" path="m501,7914l501,7598e" filled="f" stroked="t" strokeweight=".477306pt" strokecolor="#4B4B4B">
                <v:path arrowok="t"/>
              </v:shape>
            </v:group>
            <v:group style="position:absolute;left:5112;top:7876;width:1799;height:2" coordorigin="5112,7876" coordsize="1799,2">
              <v:shape style="position:absolute;left:5112;top:7876;width:1799;height:2" coordorigin="5112,7876" coordsize="1799,0" path="m5112,7876l6911,7876e" filled="f" stroked="t" strokeweight=".715958pt" strokecolor="#808080">
                <v:path arrowok="t"/>
              </v:shape>
            </v:group>
            <v:group style="position:absolute;left:6854;top:7876;width:1193;height:2" coordorigin="6854,7876" coordsize="1193,2">
              <v:shape style="position:absolute;left:6854;top:7876;width:1193;height:2" coordorigin="6854,7876" coordsize="1193,0" path="m6854,7876l8047,7876e" filled="f" stroked="t" strokeweight=".477306pt" strokecolor="#646464">
                <v:path arrowok="t"/>
              </v:shape>
            </v:group>
            <v:group style="position:absolute;left:7990;top:7876;width:3690;height:2" coordorigin="7990,7876" coordsize="3690,2">
              <v:shape style="position:absolute;left:7990;top:7876;width:3690;height:2" coordorigin="7990,7876" coordsize="3690,0" path="m7990,7876l11680,7876e" filled="f" stroked="t" strokeweight=".954611pt" strokecolor="#808080">
                <v:path arrowok="t"/>
              </v:shape>
            </v:group>
            <v:group style="position:absolute;left:492;top:8125;width:840;height:2" coordorigin="492,8125" coordsize="840,2">
              <v:shape style="position:absolute;left:492;top:8125;width:840;height:2" coordorigin="492,8125" coordsize="840,0" path="m492,8125l1332,8125e" filled="f" stroked="t" strokeweight=".954611pt" strokecolor="#7C7C7C">
                <v:path arrowok="t"/>
              </v:shape>
            </v:group>
            <v:group style="position:absolute;left:501;top:6913;width:2;height:1230" coordorigin="501,6913" coordsize="2,1230">
              <v:shape style="position:absolute;left:501;top:6913;width:2;height:1230" coordorigin="501,6913" coordsize="0,1230" path="m501,8144l501,6913e" filled="f" stroked="t" strokeweight=".715958pt" strokecolor="#4F4F4F">
                <v:path arrowok="t"/>
              </v:shape>
            </v:group>
            <v:group style="position:absolute;left:1193;top:8120;width:716;height:2" coordorigin="1193,8120" coordsize="716,2">
              <v:shape style="position:absolute;left:1193;top:8120;width:716;height:2" coordorigin="1193,8120" coordsize="716,0" path="m1193,8120l1909,8120e" filled="f" stroked="t" strokeweight=".477306pt" strokecolor="#646464">
                <v:path arrowok="t"/>
              </v:shape>
            </v:group>
            <v:group style="position:absolute;left:1838;top:8118;width:9847;height:2" coordorigin="1838,8118" coordsize="9847,2">
              <v:shape style="position:absolute;left:1838;top:8118;width:9847;height:2" coordorigin="1838,8118" coordsize="9847,0" path="m1838,8118l11684,8118e" filled="f" stroked="t" strokeweight=".715958pt" strokecolor="#747474">
                <v:path arrowok="t"/>
              </v:shape>
            </v:group>
            <v:group style="position:absolute;left:4644;top:8115;width:501;height:2" coordorigin="4644,8115" coordsize="501,2">
              <v:shape style="position:absolute;left:4644;top:8115;width:501;height:2" coordorigin="4644,8115" coordsize="501,0" path="m4644,8115l5145,8115e" filled="f" stroked="t" strokeweight=".477306pt" strokecolor="#4B4B4B">
                <v:path arrowok="t"/>
              </v:shape>
            </v:group>
            <v:group style="position:absolute;left:5119;top:7857;width:2;height:268" coordorigin="5119,7857" coordsize="2,268">
              <v:shape style="position:absolute;left:5119;top:7857;width:2;height:268" coordorigin="5119,7857" coordsize="0,268" path="m5119,8125l5119,7857e" filled="f" stroked="t" strokeweight=".477306pt" strokecolor="#4F4F4F">
                <v:path arrowok="t"/>
              </v:shape>
            </v:group>
            <v:group style="position:absolute;left:6854;top:8115;width:1193;height:2" coordorigin="6854,8115" coordsize="1193,2">
              <v:shape style="position:absolute;left:6854;top:8115;width:1193;height:2" coordorigin="6854,8115" coordsize="1193,0" path="m6854,8115l8047,8115e" filled="f" stroked="t" strokeweight=".477306pt" strokecolor="#5B5B5B">
                <v:path arrowok="t"/>
              </v:shape>
            </v:group>
            <v:group style="position:absolute;left:9312;top:8115;width:1021;height:2" coordorigin="9312,8115" coordsize="1021,2">
              <v:shape style="position:absolute;left:9312;top:8115;width:1021;height:2" coordorigin="9312,8115" coordsize="1021,0" path="m9312,8115l10334,8115e" filled="f" stroked="t" strokeweight=".477306pt" strokecolor="#4F4F4F">
                <v:path arrowok="t"/>
              </v:shape>
            </v:group>
            <v:group style="position:absolute;left:501;top:7967;width:2;height:1250" coordorigin="501,7967" coordsize="2,1250">
              <v:shape style="position:absolute;left:501;top:7967;width:2;height:1250" coordorigin="501,7967" coordsize="0,1250" path="m501,9216l501,7967e" filled="f" stroked="t" strokeweight=".954611pt" strokecolor="#676767">
                <v:path arrowok="t"/>
              </v:shape>
            </v:group>
            <v:group style="position:absolute;left:2549;top:8072;width:2;height:1144" coordorigin="2549,8072" coordsize="2,1144">
              <v:shape style="position:absolute;left:2549;top:8072;width:2;height:1144" coordorigin="2549,8072" coordsize="0,1144" path="m2549,9216l2549,8072e" filled="f" stroked="t" strokeweight=".477306pt" strokecolor="#484848">
                <v:path arrowok="t"/>
              </v:shape>
            </v:group>
            <v:group style="position:absolute;left:1852;top:8939;width:716;height:2" coordorigin="1852,8939" coordsize="716,2">
              <v:shape style="position:absolute;left:1852;top:8939;width:716;height:2" coordorigin="1852,8939" coordsize="716,0" path="m1852,8939l2568,8939e" filled="f" stroked="t" strokeweight=".477306pt" strokecolor="#545454">
                <v:path arrowok="t"/>
              </v:shape>
            </v:group>
            <v:group style="position:absolute;left:3317;top:8934;width:749;height:2" coordorigin="3317,8934" coordsize="749,2">
              <v:shape style="position:absolute;left:3317;top:8934;width:749;height:2" coordorigin="3317,8934" coordsize="749,0" path="m3317,8934l4067,8934e" filled="f" stroked="t" strokeweight=".477306pt" strokecolor="#575757">
                <v:path arrowok="t"/>
              </v:shape>
            </v:group>
            <v:group style="position:absolute;left:492;top:8936;width:11188;height:2" coordorigin="492,8936" coordsize="11188,2">
              <v:shape style="position:absolute;left:492;top:8936;width:11188;height:2" coordorigin="492,8936" coordsize="11188,0" path="m492,8936l11680,8936e" filled="f" stroked="t" strokeweight=".715958pt" strokecolor="#6B6B6B">
                <v:path arrowok="t"/>
              </v:shape>
            </v:group>
            <v:group style="position:absolute;left:5880;top:8934;width:1031;height:2" coordorigin="5880,8934" coordsize="1031,2">
              <v:shape style="position:absolute;left:5880;top:8934;width:1031;height:2" coordorigin="5880,8934" coordsize="1031,0" path="m5880,8934l6911,8934e" filled="f" stroked="t" strokeweight=".477306pt" strokecolor="#5B5B5B">
                <v:path arrowok="t"/>
              </v:shape>
            </v:group>
            <v:group style="position:absolute;left:7990;top:8934;width:1379;height:2" coordorigin="7990,8934" coordsize="1379,2">
              <v:shape style="position:absolute;left:7990;top:8934;width:1379;height:2" coordorigin="7990,8934" coordsize="1379,0" path="m7990,8934l9370,8934e" filled="f" stroked="t" strokeweight=".477306pt" strokecolor="#676767">
                <v:path arrowok="t"/>
              </v:shape>
            </v:group>
            <v:group style="position:absolute;left:10276;top:8934;width:1422;height:2" coordorigin="10276,8934" coordsize="1422,2">
              <v:shape style="position:absolute;left:10276;top:8934;width:1422;height:2" coordorigin="10276,8934" coordsize="1422,0" path="m10276,8934l11699,8934e" filled="f" stroked="t" strokeweight=".477306pt" strokecolor="#646464">
                <v:path arrowok="t"/>
              </v:shape>
            </v:group>
            <v:group style="position:absolute;left:501;top:9159;width:2;height:656" coordorigin="501,9159" coordsize="2,656">
              <v:shape style="position:absolute;left:501;top:9159;width:2;height:656" coordorigin="501,9159" coordsize="0,656" path="m501,9815l501,9159e" filled="f" stroked="t" strokeweight=".477306pt" strokecolor="#444444">
                <v:path arrowok="t"/>
              </v:shape>
            </v:group>
            <v:group style="position:absolute;left:2551;top:9159;width:2;height:2609" coordorigin="2551,9159" coordsize="2,2609">
              <v:shape style="position:absolute;left:2551;top:9159;width:2;height:2609" coordorigin="2551,9159" coordsize="0,2609" path="m2551,11768l2551,9159e" filled="f" stroked="t" strokeweight=".715958pt" strokecolor="#646464">
                <v:path arrowok="t"/>
              </v:shape>
            </v:group>
            <v:group style="position:absolute;left:496;top:9800;width:754;height:2" coordorigin="496,9800" coordsize="754,2">
              <v:shape style="position:absolute;left:496;top:9800;width:754;height:2" coordorigin="496,9800" coordsize="754,0" path="m496,9800l1251,9800e" filled="f" stroked="t" strokeweight=".715958pt" strokecolor="#777777">
                <v:path arrowok="t"/>
              </v:shape>
            </v:group>
            <v:group style="position:absolute;left:1193;top:9796;width:716;height:2" coordorigin="1193,9796" coordsize="716,2">
              <v:shape style="position:absolute;left:1193;top:9796;width:716;height:2" coordorigin="1193,9796" coordsize="716,0" path="m1193,9796l1909,9796e" filled="f" stroked="t" strokeweight=".477306pt" strokecolor="#676767">
                <v:path arrowok="t"/>
              </v:shape>
            </v:group>
            <v:group style="position:absolute;left:1852;top:9793;width:9842;height:2" coordorigin="1852,9793" coordsize="9842,2">
              <v:shape style="position:absolute;left:1852;top:9793;width:9842;height:2" coordorigin="1852,9793" coordsize="9842,0" path="m1852,9793l11694,9793e" filled="f" stroked="t" strokeweight=".715958pt" strokecolor="#777777">
                <v:path arrowok="t"/>
              </v:shape>
            </v:group>
            <v:group style="position:absolute;left:5422;top:10035;width:515;height:2" coordorigin="5422,10035" coordsize="515,2">
              <v:shape style="position:absolute;left:5422;top:10035;width:515;height:2" coordorigin="5422,10035" coordsize="515,0" path="m5422,10035l5938,10035e" filled="f" stroked="t" strokeweight=".477306pt" strokecolor="#606060">
                <v:path arrowok="t"/>
              </v:shape>
            </v:group>
            <v:group style="position:absolute;left:496;top:10037;width:11198;height:2" coordorigin="496,10037" coordsize="11198,2">
              <v:shape style="position:absolute;left:496;top:10037;width:11198;height:2" coordorigin="496,10037" coordsize="11198,0" path="m496,10037l11694,10037e" filled="f" stroked="t" strokeweight=".715958pt" strokecolor="#777777">
                <v:path arrowok="t"/>
              </v:shape>
            </v:group>
            <v:group style="position:absolute;left:7990;top:10035;width:558;height:2" coordorigin="7990,10035" coordsize="558,2">
              <v:shape style="position:absolute;left:7990;top:10035;width:558;height:2" coordorigin="7990,10035" coordsize="558,0" path="m7990,10035l8549,10035e" filled="f" stroked="t" strokeweight=".477306pt" strokecolor="#5B5B5B">
                <v:path arrowok="t"/>
              </v:shape>
            </v:group>
            <v:group style="position:absolute;left:496;top:10289;width:2558;height:2" coordorigin="496,10289" coordsize="2558,2">
              <v:shape style="position:absolute;left:496;top:10289;width:2558;height:2" coordorigin="496,10289" coordsize="2558,0" path="m496,10289l3055,10289e" filled="f" stroked="t" strokeweight=".715958pt" strokecolor="#747474">
                <v:path arrowok="t"/>
              </v:shape>
            </v:group>
            <v:group style="position:absolute;left:4644;top:10279;width:869;height:2" coordorigin="4644,10279" coordsize="869,2">
              <v:shape style="position:absolute;left:4644;top:10279;width:869;height:2" coordorigin="4644,10279" coordsize="869,0" path="m4644,10279l5513,10279e" filled="f" stroked="t" strokeweight=".477306pt" strokecolor="#545454">
                <v:path arrowok="t"/>
              </v:shape>
            </v:group>
            <v:group style="position:absolute;left:6854;top:10279;width:749;height:2" coordorigin="6854,10279" coordsize="749,2">
              <v:shape style="position:absolute;left:6854;top:10279;width:749;height:2" coordorigin="6854,10279" coordsize="749,0" path="m6854,10279l7603,10279e" filled="f" stroked="t" strokeweight=".477306pt" strokecolor="#5B5B5B">
                <v:path arrowok="t"/>
              </v:shape>
            </v:group>
            <v:group style="position:absolute;left:549;top:10279;width:11164;height:2" coordorigin="549,10279" coordsize="11164,2">
              <v:shape style="position:absolute;left:549;top:10279;width:11164;height:2" coordorigin="549,10279" coordsize="11164,0" path="m549,10279l11713,10279e" filled="f" stroked="t" strokeweight=".715958pt" strokecolor="#777777">
                <v:path arrowok="t"/>
              </v:shape>
            </v:group>
            <v:group style="position:absolute;left:9198;top:10279;width:377;height:2" coordorigin="9198,10279" coordsize="377,2">
              <v:shape style="position:absolute;left:9198;top:10279;width:377;height:2" coordorigin="9198,10279" coordsize="377,0" path="m9198,10279l9575,10279e" filled="f" stroked="t" strokeweight=".477306pt" strokecolor="#646464">
                <v:path arrowok="t"/>
              </v:shape>
            </v:group>
            <v:group style="position:absolute;left:504;top:9743;width:2;height:780" coordorigin="504,9743" coordsize="2,780">
              <v:shape style="position:absolute;left:504;top:9743;width:2;height:780" coordorigin="504,9743" coordsize="0,780" path="m504,10523l504,9743e" filled="f" stroked="t" strokeweight=".954611pt" strokecolor="#676767">
                <v:path arrowok="t"/>
              </v:shape>
            </v:group>
            <v:group style="position:absolute;left:1852;top:10777;width:716;height:2" coordorigin="1852,10777" coordsize="716,2">
              <v:shape style="position:absolute;left:1852;top:10777;width:716;height:2" coordorigin="1852,10777" coordsize="716,0" path="m1852,10777l2568,10777e" filled="f" stroked="t" strokeweight=".477306pt" strokecolor="#4F4F4F">
                <v:path arrowok="t"/>
              </v:shape>
            </v:group>
            <v:group style="position:absolute;left:3317;top:10772;width:749;height:2" coordorigin="3317,10772" coordsize="749,2">
              <v:shape style="position:absolute;left:3317;top:10772;width:749;height:2" coordorigin="3317,10772" coordsize="749,0" path="m3317,10772l4067,10772e" filled="f" stroked="t" strokeweight=".477306pt" strokecolor="#4B4B4B">
                <v:path arrowok="t"/>
              </v:shape>
            </v:group>
            <v:group style="position:absolute;left:5079;top:10768;width:420;height:2" coordorigin="5079,10768" coordsize="420,2">
              <v:shape style="position:absolute;left:5079;top:10768;width:420;height:2" coordorigin="5079,10768" coordsize="420,0" path="m5079,10768l5499,10768e" filled="f" stroked="t" strokeweight=".477306pt" strokecolor="#575757">
                <v:path arrowok="t"/>
              </v:shape>
            </v:group>
            <v:group style="position:absolute;left:711;top:10772;width:6496;height:2" coordorigin="711,10772" coordsize="6496,2">
              <v:shape style="position:absolute;left:711;top:10772;width:6496;height:2" coordorigin="711,10772" coordsize="6496,0" path="m711,10772l7207,10772e" filled="f" stroked="t" strokeweight=".715958pt" strokecolor="#747474">
                <v:path arrowok="t"/>
              </v:shape>
            </v:group>
            <v:group style="position:absolute;left:7121;top:10768;width:926;height:2" coordorigin="7121,10768" coordsize="926,2">
              <v:shape style="position:absolute;left:7121;top:10768;width:926;height:2" coordorigin="7121,10768" coordsize="926,0" path="m7121,10768l8047,10768e" filled="f" stroked="t" strokeweight=".477306pt" strokecolor="#676767">
                <v:path arrowok="t"/>
              </v:shape>
            </v:group>
            <v:group style="position:absolute;left:7957;top:10768;width:3733;height:2" coordorigin="7957,10768" coordsize="3733,2">
              <v:shape style="position:absolute;left:7957;top:10768;width:3733;height:2" coordorigin="7957,10768" coordsize="3733,0" path="m7957,10768l11689,10768e" filled="f" stroked="t" strokeweight=".715958pt" strokecolor="#747474">
                <v:path arrowok="t"/>
              </v:shape>
            </v:group>
            <v:group style="position:absolute;left:9312;top:10768;width:1021;height:2" coordorigin="9312,10768" coordsize="1021,2">
              <v:shape style="position:absolute;left:9312;top:10768;width:1021;height:2" coordorigin="9312,10768" coordsize="1021,0" path="m9312,10768l10334,10768e" filled="f" stroked="t" strokeweight=".477306pt" strokecolor="#545454">
                <v:path arrowok="t"/>
              </v:shape>
            </v:group>
            <v:group style="position:absolute;left:501;top:11017;width:1408;height:2" coordorigin="501,11017" coordsize="1408,2">
              <v:shape style="position:absolute;left:501;top:11017;width:1408;height:2" coordorigin="501,11017" coordsize="1408,0" path="m501,11017l1909,11017e" filled="f" stroked="t" strokeweight=".715958pt" strokecolor="#707070">
                <v:path arrowok="t"/>
              </v:shape>
            </v:group>
            <v:group style="position:absolute;left:506;top:10839;width:2;height:5238" coordorigin="506,10839" coordsize="2,5238">
              <v:shape style="position:absolute;left:506;top:10839;width:2;height:5238" coordorigin="506,10839" coordsize="0,5238" path="m506,16077l506,10839e" filled="f" stroked="t" strokeweight=".715958pt" strokecolor="#575757">
                <v:path arrowok="t"/>
              </v:shape>
            </v:group>
            <v:group style="position:absolute;left:1852;top:11017;width:716;height:2" coordorigin="1852,11017" coordsize="716,2">
              <v:shape style="position:absolute;left:1852;top:11017;width:716;height:2" coordorigin="1852,11017" coordsize="716,0" path="m1852,11017l2568,11017e" filled="f" stroked="t" strokeweight=".477306pt" strokecolor="#5B5B5B">
                <v:path arrowok="t"/>
              </v:shape>
            </v:group>
            <v:group style="position:absolute;left:2496;top:11012;width:3002;height:2" coordorigin="2496,11012" coordsize="3002,2">
              <v:shape style="position:absolute;left:2496;top:11012;width:3002;height:2" coordorigin="2496,11012" coordsize="3002,0" path="m2496,11012l5499,11012e" filled="f" stroked="t" strokeweight=".715958pt" strokecolor="#707070">
                <v:path arrowok="t"/>
              </v:shape>
            </v:group>
            <v:group style="position:absolute;left:5422;top:11012;width:515;height:2" coordorigin="5422,11012" coordsize="515,2">
              <v:shape style="position:absolute;left:5422;top:11012;width:515;height:2" coordorigin="5422,11012" coordsize="515,0" path="m5422,11012l5938,11012e" filled="f" stroked="t" strokeweight=".477306pt" strokecolor="#545454">
                <v:path arrowok="t"/>
              </v:shape>
            </v:group>
            <v:group style="position:absolute;left:7546;top:11009;width:1002;height:2" coordorigin="7546,11009" coordsize="1002,2">
              <v:shape style="position:absolute;left:7546;top:11009;width:1002;height:2" coordorigin="7546,11009" coordsize="1002,0" path="m7546,11009l8549,11009e" filled="f" stroked="t" strokeweight=".477306pt" strokecolor="#575757">
                <v:path arrowok="t"/>
              </v:shape>
            </v:group>
            <v:group style="position:absolute;left:5880;top:11009;width:5809;height:2" coordorigin="5880,11009" coordsize="5809,2">
              <v:shape style="position:absolute;left:5880;top:11009;width:5809;height:2" coordorigin="5880,11009" coordsize="5809,0" path="m5880,11009l11689,11009e" filled="f" stroked="t" strokeweight=".715958pt" strokecolor="#747474">
                <v:path arrowok="t"/>
              </v:shape>
            </v:group>
            <v:group style="position:absolute;left:9517;top:11007;width:816;height:2" coordorigin="9517,11007" coordsize="816,2">
              <v:shape style="position:absolute;left:9517;top:11007;width:816;height:2" coordorigin="9517,11007" coordsize="816,0" path="m9517,11007l10334,11007e" filled="f" stroked="t" strokeweight=".477306pt" strokecolor="#646464">
                <v:path arrowok="t"/>
              </v:shape>
            </v:group>
            <v:group style="position:absolute;left:1222;top:11012;width:2;height:728" coordorigin="1222,11012" coordsize="2,728">
              <v:shape style="position:absolute;left:1222;top:11012;width:2;height:728" coordorigin="1222,11012" coordsize="0,728" path="m1222,11739l1222,11012e" filled="f" stroked="t" strokeweight=".238653pt" strokecolor="#707070">
                <v:path arrowok="t"/>
              </v:shape>
            </v:group>
            <v:group style="position:absolute;left:1890;top:11007;width:2;height:5070" coordorigin="1890,11007" coordsize="2,5070">
              <v:shape style="position:absolute;left:1890;top:11007;width:2;height:5070" coordorigin="1890,11007" coordsize="0,5070" path="m1890,16077l1890,11007e" filled="f" stroked="t" strokeweight=".715958pt" strokecolor="#606060">
                <v:path arrowok="t"/>
              </v:shape>
            </v:group>
            <v:group style="position:absolute;left:501;top:11261;width:4200;height:2" coordorigin="501,11261" coordsize="4200,2">
              <v:shape style="position:absolute;left:501;top:11261;width:4200;height:2" coordorigin="501,11261" coordsize="4200,0" path="m501,11261l4701,11261e" filled="f" stroked="t" strokeweight=".715958pt" strokecolor="#707070">
                <v:path arrowok="t"/>
              </v:shape>
            </v:group>
            <v:group style="position:absolute;left:4644;top:11256;width:186;height:2" coordorigin="4644,11256" coordsize="186,2">
              <v:shape style="position:absolute;left:4644;top:11256;width:186;height:2" coordorigin="4644,11256" coordsize="186,0" path="m4644,11256l4830,11256e" filled="f" stroked="t" strokeweight=".477306pt" strokecolor="#484848">
                <v:path arrowok="t"/>
              </v:shape>
            </v:group>
            <v:group style="position:absolute;left:4773;top:11256;width:706;height:2" coordorigin="4773,11256" coordsize="706,2">
              <v:shape style="position:absolute;left:4773;top:11256;width:706;height:2" coordorigin="4773,11256" coordsize="706,0" path="m4773,11256l5479,11256e" filled="f" stroked="t" strokeweight=".477306pt" strokecolor="#606060">
                <v:path arrowok="t"/>
              </v:shape>
            </v:group>
            <v:group style="position:absolute;left:5298;top:11256;width:1613;height:2" coordorigin="5298,11256" coordsize="1613,2">
              <v:shape style="position:absolute;left:5298;top:11256;width:1613;height:2" coordorigin="5298,11256" coordsize="1613,0" path="m5298,11256l6911,11256e" filled="f" stroked="t" strokeweight=".715958pt" strokecolor="#747474">
                <v:path arrowok="t"/>
              </v:shape>
            </v:group>
            <v:group style="position:absolute;left:6854;top:11256;width:759;height:2" coordorigin="6854,11256" coordsize="759,2">
              <v:shape style="position:absolute;left:6854;top:11256;width:759;height:2" coordorigin="6854,11256" coordsize="759,0" path="m6854,11256l7613,11256e" filled="f" stroked="t" strokeweight=".477306pt" strokecolor="#484848">
                <v:path arrowok="t"/>
              </v:shape>
            </v:group>
            <v:group style="position:absolute;left:7580;top:11002;width:2;height:282" coordorigin="7580,11002" coordsize="2,282">
              <v:shape style="position:absolute;left:7580;top:11002;width:2;height:282" coordorigin="7580,11002" coordsize="0,282" path="m7580,11285l7580,11002e" filled="f" stroked="t" strokeweight=".477306pt" strokecolor="#383838">
                <v:path arrowok="t"/>
              </v:shape>
            </v:group>
            <v:group style="position:absolute;left:7541;top:11254;width:4167;height:2" coordorigin="7541,11254" coordsize="4167,2">
              <v:shape style="position:absolute;left:7541;top:11254;width:4167;height:2" coordorigin="7541,11254" coordsize="4167,0" path="m7541,11254l11708,11254e" filled="f" stroked="t" strokeweight=".715958pt" strokecolor="#747474">
                <v:path arrowok="t"/>
              </v:shape>
            </v:group>
            <v:group style="position:absolute;left:1222;top:11739;width:2;height:1432" coordorigin="1222,11739" coordsize="2,1432">
              <v:shape style="position:absolute;left:1222;top:11739;width:2;height:1432" coordorigin="1222,11739" coordsize="0,1432" path="m1222,13171l1222,11739e" filled="f" stroked="t" strokeweight=".238653pt" strokecolor="#000000">
                <v:path arrowok="t"/>
              </v:shape>
            </v:group>
            <v:group style="position:absolute;left:1885;top:11711;width:2;height:565" coordorigin="1885,11711" coordsize="2,565">
              <v:shape style="position:absolute;left:1885;top:11711;width:2;height:565" coordorigin="1885,11711" coordsize="0,565" path="m1885,12276l1885,11711e" filled="f" stroked="t" strokeweight=".477306pt" strokecolor="#444444">
                <v:path arrowok="t"/>
              </v:shape>
            </v:group>
            <v:group style="position:absolute;left:2554;top:11711;width:2;height:733" coordorigin="2554,11711" coordsize="2,733">
              <v:shape style="position:absolute;left:2554;top:11711;width:2;height:733" coordorigin="2554,11711" coordsize="0,733" path="m2554,12443l2554,11711e" filled="f" stroked="t" strokeweight=".477306pt" strokecolor="#383838">
                <v:path arrowok="t"/>
              </v:shape>
            </v:group>
            <v:group style="position:absolute;left:7582;top:11213;width:2;height:972" coordorigin="7582,11213" coordsize="2,972">
              <v:shape style="position:absolute;left:7582;top:11213;width:2;height:972" coordorigin="7582,11213" coordsize="0,972" path="m7582,12185l7582,11213e" filled="f" stroked="t" strokeweight=".954611pt" strokecolor="#6B6B6B">
                <v:path arrowok="t"/>
              </v:shape>
            </v:group>
            <v:group style="position:absolute;left:508;top:10839;width:2;height:5243" coordorigin="508,10839" coordsize="2,5243">
              <v:shape style="position:absolute;left:508;top:10839;width:2;height:5243" coordorigin="508,10839" coordsize="0,5243" path="m508,16082l508,10839e" filled="f" stroked="t" strokeweight=".715958pt" strokecolor="#5B5B5B">
                <v:path arrowok="t"/>
              </v:shape>
            </v:group>
            <v:group style="position:absolute;left:511;top:12127;width:2;height:642" coordorigin="511,12127" coordsize="2,642">
              <v:shape style="position:absolute;left:511;top:12127;width:2;height:642" coordorigin="511,12127" coordsize="0,642" path="m511,12769l511,12127e" filled="f" stroked="t" strokeweight=".477306pt" strokecolor="#3B3B3B">
                <v:path arrowok="t"/>
              </v:shape>
            </v:group>
            <v:group style="position:absolute;left:7584;top:12127;width:2;height:642" coordorigin="7584,12127" coordsize="2,642">
              <v:shape style="position:absolute;left:7584;top:12127;width:2;height:642" coordorigin="7584,12127" coordsize="0,642" path="m7584,12769l7584,12127e" filled="f" stroked="t" strokeweight=".477306pt" strokecolor="#484848">
                <v:path arrowok="t"/>
              </v:shape>
            </v:group>
            <v:group style="position:absolute;left:7584;top:12711;width:2;height:804" coordorigin="7584,12711" coordsize="2,804">
              <v:shape style="position:absolute;left:7584;top:12711;width:2;height:804" coordorigin="7584,12711" coordsize="0,804" path="m7584,13516l7584,12711e" filled="f" stroked="t" strokeweight=".954611pt" strokecolor="#6B6B6B">
                <v:path arrowok="t"/>
              </v:shape>
            </v:group>
            <v:group style="position:absolute;left:2556;top:12386;width:2;height:996" coordorigin="2556,12386" coordsize="2,996">
              <v:shape style="position:absolute;left:2556;top:12386;width:2;height:996" coordorigin="2556,12386" coordsize="0,996" path="m2556,13382l2556,12386e" filled="f" stroked="t" strokeweight=".715958pt" strokecolor="#707070">
                <v:path arrowok="t"/>
              </v:shape>
            </v:group>
            <v:group style="position:absolute;left:1222;top:13171;width:2;height:527" coordorigin="1222,13171" coordsize="2,527">
              <v:shape style="position:absolute;left:1222;top:13171;width:2;height:527" coordorigin="1222,13171" coordsize="0,527" path="m1222,13698l1222,13171e" filled="f" stroked="t" strokeweight=".238653pt" strokecolor="#808080">
                <v:path arrowok="t"/>
              </v:shape>
            </v:group>
            <v:group style="position:absolute;left:1890;top:13142;width:2;height:737" coordorigin="1890,13142" coordsize="2,737">
              <v:shape style="position:absolute;left:1890;top:13142;width:2;height:737" coordorigin="1890,13142" coordsize="0,737" path="m1890,13880l1890,13142e" filled="f" stroked="t" strokeweight=".477306pt" strokecolor="#343434">
                <v:path arrowok="t"/>
              </v:shape>
            </v:group>
            <v:group style="position:absolute;left:501;top:13360;width:2062;height:2" coordorigin="501,13360" coordsize="2062,2">
              <v:shape style="position:absolute;left:501;top:13360;width:2062;height:2" coordorigin="501,13360" coordsize="2062,0" path="m501,13360l2563,13360e" filled="f" stroked="t" strokeweight=".715958pt" strokecolor="#777777">
                <v:path arrowok="t"/>
              </v:shape>
            </v:group>
            <v:group style="position:absolute;left:2558;top:13310;width:2;height:756" coordorigin="2558,13310" coordsize="2,756">
              <v:shape style="position:absolute;left:2558;top:13310;width:2;height:756" coordorigin="2558,13310" coordsize="0,756" path="m2558,14066l2558,13310e" filled="f" stroked="t" strokeweight=".477306pt" strokecolor="#3F3F3F">
                <v:path arrowok="t"/>
              </v:shape>
            </v:group>
            <v:group style="position:absolute;left:7584;top:13315;width:2;height:412" coordorigin="7584,13315" coordsize="2,412">
              <v:shape style="position:absolute;left:7584;top:13315;width:2;height:412" coordorigin="7584,13315" coordsize="0,412" path="m7584,13726l7584,13315e" filled="f" stroked="t" strokeweight=".715958pt" strokecolor="#545454">
                <v:path arrowok="t"/>
              </v:shape>
            </v:group>
            <v:group style="position:absolute;left:1222;top:13698;width:2;height:2351" coordorigin="1222,13698" coordsize="2,2351">
              <v:shape style="position:absolute;left:1222;top:13698;width:2;height:2351" coordorigin="1222,13698" coordsize="0,2351" path="m1222,16048l1222,13698e" filled="f" stroked="t" strokeweight=".238653pt" strokecolor="#000000">
                <v:path arrowok="t"/>
              </v:shape>
            </v:group>
            <v:group style="position:absolute;left:7589;top:13669;width:2;height:397" coordorigin="7589,13669" coordsize="2,397">
              <v:shape style="position:absolute;left:7589;top:13669;width:2;height:397" coordorigin="7589,13669" coordsize="0,397" path="m7589,14066l7589,13669e" filled="f" stroked="t" strokeweight=".477306pt" strokecolor="#383838">
                <v:path arrowok="t"/>
              </v:shape>
            </v:group>
            <v:group style="position:absolute;left:1890;top:13822;width:2;height:168" coordorigin="1890,13822" coordsize="2,168">
              <v:shape style="position:absolute;left:1890;top:13822;width:2;height:168" coordorigin="1890,13822" coordsize="0,168" path="m1890,13990l1890,13822e" filled="f" stroked="t" strokeweight=".715958pt" strokecolor="#484848">
                <v:path arrowok="t"/>
              </v:shape>
            </v:group>
            <v:group style="position:absolute;left:7592;top:14009;width:2;height:2049" coordorigin="7592,14009" coordsize="2,2049">
              <v:shape style="position:absolute;left:7592;top:14009;width:2;height:2049" coordorigin="7592,14009" coordsize="0,2049" path="m7592,16058l7592,14009e" filled="f" stroked="t" strokeweight=".715958pt" strokecolor="#676767">
                <v:path arrowok="t"/>
              </v:shape>
            </v:group>
            <v:group style="position:absolute;left:2556;top:14009;width:2;height:756" coordorigin="2556,14009" coordsize="2,756">
              <v:shape style="position:absolute;left:2556;top:14009;width:2;height:756" coordorigin="2556,14009" coordsize="0,756" path="m2556,14765l2556,14009e" filled="f" stroked="t" strokeweight=".715958pt" strokecolor="#676767">
                <v:path arrowok="t"/>
              </v:shape>
            </v:group>
            <v:group style="position:absolute;left:4038;top:14737;width:635;height:2" coordorigin="4038,14737" coordsize="635,2">
              <v:shape style="position:absolute;left:4038;top:14737;width:635;height:2" coordorigin="4038,14737" coordsize="635,0" path="m4038,14737l4673,14737e" filled="f" stroked="t" strokeweight="1.193264pt" strokecolor="#4F4FA8">
                <v:path arrowok="t"/>
              </v:shape>
            </v:group>
            <v:group style="position:absolute;left:1895;top:14550;width:2;height:402" coordorigin="1895,14550" coordsize="2,402">
              <v:shape style="position:absolute;left:1895;top:14550;width:2;height:402" coordorigin="1895,14550" coordsize="0,402" path="m1895,14952l1895,14550e" filled="f" stroked="t" strokeweight=".477306pt" strokecolor="#2B2B2B">
                <v:path arrowok="t"/>
              </v:shape>
            </v:group>
            <v:group style="position:absolute;left:3346;top:14737;width:692;height:2" coordorigin="3346,14737" coordsize="692,2">
              <v:shape style="position:absolute;left:3346;top:14737;width:692;height:2" coordorigin="3346,14737" coordsize="692,0" path="m3346,14737l4038,14737e" filled="f" stroked="t" strokeweight="1.193264pt" strokecolor="#6767BC">
                <v:path arrowok="t"/>
              </v:shape>
            </v:group>
            <v:group style="position:absolute;left:2561;top:14708;width:2;height:570" coordorigin="2561,14708" coordsize="2,570">
              <v:shape style="position:absolute;left:2561;top:14708;width:2;height:570" coordorigin="2561,14708" coordsize="0,570" path="m2561,15278l2561,14708e" filled="f" stroked="t" strokeweight=".238653pt" strokecolor="#444444">
                <v:path arrowok="t"/>
              </v:shape>
            </v:group>
            <v:group style="position:absolute;left:1895;top:14895;width:2;height:254" coordorigin="1895,14895" coordsize="2,254">
              <v:shape style="position:absolute;left:1895;top:14895;width:2;height:254" coordorigin="1895,14895" coordsize="0,254" path="m1895,15148l1895,14895e" filled="f" stroked="t" strokeweight=".715958pt" strokecolor="#4F4F4F">
                <v:path arrowok="t"/>
              </v:shape>
            </v:group>
            <v:group style="position:absolute;left:515;top:14535;width:2;height:1542" coordorigin="515,14535" coordsize="2,1542">
              <v:shape style="position:absolute;left:515;top:14535;width:2;height:1542" coordorigin="515,14535" coordsize="0,1542" path="m515,16077l515,14535e" filled="f" stroked="t" strokeweight=".715958pt" strokecolor="#606060">
                <v:path arrowok="t"/>
              </v:shape>
            </v:group>
            <v:group style="position:absolute;left:1900;top:15076;width:2;height:713" coordorigin="1900,15076" coordsize="2,713">
              <v:shape style="position:absolute;left:1900;top:15076;width:2;height:713" coordorigin="1900,15076" coordsize="0,713" path="m1900,15790l1900,15076e" filled="f" stroked="t" strokeweight=".954611pt" strokecolor="#747474">
                <v:path arrowok="t"/>
              </v:shape>
            </v:group>
            <v:group style="position:absolute;left:511;top:16065;width:7226;height:2" coordorigin="511,16065" coordsize="7226,2">
              <v:shape style="position:absolute;left:511;top:16065;width:7226;height:2" coordorigin="511,16065" coordsize="7226,0" path="m511,16065l7737,16065e" filled="f" stroked="t" strokeweight=".715958pt" strokecolor="#777777">
                <v:path arrowok="t"/>
              </v:shape>
            </v:group>
            <v:group style="position:absolute;left:2558;top:15220;width:2;height:847" coordorigin="2558,15220" coordsize="2,847">
              <v:shape style="position:absolute;left:2558;top:15220;width:2;height:847" coordorigin="2558,15220" coordsize="0,847" path="m2558,16068l2558,15220e" filled="f" stroked="t" strokeweight=".477306pt" strokecolor="#6B6B6B">
                <v:path arrowok="t"/>
              </v:shape>
            </v:group>
            <v:group style="position:absolute;left:5079;top:16053;width:401;height:2" coordorigin="5079,16053" coordsize="401,2">
              <v:shape style="position:absolute;left:5079;top:16053;width:401;height:2" coordorigin="5079,16053" coordsize="401,0" path="m5079,16053l5479,16053e" filled="f" stroked="t" strokeweight=".477306pt" strokecolor="#5B5B5B">
                <v:path arrowok="t"/>
              </v:shape>
            </v:group>
            <v:group style="position:absolute;left:6854;top:16053;width:325;height:2" coordorigin="6854,16053" coordsize="325,2">
              <v:shape style="position:absolute;left:6854;top:16053;width:325;height:2" coordorigin="6854,16053" coordsize="325,0" path="m6854,16053l7179,16053e" filled="f" stroked="t" strokeweight=".477306pt" strokecolor="#646464">
                <v:path arrowok="t"/>
              </v:shape>
            </v:group>
            <v:group style="position:absolute;left:2501;top:16053;width:9188;height:2" coordorigin="2501,16053" coordsize="9188,2">
              <v:shape style="position:absolute;left:2501;top:16053;width:9188;height:2" coordorigin="2501,16053" coordsize="9188,0" path="m2501,16053l11689,16053e" filled="f" stroked="t" strokeweight=".715958pt" strokecolor="#747474">
                <v:path arrowok="t"/>
              </v:shape>
            </v:group>
            <v:group style="position:absolute;left:8491;top:16048;width:878;height:2" coordorigin="8491,16048" coordsize="878,2">
              <v:shape style="position:absolute;left:8491;top:16048;width:878;height:2" coordorigin="8491,16048" coordsize="878,0" path="m8491,16048l9370,16048e" filled="f" stroked="t" strokeweight=".477306pt" strokecolor="#5B5B5B">
                <v:path arrowok="t"/>
              </v:shape>
            </v:group>
            <v:group style="position:absolute;left:10276;top:16048;width:1413;height:2" coordorigin="10276,16048" coordsize="1413,2">
              <v:shape style="position:absolute;left:10276;top:16048;width:1413;height:2" coordorigin="10276,16048" coordsize="1413,0" path="m10276,16048l11689,16048e" filled="f" stroked="t" strokeweight=".477306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ltfaiv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33334"/>
          <w:spacing w:val="-3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83"/>
        </w:rPr>
        <w:t>Kuze</w:t>
      </w:r>
      <w:r>
        <w:rPr>
          <w:rFonts w:ascii="Arial" w:hAnsi="Arial" w:cs="Arial" w:eastAsia="Arial"/>
          <w:sz w:val="21"/>
          <w:szCs w:val="21"/>
          <w:color w:val="333334"/>
          <w:spacing w:val="0"/>
          <w:w w:val="83"/>
        </w:rPr>
        <w:t>y</w:t>
      </w:r>
      <w:r>
        <w:rPr>
          <w:rFonts w:ascii="Arial" w:hAnsi="Arial" w:cs="Arial" w:eastAsia="Arial"/>
          <w:sz w:val="21"/>
          <w:szCs w:val="21"/>
          <w:color w:val="333334"/>
          <w:spacing w:val="-5"/>
          <w:w w:val="83"/>
        </w:rPr>
        <w:t> 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33334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4"/>
          <w:spacing w:val="0"/>
          <w:w w:val="10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00" w:right="10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8" w:lineRule="auto"/>
        <w:ind w:left="3461" w:right="5085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68pt;margin-top:-11.585792pt;width:20.259781pt;height:46pt;mso-position-horizontal-relative:page;mso-position-vertical-relative:paragraph;z-index:-16238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A2A2A"/>
                      <w:spacing w:val="0"/>
                      <w:w w:val="158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301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98" w:lineRule="exact"/>
        <w:ind w:left="874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6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1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60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4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48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3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2" w:lineRule="auto"/>
        <w:ind w:left="134" w:right="4728" w:firstLine="-10"/>
        <w:jc w:val="left"/>
        <w:tabs>
          <w:tab w:pos="3780" w:val="left"/>
          <w:tab w:pos="46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10:25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8"/>
          <w:position w:val="1"/>
        </w:rPr>
        <w:t>tTn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!Kayı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3531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Yahşelli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l.Çamlı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4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Yahşelli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l.Çamlı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5" w:right="-20"/>
        <w:jc w:val="left"/>
        <w:tabs>
          <w:tab w:pos="1740" w:val="left"/>
          <w:tab w:pos="400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62" w:lineRule="exact"/>
        <w:ind w:left="134" w:right="-20"/>
        <w:jc w:val="left"/>
        <w:tabs>
          <w:tab w:pos="270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83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5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5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9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2717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400009pt;margin-top:2.056539pt;width:34.77725pt;height:26pt;mso-position-horizontal-relative:page;mso-position-vertical-relative:paragraph;z-index:-1623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10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6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444444"/>
          <w:spacing w:val="2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2A2A2A"/>
          <w:spacing w:val="3"/>
          <w:w w:val="100"/>
        </w:rPr>
        <w:t>t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>oıı</w:t>
      </w:r>
      <w:r>
        <w:rPr>
          <w:rFonts w:ascii="Arial" w:hAnsi="Arial" w:cs="Arial" w:eastAsia="Arial"/>
          <w:sz w:val="16"/>
          <w:szCs w:val="16"/>
          <w:color w:val="595959"/>
          <w:spacing w:val="-18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</w:rPr>
        <w:t>r</w:t>
      </w:r>
      <w:r>
        <w:rPr>
          <w:rFonts w:ascii="Arial" w:hAnsi="Arial" w:cs="Arial" w:eastAsia="Arial"/>
          <w:sz w:val="16"/>
          <w:szCs w:val="16"/>
          <w:color w:val="2A2A2A"/>
          <w:spacing w:val="-6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f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e</w:t>
      </w:r>
      <w:r>
        <w:rPr>
          <w:rFonts w:ascii="Arial" w:hAnsi="Arial" w:cs="Arial" w:eastAsia="Arial"/>
          <w:sz w:val="16"/>
          <w:szCs w:val="16"/>
          <w:color w:val="444444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76"/>
        </w:rPr>
        <w:t> </w:t>
      </w:r>
      <w:r>
        <w:rPr>
          <w:rFonts w:ascii="Arial" w:hAnsi="Arial" w:cs="Arial" w:eastAsia="Arial"/>
          <w:sz w:val="16"/>
          <w:szCs w:val="16"/>
          <w:color w:val="444444"/>
          <w:spacing w:val="9"/>
          <w:w w:val="100"/>
        </w:rPr>
        <w:t>A</w:t>
      </w:r>
      <w:r>
        <w:rPr>
          <w:rFonts w:ascii="Arial" w:hAnsi="Arial" w:cs="Arial" w:eastAsia="Arial"/>
          <w:sz w:val="16"/>
          <w:szCs w:val="16"/>
          <w:color w:val="2A2A2A"/>
          <w:spacing w:val="-5"/>
          <w:w w:val="100"/>
        </w:rPr>
        <w:t>h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>şap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4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651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AFAFA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AFAFA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AFAFA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9"/>
        </w:rPr>
        <w:t>10:33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25" w:right="-20"/>
        <w:jc w:val="left"/>
        <w:tabs>
          <w:tab w:pos="178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7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59"/>
          <w:position w:val="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1"/>
        </w:rPr>
        <w:t>!Ki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9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3"/>
          <w:position w:val="1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840" w:right="811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66"/>
        </w:rPr>
        <w:t>miri: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106" w:right="3605" w:firstLine="1709"/>
        <w:jc w:val="left"/>
        <w:tabs>
          <w:tab w:pos="1800" w:val="left"/>
          <w:tab w:pos="38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10:26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10:31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fGiden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AraçPlakası: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7" w:lineRule="exact"/>
        <w:ind w:left="134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7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814" w:right="5541" w:firstLine="1963"/>
        <w:jc w:val="left"/>
        <w:tabs>
          <w:tab w:pos="3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0" w:right="0"/>
        </w:sectPr>
      </w:pPr>
      <w:rPr/>
    </w:p>
    <w:p>
      <w:pPr>
        <w:spacing w:before="8" w:after="0" w:line="240" w:lineRule="auto"/>
        <w:ind w:left="125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56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06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fGitır.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54"/>
          <w:position w:val="-2"/>
        </w:rPr>
        <w:t>-'!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6" w:lineRule="exact"/>
        <w:ind w:left="1795" w:right="-9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6"/>
          <w:szCs w:val="36"/>
          <w:color w:val="2A2A2A"/>
          <w:w w:val="53"/>
          <w:position w:val="1"/>
        </w:rPr>
        <w:t>r</w:t>
      </w:r>
      <w:r>
        <w:rPr>
          <w:rFonts w:ascii="Arial" w:hAnsi="Arial" w:cs="Arial" w:eastAsia="Arial"/>
          <w:sz w:val="36"/>
          <w:szCs w:val="36"/>
          <w:color w:val="2A2A2A"/>
          <w:spacing w:val="-5"/>
          <w:w w:val="53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ardımaGelen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  <w:cols w:num="2" w:equalWidth="0">
            <w:col w:w="3744" w:space="10"/>
            <w:col w:w="8166"/>
          </w:cols>
        </w:sectPr>
      </w:pPr>
      <w:rPr/>
    </w:p>
    <w:p>
      <w:pPr>
        <w:spacing w:before="37" w:after="0" w:line="240" w:lineRule="auto"/>
        <w:ind w:left="18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7" w:lineRule="auto"/>
        <w:ind w:left="130" w:right="1852" w:firstLine="-24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1"/>
        </w:rPr>
        <w:t>playınGöıüldüğü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söndüıülmü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göıüldü.Tarafımızca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8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2" w:right="-20"/>
        <w:jc w:val="left"/>
        <w:tabs>
          <w:tab w:pos="3820" w:val="left"/>
          <w:tab w:pos="5680" w:val="left"/>
          <w:tab w:pos="7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  <w:position w:val="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1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46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5651" w:right="4545"/>
        <w:jc w:val="center"/>
        <w:tabs>
          <w:tab w:pos="72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595959"/>
          <w:spacing w:val="0"/>
          <w:w w:val="74"/>
        </w:rPr>
        <w:t>ı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2A2A2A"/>
          <w:spacing w:val="0"/>
          <w:w w:val="37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120" w:right="5809" w:firstLine="5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8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7" w:lineRule="auto"/>
        <w:ind w:left="1795" w:right="156" w:firstLine="-16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2"/>
        </w:rPr>
        <w:t>tve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düşüıüle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peticesinde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2" w:lineRule="auto"/>
        <w:ind w:left="125" w:right="5359" w:firstLine="-5"/>
        <w:jc w:val="left"/>
        <w:tabs>
          <w:tab w:pos="178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  <w:position w:val="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2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193" w:lineRule="exact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2"/>
        </w:rPr>
        <w:t>lfedim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1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-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left="10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151"/>
          <w:position w:val="-3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</w:sectPr>
      </w:pPr>
      <w:rPr/>
    </w:p>
    <w:p>
      <w:pPr>
        <w:spacing w:before="0" w:after="0" w:line="194" w:lineRule="exact"/>
        <w:ind w:left="130" w:right="-68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EH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03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6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6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1"/>
        </w:rPr>
        <w:t>10:44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  <w:cols w:num="4" w:equalWidth="0">
            <w:col w:w="1322" w:space="473"/>
            <w:col w:w="441" w:space="360"/>
            <w:col w:w="907" w:space="1642"/>
            <w:col w:w="6775"/>
          </w:cols>
        </w:sectPr>
      </w:pPr>
      <w:rPr/>
    </w:p>
    <w:p>
      <w:pPr>
        <w:spacing w:before="25" w:after="0" w:line="214" w:lineRule="exact"/>
        <w:ind w:left="211" w:right="-20"/>
        <w:jc w:val="left"/>
        <w:tabs>
          <w:tab w:pos="960" w:val="left"/>
          <w:tab w:pos="322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fGiDE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</w:sectPr>
      </w:pPr>
      <w:rPr/>
    </w:p>
    <w:p>
      <w:pPr>
        <w:spacing w:before="48" w:after="0" w:line="240" w:lineRule="auto"/>
        <w:ind w:left="196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305" w:lineRule="exact"/>
        <w:ind w:left="-42" w:right="2248"/>
        <w:jc w:val="center"/>
        <w:tabs>
          <w:tab w:pos="39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66"/>
          <w:position w:val="-2"/>
        </w:rPr>
        <w:t>3</w:t>
      </w:r>
      <w:r>
        <w:rPr>
          <w:rFonts w:ascii="Arial" w:hAnsi="Arial" w:cs="Arial" w:eastAsia="Arial"/>
          <w:sz w:val="28"/>
          <w:szCs w:val="28"/>
          <w:color w:val="2A2A2A"/>
          <w:spacing w:val="-33"/>
          <w:w w:val="10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position w:val="-2"/>
        </w:rPr>
        <w:t>O</w:t>
      </w:r>
      <w:r>
        <w:rPr>
          <w:rFonts w:ascii="Arial" w:hAnsi="Arial" w:cs="Arial" w:eastAsia="Arial"/>
          <w:sz w:val="28"/>
          <w:szCs w:val="28"/>
          <w:color w:val="2A2A2A"/>
          <w:spacing w:val="0"/>
          <w:w w:val="42"/>
          <w:position w:val="-2"/>
        </w:rPr>
        <w:t>  </w:t>
      </w:r>
      <w:r>
        <w:rPr>
          <w:rFonts w:ascii="Arial" w:hAnsi="Arial" w:cs="Arial" w:eastAsia="Arial"/>
          <w:sz w:val="28"/>
          <w:szCs w:val="28"/>
          <w:color w:val="2A2A2A"/>
          <w:spacing w:val="17"/>
          <w:w w:val="42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1"/>
          <w:position w:val="-2"/>
        </w:rPr>
        <w:t>MaYIS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61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10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61"/>
          <w:b/>
          <w:bCs/>
          <w:position w:val="-2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96" w:right="2411"/>
        <w:jc w:val="center"/>
        <w:tabs>
          <w:tab w:pos="4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43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60" w:lineRule="exact"/>
        <w:ind w:left="4408" w:right="2843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79797"/>
          <w:spacing w:val="0"/>
          <w:w w:val="145"/>
          <w:i/>
          <w:position w:val="-5"/>
        </w:rPr>
        <w:t>.f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0" w:right="0"/>
          <w:cols w:num="2" w:equalWidth="0">
            <w:col w:w="3584" w:space="914"/>
            <w:col w:w="7422"/>
          </w:cols>
        </w:sectPr>
      </w:pPr>
      <w:rPr/>
    </w:p>
    <w:p>
      <w:pPr>
        <w:spacing w:before="0" w:after="0" w:line="50" w:lineRule="exact"/>
        <w:ind w:left="149" w:right="-20"/>
        <w:jc w:val="left"/>
        <w:tabs>
          <w:tab w:pos="8320" w:val="left"/>
          <w:tab w:pos="8680" w:val="left"/>
          <w:tab w:pos="9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0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0"/>
        </w:rPr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-14"/>
        </w:rPr>
        <w:t>.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100"/>
          <w:position w:val="-14"/>
        </w:rPr>
      </w:r>
      <w:r>
        <w:rPr>
          <w:rFonts w:ascii="Arial" w:hAnsi="Arial" w:cs="Arial" w:eastAsia="Arial"/>
          <w:sz w:val="22"/>
          <w:szCs w:val="22"/>
          <w:color w:val="979797"/>
          <w:spacing w:val="-13"/>
          <w:w w:val="72"/>
          <w:i/>
          <w:position w:val="-14"/>
        </w:rPr>
        <w:t>·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76"/>
          <w:i/>
          <w:position w:val="-14"/>
        </w:rPr>
        <w:t>:</w:t>
      </w:r>
      <w:r>
        <w:rPr>
          <w:rFonts w:ascii="Arial" w:hAnsi="Arial" w:cs="Arial" w:eastAsia="Arial"/>
          <w:sz w:val="22"/>
          <w:szCs w:val="22"/>
          <w:color w:val="757575"/>
          <w:spacing w:val="-15"/>
          <w:w w:val="76"/>
          <w:i/>
          <w:position w:val="-14"/>
        </w:rPr>
        <w:t>;</w:t>
      </w:r>
      <w:r>
        <w:rPr>
          <w:rFonts w:ascii="Arial" w:hAnsi="Arial" w:cs="Arial" w:eastAsia="Arial"/>
          <w:sz w:val="22"/>
          <w:szCs w:val="22"/>
          <w:color w:val="2A2A2A"/>
          <w:spacing w:val="-18"/>
          <w:w w:val="90"/>
          <w:i/>
          <w:position w:val="-14"/>
        </w:rPr>
        <w:t>·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9"/>
          <w:i/>
          <w:position w:val="-14"/>
        </w:rPr>
        <w:t>ft</w:t>
      </w:r>
      <w:r>
        <w:rPr>
          <w:rFonts w:ascii="Arial" w:hAnsi="Arial" w:cs="Arial" w:eastAsia="Arial"/>
          <w:sz w:val="22"/>
          <w:szCs w:val="22"/>
          <w:color w:val="757575"/>
          <w:spacing w:val="0"/>
          <w:w w:val="100"/>
          <w:i/>
          <w:position w:val="-14"/>
        </w:rPr>
        <w:t> </w:t>
      </w:r>
      <w:r>
        <w:rPr>
          <w:rFonts w:ascii="Arial" w:hAnsi="Arial" w:cs="Arial" w:eastAsia="Arial"/>
          <w:sz w:val="22"/>
          <w:szCs w:val="22"/>
          <w:color w:val="757575"/>
          <w:spacing w:val="-1"/>
          <w:w w:val="100"/>
          <w:i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8"/>
          <w:w w:val="130"/>
          <w:i/>
          <w:position w:val="-1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53"/>
          <w:i/>
          <w:position w:val="-14"/>
        </w:rPr>
        <w:t>-"</w:t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-6"/>
          <w:w w:val="53"/>
          <w:i/>
          <w:position w:val="-1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54"/>
          <w:i/>
          <w:position w:val="-14"/>
        </w:rPr>
        <w:t>-1: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i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20"/>
          <w:szCs w:val="20"/>
          <w:color w:val="757575"/>
          <w:spacing w:val="0"/>
          <w:w w:val="268"/>
          <w:position w:val="-14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7" w:lineRule="exact"/>
        <w:ind w:left="6230" w:right="-20"/>
        <w:jc w:val="left"/>
        <w:tabs>
          <w:tab w:pos="83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44.440002pt;margin-top:20.199751pt;width:55.440001pt;height:2.88pt;mso-position-horizontal-relative:page;mso-position-vertical-relative:paragraph;z-index:-16239" coordorigin="4889,404" coordsize="1109,58">
            <v:group style="position:absolute;left:4896;top:445;width:389;height:2" coordorigin="4896,445" coordsize="389,2">
              <v:shape style="position:absolute;left:4896;top:445;width:389;height:2" coordorigin="4896,445" coordsize="389,0" path="m4896,445l5285,445e" filled="f" stroked="t" strokeweight=".72pt" strokecolor="#90A0CF">
                <v:path arrowok="t"/>
              </v:shape>
            </v:group>
            <v:group style="position:absolute;left:5280;top:433;width:552;height:2" coordorigin="5280,433" coordsize="552,2">
              <v:shape style="position:absolute;left:5280;top:433;width:552;height:2" coordorigin="5280,433" coordsize="552,0" path="m5280,433l5832,433e" filled="f" stroked="t" strokeweight="2.88pt" strokecolor="#6777B8">
                <v:path arrowok="t"/>
              </v:shape>
            </v:group>
            <v:group style="position:absolute;left:5779;top:421;width:202;height:2" coordorigin="5779,421" coordsize="202,2">
              <v:shape style="position:absolute;left:5779;top:421;width:202;height:2" coordorigin="5779,421" coordsize="202,0" path="m5779,421l5981,421e" filled="f" stroked="t" strokeweight="1.68pt" strokecolor="#5B67B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2.080017pt;margin-top:5.878786pt;width:42.097862pt;height:43pt;mso-position-horizontal-relative:page;mso-position-vertical-relative:paragraph;z-index:-16236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595959"/>
                      <w:spacing w:val="0"/>
                      <w:w w:val="147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4B59AC"/>
          <w:spacing w:val="0"/>
          <w:w w:val="185"/>
          <w:position w:val="-8"/>
        </w:rPr>
        <w:t>-</w:t>
      </w:r>
      <w:r>
        <w:rPr>
          <w:rFonts w:ascii="Arial" w:hAnsi="Arial" w:cs="Arial" w:eastAsia="Arial"/>
          <w:sz w:val="62"/>
          <w:szCs w:val="62"/>
          <w:color w:val="4B59AC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62"/>
          <w:szCs w:val="62"/>
          <w:color w:val="4B59AC"/>
          <w:spacing w:val="0"/>
          <w:w w:val="100"/>
          <w:position w:val="-8"/>
        </w:rPr>
      </w:r>
      <w:r>
        <w:rPr>
          <w:rFonts w:ascii="Arial" w:hAnsi="Arial" w:cs="Arial" w:eastAsia="Arial"/>
          <w:sz w:val="23"/>
          <w:szCs w:val="23"/>
          <w:color w:val="2A2A2A"/>
          <w:spacing w:val="3"/>
          <w:w w:val="119"/>
          <w:position w:val="13"/>
        </w:rPr>
        <w:t>l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84"/>
          <w:position w:val="13"/>
        </w:rPr>
        <w:t>tf</w:t>
      </w:r>
      <w:r>
        <w:rPr>
          <w:rFonts w:ascii="Arial" w:hAnsi="Arial" w:cs="Arial" w:eastAsia="Arial"/>
          <w:sz w:val="23"/>
          <w:szCs w:val="23"/>
          <w:color w:val="444444"/>
          <w:spacing w:val="-17"/>
          <w:w w:val="85"/>
          <w:position w:val="13"/>
        </w:rPr>
        <w:t>a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35"/>
          <w:position w:val="13"/>
        </w:rPr>
        <w:t>"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85"/>
          <w:position w:val="13"/>
        </w:rPr>
        <w:t>t;</w:t>
      </w:r>
      <w:r>
        <w:rPr>
          <w:rFonts w:ascii="Arial" w:hAnsi="Arial" w:cs="Arial" w:eastAsia="Arial"/>
          <w:sz w:val="23"/>
          <w:szCs w:val="23"/>
          <w:color w:val="595959"/>
          <w:spacing w:val="-47"/>
          <w:w w:val="100"/>
          <w:position w:val="13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27"/>
          <w:position w:val="13"/>
        </w:rPr>
        <w:t>jlitın</w:t>
      </w:r>
      <w:r>
        <w:rPr>
          <w:rFonts w:ascii="Arial" w:hAnsi="Arial" w:cs="Arial" w:eastAsia="Arial"/>
          <w:sz w:val="18"/>
          <w:szCs w:val="18"/>
          <w:color w:val="444444"/>
          <w:spacing w:val="-9"/>
          <w:w w:val="127"/>
          <w:position w:val="13"/>
        </w:rPr>
        <w:t>t</w:t>
      </w:r>
      <w:r>
        <w:rPr>
          <w:rFonts w:ascii="Arial" w:hAnsi="Arial" w:cs="Arial" w:eastAsia="Arial"/>
          <w:sz w:val="18"/>
          <w:szCs w:val="18"/>
          <w:color w:val="757575"/>
          <w:spacing w:val="-29"/>
          <w:w w:val="88"/>
          <w:position w:val="13"/>
        </w:rPr>
        <w:t>-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15"/>
          <w:position w:val="13"/>
        </w:rPr>
        <w:t>ınir</w:t>
      </w:r>
      <w:r>
        <w:rPr>
          <w:rFonts w:ascii="Arial" w:hAnsi="Arial" w:cs="Arial" w:eastAsia="Arial"/>
          <w:sz w:val="18"/>
          <w:szCs w:val="18"/>
          <w:color w:val="2A2A2A"/>
          <w:spacing w:val="-14"/>
          <w:w w:val="115"/>
          <w:position w:val="13"/>
        </w:rPr>
        <w:t>ı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5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595959"/>
          <w:spacing w:val="-32"/>
          <w:w w:val="105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132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35" w:lineRule="atLeast"/>
        <w:ind w:right="3386"/>
        <w:jc w:val="right"/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757575"/>
          <w:spacing w:val="-59"/>
          <w:w w:val="117"/>
        </w:rPr>
        <w:t>1</w:t>
      </w:r>
      <w:r>
        <w:rPr>
          <w:rFonts w:ascii="Arial" w:hAnsi="Arial" w:cs="Arial" w:eastAsia="Arial"/>
          <w:sz w:val="48"/>
          <w:szCs w:val="48"/>
          <w:color w:val="979797"/>
          <w:spacing w:val="0"/>
          <w:w w:val="159"/>
          <w:position w:val="-17"/>
        </w:rPr>
        <w:t>'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0" w:right="0"/>
        </w:sectPr>
      </w:pPr>
      <w:rPr/>
    </w:p>
    <w:p>
      <w:pPr>
        <w:spacing w:before="0" w:after="0" w:line="41" w:lineRule="atLeas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54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FAFAF"/>
          <w:spacing w:val="3"/>
          <w:w w:val="5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-155"/>
          <w:w w:val="108"/>
          <w:position w:val="4"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29"/>
          <w:position w:val="0"/>
        </w:rPr>
        <w:t>fi'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-27"/>
          <w:w w:val="129"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757575"/>
          <w:spacing w:val="-79"/>
          <w:w w:val="121"/>
          <w:position w:val="4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-75"/>
          <w:w w:val="130"/>
          <w:position w:val="0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757575"/>
          <w:spacing w:val="-4"/>
          <w:w w:val="121"/>
          <w:position w:val="4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29"/>
          <w:position w:val="0"/>
        </w:rPr>
        <w:t>:'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372"/>
          <w:position w:val="4"/>
        </w:rPr>
        <w:t>lt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1" w:lineRule="atLeast"/>
        <w:ind w:right="-136"/>
        <w:jc w:val="left"/>
        <w:rPr>
          <w:rFonts w:ascii="Arial" w:hAnsi="Arial" w:cs="Arial" w:eastAsia="Arial"/>
          <w:sz w:val="64"/>
          <w:szCs w:val="6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28"/>
          <w:w w:val="73"/>
          <w:position w:val="-4"/>
        </w:rPr>
        <w:t>•</w:t>
      </w:r>
      <w:r>
        <w:rPr>
          <w:rFonts w:ascii="Arial" w:hAnsi="Arial" w:cs="Arial" w:eastAsia="Arial"/>
          <w:sz w:val="64"/>
          <w:szCs w:val="64"/>
          <w:color w:val="979797"/>
          <w:spacing w:val="-81"/>
          <w:w w:val="89"/>
          <w:position w:val="0"/>
        </w:rPr>
        <w:t>'</w:t>
      </w:r>
      <w:r>
        <w:rPr>
          <w:rFonts w:ascii="Arial" w:hAnsi="Arial" w:cs="Arial" w:eastAsia="Arial"/>
          <w:sz w:val="64"/>
          <w:szCs w:val="64"/>
          <w:color w:val="595959"/>
          <w:spacing w:val="0"/>
          <w:w w:val="75"/>
          <w:position w:val="0"/>
        </w:rPr>
        <w:t>l</w:t>
      </w:r>
      <w:r>
        <w:rPr>
          <w:rFonts w:ascii="Arial" w:hAnsi="Arial" w:cs="Arial" w:eastAsia="Arial"/>
          <w:sz w:val="64"/>
          <w:szCs w:val="64"/>
          <w:color w:val="595959"/>
          <w:spacing w:val="0"/>
          <w:w w:val="74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-44"/>
          <w:w w:val="74"/>
          <w:u w:val="thick" w:color="E9EBEB"/>
          <w:position w:val="0"/>
        </w:rPr>
        <w:t>ı</w:t>
      </w:r>
      <w:r>
        <w:rPr>
          <w:rFonts w:ascii="Arial" w:hAnsi="Arial" w:cs="Arial" w:eastAsia="Arial"/>
          <w:sz w:val="64"/>
          <w:szCs w:val="64"/>
          <w:color w:val="595959"/>
          <w:spacing w:val="-44"/>
          <w:w w:val="74"/>
          <w:u w:val="thick" w:color="E9EBEB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-44"/>
          <w:w w:val="74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-44"/>
          <w:w w:val="74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0"/>
          <w:w w:val="24"/>
          <w:position w:val="-4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2A2A2A"/>
          <w:spacing w:val="-17"/>
          <w:w w:val="100"/>
          <w:position w:val="-4"/>
        </w:rPr>
        <w:t> </w:t>
      </w:r>
      <w:r>
        <w:rPr>
          <w:rFonts w:ascii="Arial" w:hAnsi="Arial" w:cs="Arial" w:eastAsia="Arial"/>
          <w:sz w:val="64"/>
          <w:szCs w:val="64"/>
          <w:color w:val="595959"/>
          <w:spacing w:val="-17"/>
          <w:w w:val="74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0"/>
          <w:w w:val="74"/>
          <w:u w:val="thick" w:color="E9EBEB"/>
          <w:position w:val="0"/>
        </w:rPr>
        <w:t>\</w:t>
      </w:r>
      <w:r>
        <w:rPr>
          <w:rFonts w:ascii="Arial" w:hAnsi="Arial" w:cs="Arial" w:eastAsia="Arial"/>
          <w:sz w:val="64"/>
          <w:szCs w:val="64"/>
          <w:color w:val="595959"/>
          <w:spacing w:val="0"/>
          <w:w w:val="74"/>
          <w:u w:val="thick" w:color="E9EBEB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0"/>
          <w:w w:val="74"/>
          <w:position w:val="0"/>
        </w:rPr>
      </w:r>
      <w:r>
        <w:rPr>
          <w:rFonts w:ascii="Arial" w:hAnsi="Arial" w:cs="Arial" w:eastAsia="Arial"/>
          <w:sz w:val="64"/>
          <w:szCs w:val="64"/>
          <w:color w:val="595959"/>
          <w:spacing w:val="21"/>
          <w:w w:val="74"/>
          <w:position w:val="0"/>
        </w:rPr>
        <w:t>.</w:t>
      </w:r>
      <w:r>
        <w:rPr>
          <w:rFonts w:ascii="Arial" w:hAnsi="Arial" w:cs="Arial" w:eastAsia="Arial"/>
          <w:sz w:val="64"/>
          <w:szCs w:val="64"/>
          <w:color w:val="1F2D99"/>
          <w:spacing w:val="0"/>
          <w:w w:val="600"/>
          <w:position w:val="0"/>
        </w:rPr>
        <w:t>ı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-20"/>
          <w:cols w:num="2" w:equalWidth="0">
            <w:col w:w="9619" w:space="173"/>
            <w:col w:w="2148"/>
          </w:cols>
        </w:sectPr>
      </w:pPr>
      <w:rPr/>
    </w:p>
    <w:p>
      <w:pPr>
        <w:spacing w:before="0" w:after="0" w:line="52" w:lineRule="exact"/>
        <w:ind w:left="4579" w:right="-20"/>
        <w:jc w:val="left"/>
        <w:tabs>
          <w:tab w:pos="8360" w:val="left"/>
          <w:tab w:pos="9120" w:val="left"/>
          <w:tab w:pos="99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5"/>
          <w:position w:val="7"/>
        </w:rPr>
        <w:t>ümerOKTAY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7"/>
        </w:rPr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25"/>
          <w:position w:val="-11"/>
        </w:rPr>
        <w:t>l!iil</w:t>
      </w:r>
      <w:r>
        <w:rPr>
          <w:rFonts w:ascii="Arial" w:hAnsi="Arial" w:cs="Arial" w:eastAsia="Arial"/>
          <w:sz w:val="33"/>
          <w:szCs w:val="33"/>
          <w:color w:val="595959"/>
          <w:spacing w:val="-68"/>
          <w:w w:val="125"/>
          <w:position w:val="-11"/>
        </w:rPr>
        <w:t> </w:t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3"/>
          <w:szCs w:val="33"/>
          <w:color w:val="595959"/>
          <w:spacing w:val="0"/>
          <w:w w:val="100"/>
          <w:position w:val="-11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8"/>
          <w:position w:val="-11"/>
        </w:rPr>
        <w:t>·:1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8"/>
          <w:position w:val="-11"/>
        </w:rPr>
        <w:t> 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68"/>
          <w:position w:val="-11"/>
        </w:rPr>
        <w:t>'</w:t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100"/>
          <w:position w:val="-11"/>
        </w:rPr>
      </w:r>
      <w:r>
        <w:rPr>
          <w:rFonts w:ascii="Arial" w:hAnsi="Arial" w:cs="Arial" w:eastAsia="Arial"/>
          <w:sz w:val="34"/>
          <w:szCs w:val="34"/>
          <w:color w:val="BFC1BF"/>
          <w:spacing w:val="0"/>
          <w:w w:val="27"/>
          <w:position w:val="-11"/>
        </w:rPr>
        <w:t>.</w:t>
      </w:r>
      <w:r>
        <w:rPr>
          <w:rFonts w:ascii="Arial" w:hAnsi="Arial" w:cs="Arial" w:eastAsia="Arial"/>
          <w:sz w:val="34"/>
          <w:szCs w:val="34"/>
          <w:color w:val="BFC1BF"/>
          <w:spacing w:val="0"/>
          <w:w w:val="27"/>
          <w:position w:val="-11"/>
        </w:rPr>
        <w:t>      </w:t>
      </w:r>
      <w:r>
        <w:rPr>
          <w:rFonts w:ascii="Arial" w:hAnsi="Arial" w:cs="Arial" w:eastAsia="Arial"/>
          <w:sz w:val="34"/>
          <w:szCs w:val="34"/>
          <w:color w:val="BFC1BF"/>
          <w:spacing w:val="2"/>
          <w:w w:val="27"/>
          <w:position w:val="-11"/>
        </w:rPr>
        <w:t> </w:t>
      </w:r>
      <w:r>
        <w:rPr>
          <w:rFonts w:ascii="Arial" w:hAnsi="Arial" w:cs="Arial" w:eastAsia="Arial"/>
          <w:sz w:val="34"/>
          <w:szCs w:val="34"/>
          <w:color w:val="BFC1BF"/>
          <w:spacing w:val="0"/>
          <w:w w:val="55"/>
          <w:position w:val="-11"/>
        </w:rPr>
        <w:t>'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1" w:after="0" w:line="294" w:lineRule="exact"/>
        <w:ind w:right="-8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21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281"/>
          <w:position w:val="6"/>
        </w:rPr>
        <w:t>l</w:t>
      </w:r>
      <w:r>
        <w:rPr>
          <w:rFonts w:ascii="Arial" w:hAnsi="Arial" w:cs="Arial" w:eastAsia="Arial"/>
          <w:sz w:val="19"/>
          <w:szCs w:val="19"/>
          <w:color w:val="595959"/>
          <w:spacing w:val="-2"/>
          <w:w w:val="281"/>
          <w:position w:val="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42"/>
          <w:w w:val="72"/>
          <w:position w:val="-6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757575"/>
          <w:spacing w:val="-110"/>
          <w:w w:val="143"/>
          <w:position w:val="-6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6" w:after="0" w:line="299" w:lineRule="exact"/>
        <w:ind w:right="-20"/>
        <w:jc w:val="left"/>
        <w:tabs>
          <w:tab w:pos="7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w w:val="281"/>
          <w:position w:val="6"/>
        </w:rPr>
        <w:t>j</w:t>
      </w:r>
      <w:r>
        <w:rPr>
          <w:rFonts w:ascii="Arial" w:hAnsi="Arial" w:cs="Arial" w:eastAsia="Arial"/>
          <w:sz w:val="19"/>
          <w:szCs w:val="19"/>
          <w:color w:val="595959"/>
          <w:w w:val="279"/>
          <w:position w:val="6"/>
        </w:rPr>
        <w:t>ı</w:t>
      </w:r>
      <w:r>
        <w:rPr>
          <w:rFonts w:ascii="Arial" w:hAnsi="Arial" w:cs="Arial" w:eastAsia="Arial"/>
          <w:sz w:val="19"/>
          <w:szCs w:val="19"/>
          <w:color w:val="595959"/>
          <w:spacing w:val="-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57575"/>
          <w:spacing w:val="-33"/>
          <w:w w:val="100"/>
          <w:position w:val="-6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position w:val="-6"/>
        </w:rPr>
        <w:t>*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-6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95959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281"/>
          <w:position w:val="6"/>
        </w:rPr>
        <w:t>v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  <w:cols w:num="3" w:equalWidth="0">
            <w:col w:w="5416" w:space="3272"/>
            <w:col w:w="460" w:space="183"/>
            <w:col w:w="2589"/>
          </w:cols>
        </w:sectPr>
      </w:pPr>
      <w:rPr/>
    </w:p>
    <w:p>
      <w:pPr>
        <w:spacing w:before="0" w:after="0" w:line="133" w:lineRule="exact"/>
        <w:ind w:right="1926"/>
        <w:jc w:val="right"/>
        <w:tabs>
          <w:tab w:pos="76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95959"/>
          <w:w w:val="178"/>
          <w:i/>
        </w:rPr>
        <w:t>if</w:t>
      </w:r>
      <w:r>
        <w:rPr>
          <w:rFonts w:ascii="Times New Roman" w:hAnsi="Times New Roman" w:cs="Times New Roman" w:eastAsia="Times New Roman"/>
          <w:sz w:val="13"/>
          <w:szCs w:val="13"/>
          <w:color w:val="595959"/>
          <w:w w:val="100"/>
          <w:i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595959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80"/>
        </w:rPr>
        <w:t>&lt;j.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80"/>
        </w:rPr>
        <w:t>      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10"/>
          <w:w w:val="8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121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37" w:after="0" w:line="240" w:lineRule="auto"/>
        <w:ind w:right="2030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757575"/>
          <w:spacing w:val="0"/>
          <w:w w:val="600"/>
        </w:rPr>
        <w:t>'</w:t>
      </w:r>
      <w:r>
        <w:rPr>
          <w:rFonts w:ascii="Arial" w:hAnsi="Arial" w:cs="Arial" w:eastAsia="Arial"/>
          <w:sz w:val="12"/>
          <w:szCs w:val="12"/>
          <w:color w:val="757575"/>
          <w:spacing w:val="-128"/>
          <w:w w:val="600"/>
        </w:rPr>
        <w:t> 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156"/>
        </w:rPr>
        <w:t>(j</w:t>
      </w:r>
      <w:r>
        <w:rPr>
          <w:rFonts w:ascii="Arial" w:hAnsi="Arial" w:cs="Arial" w:eastAsia="Arial"/>
          <w:sz w:val="12"/>
          <w:szCs w:val="12"/>
          <w:color w:val="595959"/>
          <w:spacing w:val="1"/>
          <w:w w:val="156"/>
        </w:rPr>
        <w:t> </w:t>
      </w:r>
      <w:r>
        <w:rPr>
          <w:rFonts w:ascii="Arial" w:hAnsi="Arial" w:cs="Arial" w:eastAsia="Arial"/>
          <w:sz w:val="12"/>
          <w:szCs w:val="12"/>
          <w:color w:val="444444"/>
          <w:spacing w:val="0"/>
          <w:w w:val="156"/>
        </w:rPr>
        <w:t>,..,.</w:t>
      </w:r>
      <w:r>
        <w:rPr>
          <w:rFonts w:ascii="Arial" w:hAnsi="Arial" w:cs="Arial" w:eastAsia="Arial"/>
          <w:sz w:val="12"/>
          <w:szCs w:val="12"/>
          <w:color w:val="444444"/>
          <w:spacing w:val="-9"/>
          <w:w w:val="156"/>
        </w:rPr>
        <w:t> </w:t>
      </w:r>
      <w:r>
        <w:rPr>
          <w:rFonts w:ascii="Arial" w:hAnsi="Arial" w:cs="Arial" w:eastAsia="Arial"/>
          <w:sz w:val="12"/>
          <w:szCs w:val="12"/>
          <w:color w:val="595959"/>
          <w:spacing w:val="0"/>
          <w:w w:val="156"/>
          <w:i/>
        </w:rPr>
        <w:t>.</w:t>
      </w:r>
      <w:r>
        <w:rPr>
          <w:rFonts w:ascii="Arial" w:hAnsi="Arial" w:cs="Arial" w:eastAsia="Arial"/>
          <w:sz w:val="12"/>
          <w:szCs w:val="12"/>
          <w:color w:val="595959"/>
          <w:spacing w:val="50"/>
          <w:w w:val="156"/>
          <w:i/>
        </w:rPr>
        <w:t> </w:t>
      </w:r>
      <w:r>
        <w:rPr>
          <w:rFonts w:ascii="Arial" w:hAnsi="Arial" w:cs="Arial" w:eastAsia="Arial"/>
          <w:sz w:val="12"/>
          <w:szCs w:val="12"/>
          <w:color w:val="757575"/>
          <w:spacing w:val="0"/>
          <w:w w:val="386"/>
          <w:i/>
        </w:rPr>
        <w:t>/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14" w:after="0" w:line="68" w:lineRule="exact"/>
        <w:ind w:right="2559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757575"/>
          <w:spacing w:val="0"/>
          <w:w w:val="166"/>
          <w:b/>
          <w:bCs/>
        </w:rPr>
        <w:t>•</w:t>
      </w:r>
      <w:r>
        <w:rPr>
          <w:rFonts w:ascii="Arial" w:hAnsi="Arial" w:cs="Arial" w:eastAsia="Arial"/>
          <w:sz w:val="6"/>
          <w:szCs w:val="6"/>
          <w:color w:val="757575"/>
          <w:spacing w:val="0"/>
          <w:w w:val="166"/>
          <w:b/>
          <w:bCs/>
        </w:rPr>
        <w:t>  </w:t>
      </w:r>
      <w:r>
        <w:rPr>
          <w:rFonts w:ascii="Arial" w:hAnsi="Arial" w:cs="Arial" w:eastAsia="Arial"/>
          <w:sz w:val="6"/>
          <w:szCs w:val="6"/>
          <w:color w:val="757575"/>
          <w:spacing w:val="21"/>
          <w:w w:val="166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979797"/>
          <w:spacing w:val="0"/>
          <w:w w:val="77"/>
          <w:b/>
          <w:bCs/>
        </w:rPr>
        <w:t>r&lt;</w:t>
      </w:r>
      <w:r>
        <w:rPr>
          <w:rFonts w:ascii="Arial" w:hAnsi="Arial" w:cs="Arial" w:eastAsia="Arial"/>
          <w:sz w:val="6"/>
          <w:szCs w:val="6"/>
          <w:color w:val="979797"/>
          <w:spacing w:val="-4"/>
          <w:w w:val="78"/>
          <w:b/>
          <w:bCs/>
        </w:rPr>
        <w:t>t</w:t>
      </w:r>
      <w:r>
        <w:rPr>
          <w:rFonts w:ascii="Arial" w:hAnsi="Arial" w:cs="Arial" w:eastAsia="Arial"/>
          <w:sz w:val="6"/>
          <w:szCs w:val="6"/>
          <w:color w:val="979797"/>
          <w:spacing w:val="0"/>
          <w:w w:val="103"/>
          <w:b/>
          <w:bCs/>
        </w:rPr>
        <w:t>...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4.08pt;margin-top:18.48pt;width:582.960012pt;height:787.440002pt;mso-position-horizontal-relative:page;mso-position-vertical-relative:page;z-index:-16240" coordorigin="82,370" coordsize="11659,15749">
            <v:group style="position:absolute;left:106;top:384;width:1680;height:2" coordorigin="106,384" coordsize="1680,2">
              <v:shape style="position:absolute;left:106;top:384;width:1680;height:2" coordorigin="106,384" coordsize="1680,0" path="m106,384l1786,384e" filled="f" stroked="t" strokeweight=".96pt" strokecolor="#747474">
                <v:path arrowok="t"/>
              </v:shape>
            </v:group>
            <v:group style="position:absolute;left:110;top:374;width:2;height:1042" coordorigin="110,374" coordsize="2,1042">
              <v:shape style="position:absolute;left:110;top:374;width:2;height:1042" coordorigin="110,374" coordsize="0,1042" path="m110,1416l110,374e" filled="f" stroked="t" strokeweight=".48pt" strokecolor="#707070">
                <v:path arrowok="t"/>
              </v:shape>
            </v:group>
            <v:group style="position:absolute;left:806;top:384;width:10896;height:2" coordorigin="806,384" coordsize="10896,2">
              <v:shape style="position:absolute;left:806;top:384;width:10896;height:2" coordorigin="806,384" coordsize="10896,0" path="m806,384l11702,384e" filled="f" stroked="t" strokeweight=".96pt" strokecolor="#5B5B5B">
                <v:path arrowok="t"/>
              </v:shape>
            </v:group>
            <v:group style="position:absolute;left:1800;top:374;width:2;height:1042" coordorigin="1800,374" coordsize="2,1042">
              <v:shape style="position:absolute;left:1800;top:374;width:2;height:1042" coordorigin="1800,374" coordsize="0,1042" path="m1800,1416l1800,374e" filled="f" stroked="t" strokeweight=".48pt" strokecolor="#4B4B4B">
                <v:path arrowok="t"/>
              </v:shape>
            </v:group>
            <v:group style="position:absolute;left:1747;top:389;width:970;height:2" coordorigin="1747,389" coordsize="970,2">
              <v:shape style="position:absolute;left:1747;top:389;width:970;height:2" coordorigin="1747,389" coordsize="970,0" path="m1747,389l2717,389e" filled="f" stroked="t" strokeweight=".48pt" strokecolor="#2B2B2B">
                <v:path arrowok="t"/>
              </v:shape>
            </v:group>
            <v:group style="position:absolute;left:2659;top:394;width:9043;height:2" coordorigin="2659,394" coordsize="9043,2">
              <v:shape style="position:absolute;left:2659;top:394;width:9043;height:2" coordorigin="2659,394" coordsize="9043,0" path="m2659,394l11702,394e" filled="f" stroked="t" strokeweight=".96pt" strokecolor="#5B5B5B">
                <v:path arrowok="t"/>
              </v:shape>
            </v:group>
            <v:group style="position:absolute;left:8006;top:384;width:2;height:432" coordorigin="8006,384" coordsize="2,432">
              <v:shape style="position:absolute;left:8006;top:384;width:2;height:432" coordorigin="8006,384" coordsize="0,432" path="m8006,816l8006,384e" filled="f" stroked="t" strokeweight=".72pt" strokecolor="#484848">
                <v:path arrowok="t"/>
              </v:shape>
            </v:group>
            <v:group style="position:absolute;left:11698;top:384;width:2;height:432" coordorigin="11698,384" coordsize="2,432">
              <v:shape style="position:absolute;left:11698;top:384;width:2;height:432" coordorigin="11698,384" coordsize="0,432" path="m11698,816l11698,384e" filled="f" stroked="t" strokeweight=".48pt" strokecolor="#545454">
                <v:path arrowok="t"/>
              </v:shape>
            </v:group>
            <v:group style="position:absolute;left:8011;top:758;width:2;height:941" coordorigin="8011,758" coordsize="2,941">
              <v:shape style="position:absolute;left:8011;top:758;width:2;height:941" coordorigin="8011,758" coordsize="0,941" path="m8011,1699l8011,758e" filled="f" stroked="t" strokeweight=".48pt" strokecolor="#1F1F1F">
                <v:path arrowok="t"/>
              </v:shape>
            </v:group>
            <v:group style="position:absolute;left:11698;top:758;width:2;height:658" coordorigin="11698,758" coordsize="2,658">
              <v:shape style="position:absolute;left:11698;top:758;width:2;height:658" coordorigin="11698,758" coordsize="0,658" path="m11698,1416l11698,758e" filled="f" stroked="t" strokeweight=".48pt" strokecolor="#3F3F3F">
                <v:path arrowok="t"/>
              </v:shape>
            </v:group>
            <v:group style="position:absolute;left:106;top:1680;width:1709;height:2" coordorigin="106,1680" coordsize="1709,2">
              <v:shape style="position:absolute;left:106;top:1680;width:1709;height:2" coordorigin="106,1680" coordsize="1709,0" path="m106,1680l1814,1680e" filled="f" stroked="t" strokeweight=".96pt" strokecolor="#575757">
                <v:path arrowok="t"/>
              </v:shape>
            </v:group>
            <v:group style="position:absolute;left:115;top:1358;width:2;height:658" coordorigin="115,1358" coordsize="2,658">
              <v:shape style="position:absolute;left:115;top:1358;width:2;height:658" coordorigin="115,1358" coordsize="0,658" path="m115,2016l115,1358e" filled="f" stroked="t" strokeweight=".72pt" strokecolor="#4F4F4F">
                <v:path arrowok="t"/>
              </v:shape>
            </v:group>
            <v:group style="position:absolute;left:1795;top:1358;width:2;height:331" coordorigin="1795,1358" coordsize="2,331">
              <v:shape style="position:absolute;left:1795;top:1358;width:2;height:331" coordorigin="1795,1358" coordsize="0,331" path="m1795,1690l1795,1358e" filled="f" stroked="t" strokeweight=".72pt" strokecolor="#484848">
                <v:path arrowok="t"/>
              </v:shape>
            </v:group>
            <v:group style="position:absolute;left:1747;top:1685;width:2275;height:2" coordorigin="1747,1685" coordsize="2275,2">
              <v:shape style="position:absolute;left:1747;top:1685;width:2275;height:2" coordorigin="1747,1685" coordsize="2275,0" path="m1747,1685l4022,1685e" filled="f" stroked="t" strokeweight=".48pt" strokecolor="#2B2B2B">
                <v:path arrowok="t"/>
              </v:shape>
            </v:group>
            <v:group style="position:absolute;left:3965;top:1690;width:7747;height:2" coordorigin="3965,1690" coordsize="7747,2">
              <v:shape style="position:absolute;left:3965;top:1690;width:7747;height:2" coordorigin="3965,1690" coordsize="7747,0" path="m3965,1690l11712,1690e" filled="f" stroked="t" strokeweight=".96pt" strokecolor="#5B5B5B">
                <v:path arrowok="t"/>
              </v:shape>
            </v:group>
            <v:group style="position:absolute;left:11707;top:384;width:2;height:6000" coordorigin="11707,384" coordsize="2,6000">
              <v:shape style="position:absolute;left:11707;top:384;width:2;height:6000" coordorigin="11707,384" coordsize="0,6000" path="m11707,6384l11707,384e" filled="f" stroked="t" strokeweight=".72pt" strokecolor="#5B5B5B">
                <v:path arrowok="t"/>
              </v:shape>
            </v:group>
            <v:group style="position:absolute;left:106;top:1920;width:3917;height:2" coordorigin="106,1920" coordsize="3917,2">
              <v:shape style="position:absolute;left:106;top:1920;width:3917;height:2" coordorigin="106,1920" coordsize="3917,0" path="m106,1920l4022,1920e" filled="f" stroked="t" strokeweight=".96pt" strokecolor="#5B5B5B">
                <v:path arrowok="t"/>
              </v:shape>
            </v:group>
            <v:group style="position:absolute;left:3965;top:1925;width:2045;height:2" coordorigin="3965,1925" coordsize="2045,2">
              <v:shape style="position:absolute;left:3965;top:1925;width:2045;height:2" coordorigin="3965,1925" coordsize="2045,0" path="m3965,1925l6010,1925e" filled="f" stroked="t" strokeweight=".48pt" strokecolor="#2B2B2B">
                <v:path arrowok="t"/>
              </v:shape>
            </v:group>
            <v:group style="position:absolute;left:5981;top:1934;width:614;height:2" coordorigin="5981,1934" coordsize="614,2">
              <v:shape style="position:absolute;left:5981;top:1934;width:614;height:2" coordorigin="5981,1934" coordsize="614,0" path="m5981,1934l6595,1934e" filled="f" stroked="t" strokeweight=".48pt" strokecolor="#606060">
                <v:path arrowok="t"/>
              </v:shape>
            </v:group>
            <v:group style="position:absolute;left:6595;top:1932;width:5117;height:2" coordorigin="6595,1932" coordsize="5117,2">
              <v:shape style="position:absolute;left:6595;top:1932;width:5117;height:2" coordorigin="6595,1932" coordsize="5117,0" path="m6595,1932l11712,1932e" filled="f" stroked="t" strokeweight=".96pt" strokecolor="#5B5B5B">
                <v:path arrowok="t"/>
              </v:shape>
            </v:group>
            <v:group style="position:absolute;left:11702;top:1459;width:2;height:1594" coordorigin="11702,1459" coordsize="2,1594">
              <v:shape style="position:absolute;left:11702;top:1459;width:2;height:1594" coordorigin="11702,1459" coordsize="0,1594" path="m11702,3053l11702,1459e" filled="f" stroked="t" strokeweight=".96pt" strokecolor="#707070">
                <v:path arrowok="t"/>
              </v:shape>
            </v:group>
            <v:group style="position:absolute;left:91;top:2150;width:1166;height:2" coordorigin="91,2150" coordsize="1166,2">
              <v:shape style="position:absolute;left:91;top:2150;width:1166;height:2" coordorigin="91,2150" coordsize="1166,0" path="m91,2150l1258,2150e" filled="f" stroked="t" strokeweight=".48pt" strokecolor="#2F2F2F">
                <v:path arrowok="t"/>
              </v:shape>
            </v:group>
            <v:group style="position:absolute;left:110;top:1896;width:2;height:4728" coordorigin="110,1896" coordsize="2,4728">
              <v:shape style="position:absolute;left:110;top:1896;width:2;height:4728" coordorigin="110,1896" coordsize="0,4728" path="m110,6624l110,1896e" filled="f" stroked="t" strokeweight=".48pt" strokecolor="#232323">
                <v:path arrowok="t"/>
              </v:shape>
            </v:group>
            <v:group style="position:absolute;left:1229;top:2160;width:3144;height:2" coordorigin="1229,2160" coordsize="3144,2">
              <v:shape style="position:absolute;left:1229;top:2160;width:3144;height:2" coordorigin="1229,2160" coordsize="3144,0" path="m1229,2160l4373,2160e" filled="f" stroked="t" strokeweight=".96pt" strokecolor="#575757">
                <v:path arrowok="t"/>
              </v:shape>
            </v:group>
            <v:group style="position:absolute;left:4315;top:2165;width:2885;height:2" coordorigin="4315,2165" coordsize="2885,2">
              <v:shape style="position:absolute;left:4315;top:2165;width:2885;height:2" coordorigin="4315,2165" coordsize="2885,0" path="m4315,2165l7200,2165e" filled="f" stroked="t" strokeweight=".48pt" strokecolor="#2F2F2F">
                <v:path arrowok="t"/>
              </v:shape>
            </v:group>
            <v:group style="position:absolute;left:7171;top:2150;width:830;height:2" coordorigin="7171,2150" coordsize="830,2">
              <v:shape style="position:absolute;left:7171;top:2150;width:830;height:2" coordorigin="7171,2150" coordsize="830,0" path="m7171,2150l8002,2150e" filled="f" stroked="t" strokeweight=".48pt" strokecolor="#000000">
                <v:path arrowok="t"/>
              </v:shape>
            </v:group>
            <v:group style="position:absolute;left:8002;top:2150;width:528;height:2" coordorigin="8002,2150" coordsize="528,2">
              <v:shape style="position:absolute;left:8002;top:2150;width:528;height:2" coordorigin="8002,2150" coordsize="528,0" path="m8002,2150l8530,2150e" filled="f" stroked="t" strokeweight=".48pt" strokecolor="#DFDFDF">
                <v:path arrowok="t"/>
              </v:shape>
            </v:group>
            <v:group style="position:absolute;left:8530;top:2150;width:1589;height:2" coordorigin="8530,2150" coordsize="1589,2">
              <v:shape style="position:absolute;left:8530;top:2150;width:1589;height:2" coordorigin="8530,2150" coordsize="1589,0" path="m8530,2150l10118,2150e" filled="f" stroked="t" strokeweight=".96pt" strokecolor="#2F2F2F">
                <v:path arrowok="t"/>
              </v:shape>
            </v:group>
            <v:group style="position:absolute;left:9994;top:2170;width:1718;height:2" coordorigin="9994,2170" coordsize="1718,2">
              <v:shape style="position:absolute;left:9994;top:2170;width:1718;height:2" coordorigin="9994,2170" coordsize="1718,0" path="m9994,2170l11712,2170e" filled="f" stroked="t" strokeweight=".96pt" strokecolor="#606060">
                <v:path arrowok="t"/>
              </v:shape>
            </v:group>
            <v:group style="position:absolute;left:106;top:2400;width:4675;height:2" coordorigin="106,2400" coordsize="4675,2">
              <v:shape style="position:absolute;left:106;top:2400;width:4675;height:2" coordorigin="106,2400" coordsize="4675,0" path="m106,2400l4781,2400e" filled="f" stroked="t" strokeweight=".96pt" strokecolor="#5B5B5B">
                <v:path arrowok="t"/>
              </v:shape>
            </v:group>
            <v:group style="position:absolute;left:4315;top:2400;width:1339;height:2" coordorigin="4315,2400" coordsize="1339,2">
              <v:shape style="position:absolute;left:4315;top:2400;width:1339;height:2" coordorigin="4315,2400" coordsize="1339,0" path="m4315,2400l5654,2400e" filled="f" stroked="t" strokeweight=".72pt" strokecolor="#484848">
                <v:path arrowok="t"/>
              </v:shape>
            </v:group>
            <v:group style="position:absolute;left:5597;top:2405;width:2962;height:2" coordorigin="5597,2405" coordsize="2962,2">
              <v:shape style="position:absolute;left:5597;top:2405;width:2962;height:2" coordorigin="5597,2405" coordsize="2962,0" path="m5597,2405l8558,2405e" filled="f" stroked="t" strokeweight=".48pt" strokecolor="#1F1F1F">
                <v:path arrowok="t"/>
              </v:shape>
            </v:group>
            <v:group style="position:absolute;left:8448;top:2410;width:3264;height:2" coordorigin="8448,2410" coordsize="3264,2">
              <v:shape style="position:absolute;left:8448;top:2410;width:3264;height:2" coordorigin="8448,2410" coordsize="3264,0" path="m8448,2410l11712,2410e" filled="f" stroked="t" strokeweight=".96pt" strokecolor="#606060">
                <v:path arrowok="t"/>
              </v:shape>
            </v:group>
            <v:group style="position:absolute;left:106;top:2640;width:4925;height:2" coordorigin="106,2640" coordsize="4925,2">
              <v:shape style="position:absolute;left:106;top:2640;width:4925;height:2" coordorigin="106,2640" coordsize="4925,0" path="m106,2640l5030,2640e" filled="f" stroked="t" strokeweight=".96pt" strokecolor="#6B6B6B">
                <v:path arrowok="t"/>
              </v:shape>
            </v:group>
            <v:group style="position:absolute;left:4315;top:2645;width:1339;height:2" coordorigin="4315,2645" coordsize="1339,2">
              <v:shape style="position:absolute;left:4315;top:2645;width:1339;height:2" coordorigin="4315,2645" coordsize="1339,0" path="m4315,2645l5654,2645e" filled="f" stroked="t" strokeweight=".48pt" strokecolor="#606060">
                <v:path arrowok="t"/>
              </v:shape>
            </v:group>
            <v:group style="position:absolute;left:5597;top:2645;width:4550;height:2" coordorigin="5597,2645" coordsize="4550,2">
              <v:shape style="position:absolute;left:5597;top:2645;width:4550;height:2" coordorigin="5597,2645" coordsize="4550,0" path="m5597,2645l10147,2645e" filled="f" stroked="t" strokeweight=".48pt" strokecolor="#3B3B3B">
                <v:path arrowok="t"/>
              </v:shape>
            </v:group>
            <v:group style="position:absolute;left:10118;top:2630;width:1589;height:2" coordorigin="10118,2630" coordsize="1589,2">
              <v:shape style="position:absolute;left:10118;top:2630;width:1589;height:2" coordorigin="10118,2630" coordsize="1589,0" path="m10118,2630l11707,2630e" filled="f" stroked="t" strokeweight=".48pt" strokecolor="#747474">
                <v:path arrowok="t"/>
              </v:shape>
            </v:group>
            <v:group style="position:absolute;left:106;top:2880;width:1488;height:2" coordorigin="106,2880" coordsize="1488,2">
              <v:shape style="position:absolute;left:106;top:2880;width:1488;height:2" coordorigin="106,2880" coordsize="1488,0" path="m106,2880l1594,2880e" filled="f" stroked="t" strokeweight=".96pt" strokecolor="#5B5B5B">
                <v:path arrowok="t"/>
              </v:shape>
            </v:group>
            <v:group style="position:absolute;left:1229;top:2885;width:4056;height:2" coordorigin="1229,2885" coordsize="4056,2">
              <v:shape style="position:absolute;left:1229;top:2885;width:4056;height:2" coordorigin="1229,2885" coordsize="4056,0" path="m1229,2885l5285,2885e" filled="f" stroked="t" strokeweight=".48pt" strokecolor="#282828">
                <v:path arrowok="t"/>
              </v:shape>
            </v:group>
            <v:group style="position:absolute;left:5256;top:2894;width:523;height:2" coordorigin="5256,2894" coordsize="523,2">
              <v:shape style="position:absolute;left:5256;top:2894;width:523;height:2" coordorigin="5256,2894" coordsize="523,0" path="m5256,2894l5779,2894e" filled="f" stroked="t" strokeweight=".48pt" strokecolor="#606060">
                <v:path arrowok="t"/>
              </v:shape>
            </v:group>
            <v:group style="position:absolute;left:5779;top:2894;width:816;height:2" coordorigin="5779,2894" coordsize="816,2">
              <v:shape style="position:absolute;left:5779;top:2894;width:816;height:2" coordorigin="5779,2894" coordsize="816,0" path="m5779,2894l6595,2894e" filled="f" stroked="t" strokeweight=".96pt" strokecolor="#484848">
                <v:path arrowok="t"/>
              </v:shape>
            </v:group>
            <v:group style="position:absolute;left:6384;top:2890;width:5328;height:2" coordorigin="6384,2890" coordsize="5328,2">
              <v:shape style="position:absolute;left:6384;top:2890;width:5328;height:2" coordorigin="6384,2890" coordsize="5328,0" path="m6384,2890l11712,2890e" filled="f" stroked="t" strokeweight=".96pt" strokecolor="#5B5B5B">
                <v:path arrowok="t"/>
              </v:shape>
            </v:group>
            <v:group style="position:absolute;left:2702;top:2880;width:2;height:749" coordorigin="2702,2880" coordsize="2,749">
              <v:shape style="position:absolute;left:2702;top:2880;width:2;height:749" coordorigin="2702,2880" coordsize="0,749" path="m2702,3629l2702,2880e" filled="f" stroked="t" strokeweight=".48pt" strokecolor="#181818">
                <v:path arrowok="t"/>
              </v:shape>
            </v:group>
            <v:group style="position:absolute;left:5779;top:2890;width:2;height:235" coordorigin="5779,2890" coordsize="2,235">
              <v:shape style="position:absolute;left:5779;top:2890;width:2;height:235" coordorigin="5779,2890" coordsize="0,235" path="m5779,3125l5779,2890e" filled="f" stroked="t" strokeweight=".48pt" strokecolor="#282828">
                <v:path arrowok="t"/>
              </v:shape>
            </v:group>
            <v:group style="position:absolute;left:2698;top:3096;width:2;height:254" coordorigin="2698,3096" coordsize="2,254">
              <v:shape style="position:absolute;left:2698;top:3096;width:2;height:254" coordorigin="2698,3096" coordsize="0,254" path="m2698,3350l2698,3096e" filled="f" stroked="t" strokeweight=".72pt" strokecolor="#343434">
                <v:path arrowok="t"/>
              </v:shape>
            </v:group>
            <v:group style="position:absolute;left:2698;top:3307;width:2587;height:2" coordorigin="2698,3307" coordsize="2587,2">
              <v:shape style="position:absolute;left:2698;top:3307;width:2587;height:2" coordorigin="2698,3307" coordsize="2587,0" path="m2698,3307l5285,3307e" filled="f" stroked="t" strokeweight=".48pt" strokecolor="#4B4B4B">
                <v:path arrowok="t"/>
              </v:shape>
            </v:group>
            <v:group style="position:absolute;left:5774;top:3322;width:1397;height:2" coordorigin="5774,3322" coordsize="1397,2">
              <v:shape style="position:absolute;left:5774;top:3322;width:1397;height:2" coordorigin="5774,3322" coordsize="1397,0" path="m5774,3322l7171,3322e" filled="f" stroked="t" strokeweight=".48pt" strokecolor="#3B3B3B">
                <v:path arrowok="t"/>
              </v:shape>
            </v:group>
            <v:group style="position:absolute;left:5227;top:3302;width:571;height:2" coordorigin="5227,3302" coordsize="571,2">
              <v:shape style="position:absolute;left:5227;top:3302;width:571;height:2" coordorigin="5227,3302" coordsize="571,0" path="m5227,3302l5798,3302e" filled="f" stroked="t" strokeweight=".72pt" strokecolor="#B3B3B3">
                <v:path arrowok="t"/>
              </v:shape>
            </v:group>
            <v:group style="position:absolute;left:5779;top:3125;width:2;height:202" coordorigin="5779,3125" coordsize="2,202">
              <v:shape style="position:absolute;left:5779;top:3125;width:2;height:202" coordorigin="5779,3125" coordsize="0,202" path="m5779,3326l5779,3125e" filled="f" stroked="t" strokeweight=".48pt" strokecolor="#C3C3C3">
                <v:path arrowok="t"/>
              </v:shape>
            </v:group>
            <v:group style="position:absolute;left:7171;top:3322;width:2947;height:2" coordorigin="7171,3322" coordsize="2947,2">
              <v:shape style="position:absolute;left:7171;top:3322;width:2947;height:2" coordorigin="7171,3322" coordsize="2947,0" path="m7171,3322l10118,3322e" filled="f" stroked="t" strokeweight=".48pt" strokecolor="#000000">
                <v:path arrowok="t"/>
              </v:shape>
            </v:group>
            <v:group style="position:absolute;left:10118;top:3322;width:1589;height:2" coordorigin="10118,3322" coordsize="1589,2">
              <v:shape style="position:absolute;left:10118;top:3322;width:1589;height:2" coordorigin="10118,3322" coordsize="1589,0" path="m10118,3322l11707,3322e" filled="f" stroked="t" strokeweight=".48pt" strokecolor="#4B4B4B">
                <v:path arrowok="t"/>
              </v:shape>
            </v:group>
            <v:group style="position:absolute;left:11707;top:3096;width:2;height:2534" coordorigin="11707,3096" coordsize="2,2534">
              <v:shape style="position:absolute;left:11707;top:3096;width:2;height:2534" coordorigin="11707,3096" coordsize="0,2534" path="m11707,5630l11707,3096e" filled="f" stroked="t" strokeweight=".48pt" strokecolor="#484848">
                <v:path arrowok="t"/>
              </v:shape>
            </v:group>
            <v:group style="position:absolute;left:106;top:3619;width:2429;height:2" coordorigin="106,3619" coordsize="2429,2">
              <v:shape style="position:absolute;left:106;top:3619;width:2429;height:2" coordorigin="106,3619" coordsize="2429,0" path="m106,3619l2534,3619e" filled="f" stroked="t" strokeweight=".96pt" strokecolor="#575757">
                <v:path arrowok="t"/>
              </v:shape>
            </v:group>
            <v:group style="position:absolute;left:2304;top:3619;width:422;height:2" coordorigin="2304,3619" coordsize="422,2">
              <v:shape style="position:absolute;left:2304;top:3619;width:422;height:2" coordorigin="2304,3619" coordsize="422,0" path="m2304,3619l2726,3619e" filled="f" stroked="t" strokeweight=".72pt" strokecolor="#3F3F3F">
                <v:path arrowok="t"/>
              </v:shape>
            </v:group>
            <v:group style="position:absolute;left:2650;top:3619;width:2102;height:2" coordorigin="2650,3619" coordsize="2102,2">
              <v:shape style="position:absolute;left:2650;top:3619;width:2102;height:2" coordorigin="2650,3619" coordsize="2102,0" path="m2650,3619l4752,3619e" filled="f" stroked="t" strokeweight=".96pt" strokecolor="#232323">
                <v:path arrowok="t"/>
              </v:shape>
            </v:group>
            <v:group style="position:absolute;left:4694;top:3624;width:590;height:2" coordorigin="4694,3624" coordsize="590,2">
              <v:shape style="position:absolute;left:4694;top:3624;width:590;height:2" coordorigin="4694,3624" coordsize="590,0" path="m4694,3624l5285,3624e" filled="f" stroked="t" strokeweight=".48pt" strokecolor="#343434">
                <v:path arrowok="t"/>
              </v:shape>
            </v:group>
            <v:group style="position:absolute;left:5256;top:3614;width:528;height:2" coordorigin="5256,3614" coordsize="528,2">
              <v:shape style="position:absolute;left:5256;top:3614;width:528;height:2" coordorigin="5256,3614" coordsize="528,0" path="m5256,3614l5784,3614e" filled="f" stroked="t" strokeweight=".48pt" strokecolor="#343434">
                <v:path arrowok="t"/>
              </v:shape>
            </v:group>
            <v:group style="position:absolute;left:5779;top:3317;width:2;height:302" coordorigin="5779,3317" coordsize="2,302">
              <v:shape style="position:absolute;left:5779;top:3317;width:2;height:302" coordorigin="5779,3317" coordsize="0,302" path="m5779,3619l5779,3317e" filled="f" stroked="t" strokeweight=".48pt" strokecolor="#282828">
                <v:path arrowok="t"/>
              </v:shape>
            </v:group>
            <v:group style="position:absolute;left:5611;top:3629;width:6101;height:2" coordorigin="5611,3629" coordsize="6101,2">
              <v:shape style="position:absolute;left:5611;top:3629;width:6101;height:2" coordorigin="5611,3629" coordsize="6101,0" path="m5611,3629l11712,3629e" filled="f" stroked="t" strokeweight=".96pt" strokecolor="#575757">
                <v:path arrowok="t"/>
              </v:shape>
            </v:group>
            <v:group style="position:absolute;left:106;top:3898;width:3053;height:2" coordorigin="106,3898" coordsize="3053,2">
              <v:shape style="position:absolute;left:106;top:3898;width:3053;height:2" coordorigin="106,3898" coordsize="3053,0" path="m106,3898l3158,3898e" filled="f" stroked="t" strokeweight=".96pt" strokecolor="#545454">
                <v:path arrowok="t"/>
              </v:shape>
            </v:group>
            <v:group style="position:absolute;left:1795;top:3610;width:2;height:7718" coordorigin="1795,3610" coordsize="2,7718">
              <v:shape style="position:absolute;left:1795;top:3610;width:2;height:7718" coordorigin="1795,3610" coordsize="0,7718" path="m1795,11328l1795,3610e" filled="f" stroked="t" strokeweight=".96pt" strokecolor="#4F4F4F">
                <v:path arrowok="t"/>
              </v:shape>
            </v:group>
            <v:group style="position:absolute;left:3101;top:3902;width:3523;height:2" coordorigin="3101,3902" coordsize="3523,2">
              <v:shape style="position:absolute;left:3101;top:3902;width:3523;height:2" coordorigin="3101,3902" coordsize="3523,0" path="m3101,3902l6624,3902e" filled="f" stroked="t" strokeweight=".48pt" strokecolor="#2B2B2B">
                <v:path arrowok="t"/>
              </v:shape>
            </v:group>
            <v:group style="position:absolute;left:6490;top:3907;width:5222;height:2" coordorigin="6490,3907" coordsize="5222,2">
              <v:shape style="position:absolute;left:6490;top:3907;width:5222;height:2" coordorigin="6490,3907" coordsize="5222,0" path="m6490,3907l11712,3907e" filled="f" stroked="t" strokeweight=".96pt" strokecolor="#575757">
                <v:path arrowok="t"/>
              </v:shape>
            </v:group>
            <v:group style="position:absolute;left:1786;top:4147;width:6355;height:2" coordorigin="1786,4147" coordsize="6355,2">
              <v:shape style="position:absolute;left:1786;top:4147;width:6355;height:2" coordorigin="1786,4147" coordsize="6355,0" path="m1786,4147l8141,4147e" filled="f" stroked="t" strokeweight=".96pt" strokecolor="#575757">
                <v:path arrowok="t"/>
              </v:shape>
            </v:group>
            <v:group style="position:absolute;left:7973;top:4152;width:3739;height:2" coordorigin="7973,4152" coordsize="3739,2">
              <v:shape style="position:absolute;left:7973;top:4152;width:3739;height:2" coordorigin="7973,4152" coordsize="3739,0" path="m7973,4152l11712,4152e" filled="f" stroked="t" strokeweight=".48pt" strokecolor="#2B2B2B">
                <v:path arrowok="t"/>
              </v:shape>
            </v:group>
            <v:group style="position:absolute;left:3754;top:4138;width:2;height:514" coordorigin="3754,4138" coordsize="2,514">
              <v:shape style="position:absolute;left:3754;top:4138;width:2;height:514" coordorigin="3754,4138" coordsize="0,514" path="m3754,4651l3754,4138e" filled="f" stroked="t" strokeweight=".96pt" strokecolor="#3F3F3F">
                <v:path arrowok="t"/>
              </v:shape>
            </v:group>
            <v:group style="position:absolute;left:6595;top:4128;width:2;height:504" coordorigin="6595,4128" coordsize="2,504">
              <v:shape style="position:absolute;left:6595;top:4128;width:2;height:504" coordorigin="6595,4128" coordsize="0,504" path="m6595,4632l6595,4128e" filled="f" stroked="t" strokeweight=".48pt" strokecolor="#5B5B5B">
                <v:path arrowok="t"/>
              </v:shape>
            </v:group>
            <v:group style="position:absolute;left:3754;top:4632;width:1531;height:2" coordorigin="3754,4632" coordsize="1531,2">
              <v:shape style="position:absolute;left:3754;top:4632;width:1531;height:2" coordorigin="3754,4632" coordsize="1531,0" path="m3754,4632l5285,4632e" filled="f" stroked="t" strokeweight=".48pt" strokecolor="#1C1C1C">
                <v:path arrowok="t"/>
              </v:shape>
            </v:group>
            <v:group style="position:absolute;left:5227;top:4637;width:427;height:2" coordorigin="5227,4637" coordsize="427,2">
              <v:shape style="position:absolute;left:5227;top:4637;width:427;height:2" coordorigin="5227,4637" coordsize="427,0" path="m5227,4637l5654,4637e" filled="f" stroked="t" strokeweight=".72pt" strokecolor="#3F3F3F">
                <v:path arrowok="t"/>
              </v:shape>
            </v:group>
            <v:group style="position:absolute;left:5453;top:4637;width:5088;height:2" coordorigin="5453,4637" coordsize="5088,2">
              <v:shape style="position:absolute;left:5453;top:4637;width:5088;height:2" coordorigin="5453,4637" coordsize="5088,0" path="m5453,4637l10541,4637e" filled="f" stroked="t" strokeweight=".96pt" strokecolor="#5B5B5B">
                <v:path arrowok="t"/>
              </v:shape>
            </v:group>
            <v:group style="position:absolute;left:10090;top:4642;width:1622;height:2" coordorigin="10090,4642" coordsize="1622,2">
              <v:shape style="position:absolute;left:10090;top:4642;width:1622;height:2" coordorigin="10090,4642" coordsize="1622,0" path="m10090,4642l11712,4642e" filled="f" stroked="t" strokeweight=".48pt" strokecolor="#343434">
                <v:path arrowok="t"/>
              </v:shape>
            </v:group>
            <v:group style="position:absolute;left:3758;top:4594;width:2;height:1781" coordorigin="3758,4594" coordsize="2,1781">
              <v:shape style="position:absolute;left:3758;top:4594;width:2;height:1781" coordorigin="3758,4594" coordsize="0,1781" path="m3758,6374l3758,4594e" filled="f" stroked="t" strokeweight=".48pt" strokecolor="#232323">
                <v:path arrowok="t"/>
              </v:shape>
            </v:group>
            <v:group style="position:absolute;left:3744;top:4872;width:2064;height:2" coordorigin="3744,4872" coordsize="2064,2">
              <v:shape style="position:absolute;left:3744;top:4872;width:2064;height:2" coordorigin="3744,4872" coordsize="2064,0" path="m3744,4872l5808,4872e" filled="f" stroked="t" strokeweight=".48pt" strokecolor="#444444">
                <v:path arrowok="t"/>
              </v:shape>
            </v:group>
            <v:group style="position:absolute;left:5683;top:4877;width:4464;height:2" coordorigin="5683,4877" coordsize="4464,2">
              <v:shape style="position:absolute;left:5683;top:4877;width:4464;height:2" coordorigin="5683,4877" coordsize="4464,0" path="m5683,4877l10147,4877e" filled="f" stroked="t" strokeweight=".96pt" strokecolor="#747474">
                <v:path arrowok="t"/>
              </v:shape>
            </v:group>
            <v:group style="position:absolute;left:10090;top:4882;width:1622;height:2" coordorigin="10090,4882" coordsize="1622,2">
              <v:shape style="position:absolute;left:10090;top:4882;width:1622;height:2" coordorigin="10090,4882" coordsize="1622,0" path="m10090,4882l11712,4882e" filled="f" stroked="t" strokeweight=".48pt" strokecolor="#484848">
                <v:path arrowok="t"/>
              </v:shape>
            </v:group>
            <v:group style="position:absolute;left:3754;top:5117;width:4464;height:2" coordorigin="3754,5117" coordsize="4464,2">
              <v:shape style="position:absolute;left:3754;top:5117;width:4464;height:2" coordorigin="3754,5117" coordsize="4464,0" path="m3754,5117l8218,5117e" filled="f" stroked="t" strokeweight=".96pt" strokecolor="#575757">
                <v:path arrowok="t"/>
              </v:shape>
            </v:group>
            <v:group style="position:absolute;left:7973;top:5117;width:586;height:2" coordorigin="7973,5117" coordsize="586,2">
              <v:shape style="position:absolute;left:7973;top:5117;width:586;height:2" coordorigin="7973,5117" coordsize="586,0" path="m7973,5117l8558,5117e" filled="f" stroked="t" strokeweight=".72pt" strokecolor="#444444">
                <v:path arrowok="t"/>
              </v:shape>
            </v:group>
            <v:group style="position:absolute;left:8501;top:5122;width:1646;height:2" coordorigin="8501,5122" coordsize="1646,2">
              <v:shape style="position:absolute;left:8501;top:5122;width:1646;height:2" coordorigin="8501,5122" coordsize="1646,0" path="m8501,5122l10147,5122e" filled="f" stroked="t" strokeweight=".48pt" strokecolor="#1F1F1F">
                <v:path arrowok="t"/>
              </v:shape>
            </v:group>
            <v:group style="position:absolute;left:10118;top:5107;width:1589;height:2" coordorigin="10118,5107" coordsize="1589,2">
              <v:shape style="position:absolute;left:10118;top:5107;width:1589;height:2" coordorigin="10118,5107" coordsize="1589,0" path="m10118,5107l11707,5107e" filled="f" stroked="t" strokeweight=".48pt" strokecolor="#606060">
                <v:path arrowok="t"/>
              </v:shape>
            </v:group>
            <v:group style="position:absolute;left:1786;top:5357;width:4838;height:2" coordorigin="1786,5357" coordsize="4838,2">
              <v:shape style="position:absolute;left:1786;top:5357;width:4838;height:2" coordorigin="1786,5357" coordsize="4838,0" path="m1786,5357l6624,5357e" filled="f" stroked="t" strokeweight=".72pt" strokecolor="#545454">
                <v:path arrowok="t"/>
              </v:shape>
            </v:group>
            <v:group style="position:absolute;left:6566;top:5362;width:1992;height:2" coordorigin="6566,5362" coordsize="1992,2">
              <v:shape style="position:absolute;left:6566;top:5362;width:1992;height:2" coordorigin="6566,5362" coordsize="1992,0" path="m6566,5362l8558,5362e" filled="f" stroked="t" strokeweight=".48pt" strokecolor="#232323">
                <v:path arrowok="t"/>
              </v:shape>
            </v:group>
            <v:group style="position:absolute;left:8530;top:5347;width:1589;height:2" coordorigin="8530,5347" coordsize="1589,2">
              <v:shape style="position:absolute;left:8530;top:5347;width:1589;height:2" coordorigin="8530,5347" coordsize="1589,0" path="m8530,5347l10118,5347e" filled="f" stroked="t" strokeweight=".96pt" strokecolor="#232323">
                <v:path arrowok="t"/>
              </v:shape>
            </v:group>
            <v:group style="position:absolute;left:9811;top:5366;width:1901;height:2" coordorigin="9811,5366" coordsize="1901,2">
              <v:shape style="position:absolute;left:9811;top:5366;width:1901;height:2" coordorigin="9811,5366" coordsize="1901,0" path="m9811,5366l11712,5366e" filled="f" stroked="t" strokeweight=".96pt" strokecolor="#5B5B5B">
                <v:path arrowok="t"/>
              </v:shape>
            </v:group>
            <v:group style="position:absolute;left:96;top:5597;width:3062;height:2" coordorigin="96,5597" coordsize="3062,2">
              <v:shape style="position:absolute;left:96;top:5597;width:3062;height:2" coordorigin="96,5597" coordsize="3062,0" path="m96,5597l3158,5597e" filled="f" stroked="t" strokeweight=".96pt" strokecolor="#545454">
                <v:path arrowok="t"/>
              </v:shape>
            </v:group>
            <v:group style="position:absolute;left:3101;top:5602;width:4099;height:2" coordorigin="3101,5602" coordsize="4099,2">
              <v:shape style="position:absolute;left:3101;top:5602;width:4099;height:2" coordorigin="3101,5602" coordsize="4099,0" path="m3101,5602l7200,5602e" filled="f" stroked="t" strokeweight=".48pt" strokecolor="#2B2B2B">
                <v:path arrowok="t"/>
              </v:shape>
            </v:group>
            <v:group style="position:absolute;left:7171;top:5592;width:830;height:2" coordorigin="7171,5592" coordsize="830,2">
              <v:shape style="position:absolute;left:7171;top:5592;width:830;height:2" coordorigin="7171,5592" coordsize="830,0" path="m7171,5592l8002,5592e" filled="f" stroked="t" strokeweight=".96pt" strokecolor="#2B2B2B">
                <v:path arrowok="t"/>
              </v:shape>
            </v:group>
            <v:group style="position:absolute;left:7910;top:5606;width:3802;height:2" coordorigin="7910,5606" coordsize="3802,2">
              <v:shape style="position:absolute;left:7910;top:5606;width:3802;height:2" coordorigin="7910,5606" coordsize="3802,0" path="m7910,5606l11712,5606e" filled="f" stroked="t" strokeweight=".96pt" strokecolor="#5B5B5B">
                <v:path arrowok="t"/>
              </v:shape>
            </v:group>
            <v:group style="position:absolute;left:6595;top:5587;width:2;height:254" coordorigin="6595,5587" coordsize="2,254">
              <v:shape style="position:absolute;left:6595;top:5587;width:2;height:254" coordorigin="6595,5587" coordsize="0,254" path="m6595,5842l6595,5587e" filled="f" stroked="t" strokeweight=".48pt" strokecolor="#2F2F2F">
                <v:path arrowok="t"/>
              </v:shape>
            </v:group>
            <v:group style="position:absolute;left:1786;top:6072;width:2237;height:2" coordorigin="1786,6072" coordsize="2237,2">
              <v:shape style="position:absolute;left:1786;top:6072;width:2237;height:2" coordorigin="1786,6072" coordsize="2237,0" path="m1786,6072l4022,6072e" filled="f" stroked="t" strokeweight=".48pt" strokecolor="#232323">
                <v:path arrowok="t"/>
              </v:shape>
            </v:group>
            <v:group style="position:absolute;left:3994;top:6082;width:350;height:2" coordorigin="3994,6082" coordsize="350,2">
              <v:shape style="position:absolute;left:3994;top:6082;width:350;height:2" coordorigin="3994,6082" coordsize="350,0" path="m3994,6082l4344,6082e" filled="f" stroked="t" strokeweight=".48pt" strokecolor="#646464">
                <v:path arrowok="t"/>
              </v:shape>
            </v:group>
            <v:group style="position:absolute;left:4344;top:6079;width:6274;height:2" coordorigin="4344,6079" coordsize="6274,2">
              <v:shape style="position:absolute;left:4344;top:6079;width:6274;height:2" coordorigin="4344,6079" coordsize="6274,0" path="m4344,6079l10618,6079e" filled="f" stroked="t" strokeweight=".96pt" strokecolor="#5B5B5B">
                <v:path arrowok="t"/>
              </v:shape>
            </v:group>
            <v:group style="position:absolute;left:6595;top:5842;width:2;height:518" coordorigin="6595,5842" coordsize="2,518">
              <v:shape style="position:absolute;left:6595;top:5842;width:2;height:518" coordorigin="6595,5842" coordsize="0,518" path="m6595,6360l6595,5842e" filled="f" stroked="t" strokeweight=".48pt" strokecolor="#545454">
                <v:path arrowok="t"/>
              </v:shape>
            </v:group>
            <v:group style="position:absolute;left:10090;top:6082;width:1627;height:2" coordorigin="10090,6082" coordsize="1627,2">
              <v:shape style="position:absolute;left:10090;top:6082;width:1627;height:2" coordorigin="10090,6082" coordsize="1627,0" path="m10090,6082l11717,6082e" filled="f" stroked="t" strokeweight=".48pt" strokecolor="#343434">
                <v:path arrowok="t"/>
              </v:shape>
            </v:group>
            <v:group style="position:absolute;left:1786;top:6360;width:2587;height:2" coordorigin="1786,6360" coordsize="2587,2">
              <v:shape style="position:absolute;left:1786;top:6360;width:2587;height:2" coordorigin="1786,6360" coordsize="2587,0" path="m1786,6360l4373,6360e" filled="f" stroked="t" strokeweight=".48pt" strokecolor="#282828">
                <v:path arrowok="t"/>
              </v:shape>
            </v:group>
            <v:group style="position:absolute;left:4344;top:6350;width:912;height:2" coordorigin="4344,6350" coordsize="912,2">
              <v:shape style="position:absolute;left:4344;top:6350;width:912;height:2" coordorigin="4344,6350" coordsize="912,0" path="m4344,6350l5256,6350e" filled="f" stroked="t" strokeweight=".48pt" strokecolor="#232323">
                <v:path arrowok="t"/>
              </v:shape>
            </v:group>
            <v:group style="position:absolute;left:5227;top:6365;width:4920;height:2" coordorigin="5227,6365" coordsize="4920,2">
              <v:shape style="position:absolute;left:5227;top:6365;width:4920;height:2" coordorigin="5227,6365" coordsize="4920,0" path="m5227,6365l10147,6365e" filled="f" stroked="t" strokeweight=".96pt" strokecolor="#5B5B5B">
                <v:path arrowok="t"/>
              </v:shape>
            </v:group>
            <v:group style="position:absolute;left:10090;top:6370;width:1632;height:2" coordorigin="10090,6370" coordsize="1632,2">
              <v:shape style="position:absolute;left:10090;top:6370;width:1632;height:2" coordorigin="10090,6370" coordsize="1632,0" path="m10090,6370l11722,6370e" filled="f" stroked="t" strokeweight=".48pt" strokecolor="#2F2F2F">
                <v:path arrowok="t"/>
              </v:shape>
            </v:group>
            <v:group style="position:absolute;left:96;top:6600;width:3926;height:2" coordorigin="96,6600" coordsize="3926,2">
              <v:shape style="position:absolute;left:96;top:6600;width:3926;height:2" coordorigin="96,6600" coordsize="3926,0" path="m96,6600l4022,6600e" filled="f" stroked="t" strokeweight=".48pt" strokecolor="#2F2F2F">
                <v:path arrowok="t"/>
              </v:shape>
            </v:group>
            <v:group style="position:absolute;left:3000;top:6605;width:7147;height:2" coordorigin="3000,6605" coordsize="7147,2">
              <v:shape style="position:absolute;left:3000;top:6605;width:7147;height:2" coordorigin="3000,6605" coordsize="7147,0" path="m3000,6605l10147,6605e" filled="f" stroked="t" strokeweight=".96pt" strokecolor="#5B5B5B">
                <v:path arrowok="t"/>
              </v:shape>
            </v:group>
            <v:group style="position:absolute;left:10090;top:6610;width:1632;height:2" coordorigin="10090,6610" coordsize="1632,2">
              <v:shape style="position:absolute;left:10090;top:6610;width:1632;height:2" coordorigin="10090,6610" coordsize="1632,0" path="m10090,6610l11722,6610e" filled="f" stroked="t" strokeweight=".48pt" strokecolor="#343434">
                <v:path arrowok="t"/>
              </v:shape>
            </v:group>
            <v:group style="position:absolute;left:11712;top:6125;width:2;height:4037" coordorigin="11712,6125" coordsize="2,4037">
              <v:shape style="position:absolute;left:11712;top:6125;width:2;height:4037" coordorigin="11712,6125" coordsize="0,4037" path="m11712,10162l11712,6125e" filled="f" stroked="t" strokeweight=".96pt" strokecolor="#747474">
                <v:path arrowok="t"/>
              </v:shape>
            </v:group>
            <v:group style="position:absolute;left:106;top:6557;width:2;height:552" coordorigin="106,6557" coordsize="2,552">
              <v:shape style="position:absolute;left:106;top:6557;width:2;height:552" coordorigin="106,6557" coordsize="0,552" path="m106,7109l106,6557e" filled="f" stroked="t" strokeweight=".96pt" strokecolor="#4F4F4F">
                <v:path arrowok="t"/>
              </v:shape>
            </v:group>
            <v:group style="position:absolute;left:96;top:7075;width:1786;height:2" coordorigin="96,7075" coordsize="1786,2">
              <v:shape style="position:absolute;left:96;top:7075;width:1786;height:2" coordorigin="96,7075" coordsize="1786,0" path="m96,7075l1882,7075e" filled="f" stroked="t" strokeweight=".96pt" strokecolor="#5B5B5B">
                <v:path arrowok="t"/>
              </v:shape>
            </v:group>
            <v:group style="position:absolute;left:1742;top:7080;width:2280;height:2" coordorigin="1742,7080" coordsize="2280,2">
              <v:shape style="position:absolute;left:1742;top:7080;width:2280;height:2" coordorigin="1742,7080" coordsize="2280,0" path="m1742,7080l4022,7080e" filled="f" stroked="t" strokeweight=".48pt" strokecolor="#282828">
                <v:path arrowok="t"/>
              </v:shape>
            </v:group>
            <v:group style="position:absolute;left:3994;top:7070;width:1786;height:2" coordorigin="3994,7070" coordsize="1786,2">
              <v:shape style="position:absolute;left:3994;top:7070;width:1786;height:2" coordorigin="3994,7070" coordsize="1786,0" path="m3994,7070l5779,7070e" filled="f" stroked="t" strokeweight=".96pt" strokecolor="#2F2F2F">
                <v:path arrowok="t"/>
              </v:shape>
            </v:group>
            <v:group style="position:absolute;left:5386;top:7085;width:6336;height:2" coordorigin="5386,7085" coordsize="6336,2">
              <v:shape style="position:absolute;left:5386;top:7085;width:6336;height:2" coordorigin="5386,7085" coordsize="6336,0" path="m5386,7085l11722,7085e" filled="f" stroked="t" strokeweight=".96pt" strokecolor="#5B5B5B">
                <v:path arrowok="t"/>
              </v:shape>
            </v:group>
            <v:group style="position:absolute;left:110;top:7032;width:2;height:312" coordorigin="110,7032" coordsize="2,312">
              <v:shape style="position:absolute;left:110;top:7032;width:2;height:312" coordorigin="110,7032" coordsize="0,312" path="m110,7344l110,7032e" filled="f" stroked="t" strokeweight=".48pt" strokecolor="#2B2B2B">
                <v:path arrowok="t"/>
              </v:shape>
            </v:group>
            <v:group style="position:absolute;left:3758;top:7075;width:2;height:768" coordorigin="3758,7075" coordsize="2,768">
              <v:shape style="position:absolute;left:3758;top:7075;width:2;height:768" coordorigin="3758,7075" coordsize="0,768" path="m3758,7843l3758,7075e" filled="f" stroked="t" strokeweight=".48pt" strokecolor="#1C1C1C">
                <v:path arrowok="t"/>
              </v:shape>
            </v:group>
            <v:group style="position:absolute;left:3754;top:7325;width:6710;height:2" coordorigin="3754,7325" coordsize="6710,2">
              <v:shape style="position:absolute;left:3754;top:7325;width:6710;height:2" coordorigin="3754,7325" coordsize="6710,0" path="m3754,7325l10464,7325e" filled="f" stroked="t" strokeweight=".96pt" strokecolor="#575757">
                <v:path arrowok="t"/>
              </v:shape>
            </v:group>
            <v:group style="position:absolute;left:10090;top:7330;width:1632;height:2" coordorigin="10090,7330" coordsize="1632,2">
              <v:shape style="position:absolute;left:10090;top:7330;width:1632;height:2" coordorigin="10090,7330" coordsize="1632,0" path="m10090,7330l11722,7330e" filled="f" stroked="t" strokeweight=".48pt" strokecolor="#343434">
                <v:path arrowok="t"/>
              </v:shape>
            </v:group>
            <v:group style="position:absolute;left:106;top:7286;width:2;height:3792" coordorigin="106,7286" coordsize="2,3792">
              <v:shape style="position:absolute;left:106;top:7286;width:2;height:3792" coordorigin="106,7286" coordsize="0,3792" path="m106,11078l106,7286e" filled="f" stroked="t" strokeweight=".96pt" strokecolor="#545454">
                <v:path arrowok="t"/>
              </v:shape>
            </v:group>
            <v:group style="position:absolute;left:3744;top:7598;width:600;height:2" coordorigin="3744,7598" coordsize="600,2">
              <v:shape style="position:absolute;left:3744;top:7598;width:600;height:2" coordorigin="3744,7598" coordsize="600,0" path="m3744,7598l4344,7598e" filled="f" stroked="t" strokeweight=".48pt" strokecolor="#575757">
                <v:path arrowok="t"/>
              </v:shape>
            </v:group>
            <v:group style="position:absolute;left:4344;top:7598;width:379;height:2" coordorigin="4344,7598" coordsize="379,2">
              <v:shape style="position:absolute;left:4344;top:7598;width:379;height:2" coordorigin="4344,7598" coordsize="379,0" path="m4344,7598l4723,7598e" filled="f" stroked="t" strokeweight=".96pt" strokecolor="#484848">
                <v:path arrowok="t"/>
              </v:shape>
            </v:group>
            <v:group style="position:absolute;left:4694;top:7594;width:5750;height:2" coordorigin="4694,7594" coordsize="5750,2">
              <v:shape style="position:absolute;left:4694;top:7594;width:5750;height:2" coordorigin="4694,7594" coordsize="5750,0" path="m4694,7594l10445,7594e" filled="f" stroked="t" strokeweight=".96pt" strokecolor="#5B5B5B">
                <v:path arrowok="t"/>
              </v:shape>
            </v:group>
            <v:group style="position:absolute;left:10090;top:7598;width:1632;height:2" coordorigin="10090,7598" coordsize="1632,2">
              <v:shape style="position:absolute;left:10090;top:7598;width:1632;height:2" coordorigin="10090,7598" coordsize="1632,0" path="m10090,7598l11722,7598e" filled="f" stroked="t" strokeweight=".48pt" strokecolor="#3B3B3B">
                <v:path arrowok="t"/>
              </v:shape>
            </v:group>
            <v:group style="position:absolute;left:96;top:7829;width:456;height:2" coordorigin="96,7829" coordsize="456,2">
              <v:shape style="position:absolute;left:96;top:7829;width:456;height:2" coordorigin="96,7829" coordsize="456,0" path="m96,7829l552,7829e" filled="f" stroked="t" strokeweight=".48pt" strokecolor="#3B3B3B">
                <v:path arrowok="t"/>
              </v:shape>
            </v:group>
            <v:group style="position:absolute;left:494;top:7824;width:1296;height:2" coordorigin="494,7824" coordsize="1296,2">
              <v:shape style="position:absolute;left:494;top:7824;width:1296;height:2" coordorigin="494,7824" coordsize="1296,0" path="m494,7824l1790,7824e" filled="f" stroked="t" strokeweight=".48pt" strokecolor="#383838">
                <v:path arrowok="t"/>
              </v:shape>
            </v:group>
            <v:group style="position:absolute;left:926;top:7834;width:8141;height:2" coordorigin="926,7834" coordsize="8141,2">
              <v:shape style="position:absolute;left:926;top:7834;width:8141;height:2" coordorigin="926,7834" coordsize="8141,0" path="m926,7834l9067,7834e" filled="f" stroked="t" strokeweight=".96pt" strokecolor="#646464">
                <v:path arrowok="t"/>
              </v:shape>
            </v:group>
            <v:group style="position:absolute;left:8501;top:7834;width:1646;height:2" coordorigin="8501,7834" coordsize="1646,2">
              <v:shape style="position:absolute;left:8501;top:7834;width:1646;height:2" coordorigin="8501,7834" coordsize="1646,0" path="m8501,7834l10147,7834e" filled="f" stroked="t" strokeweight=".72pt" strokecolor="#4F4F4F">
                <v:path arrowok="t"/>
              </v:shape>
            </v:group>
            <v:group style="position:absolute;left:10090;top:7838;width:1632;height:2" coordorigin="10090,7838" coordsize="1632,2">
              <v:shape style="position:absolute;left:10090;top:7838;width:1632;height:2" coordorigin="10090,7838" coordsize="1632,0" path="m10090,7838l11722,7838e" filled="f" stroked="t" strokeweight=".48pt" strokecolor="#383838">
                <v:path arrowok="t"/>
              </v:shape>
            </v:group>
            <v:group style="position:absolute;left:96;top:8770;width:2414;height:2" coordorigin="96,8770" coordsize="2414,2">
              <v:shape style="position:absolute;left:96;top:8770;width:2414;height:2" coordorigin="96,8770" coordsize="2414,0" path="m96,8770l2510,8770e" filled="f" stroked="t" strokeweight=".48pt" strokecolor="#282828">
                <v:path arrowok="t"/>
              </v:shape>
            </v:group>
            <v:group style="position:absolute;left:2482;top:8760;width:2774;height:2" coordorigin="2482,8760" coordsize="2774,2">
              <v:shape style="position:absolute;left:2482;top:8760;width:2774;height:2" coordorigin="2482,8760" coordsize="2774,0" path="m2482,8760l5256,8760e" filled="f" stroked="t" strokeweight=".96pt" strokecolor="#2B2B2B">
                <v:path arrowok="t"/>
              </v:shape>
            </v:group>
            <v:group style="position:absolute;left:5222;top:8774;width:6499;height:2" coordorigin="5222,8774" coordsize="6499,2">
              <v:shape style="position:absolute;left:5222;top:8774;width:6499;height:2" coordorigin="5222,8774" coordsize="6499,0" path="m5222,8774l11722,8774e" filled="f" stroked="t" strokeweight=".96pt" strokecolor="#5B5B5B">
                <v:path arrowok="t"/>
              </v:shape>
            </v:group>
            <v:group style="position:absolute;left:96;top:9619;width:11626;height:2" coordorigin="96,9619" coordsize="11626,2">
              <v:shape style="position:absolute;left:96;top:9619;width:11626;height:2" coordorigin="96,9619" coordsize="11626,0" path="m96,9619l11722,9619e" filled="f" stroked="t" strokeweight=".96pt" strokecolor="#5B5B5B">
                <v:path arrowok="t"/>
              </v:shape>
            </v:group>
            <v:group style="position:absolute;left:96;top:9859;width:5189;height:2" coordorigin="96,9859" coordsize="5189,2">
              <v:shape style="position:absolute;left:96;top:9859;width:5189;height:2" coordorigin="96,9859" coordsize="5189,0" path="m96,9859l5285,9859e" filled="f" stroked="t" strokeweight=".96pt" strokecolor="#575757">
                <v:path arrowok="t"/>
              </v:shape>
            </v:group>
            <v:group style="position:absolute;left:5227;top:9864;width:6494;height:2" coordorigin="5227,9864" coordsize="6494,2">
              <v:shape style="position:absolute;left:5227;top:9864;width:6494;height:2" coordorigin="5227,9864" coordsize="6494,0" path="m5227,9864l11722,9864e" filled="f" stroked="t" strokeweight=".48pt" strokecolor="#282828">
                <v:path arrowok="t"/>
              </v:shape>
            </v:group>
            <v:group style="position:absolute;left:96;top:10104;width:4656;height:2" coordorigin="96,10104" coordsize="4656,2">
              <v:shape style="position:absolute;left:96;top:10104;width:4656;height:2" coordorigin="96,10104" coordsize="4656,0" path="m96,10104l4752,10104e" filled="f" stroked="t" strokeweight=".48pt" strokecolor="#282828">
                <v:path arrowok="t"/>
              </v:shape>
            </v:group>
            <v:group style="position:absolute;left:4723;top:10128;width:5395;height:2" coordorigin="4723,10128" coordsize="5395,2">
              <v:shape style="position:absolute;left:4723;top:10128;width:5395;height:2" coordorigin="4723,10128" coordsize="5395,0" path="m4723,10128l10118,10128e" filled="f" stroked="t" strokeweight=".48pt" strokecolor="#000000">
                <v:path arrowok="t"/>
              </v:shape>
            </v:group>
            <v:group style="position:absolute;left:10118;top:10128;width:1589;height:2" coordorigin="10118,10128" coordsize="1589,2">
              <v:shape style="position:absolute;left:10118;top:10128;width:1589;height:2" coordorigin="10118,10128" coordsize="1589,0" path="m10118,10128l11707,10128e" filled="f" stroked="t" strokeweight=".48pt" strokecolor="#939393">
                <v:path arrowok="t"/>
              </v:shape>
            </v:group>
            <v:group style="position:absolute;left:11717;top:10094;width:2;height:2170" coordorigin="11717,10094" coordsize="2,2170">
              <v:shape style="position:absolute;left:11717;top:10094;width:2;height:2170" coordorigin="11717,10094" coordsize="0,2170" path="m11717,12264l11717,10094e" filled="f" stroked="t" strokeweight=".48pt" strokecolor="#4B4B4B">
                <v:path arrowok="t"/>
              </v:shape>
            </v:group>
            <v:group style="position:absolute;left:566;top:10579;width:6605;height:2" coordorigin="566,10579" coordsize="6605,2">
              <v:shape style="position:absolute;left:566;top:10579;width:6605;height:2" coordorigin="566,10579" coordsize="6605,0" path="m566,10579l7171,10579e" filled="f" stroked="t" strokeweight=".48pt" strokecolor="#282828">
                <v:path arrowok="t"/>
              </v:shape>
            </v:group>
            <v:group style="position:absolute;left:7171;top:10579;width:2947;height:2" coordorigin="7171,10579" coordsize="2947,2">
              <v:shape style="position:absolute;left:7171;top:10579;width:2947;height:2" coordorigin="7171,10579" coordsize="2947,0" path="m7171,10579l10118,10579e" filled="f" stroked="t" strokeweight=".96pt" strokecolor="#1F1F1F">
                <v:path arrowok="t"/>
              </v:shape>
            </v:group>
            <v:group style="position:absolute;left:9989;top:10589;width:1733;height:2" coordorigin="9989,10589" coordsize="1733,2">
              <v:shape style="position:absolute;left:9989;top:10589;width:1733;height:2" coordorigin="9989,10589" coordsize="1733,0" path="m9989,10589l11722,10589e" filled="f" stroked="t" strokeweight=".72pt" strokecolor="#545454">
                <v:path arrowok="t"/>
              </v:shape>
            </v:group>
            <v:group style="position:absolute;left:96;top:10829;width:11626;height:2" coordorigin="96,10829" coordsize="11626,2">
              <v:shape style="position:absolute;left:96;top:10829;width:11626;height:2" coordorigin="96,10829" coordsize="11626,0" path="m96,10829l11722,10829e" filled="f" stroked="t" strokeweight=".96pt" strokecolor="#646464">
                <v:path arrowok="t"/>
              </v:shape>
            </v:group>
            <v:group style="position:absolute;left:96;top:11299;width:5189;height:2" coordorigin="96,11299" coordsize="5189,2">
              <v:shape style="position:absolute;left:96;top:11299;width:5189;height:2" coordorigin="96,11299" coordsize="5189,0" path="m96,11299l5285,11299e" filled="f" stroked="t" strokeweight=".96pt" strokecolor="#575757">
                <v:path arrowok="t"/>
              </v:shape>
            </v:group>
            <v:group style="position:absolute;left:106;top:10781;width:2;height:547" coordorigin="106,10781" coordsize="2,547">
              <v:shape style="position:absolute;left:106;top:10781;width:2;height:547" coordorigin="106,10781" coordsize="0,547" path="m106,11328l106,10781e" filled="f" stroked="t" strokeweight=".72pt" strokecolor="#3F3F3F">
                <v:path arrowok="t"/>
              </v:shape>
            </v:group>
            <v:group style="position:absolute;left:835;top:10810;width:2;height:1214" coordorigin="835,10810" coordsize="2,1214">
              <v:shape style="position:absolute;left:835;top:10810;width:2;height:1214" coordorigin="835,10810" coordsize="0,1214" path="m835,12024l835,10810e" filled="f" stroked="t" strokeweight=".48pt" strokecolor="#606060">
                <v:path arrowok="t"/>
              </v:shape>
            </v:group>
            <v:group style="position:absolute;left:1267;top:10819;width:2;height:5290" coordorigin="1267,10819" coordsize="2,5290">
              <v:shape style="position:absolute;left:1267;top:10819;width:2;height:5290" coordorigin="1267,10819" coordsize="0,5290" path="m1267,16109l1267,10819e" filled="f" stroked="t" strokeweight=".96pt" strokecolor="#4F4F4F">
                <v:path arrowok="t"/>
              </v:shape>
            </v:group>
            <v:group style="position:absolute;left:5227;top:11304;width:782;height:2" coordorigin="5227,11304" coordsize="782,2">
              <v:shape style="position:absolute;left:5227;top:11304;width:782;height:2" coordorigin="5227,11304" coordsize="782,0" path="m5227,11304l6010,11304e" filled="f" stroked="t" strokeweight=".48pt" strokecolor="#282828">
                <v:path arrowok="t"/>
              </v:shape>
            </v:group>
            <v:group style="position:absolute;left:5952;top:11299;width:298;height:2" coordorigin="5952,11299" coordsize="298,2">
              <v:shape style="position:absolute;left:5952;top:11299;width:298;height:2" coordorigin="5952,11299" coordsize="298,0" path="m5952,11299l6250,11299e" filled="f" stroked="t" strokeweight=".72pt" strokecolor="#444444">
                <v:path arrowok="t"/>
              </v:shape>
            </v:group>
            <v:group style="position:absolute;left:6221;top:10819;width:2;height:509" coordorigin="6221,10819" coordsize="2,509">
              <v:shape style="position:absolute;left:6221;top:10819;width:2;height:509" coordorigin="6221,10819" coordsize="0,509" path="m6221,11328l6221,10819e" filled="f" stroked="t" strokeweight=".72pt" strokecolor="#3F3F3F">
                <v:path arrowok="t"/>
              </v:shape>
            </v:group>
            <v:group style="position:absolute;left:6173;top:11304;width:451;height:2" coordorigin="6173,11304" coordsize="451,2">
              <v:shape style="position:absolute;left:6173;top:11304;width:451;height:2" coordorigin="6173,11304" coordsize="451,0" path="m6173,11304l6624,11304e" filled="f" stroked="t" strokeweight=".48pt" strokecolor="#383838">
                <v:path arrowok="t"/>
              </v:shape>
            </v:group>
            <v:group style="position:absolute;left:6566;top:11299;width:5155;height:2" coordorigin="6566,11299" coordsize="5155,2">
              <v:shape style="position:absolute;left:6566;top:11299;width:5155;height:2" coordorigin="6566,11299" coordsize="5155,0" path="m6566,11299l11722,11299e" filled="f" stroked="t" strokeweight=".96pt" strokecolor="#5B5B5B">
                <v:path arrowok="t"/>
              </v:shape>
            </v:group>
            <v:group style="position:absolute;left:110;top:11251;width:2;height:3806" coordorigin="110,11251" coordsize="2,3806">
              <v:shape style="position:absolute;left:110;top:11251;width:2;height:3806" coordorigin="110,11251" coordsize="0,3806" path="m110,15058l110,11251e" filled="f" stroked="t" strokeweight=".48pt" strokecolor="#1F1F1F">
                <v:path arrowok="t"/>
              </v:shape>
            </v:group>
            <v:group style="position:absolute;left:1800;top:11251;width:2;height:3806" coordorigin="1800,11251" coordsize="2,3806">
              <v:shape style="position:absolute;left:1800;top:11251;width:2;height:3806" coordorigin="1800,11251" coordsize="0,3806" path="m1800,15058l1800,11251e" filled="f" stroked="t" strokeweight=".48pt" strokecolor="#131313">
                <v:path arrowok="t"/>
              </v:shape>
            </v:group>
            <v:group style="position:absolute;left:6221;top:11117;width:2;height:2582" coordorigin="6221,11117" coordsize="2,2582">
              <v:shape style="position:absolute;left:6221;top:11117;width:2;height:2582" coordorigin="6221,11117" coordsize="0,2582" path="m6221,13699l6221,11117e" filled="f" stroked="t" strokeweight=".96pt" strokecolor="#545454">
                <v:path arrowok="t"/>
              </v:shape>
            </v:group>
            <v:group style="position:absolute;left:835;top:12024;width:2;height:1267" coordorigin="835,12024" coordsize="2,1267">
              <v:shape style="position:absolute;left:835;top:12024;width:2;height:1267" coordorigin="835,12024" coordsize="0,1267" path="m835,13291l835,12024e" filled="f" stroked="t" strokeweight=".48pt" strokecolor="#000000">
                <v:path arrowok="t"/>
              </v:shape>
            </v:group>
            <v:group style="position:absolute;left:11722;top:1459;width:2;height:11251" coordorigin="11722,1459" coordsize="2,11251">
              <v:shape style="position:absolute;left:11722;top:1459;width:2;height:11251" coordorigin="11722,1459" coordsize="0,11251" path="m11722,12710l11722,1459e" filled="f" stroked="t" strokeweight=".48pt" strokecolor="#606060">
                <v:path arrowok="t"/>
              </v:shape>
            </v:group>
            <v:group style="position:absolute;left:6010;top:12790;width:221;height:2" coordorigin="6010,12790" coordsize="221,2">
              <v:shape style="position:absolute;left:6010;top:12790;width:221;height:2" coordorigin="6010,12790" coordsize="221,0" path="m6010,12790l6230,12790e" filled="f" stroked="t" strokeweight="1.92pt" strokecolor="#64709C">
                <v:path arrowok="t"/>
              </v:shape>
            </v:group>
            <v:group style="position:absolute;left:106;top:13397;width:1709;height:2" coordorigin="106,13397" coordsize="1709,2">
              <v:shape style="position:absolute;left:106;top:13397;width:1709;height:2" coordorigin="106,13397" coordsize="1709,0" path="m106,13397l1814,13397e" filled="f" stroked="t" strokeweight=".48pt" strokecolor="#3B3B3B">
                <v:path arrowok="t"/>
              </v:shape>
            </v:group>
            <v:group style="position:absolute;left:835;top:13291;width:2;height:139" coordorigin="835,13291" coordsize="2,139">
              <v:shape style="position:absolute;left:835;top:13291;width:2;height:139" coordorigin="835,13291" coordsize="0,139" path="m835,13430l835,13291e" filled="f" stroked="t" strokeweight=".48pt" strokecolor="#2B2B2B">
                <v:path arrowok="t"/>
              </v:shape>
            </v:group>
            <v:group style="position:absolute;left:835;top:13421;width:2;height:2664" coordorigin="835,13421" coordsize="2,2664">
              <v:shape style="position:absolute;left:835;top:13421;width:2;height:2664" coordorigin="835,13421" coordsize="0,2664" path="m835,16085l835,13421e" filled="f" stroked="t" strokeweight=".48pt" strokecolor="#000000">
                <v:path arrowok="t"/>
              </v:shape>
            </v:group>
            <v:group style="position:absolute;left:6226;top:13642;width:2;height:2458" coordorigin="6226,13642" coordsize="2,2458">
              <v:shape style="position:absolute;left:6226;top:13642;width:2;height:2458" coordorigin="6226,13642" coordsize="0,2458" path="m6226,16099l6226,13642e" filled="f" stroked="t" strokeweight=".48pt" strokecolor="#232323">
                <v:path arrowok="t"/>
              </v:shape>
            </v:group>
            <v:group style="position:absolute;left:91;top:16080;width:432;height:2" coordorigin="91,16080" coordsize="432,2">
              <v:shape style="position:absolute;left:91;top:16080;width:432;height:2" coordorigin="91,16080" coordsize="432,0" path="m91,16080l523,16080e" filled="f" stroked="t" strokeweight=".96pt" strokecolor="#575757">
                <v:path arrowok="t"/>
              </v:shape>
            </v:group>
            <v:group style="position:absolute;left:115;top:15000;width:2;height:1109" coordorigin="115,15000" coordsize="2,1109">
              <v:shape style="position:absolute;left:115;top:15000;width:2;height:1109" coordorigin="115,15000" coordsize="0,1109" path="m115,16109l115,15000e" filled="f" stroked="t" strokeweight=".72pt" strokecolor="#484848">
                <v:path arrowok="t"/>
              </v:shape>
            </v:group>
            <v:group style="position:absolute;left:523;top:16080;width:317;height:2" coordorigin="523,16080" coordsize="317,2">
              <v:shape style="position:absolute;left:523;top:16080;width:317;height:2" coordorigin="523,16080" coordsize="317,0" path="m523,16080l840,16080e" filled="f" stroked="t" strokeweight=".48pt" strokecolor="#000000">
                <v:path arrowok="t"/>
              </v:shape>
            </v:group>
            <v:group style="position:absolute;left:4315;top:16094;width:1493;height:2" coordorigin="4315,16094" coordsize="1493,2">
              <v:shape style="position:absolute;left:4315;top:16094;width:1493;height:2" coordorigin="4315,16094" coordsize="1493,0" path="m4315,16094l5808,16094e" filled="f" stroked="t" strokeweight=".48pt" strokecolor="#343434">
                <v:path arrowok="t"/>
              </v:shape>
            </v:group>
            <v:group style="position:absolute;left:830;top:16080;width:3514;height:2" coordorigin="830,16080" coordsize="3514,2">
              <v:shape style="position:absolute;left:830;top:16080;width:3514;height:2" coordorigin="830,16080" coordsize="3514,0" path="m830,16080l4344,16080e" filled="f" stroked="t" strokeweight=".48pt" strokecolor="#5B5B5B">
                <v:path arrowok="t"/>
              </v:shape>
            </v:group>
            <v:group style="position:absolute;left:1805;top:15000;width:2;height:1109" coordorigin="1805,15000" coordsize="2,1109">
              <v:shape style="position:absolute;left:1805;top:15000;width:2;height:1109" coordorigin="1805,15000" coordsize="0,1109" path="m1805,16109l1805,15000e" filled="f" stroked="t" strokeweight=".72pt" strokecolor="#383838">
                <v:path arrowok="t"/>
              </v:shape>
            </v:group>
            <v:group style="position:absolute;left:5750;top:16090;width:494;height:2" coordorigin="5750,16090" coordsize="494,2">
              <v:shape style="position:absolute;left:5750;top:16090;width:494;height:2" coordorigin="5750,16090" coordsize="494,0" path="m5750,16090l6245,16090e" filled="f" stroked="t" strokeweight=".72pt" strokecolor="#5B5B5B">
                <v:path arrowok="t"/>
              </v:shape>
            </v:group>
            <v:group style="position:absolute;left:6178;top:16094;width:446;height:2" coordorigin="6178,16094" coordsize="446,2">
              <v:shape style="position:absolute;left:6178;top:16094;width:446;height:2" coordorigin="6178,16094" coordsize="446,0" path="m6178,16094l6624,16094e" filled="f" stroked="t" strokeweight=".48pt" strokecolor="#383838">
                <v:path arrowok="t"/>
              </v:shape>
            </v:group>
            <v:group style="position:absolute;left:6566;top:16094;width:634;height:2" coordorigin="6566,16094" coordsize="634,2">
              <v:shape style="position:absolute;left:6566;top:16094;width:634;height:2" coordorigin="6566,16094" coordsize="634,0" path="m6566,16094l7200,16094e" filled="f" stroked="t" strokeweight=".48pt" strokecolor="#4B4B4B">
                <v:path arrowok="t"/>
              </v:shape>
            </v:group>
            <v:group style="position:absolute;left:7142;top:16090;width:619;height:2" coordorigin="7142,16090" coordsize="619,2">
              <v:shape style="position:absolute;left:7142;top:16090;width:619;height:2" coordorigin="7142,16090" coordsize="619,0" path="m7142,16090l7762,16090e" filled="f" stroked="t" strokeweight=".96pt" strokecolor="#676767">
                <v:path arrowok="t"/>
              </v:shape>
            </v:group>
            <v:group style="position:absolute;left:7704;top:16090;width:326;height:2" coordorigin="7704,16090" coordsize="326,2">
              <v:shape style="position:absolute;left:7704;top:16090;width:326;height:2" coordorigin="7704,16090" coordsize="326,0" path="m7704,16090l8030,16090e" filled="f" stroked="t" strokeweight=".72pt" strokecolor="#545454">
                <v:path arrowok="t"/>
              </v:shape>
            </v:group>
            <v:group style="position:absolute;left:7910;top:16090;width:3821;height:2" coordorigin="7910,16090" coordsize="3821,2">
              <v:shape style="position:absolute;left:7910;top:16090;width:3821;height:2" coordorigin="7910,16090" coordsize="3821,0" path="m7910,16090l11731,16090e" filled="f" stroked="t" strokeweight=".96pt" strokecolor="#6B6B6B">
                <v:path arrowok="t"/>
              </v:shape>
            </v:group>
            <v:group style="position:absolute;left:11722;top:12518;width:2;height:3581" coordorigin="11722,12518" coordsize="2,3581">
              <v:shape style="position:absolute;left:11722;top:12518;width:2;height:3581" coordorigin="11722,12518" coordsize="0,3581" path="m11722,16099l11722,12518e" filled="f" stroked="t" strokeweight=".96pt" strokecolor="#7C7C7C">
                <v:path arrowok="t"/>
              </v:shape>
            </v:group>
            <v:group style="position:absolute;left:4641;top:3173;width:2;height:573" coordorigin="4641,3173" coordsize="2,573">
              <v:shape style="position:absolute;left:4641;top:3173;width:2;height:573" coordorigin="4641,3173" coordsize="0,573" path="m4641,3746l4641,3173e" filled="f" stroked="t" strokeweight="3.12484pt" strokecolor="#E9EBEB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1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100"/>
        </w:rPr>
        <w:t>ÖSE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95" w:lineRule="exact"/>
        <w:ind w:left="2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44444"/>
          <w:w w:val="434"/>
        </w:rPr>
        <w:t>Du</w:t>
      </w:r>
      <w:r>
        <w:rPr>
          <w:rFonts w:ascii="Arial" w:hAnsi="Arial" w:cs="Arial" w:eastAsia="Arial"/>
          <w:sz w:val="19"/>
          <w:szCs w:val="19"/>
          <w:color w:val="2A2A2A"/>
          <w:w w:val="98"/>
        </w:rPr>
        <w:t>IR</w:t>
      </w:r>
      <w:r>
        <w:rPr>
          <w:rFonts w:ascii="Arial" w:hAnsi="Arial" w:cs="Arial" w:eastAsia="Arial"/>
          <w:sz w:val="19"/>
          <w:szCs w:val="19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0"/>
          <w:cols w:num="3" w:equalWidth="0">
            <w:col w:w="508" w:space="1566"/>
            <w:col w:w="2078" w:space="341"/>
            <w:col w:w="7427"/>
          </w:cols>
        </w:sectPr>
      </w:pPr>
      <w:rPr/>
    </w:p>
    <w:p>
      <w:pPr>
        <w:spacing w:before="67" w:after="0" w:line="219" w:lineRule="auto"/>
        <w:ind w:left="426" w:right="-149" w:firstLine="5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43434"/>
          <w:spacing w:val="-379"/>
          <w:w w:val="17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43434"/>
          <w:spacing w:val="6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3" w:lineRule="auto"/>
        <w:ind w:left="380" w:right="39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1125" w:right="476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20" w:bottom="280" w:left="540" w:right="580"/>
          <w:cols w:num="2" w:equalWidth="0">
            <w:col w:w="1447" w:space="1573"/>
            <w:col w:w="778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08pt;margin-top:29.759995pt;width:556.799989pt;height:757.687032pt;mso-position-horizontal-relative:page;mso-position-vertical-relative:page;z-index:-16235" coordorigin="442,595" coordsize="11136,15154">
            <v:shape style="position:absolute;left:9926;top:595;width:1594;height:998" type="#_x0000_t75">
              <v:imagedata r:id="rId20" o:title=""/>
            </v:shape>
            <v:group style="position:absolute;left:696;top:636;width:10607;height:2" coordorigin="696,636" coordsize="10607,2">
              <v:shape style="position:absolute;left:696;top:636;width:10607;height:2" coordorigin="696,636" coordsize="10607,0" path="m696,636l11303,636e" filled="f" stroked="t" strokeweight=".70998pt" strokecolor="#646464">
                <v:path arrowok="t"/>
              </v:shape>
              <v:shape style="position:absolute;left:442;top:1747;width:10752;height:9350" type="#_x0000_t75">
                <v:imagedata r:id="rId21" o:title=""/>
              </v:shape>
              <v:shape style="position:absolute;left:4992;top:7104;width:4454;height:826" type="#_x0000_t75">
                <v:imagedata r:id="rId22" o:title=""/>
              </v:shape>
              <v:shape style="position:absolute;left:7104;top:9446;width:614;height:595" type="#_x0000_t75">
                <v:imagedata r:id="rId23" o:title=""/>
              </v:shape>
              <v:shape style="position:absolute;left:6394;top:10502;width:1171;height:499" type="#_x0000_t75">
                <v:imagedata r:id="rId24" o:title=""/>
              </v:shape>
              <v:shape style="position:absolute;left:8890;top:10598;width:1248;height:499" type="#_x0000_t75">
                <v:imagedata r:id="rId25" o:title=""/>
              </v:shape>
            </v:group>
            <v:group style="position:absolute;left:478;top:605;width:2;height:1158" coordorigin="478,605" coordsize="2,1158">
              <v:shape style="position:absolute;left:478;top:605;width:2;height:1158" coordorigin="478,605" coordsize="0,1158" path="m478,1764l478,605e" filled="f" stroked="t" strokeweight=".70998pt" strokecolor="#939393">
                <v:path arrowok="t"/>
              </v:shape>
            </v:group>
            <v:group style="position:absolute;left:2423;top:625;width:2;height:1154" coordorigin="2423,625" coordsize="2,1154">
              <v:shape style="position:absolute;left:2423;top:625;width:2;height:1154" coordorigin="2423,625" coordsize="0,1154" path="m2423,1778l2423,625e" filled="f" stroked="t" strokeweight=".70998pt" strokecolor="#878787">
                <v:path arrowok="t"/>
              </v:shape>
            </v:group>
            <v:group style="position:absolute;left:9147;top:634;width:2;height:1149" coordorigin="9147,634" coordsize="2,1149">
              <v:shape style="position:absolute;left:9147;top:634;width:2;height:1149" coordorigin="9147,634" coordsize="0,1149" path="m9147,1783l9147,634e" filled="f" stroked="t" strokeweight=".70998pt" strokecolor="#575757">
                <v:path arrowok="t"/>
              </v:shape>
              <v:shape style="position:absolute;left:8525;top:11635;width:3053;height:3014" type="#_x0000_t75">
                <v:imagedata r:id="rId26" o:title=""/>
              </v:shape>
            </v:group>
            <v:group style="position:absolute;left:11322;top:644;width:2;height:10941" coordorigin="11322,644" coordsize="2,10941">
              <v:shape style="position:absolute;left:11322;top:644;width:2;height:10941" coordorigin="11322,644" coordsize="0,10941" path="m11322,11585l11322,644e" filled="f" stroked="t" strokeweight=".70998pt" strokecolor="#545454">
                <v:path arrowok="t"/>
              </v:shape>
            </v:group>
            <v:group style="position:absolute;left:596;top:6646;width:1699;height:2" coordorigin="596,6646" coordsize="1699,2">
              <v:shape style="position:absolute;left:596;top:6646;width:1699;height:2" coordorigin="596,6646" coordsize="1699,0" path="m596,6646l2296,6646e" filled="f" stroked="t" strokeweight=".70998pt" strokecolor="#545454">
                <v:path arrowok="t"/>
              </v:shape>
            </v:group>
            <v:group style="position:absolute;left:497;top:10994;width:2;height:4744" coordorigin="497,10994" coordsize="2,4744">
              <v:shape style="position:absolute;left:497;top:10994;width:2;height:4744" coordorigin="497,10994" coordsize="0,4744" path="m497,15737l497,10994e" filled="f" stroked="t" strokeweight=".70998pt" strokecolor="#575757">
                <v:path arrowok="t"/>
              </v:shape>
            </v:group>
            <v:group style="position:absolute;left:1200;top:10994;width:2;height:4748" coordorigin="1200,10994" coordsize="2,4748">
              <v:shape style="position:absolute;left:1200;top:10994;width:2;height:4748" coordorigin="1200,10994" coordsize="0,4748" path="m1200,15742l1200,10994e" filled="f" stroked="t" strokeweight=".70998pt" strokecolor="#484848">
                <v:path arrowok="t"/>
              </v:shape>
            </v:group>
            <v:group style="position:absolute;left:2528;top:7118;width:2423;height:2" coordorigin="2528,7118" coordsize="2423,2">
              <v:shape style="position:absolute;left:2528;top:7118;width:2423;height:2" coordorigin="2528,7118" coordsize="2423,0" path="m2528,7118l4951,7118e" filled="f" stroked="t" strokeweight=".70998pt" strokecolor="#4F4F4F">
                <v:path arrowok="t"/>
              </v:shape>
            </v:group>
            <v:group style="position:absolute;left:9107;top:7356;width:2225;height:2" coordorigin="9107,7356" coordsize="2225,2">
              <v:shape style="position:absolute;left:9107;top:7356;width:2225;height:2" coordorigin="9107,7356" coordsize="2225,0" path="m9107,7356l11331,7356e" filled="f" stroked="t" strokeweight=".70998pt" strokecolor="#545454">
                <v:path arrowok="t"/>
              </v:shape>
            </v:group>
            <v:group style="position:absolute;left:2528;top:7842;width:3058;height:2" coordorigin="2528,7842" coordsize="3058,2">
              <v:shape style="position:absolute;left:2528;top:7842;width:3058;height:2" coordorigin="2528,7842" coordsize="3058,0" path="m2528,7842l5585,7842e" filled="f" stroked="t" strokeweight=".70998pt" strokecolor="#4F4F54">
                <v:path arrowok="t"/>
              </v:shape>
            </v:group>
            <v:group style="position:absolute;left:9192;top:7597;width:2139;height:2" coordorigin="9192,7597" coordsize="2139,2">
              <v:shape style="position:absolute;left:9192;top:7597;width:2139;height:2" coordorigin="9192,7597" coordsize="2139,0" path="m9192,7597l11331,7597e" filled="f" stroked="t" strokeweight=".94664pt" strokecolor="#575457">
                <v:path arrowok="t"/>
              </v:shape>
            </v:group>
            <v:group style="position:absolute;left:3096;top:8643;width:8245;height:2" coordorigin="3096,8643" coordsize="8245,2">
              <v:shape style="position:absolute;left:3096;top:8643;width:8245;height:2" coordorigin="3096,8643" coordsize="8245,0" path="m3096,8643l11341,8643e" filled="f" stroked="t" strokeweight=".70998pt" strokecolor="#545454">
                <v:path arrowok="t"/>
              </v:shape>
            </v:group>
            <v:group style="position:absolute;left:4960;top:9764;width:2073;height:2" coordorigin="4960,9764" coordsize="2073,2">
              <v:shape style="position:absolute;left:4960;top:9764;width:2073;height:2" coordorigin="4960,9764" coordsize="2073,0" path="m4960,9764l7034,9764e" filled="f" stroked="t" strokeweight=".70998pt" strokecolor="#575757">
                <v:path arrowok="t"/>
              </v:shape>
            </v:group>
            <v:group style="position:absolute;left:4989;top:10007;width:6357;height:2" coordorigin="4989,10007" coordsize="6357,2">
              <v:shape style="position:absolute;left:4989;top:10007;width:6357;height:2" coordorigin="4989,10007" coordsize="6357,0" path="m4989,10007l11345,10007e" filled="f" stroked="t" strokeweight=".70998pt" strokecolor="#545454">
                <v:path arrowok="t"/>
              </v:shape>
            </v:group>
            <v:group style="position:absolute;left:5074;top:10483;width:1259;height:2" coordorigin="5074,10483" coordsize="1259,2">
              <v:shape style="position:absolute;left:5074;top:10483;width:1259;height:2" coordorigin="5074,10483" coordsize="1259,0" path="m5074,10483l6333,10483e" filled="f" stroked="t" strokeweight=".70998pt" strokecolor="#575757">
                <v:path arrowok="t"/>
              </v:shape>
            </v:group>
            <v:group style="position:absolute;left:5491;top:10967;width:3659;height:2" coordorigin="5491,10967" coordsize="3659,2">
              <v:shape style="position:absolute;left:5491;top:10967;width:3659;height:2" coordorigin="5491,10967" coordsize="3659,0" path="m5491,10967l9149,10967e" filled="f" stroked="t" strokeweight=".94664pt" strokecolor="#545454">
                <v:path arrowok="t"/>
              </v:shape>
            </v:group>
            <v:group style="position:absolute;left:1777;top:10994;width:2;height:4748" coordorigin="1777,10994" coordsize="2,4748">
              <v:shape style="position:absolute;left:1777;top:10994;width:2;height:4748" coordorigin="1777,10994" coordsize="0,4748" path="m1777,15742l1777,10994e" filled="f" stroked="t" strokeweight=".70998pt" strokecolor="#4B4B4B">
                <v:path arrowok="t"/>
              </v:shape>
            </v:group>
            <v:group style="position:absolute;left:492;top:13044;width:1922;height:2" coordorigin="492,13044" coordsize="1922,2">
              <v:shape style="position:absolute;left:492;top:13044;width:1922;height:2" coordorigin="492,13044" coordsize="1922,0" path="m492,13044l2414,13044e" filled="f" stroked="t" strokeweight=".70998pt" strokecolor="#5B5B5B">
                <v:path arrowok="t"/>
              </v:shape>
            </v:group>
            <v:group style="position:absolute;left:7424;top:10712;width:2;height:5025" coordorigin="7424,10712" coordsize="2,5025">
              <v:shape style="position:absolute;left:7424;top:10712;width:2;height:5025" coordorigin="7424,10712" coordsize="0,5025" path="m7424,15737l7424,10712e" filled="f" stroked="t" strokeweight=".70998pt" strokecolor="#4B4B4B">
                <v:path arrowok="t"/>
              </v:shape>
            </v:group>
            <v:group style="position:absolute;left:9220;top:10722;width:2125;height:2" coordorigin="9220,10722" coordsize="2125,2">
              <v:shape style="position:absolute;left:9220;top:10722;width:2125;height:2" coordorigin="9220,10722" coordsize="2125,0" path="m9220,10722l11345,10722e" filled="f" stroked="t" strokeweight=".70998pt" strokecolor="#545454">
                <v:path arrowok="t"/>
              </v:shape>
            </v:group>
            <v:group style="position:absolute;left:497;top:15732;width:10867;height:2" coordorigin="497,15732" coordsize="10867,2">
              <v:shape style="position:absolute;left:497;top:15732;width:10867;height:2" coordorigin="497,15732" coordsize="10867,0" path="m497,15732l11364,15732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40" w:after="0" w:line="240" w:lineRule="auto"/>
        <w:ind w:left="104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79" w:right="71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7" w:lineRule="auto"/>
        <w:ind w:left="2125" w:right="326" w:firstLine="-9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2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yatak,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34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karyol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18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elbise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masası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penceresi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badanası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9" w:lineRule="exact"/>
        <w:ind w:left="20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8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3.000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eşya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Toplamda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72"/>
          <w:position w:val="1"/>
        </w:rPr>
        <w:t>ıo.ooo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2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418" w:right="148" w:firstLine="22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ütu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20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3"/>
        </w:rPr>
        <w:t>lcnıin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ütunü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prizine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unutulara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ısınmada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izalasyoıılarını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eriyere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4249" w:right="4236"/>
        <w:jc w:val="center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8"/>
        </w:rPr>
        <w:t>olabi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43"/>
          <w:u w:val="single" w:color="57575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43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100"/>
          <w:u w:val="single" w:color="57575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575757"/>
        </w:rPr>
        <w:t>kanaatin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57575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u w:val="single" w:color="575757"/>
        </w:rPr>
        <w:t>varılın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u w:val="single" w:color="57575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u w:val="single" w:color="5757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059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4747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width:12.48pt;height:34.560001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71" w:lineRule="exact"/>
        <w:ind w:left="4554" w:right="4856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363B72"/>
          <w:spacing w:val="0"/>
          <w:w w:val="130"/>
          <w:b/>
          <w:bCs/>
          <w:i/>
          <w:position w:val="-1"/>
        </w:rPr>
        <w:t>;$J</w:t>
      </w:r>
      <w:r>
        <w:rPr>
          <w:rFonts w:ascii="Arial" w:hAnsi="Arial" w:cs="Arial" w:eastAsia="Arial"/>
          <w:sz w:val="41"/>
          <w:szCs w:val="41"/>
          <w:color w:val="363B72"/>
          <w:spacing w:val="7"/>
          <w:w w:val="13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363B72"/>
          <w:spacing w:val="0"/>
          <w:w w:val="130"/>
          <w:b/>
          <w:bCs/>
          <w:i/>
          <w:position w:val="-1"/>
        </w:rPr>
        <w:t>L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4575" w:right="460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20.959999pt;margin-top:8.955323pt;width:40.32pt;height:17.280001pt;mso-position-horizontal-relative:page;mso-position-vertical-relative:paragraph;z-index:-16234" type="#_x0000_t75">
            <v:imagedata r:id="rId28" o:title=""/>
          </v:shape>
        </w:pict>
      </w:r>
      <w:r>
        <w:rPr/>
        <w:pict>
          <v:shape style="position:absolute;margin-left:264pt;margin-top:14.715327pt;width:57.599998pt;height:91.199997pt;mso-position-horizontal-relative:page;mso-position-vertical-relative:paragraph;z-index:-16233" type="#_x0000_t75">
            <v:imagedata r:id="rId29" o:title=""/>
          </v:shape>
        </w:pict>
      </w:r>
      <w:r>
        <w:rPr/>
        <w:pict>
          <v:shape style="position:absolute;margin-left:153.600006pt;margin-top:36.79533pt;width:82.559998pt;height:48.959999pt;mso-position-horizontal-relative:page;mso-position-vertical-relative:paragraph;z-index:-16232" type="#_x0000_t75">
            <v:imagedata r:id="rId30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76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</w:rPr>
        <w:t>A.Ker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20"/>
          <w:w w:val="100"/>
          <w:b/>
          <w:bCs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100"/>
          <w:b/>
          <w:bCs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4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3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33" w:after="0" w:line="240" w:lineRule="auto"/>
        <w:ind w:left="2219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Itfaiy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i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14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8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1"/>
          <w:w w:val="98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18"/>
          <w:szCs w:val="18"/>
          <w:color w:val="343434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40" w:right="580"/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4" w:lineRule="exact"/>
        <w:ind w:left="3305" w:right="4971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596962pt;margin-top:-8.853844pt;width:20.941201pt;height:45pt;mso-position-horizontal-relative:page;mso-position-vertical-relative:paragraph;z-index:-16227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62626"/>
                      <w:spacing w:val="0"/>
                      <w:w w:val="167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74"/>
        </w:rPr>
        <w:t>GI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25" w:after="0" w:line="191" w:lineRule="exact"/>
        <w:ind w:left="833" w:right="4624"/>
        <w:jc w:val="center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59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639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2"/>
        </w:rPr>
        <w:t>BELEDIYESI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37" w:lineRule="auto"/>
        <w:ind w:left="125" w:right="4711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1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0"/>
          <w:position w:val="1"/>
        </w:rPr>
        <w:t>Sıı·a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09: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8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ei: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KayıtTari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1"/>
          <w:position w:val="0"/>
        </w:rPr>
        <w:t>i: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1"/>
          <w:position w:val="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34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26.05.20I71KayıtNo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  <w:position w:val="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3529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6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Hıdır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29" w:right="612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H1d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-2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</w:rPr>
        <w:t>rtepe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22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9" w:right="251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exact"/>
        <w:ind w:left="134" w:right="454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2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4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26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9.20256pt;margin-top:1.729665pt;width:39.232817pt;height:26pt;mso-position-horizontal-relative:page;mso-position-vertical-relative:paragraph;z-index:-1622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16161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6161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6161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95959"/>
                      <w:spacing w:val="0"/>
                      <w:w w:val="13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1"/>
        </w:rPr>
        <w:t>!3etonar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1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91"/>
          <w:position w:val="1"/>
        </w:rPr>
        <w:t>A</w:t>
      </w:r>
      <w:r>
        <w:rPr>
          <w:rFonts w:ascii="Arial" w:hAnsi="Arial" w:cs="Arial" w:eastAsia="Arial"/>
          <w:sz w:val="17"/>
          <w:szCs w:val="17"/>
          <w:color w:val="4B4B4B"/>
          <w:spacing w:val="-34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62626"/>
          <w:spacing w:val="-9"/>
          <w:w w:val="100"/>
          <w:position w:val="1"/>
        </w:rPr>
        <w:t>h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  <w:t>şap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  <w:position w:val="1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7"/>
          <w:position w:val="1"/>
        </w:rPr>
        <w:t>k_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7"/>
          <w:w w:val="117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  <w:position w:val="1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4613" w:right="-20"/>
        <w:jc w:val="left"/>
        <w:tabs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BCBDBD"/>
          <w:spacing w:val="0"/>
          <w:w w:val="100"/>
          <w:position w:val="5"/>
        </w:rPr>
        <w:t>ı</w:t>
      </w:r>
      <w:r>
        <w:rPr>
          <w:rFonts w:ascii="Arial" w:hAnsi="Arial" w:cs="Arial" w:eastAsia="Arial"/>
          <w:sz w:val="19"/>
          <w:szCs w:val="19"/>
          <w:color w:val="BCBDBD"/>
          <w:spacing w:val="-46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BCBDB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BCBDB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8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6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09:17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2" w:after="0" w:line="240" w:lineRule="auto"/>
        <w:ind w:left="134" w:right="519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Sahibi: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7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17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00" w:right="-20"/>
        <w:jc w:val="left"/>
        <w:tabs>
          <w:tab w:pos="37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09:02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6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0" w:right="79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AraçPiakası: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34" w:right="588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lektTi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7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805" w:right="5412" w:firstLine="1932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Pers0nel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5" w:right="37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ind w:left="1800" w:right="7945" w:firstLine="-1680"/>
        <w:jc w:val="left"/>
        <w:tabs>
          <w:tab w:pos="74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-1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position w:val="2"/>
        </w:rPr>
        <w:t>;;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YardımaGelen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1" w:after="0" w:line="240" w:lineRule="auto"/>
        <w:ind w:left="18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29" w:right="4574" w:firstLine="-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7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Söndtırrnede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02" w:lineRule="exact"/>
        <w:ind w:left="120" w:right="-20"/>
        <w:jc w:val="left"/>
        <w:tabs>
          <w:tab w:pos="1960" w:val="left"/>
          <w:tab w:pos="3720" w:val="left"/>
          <w:tab w:pos="56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3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3737" w:right="-20"/>
        <w:jc w:val="left"/>
        <w:tabs>
          <w:tab w:pos="5640" w:val="left"/>
          <w:tab w:pos="7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2" w:lineRule="auto"/>
        <w:ind w:left="120" w:right="5671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18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7" w:lineRule="auto"/>
        <w:ind w:left="1795" w:right="61" w:firstLine="-16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5" w:right="-20"/>
        <w:jc w:val="left"/>
        <w:tabs>
          <w:tab w:pos="1780" w:val="left"/>
          <w:tab w:pos="58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0"/>
          <w:w w:val="12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"/>
          <w:w w:val="11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7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363636"/>
          <w:spacing w:val="-20"/>
          <w:w w:val="171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24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7" w:lineRule="auto"/>
        <w:ind w:left="120" w:right="9906"/>
        <w:jc w:val="left"/>
        <w:tabs>
          <w:tab w:pos="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0"/>
          <w:w w:val="568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1919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8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4" w:right="-20"/>
        <w:jc w:val="left"/>
        <w:tabs>
          <w:tab w:pos="1780" w:val="left"/>
          <w:tab w:pos="258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1"/>
        </w:rPr>
        <w:t>Ekibı1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9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0"/>
          <w:position w:val="1"/>
        </w:rPr>
        <w:t>10:10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20" w:right="-20"/>
        <w:jc w:val="left"/>
        <w:tabs>
          <w:tab w:pos="960" w:val="left"/>
          <w:tab w:pos="3200" w:val="left"/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qİDE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9" w:lineRule="exact"/>
        <w:ind w:left="1948" w:right="-20"/>
        <w:jc w:val="left"/>
        <w:tabs>
          <w:tab w:pos="4460" w:val="left"/>
          <w:tab w:pos="8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77"/>
          <w:position w:val="0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8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45"/>
          <w:position w:val="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45"/>
          <w:position w:val="0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8"/>
          <w:w w:val="45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6"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3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6"/>
          <w:position w:val="0"/>
        </w:rPr>
        <w:t>7.017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80" w:right="100"/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" w:lineRule="exact"/>
        <w:ind w:left="14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22" w:right="22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63636"/>
          <w:spacing w:val="22"/>
          <w:w w:val="83"/>
          <w:i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86"/>
          <w:i/>
        </w:rPr>
        <w:t>1</w:t>
      </w:r>
      <w:r>
        <w:rPr>
          <w:rFonts w:ascii="Arial" w:hAnsi="Arial" w:cs="Arial" w:eastAsia="Arial"/>
          <w:sz w:val="20"/>
          <w:szCs w:val="20"/>
          <w:color w:val="707070"/>
          <w:spacing w:val="-34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i/>
        </w:rPr>
        <w:t>2</w:t>
      </w:r>
      <w:r>
        <w:rPr>
          <w:rFonts w:ascii="Arial" w:hAnsi="Arial" w:cs="Arial" w:eastAsia="Arial"/>
          <w:sz w:val="20"/>
          <w:szCs w:val="20"/>
          <w:color w:val="4B4B4B"/>
          <w:spacing w:val="3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4" w:after="0" w:line="103" w:lineRule="exact"/>
        <w:ind w:left="-30" w:right="2056"/>
        <w:jc w:val="center"/>
        <w:tabs>
          <w:tab w:pos="10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896698pt;margin-top:-6.94901pt;width:51.408474pt;height:16pt;mso-position-horizontal-relative:page;mso-position-vertical-relative:paragraph;z-index:-16225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940" w:val="left"/>
                    </w:tabs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919191"/>
                      <w:spacing w:val="-5"/>
                      <w:w w:val="62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95959"/>
                      <w:spacing w:val="0"/>
                      <w:w w:val="74"/>
                      <w:b/>
                      <w:bCs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595959"/>
                      <w:spacing w:val="-20"/>
                      <w:w w:val="74"/>
                      <w:b/>
                      <w:bCs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919191"/>
                      <w:spacing w:val="0"/>
                      <w:w w:val="86"/>
                      <w:b/>
                      <w:bCs/>
                      <w:i/>
                    </w:rPr>
                    <w:t>r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919191"/>
                      <w:spacing w:val="-61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07070"/>
                      <w:spacing w:val="0"/>
                      <w:w w:val="37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919191"/>
                      <w:spacing w:val="-12"/>
                      <w:w w:val="80"/>
                      <w:i/>
                    </w:rPr>
                    <w:t>c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07070"/>
                      <w:spacing w:val="6"/>
                      <w:w w:val="35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6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0"/>
                      <w:w w:val="44"/>
                      <w:emboss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0"/>
                      <w:w w:val="44"/>
                      <w:emboss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AAAAA"/>
                      <w:spacing w:val="0"/>
                      <w:w w:val="42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"/>
          <w:szCs w:val="9"/>
          <w:color w:val="595959"/>
          <w:spacing w:val="4"/>
          <w:w w:val="95"/>
          <w:b/>
          <w:bCs/>
          <w:i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0"/>
          <w:w w:val="83"/>
          <w:b/>
          <w:bCs/>
          <w:i/>
          <w:position w:val="-4"/>
        </w:rPr>
        <w:t>J.</w:t>
      </w:r>
      <w:r>
        <w:rPr>
          <w:rFonts w:ascii="Times New Roman" w:hAnsi="Times New Roman" w:cs="Times New Roman" w:eastAsia="Times New Roman"/>
          <w:sz w:val="9"/>
          <w:szCs w:val="9"/>
          <w:color w:val="707070"/>
          <w:spacing w:val="3"/>
          <w:w w:val="83"/>
          <w:b/>
          <w:bCs/>
          <w:i/>
          <w:position w:val="-4"/>
        </w:rPr>
        <w:t>'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67"/>
          <w:b/>
          <w:bCs/>
          <w:i/>
          <w:position w:val="-4"/>
        </w:rPr>
        <w:t>J.f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68"/>
          <w:b/>
          <w:bCs/>
          <w:i/>
          <w:position w:val="-4"/>
        </w:rPr>
        <w:t>"</w:t>
      </w:r>
      <w:r>
        <w:rPr>
          <w:rFonts w:ascii="Arial" w:hAnsi="Arial" w:cs="Arial" w:eastAsia="Arial"/>
          <w:sz w:val="13"/>
          <w:szCs w:val="13"/>
          <w:color w:val="919191"/>
          <w:spacing w:val="-12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BCBDBD"/>
          <w:spacing w:val="0"/>
          <w:w w:val="100"/>
          <w:b/>
          <w:bCs/>
          <w:i/>
          <w:position w:val="-4"/>
        </w:rPr>
        <w:t>-</w:t>
      </w:r>
      <w:r>
        <w:rPr>
          <w:rFonts w:ascii="Arial" w:hAnsi="Arial" w:cs="Arial" w:eastAsia="Arial"/>
          <w:sz w:val="13"/>
          <w:szCs w:val="13"/>
          <w:color w:val="BCBDBD"/>
          <w:spacing w:val="0"/>
          <w:w w:val="100"/>
          <w:b/>
          <w:bCs/>
          <w:i/>
          <w:position w:val="-4"/>
        </w:rPr>
        <w:t>   </w:t>
      </w:r>
      <w:r>
        <w:rPr>
          <w:rFonts w:ascii="Arial" w:hAnsi="Arial" w:cs="Arial" w:eastAsia="Arial"/>
          <w:sz w:val="13"/>
          <w:szCs w:val="13"/>
          <w:color w:val="BCBDBD"/>
          <w:spacing w:val="15"/>
          <w:w w:val="100"/>
          <w:b/>
          <w:bCs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100"/>
          <w:position w:val="-4"/>
        </w:rPr>
        <w:t>..</w:t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19191"/>
          <w:spacing w:val="31"/>
          <w:w w:val="100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BCBDBD"/>
          <w:spacing w:val="0"/>
          <w:w w:val="145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BCBDBD"/>
          <w:spacing w:val="-4"/>
          <w:w w:val="145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363636"/>
          <w:spacing w:val="0"/>
          <w:w w:val="66"/>
          <w:position w:val="-4"/>
        </w:rPr>
        <w:t>,</w:t>
      </w:r>
      <w:r>
        <w:rPr>
          <w:rFonts w:ascii="Arial" w:hAnsi="Arial" w:cs="Arial" w:eastAsia="Arial"/>
          <w:sz w:val="13"/>
          <w:szCs w:val="13"/>
          <w:color w:val="363636"/>
          <w:spacing w:val="-19"/>
          <w:w w:val="66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919191"/>
          <w:spacing w:val="-26"/>
          <w:w w:val="172"/>
          <w:position w:val="-4"/>
        </w:rPr>
        <w:t>,</w:t>
      </w:r>
      <w:r>
        <w:rPr>
          <w:rFonts w:ascii="Arial" w:hAnsi="Arial" w:cs="Arial" w:eastAsia="Arial"/>
          <w:sz w:val="13"/>
          <w:szCs w:val="13"/>
          <w:color w:val="4B4B4B"/>
          <w:spacing w:val="-12"/>
          <w:w w:val="59"/>
          <w:position w:val="-4"/>
        </w:rPr>
        <w:t>•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54"/>
          <w:position w:val="-4"/>
        </w:rPr>
        <w:t>,...</w:t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707070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919191"/>
          <w:spacing w:val="0"/>
          <w:w w:val="55"/>
          <w:position w:val="-4"/>
        </w:rPr>
        <w:t>...,...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80" w:right="100"/>
          <w:cols w:num="3" w:equalWidth="0">
            <w:col w:w="801" w:space="3893"/>
            <w:col w:w="897" w:space="2768"/>
            <w:col w:w="3381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49" w:lineRule="exact"/>
        <w:ind w:right="144"/>
        <w:jc w:val="right"/>
        <w:tabs>
          <w:tab w:pos="4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46.145279pt;margin-top:6.262444pt;width:8.384333pt;height:8.645508pt;mso-position-horizontal-relative:page;mso-position-vertical-relative:paragraph;z-index:-16228" coordorigin="4923,125" coordsize="168,173">
            <v:shape style="position:absolute;left:4923;top:125;width:168;height:173" coordorigin="4923,125" coordsize="168,173" path="m4923,125l5091,125,5091,298,4923,298,4923,125e" filled="t" fillcolor="#DBE4F6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5"/>
          <w:szCs w:val="35"/>
          <w:color w:val="AAB3DF"/>
          <w:spacing w:val="-42"/>
          <w:w w:val="149"/>
          <w:position w:val="-5"/>
        </w:rPr>
        <w:t>.</w:t>
      </w:r>
      <w:r>
        <w:rPr>
          <w:rFonts w:ascii="Arial" w:hAnsi="Arial" w:cs="Arial" w:eastAsia="Arial"/>
          <w:sz w:val="35"/>
          <w:szCs w:val="35"/>
          <w:color w:val="909CC3"/>
          <w:spacing w:val="0"/>
          <w:w w:val="135"/>
          <w:position w:val="-5"/>
        </w:rPr>
        <w:t>.</w:t>
      </w:r>
      <w:r>
        <w:rPr>
          <w:rFonts w:ascii="Arial" w:hAnsi="Arial" w:cs="Arial" w:eastAsia="Arial"/>
          <w:sz w:val="35"/>
          <w:szCs w:val="35"/>
          <w:color w:val="909CC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5"/>
          <w:szCs w:val="35"/>
          <w:color w:val="909CC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3"/>
          <w:szCs w:val="13"/>
          <w:color w:val="909CC3"/>
          <w:spacing w:val="0"/>
          <w:w w:val="109"/>
          <w:i/>
          <w:position w:val="2"/>
        </w:rPr>
        <w:t>:;</w:t>
      </w:r>
      <w:r>
        <w:rPr>
          <w:rFonts w:ascii="Times New Roman" w:hAnsi="Times New Roman" w:cs="Times New Roman" w:eastAsia="Times New Roman"/>
          <w:sz w:val="13"/>
          <w:szCs w:val="13"/>
          <w:color w:val="909CC3"/>
          <w:spacing w:val="-23"/>
          <w:w w:val="109"/>
          <w:i/>
          <w:position w:val="2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AAB3DF"/>
          <w:spacing w:val="0"/>
          <w:w w:val="68"/>
          <w:i/>
          <w:position w:val="2"/>
        </w:rPr>
        <w:t>;:;;</w:t>
      </w:r>
      <w:r>
        <w:rPr>
          <w:rFonts w:ascii="Times New Roman" w:hAnsi="Times New Roman" w:cs="Times New Roman" w:eastAsia="Times New Roman"/>
          <w:sz w:val="13"/>
          <w:szCs w:val="13"/>
          <w:color w:val="AAB3DF"/>
          <w:spacing w:val="-13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B3DF"/>
          <w:spacing w:val="0"/>
          <w:w w:val="129"/>
          <w:i/>
          <w:position w:val="2"/>
        </w:rPr>
        <w:t>-;</w:t>
      </w:r>
      <w:r>
        <w:rPr>
          <w:rFonts w:ascii="Times New Roman" w:hAnsi="Times New Roman" w:cs="Times New Roman" w:eastAsia="Times New Roman"/>
          <w:sz w:val="13"/>
          <w:szCs w:val="13"/>
          <w:color w:val="AAB3DF"/>
          <w:spacing w:val="-29"/>
          <w:w w:val="129"/>
          <w:i/>
          <w:position w:val="2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AAB3DF"/>
          <w:spacing w:val="0"/>
          <w:w w:val="79"/>
          <w:i/>
          <w:position w:val="2"/>
        </w:rPr>
        <w:t>...;;....._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right"/>
        <w:tabs>
          <w:tab w:pos="7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29"/>
          <w:szCs w:val="29"/>
          <w:color w:val="AAB3DF"/>
          <w:w w:val="103"/>
          <w:position w:val="-6"/>
        </w:rPr>
        <w:t>-</w:t>
      </w:r>
      <w:r>
        <w:rPr>
          <w:rFonts w:ascii="Arial" w:hAnsi="Arial" w:cs="Arial" w:eastAsia="Arial"/>
          <w:sz w:val="29"/>
          <w:szCs w:val="29"/>
          <w:color w:val="AAB3DF"/>
          <w:w w:val="100"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AAB3DF"/>
          <w:w w:val="100"/>
          <w:position w:val="-6"/>
        </w:rPr>
      </w:r>
      <w:r>
        <w:rPr>
          <w:rFonts w:ascii="Times New Roman" w:hAnsi="Times New Roman" w:cs="Times New Roman" w:eastAsia="Times New Roman"/>
          <w:sz w:val="13"/>
          <w:szCs w:val="13"/>
          <w:color w:val="909CC3"/>
          <w:spacing w:val="0"/>
          <w:w w:val="203"/>
          <w:position w:val="4"/>
        </w:rPr>
        <w:t>-</w:t>
      </w:r>
      <w:r>
        <w:rPr>
          <w:rFonts w:ascii="Times New Roman" w:hAnsi="Times New Roman" w:cs="Times New Roman" w:eastAsia="Times New Roman"/>
          <w:sz w:val="13"/>
          <w:szCs w:val="13"/>
          <w:color w:val="909CC3"/>
          <w:spacing w:val="14"/>
          <w:w w:val="203"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09CC3"/>
          <w:spacing w:val="0"/>
          <w:w w:val="124"/>
          <w:i/>
          <w:position w:val="4"/>
        </w:rPr>
        <w:t>_,u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443" w:lineRule="exact"/>
        <w:ind w:right="-102"/>
        <w:jc w:val="left"/>
        <w:tabs>
          <w:tab w:pos="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919191"/>
          <w:spacing w:val="0"/>
          <w:w w:val="159"/>
          <w:position w:val="9"/>
        </w:rPr>
        <w:t>·</w:t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93A5E4"/>
          <w:spacing w:val="0"/>
          <w:w w:val="260"/>
          <w:position w:val="-3"/>
        </w:rPr>
      </w:r>
      <w:r>
        <w:rPr>
          <w:rFonts w:ascii="Arial" w:hAnsi="Arial" w:cs="Arial" w:eastAsia="Arial"/>
          <w:sz w:val="41"/>
          <w:szCs w:val="41"/>
          <w:color w:val="93A5E4"/>
          <w:spacing w:val="-212"/>
          <w:w w:val="260"/>
          <w:emboss/>
          <w:position w:val="-3"/>
        </w:rPr>
        <w:t>-</w:t>
      </w:r>
      <w:r>
        <w:rPr>
          <w:rFonts w:ascii="Arial" w:hAnsi="Arial" w:cs="Arial" w:eastAsia="Arial"/>
          <w:sz w:val="41"/>
          <w:szCs w:val="41"/>
          <w:color w:val="93A5E4"/>
          <w:spacing w:val="-212"/>
          <w:w w:val="260"/>
          <w:emboss/>
          <w:position w:val="-3"/>
        </w:rPr>
      </w:r>
      <w:r>
        <w:rPr>
          <w:rFonts w:ascii="Arial" w:hAnsi="Arial" w:cs="Arial" w:eastAsia="Arial"/>
          <w:sz w:val="41"/>
          <w:szCs w:val="41"/>
          <w:color w:val="93A5E4"/>
          <w:spacing w:val="-212"/>
          <w:w w:val="260"/>
          <w:position w:val="-3"/>
        </w:rPr>
      </w:r>
      <w:r>
        <w:rPr>
          <w:rFonts w:ascii="Arial" w:hAnsi="Arial" w:cs="Arial" w:eastAsia="Arial"/>
          <w:sz w:val="41"/>
          <w:szCs w:val="41"/>
          <w:color w:val="93A5E4"/>
          <w:spacing w:val="-212"/>
          <w:w w:val="260"/>
          <w:position w:val="-3"/>
        </w:rPr>
      </w:r>
      <w:r>
        <w:rPr>
          <w:rFonts w:ascii="Arial" w:hAnsi="Arial" w:cs="Arial" w:eastAsia="Arial"/>
          <w:sz w:val="11"/>
          <w:szCs w:val="11"/>
          <w:color w:val="93A5E4"/>
          <w:spacing w:val="0"/>
          <w:w w:val="132"/>
          <w:position w:val="16"/>
        </w:rPr>
        <w:t>-_-:::.:::.:</w:t>
      </w:r>
      <w:r>
        <w:rPr>
          <w:rFonts w:ascii="Arial" w:hAnsi="Arial" w:cs="Arial" w:eastAsia="Arial"/>
          <w:sz w:val="11"/>
          <w:szCs w:val="11"/>
          <w:color w:val="BCBDBD"/>
          <w:spacing w:val="-3"/>
          <w:w w:val="87"/>
          <w:position w:val="16"/>
        </w:rPr>
        <w:t>·</w:t>
      </w:r>
      <w:r>
        <w:rPr>
          <w:rFonts w:ascii="Arial" w:hAnsi="Arial" w:cs="Arial" w:eastAsia="Arial"/>
          <w:sz w:val="11"/>
          <w:szCs w:val="11"/>
          <w:color w:val="AAB3DF"/>
          <w:spacing w:val="0"/>
          <w:w w:val="80"/>
          <w:position w:val="16"/>
        </w:rPr>
        <w:t>-</w:t>
      </w:r>
      <w:r>
        <w:rPr>
          <w:rFonts w:ascii="Arial" w:hAnsi="Arial" w:cs="Arial" w:eastAsia="Arial"/>
          <w:sz w:val="11"/>
          <w:szCs w:val="11"/>
          <w:color w:val="AAB3DF"/>
          <w:spacing w:val="0"/>
          <w:w w:val="100"/>
          <w:position w:val="16"/>
        </w:rPr>
        <w:t> </w:t>
      </w:r>
      <w:r>
        <w:rPr>
          <w:rFonts w:ascii="Arial" w:hAnsi="Arial" w:cs="Arial" w:eastAsia="Arial"/>
          <w:sz w:val="11"/>
          <w:szCs w:val="11"/>
          <w:color w:val="AAB3DF"/>
          <w:spacing w:val="-15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3A5E4"/>
          <w:spacing w:val="0"/>
          <w:w w:val="74"/>
          <w:position w:val="16"/>
        </w:rPr>
        <w:t>-----</w:t>
      </w:r>
      <w:r>
        <w:rPr>
          <w:rFonts w:ascii="Times New Roman" w:hAnsi="Times New Roman" w:cs="Times New Roman" w:eastAsia="Times New Roman"/>
          <w:sz w:val="18"/>
          <w:szCs w:val="18"/>
          <w:color w:val="93A5E4"/>
          <w:spacing w:val="15"/>
          <w:w w:val="74"/>
          <w:position w:val="1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B3DF"/>
          <w:spacing w:val="0"/>
          <w:w w:val="74"/>
          <w:position w:val="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28" w:lineRule="exact"/>
        <w:ind w:right="-10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7"/>
          <w:w w:val="124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0"/>
          <w:w w:val="54"/>
          <w:position w:val="8"/>
        </w:rPr>
        <w:t>r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4"/>
          <w:w w:val="53"/>
          <w:position w:val="8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707070"/>
          <w:spacing w:val="0"/>
          <w:w w:val="55"/>
          <w:position w:val="8"/>
        </w:rPr>
        <w:t>f</w:t>
      </w:r>
      <w:r>
        <w:rPr>
          <w:rFonts w:ascii="Times New Roman" w:hAnsi="Times New Roman" w:cs="Times New Roman" w:eastAsia="Times New Roman"/>
          <w:sz w:val="32"/>
          <w:szCs w:val="32"/>
          <w:color w:val="707070"/>
          <w:spacing w:val="-3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07070"/>
          <w:spacing w:val="0"/>
          <w:w w:val="59"/>
          <w:position w:val="8"/>
        </w:rPr>
        <w:t>6ı.e-</w:t>
      </w:r>
      <w:r>
        <w:rPr>
          <w:rFonts w:ascii="Times New Roman" w:hAnsi="Times New Roman" w:cs="Times New Roman" w:eastAsia="Times New Roman"/>
          <w:sz w:val="32"/>
          <w:szCs w:val="32"/>
          <w:color w:val="707070"/>
          <w:spacing w:val="0"/>
          <w:w w:val="59"/>
          <w:position w:val="8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07070"/>
          <w:spacing w:val="43"/>
          <w:w w:val="59"/>
          <w:position w:val="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59"/>
          <w:position w:val="8"/>
        </w:rPr>
        <w:t>rh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17"/>
          <w:w w:val="59"/>
          <w:position w:val="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12"/>
          <w:w w:val="64"/>
          <w:position w:val="8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117"/>
          <w:w w:val="74"/>
          <w:position w:val="8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65"/>
          <w:position w:val="8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80"/>
        </w:rPr>
        <w:t>.it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-54"/>
          <w:w w:val="8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AAAAAA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00"/>
          <w:cols w:num="4" w:equalWidth="0">
            <w:col w:w="5459" w:space="11"/>
            <w:col w:w="1761" w:space="847"/>
            <w:col w:w="1147" w:space="109"/>
            <w:col w:w="2406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338" w:lineRule="exact"/>
        <w:ind w:left="41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19191"/>
          <w:spacing w:val="0"/>
          <w:w w:val="59"/>
          <w:position w:val="-10"/>
        </w:rPr>
        <w:t>.,</w:t>
      </w:r>
      <w:r>
        <w:rPr>
          <w:rFonts w:ascii="Arial" w:hAnsi="Arial" w:cs="Arial" w:eastAsia="Arial"/>
          <w:sz w:val="19"/>
          <w:szCs w:val="19"/>
          <w:color w:val="919191"/>
          <w:spacing w:val="10"/>
          <w:w w:val="59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9"/>
          <w:i/>
          <w:position w:val="-10"/>
        </w:rPr>
        <w:t>•M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59"/>
          <w:i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12"/>
          <w:w w:val="59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7"/>
          <w:position w:val="-1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14"/>
          <w:w w:val="67"/>
          <w:position w:val="-10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95959"/>
          <w:spacing w:val="0"/>
          <w:w w:val="122"/>
          <w:position w:val="-10"/>
        </w:rPr>
        <w:t>f!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51"/>
          <w:position w:val="-10"/>
        </w:rPr>
        <w:t>i_9lıi"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6"/>
          <w:w w:val="51"/>
          <w:position w:val="-1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64"/>
          <w:position w:val="-1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40"/>
          <w:szCs w:val="40"/>
          <w:color w:val="707070"/>
          <w:spacing w:val="-6"/>
          <w:w w:val="82"/>
          <w:position w:val="-1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707070"/>
          <w:spacing w:val="-5"/>
          <w:w w:val="48"/>
          <w:position w:val="-10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51"/>
          <w:position w:val="-10"/>
        </w:rPr>
        <w:t>c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52"/>
          <w:position w:val="-10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AAA"/>
          <w:spacing w:val="0"/>
          <w:w w:val="47"/>
          <w:position w:val="-1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00"/>
          <w:cols w:num="2" w:equalWidth="0">
            <w:col w:w="5753" w:space="2258"/>
            <w:col w:w="3729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2" w:lineRule="exact"/>
        <w:ind w:left="14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8.154816pt;margin-top:-8.460061pt;width:30.462055pt;height:.713954pt;mso-position-horizontal-relative:page;mso-position-vertical-relative:paragraph;z-index:-16230" coordorigin="2563,-169" coordsize="609,14">
            <v:group style="position:absolute;left:2565;top:-162;width:190;height:2" coordorigin="2565,-162" coordsize="190,2">
              <v:shape style="position:absolute;left:2565;top:-162;width:190;height:2" coordorigin="2565,-162" coordsize="190,0" path="m2565,-162l2756,-162e" filled="f" stroked="t" strokeweight=".237985pt" strokecolor="#000000">
                <v:path arrowok="t"/>
              </v:shape>
            </v:group>
            <v:group style="position:absolute;left:2756;top:-162;width:409;height:2" coordorigin="2756,-162" coordsize="409,2">
              <v:shape style="position:absolute;left:2756;top:-162;width:409;height:2" coordorigin="2756,-162" coordsize="409,0" path="m2756,-162l3165,-162e" filled="f" stroked="t" strokeweight=".713954pt" strokecolor="#5757B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580" w:right="-20"/>
        <w:jc w:val="left"/>
        <w:tabs>
          <w:tab w:pos="4760" w:val="left"/>
          <w:tab w:pos="63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BCBDBD"/>
          <w:spacing w:val="8"/>
          <w:w w:val="115"/>
          <w:position w:val="-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15"/>
          <w:position w:val="-1"/>
        </w:rPr>
        <w:t>a'naır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-8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73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73"/>
          <w:position w:val="-1"/>
        </w:rPr>
        <w:t>fO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9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B4B4B"/>
          <w:spacing w:val="-12"/>
          <w:w w:val="59"/>
          <w:position w:val="-1"/>
        </w:rPr>
        <w:t>v</w:t>
      </w:r>
      <w:r>
        <w:rPr>
          <w:rFonts w:ascii="Times New Roman" w:hAnsi="Times New Roman" w:cs="Times New Roman" w:eastAsia="Times New Roman"/>
          <w:sz w:val="30"/>
          <w:szCs w:val="30"/>
          <w:color w:val="919191"/>
          <w:spacing w:val="0"/>
          <w:w w:val="59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1" w:lineRule="exact"/>
        <w:ind w:left="4873" w:right="1943"/>
        <w:jc w:val="center"/>
        <w:tabs>
          <w:tab w:pos="5460" w:val="left"/>
          <w:tab w:pos="61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574188pt;margin-top:-33.515209pt;width:26.47559pt;height:18pt;mso-position-horizontal-relative:page;mso-position-vertical-relative:paragraph;z-index:-16224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919191"/>
                      <w:spacing w:val="9"/>
                      <w:w w:val="38"/>
                    </w:rPr>
                    <w:t>r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707070"/>
                      <w:spacing w:val="0"/>
                      <w:w w:val="600"/>
                    </w:rPr>
                    <w:t>'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0"/>
          <w:w w:val="239"/>
          <w:position w:val="-2"/>
        </w:rPr>
        <w:t>\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21"/>
          <w:w w:val="239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78"/>
          <w:position w:val="-2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0"/>
          <w:w w:val="78"/>
          <w:position w:val="-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707070"/>
          <w:spacing w:val="14"/>
          <w:w w:val="78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56"/>
          <w:i/>
          <w:position w:val="-2"/>
        </w:rPr>
        <w:t>.J.::,.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56"/>
          <w:b/>
          <w:bCs/>
          <w:position w:val="-2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-14"/>
          <w:w w:val="56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07070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251"/>
          <w:position w:val="-2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-7"/>
          <w:w w:val="251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19191"/>
          <w:spacing w:val="0"/>
          <w:w w:val="48"/>
          <w:i/>
          <w:position w:val="-2"/>
        </w:rPr>
        <w:t>,.-.</w:t>
      </w:r>
      <w:r>
        <w:rPr>
          <w:rFonts w:ascii="Times New Roman" w:hAnsi="Times New Roman" w:cs="Times New Roman" w:eastAsia="Times New Roman"/>
          <w:sz w:val="12"/>
          <w:szCs w:val="12"/>
          <w:color w:val="919191"/>
          <w:spacing w:val="-16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19191"/>
          <w:spacing w:val="0"/>
          <w:w w:val="48"/>
          <w:i/>
          <w:position w:val="-2"/>
        </w:rPr>
        <w:t>.·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5071" w:right="2063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921158pt;margin-top:3.187602pt;width:10.4pt;height:40.0pt;mso-position-horizontal-relative:page;mso-position-vertical-relative:paragraph;z-index:-16223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Times New Roman" w:hAnsi="Times New Roman" w:cs="Times New Roman" w:eastAsia="Times New Roman"/>
                      <w:sz w:val="80"/>
                      <w:szCs w:val="8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4641AC"/>
                      <w:spacing w:val="0"/>
                      <w:w w:val="52"/>
                    </w:rPr>
                    <w:t>.,</w:t>
                  </w:r>
                  <w:r>
                    <w:rPr>
                      <w:rFonts w:ascii="Times New Roman" w:hAnsi="Times New Roman" w:cs="Times New Roman" w:eastAsia="Times New Roman"/>
                      <w:sz w:val="80"/>
                      <w:szCs w:val="8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919191"/>
          <w:w w:val="70"/>
          <w:position w:val="-3"/>
        </w:rPr>
        <w:t>,,..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-9"/>
          <w:w w:val="61"/>
          <w:i/>
          <w:position w:val="-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61"/>
          <w:i/>
          <w:position w:val="-3"/>
        </w:rPr>
        <w:t>?.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61"/>
          <w:i/>
          <w:position w:val="-3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5"/>
          <w:w w:val="61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14"/>
          <w:w w:val="64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CBDBD"/>
          <w:spacing w:val="-11"/>
          <w:w w:val="64"/>
          <w:position w:val="-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0"/>
          <w:w w:val="64"/>
          <w:position w:val="-3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919191"/>
          <w:spacing w:val="22"/>
          <w:w w:val="64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102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-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82"/>
          <w:position w:val="-3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654" w:lineRule="exact"/>
        <w:ind w:left="966" w:right="-20"/>
        <w:jc w:val="left"/>
        <w:tabs>
          <w:tab w:pos="53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69.326187pt;margin-top:21.340673pt;width:1.665894pt;height:22.107992pt;mso-position-horizontal-relative:page;mso-position-vertical-relative:paragraph;z-index:-16229" coordorigin="3387,427" coordsize="33,442">
            <v:group style="position:absolute;left:3394;top:434;width:2;height:210" coordorigin="3394,434" coordsize="2,210">
              <v:shape style="position:absolute;left:3394;top:434;width:2;height:210" coordorigin="3394,434" coordsize="0,210" path="m3394,644l3394,434e" filled="f" stroked="t" strokeweight=".713954pt" strokecolor="#5B54C8">
                <v:path arrowok="t"/>
              </v:shape>
            </v:group>
            <v:group style="position:absolute;left:3410;top:616;width:2;height:244" coordorigin="3410,616" coordsize="2,244">
              <v:shape style="position:absolute;left:3410;top:616;width:2;height:244" coordorigin="3410,616" coordsize="0,244" path="m3410,859l3410,616e" filled="f" stroked="t" strokeweight=".951939pt" strokecolor="#5B579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68"/>
          <w:szCs w:val="68"/>
          <w:color w:val="64699C"/>
          <w:spacing w:val="0"/>
          <w:w w:val="126"/>
          <w:i/>
          <w:position w:val="1"/>
        </w:rPr>
        <w:t>c3t?</w:t>
      </w:r>
      <w:r>
        <w:rPr>
          <w:rFonts w:ascii="Times New Roman" w:hAnsi="Times New Roman" w:cs="Times New Roman" w:eastAsia="Times New Roman"/>
          <w:sz w:val="68"/>
          <w:szCs w:val="68"/>
          <w:color w:val="64699C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64699C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919191"/>
          <w:spacing w:val="3"/>
          <w:w w:val="63"/>
          <w:position w:val="38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63"/>
          <w:position w:val="38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1"/>
          <w:w w:val="63"/>
          <w:position w:val="3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0"/>
          <w:w w:val="39"/>
          <w:position w:val="38"/>
        </w:rPr>
        <w:t>......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-32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07070"/>
          <w:spacing w:val="-34"/>
          <w:w w:val="92"/>
          <w:position w:val="3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0"/>
          <w:w w:val="73"/>
          <w:position w:val="3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-32"/>
          <w:w w:val="100"/>
          <w:position w:val="3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CBDBD"/>
          <w:spacing w:val="0"/>
          <w:w w:val="50"/>
          <w:position w:val="3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CBDBD"/>
          <w:spacing w:val="-30"/>
          <w:w w:val="50"/>
          <w:position w:val="3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0"/>
          <w:w w:val="61"/>
          <w:position w:val="3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19191"/>
          <w:spacing w:val="-5"/>
          <w:w w:val="61"/>
          <w:position w:val="38"/>
        </w:rPr>
        <w:t>.</w:t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59"/>
          <w:position w:val="38"/>
        </w:rPr>
        <w:t>,.</w:t>
      </w:r>
      <w:r>
        <w:rPr>
          <w:rFonts w:ascii="Arial" w:hAnsi="Arial" w:cs="Arial" w:eastAsia="Arial"/>
          <w:sz w:val="18"/>
          <w:szCs w:val="18"/>
          <w:color w:val="BCBDBD"/>
          <w:spacing w:val="-56"/>
          <w:w w:val="78"/>
          <w:position w:val="38"/>
        </w:rPr>
        <w:t>-</w:t>
      </w:r>
      <w:r>
        <w:rPr>
          <w:rFonts w:ascii="Arial" w:hAnsi="Arial" w:cs="Arial" w:eastAsia="Arial"/>
          <w:sz w:val="18"/>
          <w:szCs w:val="18"/>
          <w:color w:val="919191"/>
          <w:spacing w:val="0"/>
          <w:w w:val="59"/>
          <w:position w:val="3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1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TULUN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00"/>
          <w:cols w:num="2" w:equalWidth="0">
            <w:col w:w="502" w:space="2816"/>
            <w:col w:w="8422"/>
          </w:cols>
        </w:sectPr>
      </w:pPr>
      <w:rPr/>
    </w:p>
    <w:p>
      <w:pPr>
        <w:spacing w:before="0" w:after="0" w:line="352" w:lineRule="exact"/>
        <w:ind w:left="3176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8.448461pt;margin-top:27.731396pt;width:577.946114pt;height:784.184904pt;mso-position-horizontal-relative:page;mso-position-vertical-relative:page;z-index:-16231" coordorigin="169,555" coordsize="11559,15684">
            <v:group style="position:absolute;left:181;top:576;width:519;height:2" coordorigin="181,576" coordsize="519,2">
              <v:shape style="position:absolute;left:181;top:576;width:519;height:2" coordorigin="181,576" coordsize="519,0" path="m181,576l700,576e" filled="f" stroked="t" strokeweight=".713954pt" strokecolor="#808080">
                <v:path arrowok="t"/>
              </v:shape>
            </v:group>
            <v:group style="position:absolute;left:643;top:581;width:7401;height:2" coordorigin="643,581" coordsize="7401,2">
              <v:shape style="position:absolute;left:643;top:581;width:7401;height:2" coordorigin="643,581" coordsize="7401,0" path="m643,581l8044,581e" filled="f" stroked="t" strokeweight=".713954pt" strokecolor="#5B5B5B">
                <v:path arrowok="t"/>
              </v:shape>
            </v:group>
            <v:group style="position:absolute;left:8015;top:574;width:2;height:430" coordorigin="8015,574" coordsize="2,430">
              <v:shape style="position:absolute;left:8015;top:574;width:2;height:430" coordorigin="8015,574" coordsize="0,430" path="m8015,1004l8015,574e" filled="f" stroked="t" strokeweight=".713954pt" strokecolor="#4B4B4B">
                <v:path arrowok="t"/>
              </v:shape>
            </v:group>
            <v:group style="position:absolute;left:7972;top:578;width:319;height:2" coordorigin="7972,578" coordsize="319,2">
              <v:shape style="position:absolute;left:7972;top:578;width:319;height:2" coordorigin="7972,578" coordsize="319,0" path="m7972,578l8291,578e" filled="f" stroked="t" strokeweight=".47597pt" strokecolor="#2F2F2F">
                <v:path arrowok="t"/>
              </v:shape>
            </v:group>
            <v:group style="position:absolute;left:8234;top:576;width:3451;height:2" coordorigin="8234,576" coordsize="3451,2">
              <v:shape style="position:absolute;left:8234;top:576;width:3451;height:2" coordorigin="8234,576" coordsize="3451,0" path="m8234,576l11685,576e" filled="f" stroked="t" strokeweight=".713954pt" strokecolor="#5B5B5B">
                <v:path arrowok="t"/>
              </v:shape>
            </v:group>
            <v:group style="position:absolute;left:11687;top:564;width:2;height:4986" coordorigin="11687,564" coordsize="2,4986">
              <v:shape style="position:absolute;left:11687;top:564;width:2;height:4986" coordorigin="11687,564" coordsize="0,4986" path="m11687,5551l11687,564e" filled="f" stroked="t" strokeweight=".713954pt" strokecolor="#707070">
                <v:path arrowok="t"/>
              </v:shape>
            </v:group>
            <v:group style="position:absolute;left:8020;top:947;width:2;height:354" coordorigin="8020,947" coordsize="2,354">
              <v:shape style="position:absolute;left:8020;top:947;width:2;height:354" coordorigin="8020,947" coordsize="0,354" path="m8020,1300l8020,947e" filled="f" stroked="t" strokeweight=".47597pt" strokecolor="#3B3B3B">
                <v:path arrowok="t"/>
              </v:shape>
            </v:group>
            <v:group style="position:absolute;left:188;top:564;width:2;height:1047" coordorigin="188,564" coordsize="2,1047">
              <v:shape style="position:absolute;left:188;top:564;width:2;height:1047" coordorigin="188,564" coordsize="0,1047" path="m188,1611l188,564e" filled="f" stroked="t" strokeweight=".951939pt" strokecolor="#9C9C9C">
                <v:path arrowok="t"/>
              </v:shape>
            </v:group>
            <v:group style="position:absolute;left:8020;top:1243;width:2;height:631" coordorigin="8020,1243" coordsize="2,631">
              <v:shape style="position:absolute;left:8020;top:1243;width:2;height:631" coordorigin="8020,1243" coordsize="0,631" path="m8020,1874l8020,1243e" filled="f" stroked="t" strokeweight=".951939pt" strokecolor="#5B5B5B">
                <v:path arrowok="t"/>
              </v:shape>
            </v:group>
            <v:group style="position:absolute;left:1871;top:574;width:2;height:1300" coordorigin="1871,574" coordsize="2,1300">
              <v:shape style="position:absolute;left:1871;top:574;width:2;height:1300" coordorigin="1871,574" coordsize="0,1300" path="m1871,1874l1871,574e" filled="f" stroked="t" strokeweight=".713954pt" strokecolor="#747474">
                <v:path arrowok="t"/>
              </v:shape>
            </v:group>
            <v:group style="position:absolute;left:11680;top:803;width:2;height:803" coordorigin="11680,803" coordsize="2,803">
              <v:shape style="position:absolute;left:11680;top:803;width:2;height:803" coordorigin="11680,803" coordsize="0,803" path="m11680,1606l11680,803e" filled="f" stroked="t" strokeweight=".47597pt" strokecolor="#6B6B6B">
                <v:path arrowok="t"/>
              </v:shape>
            </v:group>
            <v:group style="position:absolute;left:186;top:1867;width:2670;height:2" coordorigin="186,1867" coordsize="2670,2">
              <v:shape style="position:absolute;left:186;top:1867;width:2670;height:2" coordorigin="186,1867" coordsize="2670,0" path="m186,1867l2856,1867e" filled="f" stroked="t" strokeweight=".713954pt" strokecolor="#545454">
                <v:path arrowok="t"/>
              </v:shape>
            </v:group>
            <v:group style="position:absolute;left:190;top:1549;width:2;height:349" coordorigin="190,1549" coordsize="2,349">
              <v:shape style="position:absolute;left:190;top:1549;width:2;height:349" coordorigin="190,1549" coordsize="0,349" path="m190,1898l190,1549e" filled="f" stroked="t" strokeweight=".47597pt" strokecolor="#5B5B5B">
                <v:path arrowok="t"/>
              </v:shape>
            </v:group>
            <v:group style="position:absolute;left:2727;top:1869;width:466;height:2" coordorigin="2727,1869" coordsize="466,2">
              <v:shape style="position:absolute;left:2727;top:1869;width:466;height:2" coordorigin="2727,1869" coordsize="466,0" path="m2727,1869l3194,1869e" filled="f" stroked="t" strokeweight=".47597pt" strokecolor="#4B4B4B">
                <v:path arrowok="t"/>
              </v:shape>
            </v:group>
            <v:group style="position:absolute;left:3137;top:1869;width:286;height:2" coordorigin="3137,1869" coordsize="286,2">
              <v:shape style="position:absolute;left:3137;top:1869;width:286;height:2" coordorigin="3137,1869" coordsize="286,0" path="m3137,1869l3422,1869e" filled="f" stroked="t" strokeweight=".47597pt" strokecolor="#2F2F2F">
                <v:path arrowok="t"/>
              </v:shape>
            </v:group>
            <v:group style="position:absolute;left:3365;top:1867;width:2913;height:2" coordorigin="3365,1867" coordsize="2913,2">
              <v:shape style="position:absolute;left:3365;top:1867;width:2913;height:2" coordorigin="3365,1867" coordsize="2913,0" path="m3365,1867l6278,1867e" filled="f" stroked="t" strokeweight=".713954pt" strokecolor="#606060">
                <v:path arrowok="t"/>
              </v:shape>
            </v:group>
            <v:group style="position:absolute;left:6221;top:1869;width:428;height:2" coordorigin="6221,1869" coordsize="428,2">
              <v:shape style="position:absolute;left:6221;top:1869;width:428;height:2" coordorigin="6221,1869" coordsize="428,0" path="m6221,1869l6649,1869e" filled="f" stroked="t" strokeweight=".47597pt" strokecolor="#343434">
                <v:path arrowok="t"/>
              </v:shape>
            </v:group>
            <v:group style="position:absolute;left:6592;top:1867;width:5102;height:2" coordorigin="6592,1867" coordsize="5102,2">
              <v:shape style="position:absolute;left:6592;top:1867;width:5102;height:2" coordorigin="6592,1867" coordsize="5102,0" path="m6592,1867l11695,1867e" filled="f" stroked="t" strokeweight=".713954pt" strokecolor="#5B5B5B">
                <v:path arrowok="t"/>
              </v:shape>
            </v:group>
            <v:group style="position:absolute;left:181;top:2106;width:11514;height:2" coordorigin="181,2106" coordsize="11514,2">
              <v:shape style="position:absolute;left:181;top:2106;width:11514;height:2" coordorigin="181,2106" coordsize="11514,0" path="m181,2106l11695,2106e" filled="f" stroked="t" strokeweight=".713954pt" strokecolor="#5B5B5B">
                <v:path arrowok="t"/>
              </v:shape>
            </v:group>
            <v:group style="position:absolute;left:181;top:2343;width:1176;height:2" coordorigin="181,2343" coordsize="1176,2">
              <v:shape style="position:absolute;left:181;top:2343;width:1176;height:2" coordorigin="181,2343" coordsize="1176,0" path="m181,2343l1357,2343e" filled="f" stroked="t" strokeweight=".47597pt" strokecolor="#3F3F3F">
                <v:path arrowok="t"/>
              </v:shape>
            </v:group>
            <v:group style="position:absolute;left:190;top:1826;width:2;height:1023" coordorigin="190,1826" coordsize="2,1023">
              <v:shape style="position:absolute;left:190;top:1826;width:2;height:1023" coordorigin="190,1826" coordsize="0,1023" path="m190,2849l190,1826e" filled="f" stroked="t" strokeweight=".951939pt" strokecolor="#575757">
                <v:path arrowok="t"/>
              </v:shape>
            </v:group>
            <v:group style="position:absolute;left:428;top:2345;width:11261;height:2" coordorigin="428,2345" coordsize="11261,2">
              <v:shape style="position:absolute;left:428;top:2345;width:11261;height:2" coordorigin="428,2345" coordsize="11261,0" path="m428,2345l11690,2345e" filled="f" stroked="t" strokeweight=".713954pt" strokecolor="#5B5B5B">
                <v:path arrowok="t"/>
              </v:shape>
            </v:group>
            <v:group style="position:absolute;left:7163;top:2343;width:600;height:2" coordorigin="7163,2343" coordsize="600,2">
              <v:shape style="position:absolute;left:7163;top:2343;width:600;height:2" coordorigin="7163,2343" coordsize="600,0" path="m7163,2343l7763,2343e" filled="f" stroked="t" strokeweight=".47597pt" strokecolor="#444444">
                <v:path arrowok="t"/>
              </v:shape>
            </v:group>
            <v:group style="position:absolute;left:11687;top:2056;width:2;height:316" coordorigin="11687,2056" coordsize="2,316">
              <v:shape style="position:absolute;left:11687;top:2056;width:2;height:316" coordorigin="11687,2056" coordsize="0,316" path="m11687,2371l11687,2056e" filled="f" stroked="t" strokeweight=".713954pt" strokecolor="#676767">
                <v:path arrowok="t"/>
              </v:shape>
            </v:group>
            <v:group style="position:absolute;left:181;top:2586;width:2661;height:2" coordorigin="181,2586" coordsize="2661,2">
              <v:shape style="position:absolute;left:181;top:2586;width:2661;height:2" coordorigin="181,2586" coordsize="2661,0" path="m181,2586l2842,2586e" filled="f" stroked="t" strokeweight=".713954pt" strokecolor="#5B5B5B">
                <v:path arrowok="t"/>
              </v:shape>
            </v:group>
            <v:group style="position:absolute;left:1828;top:2586;width:3874;height:2" coordorigin="1828,2586" coordsize="3874,2">
              <v:shape style="position:absolute;left:1828;top:2586;width:3874;height:2" coordorigin="1828,2586" coordsize="3874,0" path="m1828,2586l5702,2586e" filled="f" stroked="t" strokeweight=".47597pt" strokecolor="#4F4F4F">
                <v:path arrowok="t"/>
              </v:shape>
            </v:group>
            <v:group style="position:absolute;left:6221;top:2586;width:428;height:2" coordorigin="6221,2586" coordsize="428,2">
              <v:shape style="position:absolute;left:6221;top:2586;width:428;height:2" coordorigin="6221,2586" coordsize="428,0" path="m6221,2586l6649,2586e" filled="f" stroked="t" strokeweight=".47597pt" strokecolor="#2F2F2F">
                <v:path arrowok="t"/>
              </v:shape>
            </v:group>
            <v:group style="position:absolute;left:5388;top:2584;width:6302;height:2" coordorigin="5388,2584" coordsize="6302,2">
              <v:shape style="position:absolute;left:5388;top:2584;width:6302;height:2" coordorigin="5388,2584" coordsize="6302,0" path="m5388,2584l11690,2584e" filled="f" stroked="t" strokeweight=".713954pt" strokecolor="#5B5B5B">
                <v:path arrowok="t"/>
              </v:shape>
            </v:group>
            <v:group style="position:absolute;left:7706;top:2586;width:328;height:2" coordorigin="7706,2586" coordsize="328,2">
              <v:shape style="position:absolute;left:7706;top:2586;width:328;height:2" coordorigin="7706,2586" coordsize="328,0" path="m7706,2586l8034,2586e" filled="f" stroked="t" strokeweight=".47597pt" strokecolor="#3F3F3F">
                <v:path arrowok="t"/>
              </v:shape>
            </v:group>
            <v:group style="position:absolute;left:7977;top:2586;width:314;height:2" coordorigin="7977,2586" coordsize="314,2">
              <v:shape style="position:absolute;left:7977;top:2586;width:314;height:2" coordorigin="7977,2586" coordsize="314,0" path="m7977,2586l8291,2586e" filled="f" stroked="t" strokeweight=".47597pt" strokecolor="#282828">
                <v:path arrowok="t"/>
              </v:shape>
            </v:group>
            <v:group style="position:absolute;left:11685;top:2300;width:2;height:311" coordorigin="11685,2300" coordsize="2,311">
              <v:shape style="position:absolute;left:11685;top:2300;width:2;height:311" coordorigin="11685,2300" coordsize="0,311" path="m11685,2610l11685,2300e" filled="f" stroked="t" strokeweight=".47597pt" strokecolor="#4F4F4F">
                <v:path arrowok="t"/>
              </v:shape>
            </v:group>
            <v:group style="position:absolute;left:186;top:2823;width:11514;height:2" coordorigin="186,2823" coordsize="11514,2">
              <v:shape style="position:absolute;left:186;top:2823;width:11514;height:2" coordorigin="186,2823" coordsize="11514,0" path="m186,2823l11699,2823e" filled="f" stroked="t" strokeweight=".713954pt" strokecolor="#707070">
                <v:path arrowok="t"/>
              </v:shape>
            </v:group>
            <v:group style="position:absolute;left:6221;top:2826;width:428;height:2" coordorigin="6221,2826" coordsize="428,2">
              <v:shape style="position:absolute;left:6221;top:2826;width:428;height:2" coordorigin="6221,2826" coordsize="428,0" path="m6221,2826l6649,2826e" filled="f" stroked="t" strokeweight=".47597pt" strokecolor="#545454">
                <v:path arrowok="t"/>
              </v:shape>
            </v:group>
            <v:group style="position:absolute;left:7706;top:2826;width:328;height:2" coordorigin="7706,2826" coordsize="328,2">
              <v:shape style="position:absolute;left:7706;top:2826;width:328;height:2" coordorigin="7706,2826" coordsize="328,0" path="m7706,2826l8034,2826e" filled="f" stroked="t" strokeweight=".47597pt" strokecolor="#545454">
                <v:path arrowok="t"/>
              </v:shape>
            </v:group>
            <v:group style="position:absolute;left:186;top:3067;width:3646;height:2" coordorigin="186,3067" coordsize="3646,2">
              <v:shape style="position:absolute;left:186;top:3067;width:3646;height:2" coordorigin="186,3067" coordsize="3646,0" path="m186,3067l3832,3067e" filled="f" stroked="t" strokeweight=".951939pt" strokecolor="#5B5B5B">
                <v:path arrowok="t"/>
              </v:shape>
            </v:group>
            <v:group style="position:absolute;left:190;top:2778;width:2;height:751" coordorigin="190,2778" coordsize="2,751">
              <v:shape style="position:absolute;left:190;top:2778;width:2;height:751" coordorigin="190,2778" coordsize="0,751" path="m190,3528l190,2778e" filled="f" stroked="t" strokeweight=".47597pt" strokecolor="#343434">
                <v:path arrowok="t"/>
              </v:shape>
            </v:group>
            <v:group style="position:absolute;left:3774;top:3069;width:352;height:2" coordorigin="3774,3069" coordsize="352,2">
              <v:shape style="position:absolute;left:3774;top:3069;width:352;height:2" coordorigin="3774,3069" coordsize="352,0" path="m3774,3069l4127,3069e" filled="f" stroked="t" strokeweight=".47597pt" strokecolor="#444444">
                <v:path arrowok="t"/>
              </v:shape>
            </v:group>
            <v:group style="position:absolute;left:4070;top:3069;width:1423;height:2" coordorigin="4070,3069" coordsize="1423,2">
              <v:shape style="position:absolute;left:4070;top:3069;width:1423;height:2" coordorigin="4070,3069" coordsize="1423,0" path="m4070,3069l5493,3069e" filled="f" stroked="t" strokeweight=".713954pt" strokecolor="#606060">
                <v:path arrowok="t"/>
              </v:shape>
            </v:group>
            <v:group style="position:absolute;left:5436;top:3069;width:267;height:2" coordorigin="5436,3069" coordsize="267,2">
              <v:shape style="position:absolute;left:5436;top:3069;width:267;height:2" coordorigin="5436,3069" coordsize="267,0" path="m5436,3069l5702,3069e" filled="f" stroked="t" strokeweight=".47597pt" strokecolor="#2B2B2B">
                <v:path arrowok="t"/>
              </v:shape>
            </v:group>
            <v:group style="position:absolute;left:5645;top:3067;width:6054;height:2" coordorigin="5645,3067" coordsize="6054,2">
              <v:shape style="position:absolute;left:5645;top:3067;width:6054;height:2" coordorigin="5645,3067" coordsize="6054,0" path="m5645,3067l11699,3067e" filled="f" stroked="t" strokeweight=".713954pt" strokecolor="#575757">
                <v:path arrowok="t"/>
              </v:shape>
            </v:group>
            <v:group style="position:absolute;left:2761;top:3055;width:2;height:473" coordorigin="2761,3055" coordsize="2,473">
              <v:shape style="position:absolute;left:2761;top:3055;width:2;height:473" coordorigin="2761,3055" coordsize="0,473" path="m2761,3528l2761,3055e" filled="f" stroked="t" strokeweight=".713954pt" strokecolor="#343434">
                <v:path arrowok="t"/>
              </v:shape>
            </v:group>
            <v:group style="position:absolute;left:5821;top:3069;width:2;height:210" coordorigin="5821,3069" coordsize="2,210">
              <v:shape style="position:absolute;left:5821;top:3069;width:2;height:210" coordorigin="5821,3069" coordsize="0,210" path="m5821,3280l5821,3069e" filled="f" stroked="t" strokeweight=".237985pt" strokecolor="#444444">
                <v:path arrowok="t"/>
              </v:shape>
            </v:group>
            <v:group style="position:absolute;left:11692;top:3041;width:2;height:789" coordorigin="11692,3041" coordsize="2,789">
              <v:shape style="position:absolute;left:11692;top:3041;width:2;height:789" coordorigin="11692,3041" coordsize="0,789" path="m11692,3830l11692,3041e" filled="f" stroked="t" strokeweight=".47597pt" strokecolor="#646464">
                <v:path arrowok="t"/>
              </v:shape>
            </v:group>
            <v:group style="position:absolute;left:2756;top:3490;width:1956;height:2" coordorigin="2756,3490" coordsize="1956,2">
              <v:shape style="position:absolute;left:2756;top:3490;width:1956;height:2" coordorigin="2756,3490" coordsize="1956,0" path="m2756,3490l4712,3490e" filled="f" stroked="t" strokeweight=".713954pt" strokecolor="#575757">
                <v:path arrowok="t"/>
              </v:shape>
            </v:group>
            <v:group style="position:absolute;left:5821;top:3500;width:1371;height:2" coordorigin="5821,3500" coordsize="1371,2">
              <v:shape style="position:absolute;left:5821;top:3500;width:1371;height:2" coordorigin="5821,3500" coordsize="1371,0" path="m5821,3500l7192,3500e" filled="f" stroked="t" strokeweight=".237985pt" strokecolor="#6B6B6B">
                <v:path arrowok="t"/>
              </v:shape>
            </v:group>
            <v:group style="position:absolute;left:5821;top:3280;width:2;height:229" coordorigin="5821,3280" coordsize="2,229">
              <v:shape style="position:absolute;left:5821;top:3280;width:2;height:229" coordorigin="5821,3280" coordsize="0,229" path="m5821,3509l5821,3280e" filled="f" stroked="t" strokeweight=".237985pt" strokecolor="#000000">
                <v:path arrowok="t"/>
              </v:shape>
            </v:group>
            <v:group style="position:absolute;left:7192;top:3500;width:3451;height:2" coordorigin="7192,3500" coordsize="3451,2">
              <v:shape style="position:absolute;left:7192;top:3500;width:3451;height:2" coordorigin="7192,3500" coordsize="3451,0" path="m7192,3500l10643,3500e" filled="f" stroked="t" strokeweight=".237985pt" strokecolor="#000000">
                <v:path arrowok="t"/>
              </v:shape>
            </v:group>
            <v:group style="position:absolute;left:10643;top:3500;width:1052;height:2" coordorigin="10643,3500" coordsize="1052,2">
              <v:shape style="position:absolute;left:10643;top:3500;width:1052;height:2" coordorigin="10643,3500" coordsize="1052,0" path="m10643,3500l11695,3500e" filled="f" stroked="t" strokeweight=".237985pt" strokecolor="#484848">
                <v:path arrowok="t"/>
              </v:shape>
            </v:group>
            <v:group style="position:absolute;left:181;top:3798;width:1176;height:2" coordorigin="181,3798" coordsize="1176,2">
              <v:shape style="position:absolute;left:181;top:3798;width:1176;height:2" coordorigin="181,3798" coordsize="1176,0" path="m181,3798l1357,3798e" filled="f" stroked="t" strokeweight=".951939pt" strokecolor="#606060">
                <v:path arrowok="t"/>
              </v:shape>
            </v:group>
            <v:group style="position:absolute;left:190;top:3471;width:2;height:1119" coordorigin="190,3471" coordsize="2,1119">
              <v:shape style="position:absolute;left:190;top:3471;width:2;height:1119" coordorigin="190,3471" coordsize="0,1119" path="m190,4590l190,3471e" filled="f" stroked="t" strokeweight=".713954pt" strokecolor="#575757">
                <v:path arrowok="t"/>
              </v:shape>
            </v:group>
            <v:group style="position:absolute;left:1299;top:3801;width:585;height:2" coordorigin="1299,3801" coordsize="585,2">
              <v:shape style="position:absolute;left:1299;top:3801;width:585;height:2" coordorigin="1299,3801" coordsize="585,0" path="m1299,3801l1885,3801e" filled="f" stroked="t" strokeweight=".47597pt" strokecolor="#2F2F2F">
                <v:path arrowok="t"/>
              </v:shape>
            </v:group>
            <v:group style="position:absolute;left:2763;top:3433;width:2;height:378" coordorigin="2763,3433" coordsize="2,378">
              <v:shape style="position:absolute;left:2763;top:3433;width:2;height:378" coordorigin="2763,3433" coordsize="0,378" path="m2763,3810l2763,3433e" filled="f" stroked="t" strokeweight=".951939pt" strokecolor="#606060">
                <v:path arrowok="t"/>
              </v:shape>
            </v:group>
            <v:group style="position:absolute;left:1828;top:3798;width:1366;height:2" coordorigin="1828,3798" coordsize="1366,2">
              <v:shape style="position:absolute;left:1828;top:3798;width:1366;height:2" coordorigin="1828,3798" coordsize="1366,0" path="m1828,3798l3194,3798e" filled="f" stroked="t" strokeweight=".951939pt" strokecolor="#4B4B4B">
                <v:path arrowok="t"/>
              </v:shape>
            </v:group>
            <v:group style="position:absolute;left:3137;top:3798;width:695;height:2" coordorigin="3137,3798" coordsize="695,2">
              <v:shape style="position:absolute;left:3137;top:3798;width:695;height:2" coordorigin="3137,3798" coordsize="695,0" path="m3137,3798l3832,3798e" filled="f" stroked="t" strokeweight=".951939pt" strokecolor="#2F2F2F">
                <v:path arrowok="t"/>
              </v:shape>
            </v:group>
            <v:group style="position:absolute;left:3617;top:3796;width:1875;height:2" coordorigin="3617,3796" coordsize="1875,2">
              <v:shape style="position:absolute;left:3617;top:3796;width:1875;height:2" coordorigin="3617,3796" coordsize="1875,0" path="m3617,3796l5493,3796e" filled="f" stroked="t" strokeweight=".951939pt" strokecolor="#484848">
                <v:path arrowok="t"/>
              </v:shape>
            </v:group>
            <v:group style="position:absolute;left:5821;top:3500;width:2;height:301" coordorigin="5821,3500" coordsize="2,301">
              <v:shape style="position:absolute;left:5821;top:3500;width:2;height:301" coordorigin="5821,3500" coordsize="0,301" path="m5821,3801l5821,3500e" filled="f" stroked="t" strokeweight=".237985pt" strokecolor="#575757">
                <v:path arrowok="t"/>
              </v:shape>
            </v:group>
            <v:group style="position:absolute;left:5259;top:3798;width:6440;height:2" coordorigin="5259,3798" coordsize="6440,2">
              <v:shape style="position:absolute;left:5259;top:3798;width:6440;height:2" coordorigin="5259,3798" coordsize="6440,0" path="m5259,3798l11699,3798e" filled="f" stroked="t" strokeweight=".713954pt" strokecolor="#5B5B5B">
                <v:path arrowok="t"/>
              </v:shape>
            </v:group>
            <v:group style="position:absolute;left:181;top:4078;width:1176;height:2" coordorigin="181,4078" coordsize="1176,2">
              <v:shape style="position:absolute;left:181;top:4078;width:1176;height:2" coordorigin="181,4078" coordsize="1176,0" path="m181,4078l1357,4078e" filled="f" stroked="t" strokeweight=".713954pt" strokecolor="#646464">
                <v:path arrowok="t"/>
              </v:shape>
            </v:group>
            <v:group style="position:absolute;left:1299;top:4078;width:595;height:2" coordorigin="1299,4078" coordsize="595,2">
              <v:shape style="position:absolute;left:1299;top:4078;width:595;height:2" coordorigin="1299,4078" coordsize="595,0" path="m1299,4078l1894,4078e" filled="f" stroked="t" strokeweight=".47597pt" strokecolor="#383838">
                <v:path arrowok="t"/>
              </v:shape>
            </v:group>
            <v:group style="position:absolute;left:1866;top:3796;width:2;height:789" coordorigin="1866,3796" coordsize="2,789">
              <v:shape style="position:absolute;left:1866;top:3796;width:2;height:789" coordorigin="1866,3796" coordsize="0,789" path="m1866,4585l1866,3796e" filled="f" stroked="t" strokeweight=".951939pt" strokecolor="#545454">
                <v:path arrowok="t"/>
              </v:shape>
            </v:group>
            <v:group style="position:absolute;left:1752;top:4078;width:1090;height:2" coordorigin="1752,4078" coordsize="1090,2">
              <v:shape style="position:absolute;left:1752;top:4078;width:1090;height:2" coordorigin="1752,4078" coordsize="1090,0" path="m1752,4078l2842,4078e" filled="f" stroked="t" strokeweight=".951939pt" strokecolor="#606060">
                <v:path arrowok="t"/>
              </v:shape>
            </v:group>
            <v:group style="position:absolute;left:2727;top:4078;width:466;height:2" coordorigin="2727,4078" coordsize="466,2">
              <v:shape style="position:absolute;left:2727;top:4078;width:466;height:2" coordorigin="2727,4078" coordsize="466,0" path="m2727,4078l3194,4078e" filled="f" stroked="t" strokeweight=".47597pt" strokecolor="#444444">
                <v:path arrowok="t"/>
              </v:shape>
            </v:group>
            <v:group style="position:absolute;left:3137;top:4078;width:286;height:2" coordorigin="3137,4078" coordsize="286,2">
              <v:shape style="position:absolute;left:3137;top:4078;width:286;height:2" coordorigin="3137,4078" coordsize="286,0" path="m3137,4078l3422,4078e" filled="f" stroked="t" strokeweight=".47597pt" strokecolor="#2F2F2F">
                <v:path arrowok="t"/>
              </v:shape>
            </v:group>
            <v:group style="position:absolute;left:3365;top:4076;width:4398;height:2" coordorigin="3365,4076" coordsize="4398,2">
              <v:shape style="position:absolute;left:3365;top:4076;width:4398;height:2" coordorigin="3365,4076" coordsize="4398,0" path="m3365,4076l7763,4076e" filled="f" stroked="t" strokeweight=".713954pt" strokecolor="#606060">
                <v:path arrowok="t"/>
              </v:shape>
            </v:group>
            <v:group style="position:absolute;left:7706;top:4078;width:585;height:2" coordorigin="7706,4078" coordsize="585,2">
              <v:shape style="position:absolute;left:7706;top:4078;width:585;height:2" coordorigin="7706,4078" coordsize="585,0" path="m7706,4078l8291,4078e" filled="f" stroked="t" strokeweight=".47597pt" strokecolor="#383838">
                <v:path arrowok="t"/>
              </v:shape>
            </v:group>
            <v:group style="position:absolute;left:8234;top:4076;width:3465;height:2" coordorigin="8234,4076" coordsize="3465,2">
              <v:shape style="position:absolute;left:8234;top:4076;width:3465;height:2" coordorigin="8234,4076" coordsize="3465,0" path="m8234,4076l11699,4076e" filled="f" stroked="t" strokeweight=".713954pt" strokecolor="#5B5B5B">
                <v:path arrowok="t"/>
              </v:shape>
            </v:group>
            <v:group style="position:absolute;left:1856;top:4322;width:1990;height:2" coordorigin="1856,4322" coordsize="1990,2">
              <v:shape style="position:absolute;left:1856;top:4322;width:1990;height:2" coordorigin="1856,4322" coordsize="1990,0" path="m1856,4322l3846,4322e" filled="f" stroked="t" strokeweight=".713954pt" strokecolor="#5B5B5B">
                <v:path arrowok="t"/>
              </v:shape>
            </v:group>
            <v:group style="position:absolute;left:3774;top:4320;width:352;height:2" coordorigin="3774,4320" coordsize="352,2">
              <v:shape style="position:absolute;left:3774;top:4320;width:352;height:2" coordorigin="3774,4320" coordsize="352,0" path="m3774,4320l4127,4320e" filled="f" stroked="t" strokeweight=".47597pt" strokecolor="#484848">
                <v:path arrowok="t"/>
              </v:shape>
            </v:group>
            <v:group style="position:absolute;left:4017;top:4320;width:7682;height:2" coordorigin="4017,4320" coordsize="7682,2">
              <v:shape style="position:absolute;left:4017;top:4320;width:7682;height:2" coordorigin="4017,4320" coordsize="7682,0" path="m4017,4320l11699,4320e" filled="f" stroked="t" strokeweight=".713954pt" strokecolor="#5B5B5B">
                <v:path arrowok="t"/>
              </v:shape>
            </v:group>
            <v:group style="position:absolute;left:11690;top:4030;width:2;height:320" coordorigin="11690,4030" coordsize="2,320">
              <v:shape style="position:absolute;left:11690;top:4030;width:2;height:320" coordorigin="11690,4030" coordsize="0,320" path="m11690,4351l11690,4030e" filled="f" stroked="t" strokeweight=".713954pt" strokecolor="#606060">
                <v:path arrowok="t"/>
              </v:shape>
            </v:group>
            <v:group style="position:absolute;left:6621;top:4308;width:2;height:249" coordorigin="6621,4308" coordsize="2,249">
              <v:shape style="position:absolute;left:6621;top:4308;width:2;height:249" coordorigin="6621,4308" coordsize="0,249" path="m6621,4556l6621,4308e" filled="f" stroked="t" strokeweight=".237985pt" strokecolor="#3B3B3B">
                <v:path arrowok="t"/>
              </v:shape>
            </v:group>
            <v:group style="position:absolute;left:11695;top:4279;width:2;height:306" coordorigin="11695,4279" coordsize="2,306">
              <v:shape style="position:absolute;left:11695;top:4279;width:2;height:306" coordorigin="11695,4279" coordsize="0,306" path="m11695,4585l11695,4279e" filled="f" stroked="t" strokeweight=".47597pt" strokecolor="#575757">
                <v:path arrowok="t"/>
              </v:shape>
            </v:group>
            <v:group style="position:absolute;left:190;top:4528;width:2;height:311" coordorigin="190,4528" coordsize="2,311">
              <v:shape style="position:absolute;left:190;top:4528;width:2;height:311" coordorigin="190,4528" coordsize="0,311" path="m190,4838l190,4528e" filled="f" stroked="t" strokeweight=".47597pt" strokecolor="#3F3F3F">
                <v:path arrowok="t"/>
              </v:shape>
            </v:group>
            <v:group style="position:absolute;left:1866;top:4528;width:2;height:794" coordorigin="1866,4528" coordsize="2,794">
              <v:shape style="position:absolute;left:1866;top:4528;width:2;height:794" coordorigin="1866,4528" coordsize="0,794" path="m1866,5321l1866,4528e" filled="f" stroked="t" strokeweight=".47597pt" strokecolor="#282828">
                <v:path arrowok="t"/>
              </v:shape>
            </v:group>
            <v:group style="position:absolute;left:3793;top:4805;width:2485;height:2" coordorigin="3793,4805" coordsize="2485,2">
              <v:shape style="position:absolute;left:3793;top:4805;width:2485;height:2" coordorigin="3793,4805" coordsize="2485,0" path="m3793,4805l6278,4805e" filled="f" stroked="t" strokeweight=".713954pt" strokecolor="#575757">
                <v:path arrowok="t"/>
              </v:shape>
            </v:group>
            <v:group style="position:absolute;left:3803;top:4312;width:2;height:602" coordorigin="3803,4312" coordsize="2,602">
              <v:shape style="position:absolute;left:3803;top:4312;width:2;height:602" coordorigin="3803,4312" coordsize="0,602" path="m3803,4915l3803,4312e" filled="f" stroked="t" strokeweight=".951939pt" strokecolor="#575757">
                <v:path arrowok="t"/>
              </v:shape>
            </v:group>
            <v:group style="position:absolute;left:6221;top:4805;width:433;height:2" coordorigin="6221,4805" coordsize="433,2">
              <v:shape style="position:absolute;left:6221;top:4805;width:433;height:2" coordorigin="6221,4805" coordsize="433,0" path="m6221,4805l6654,4805e" filled="f" stroked="t" strokeweight=".47597pt" strokecolor="#3F3F3F">
                <v:path arrowok="t"/>
              </v:shape>
            </v:group>
            <v:group style="position:absolute;left:6621;top:4556;width:2;height:263" coordorigin="6621,4556" coordsize="2,263">
              <v:shape style="position:absolute;left:6621;top:4556;width:2;height:263" coordorigin="6621,4556" coordsize="0,263" path="m6621,4819l6621,4556e" filled="f" stroked="t" strokeweight=".237985pt" strokecolor="#646464">
                <v:path arrowok="t"/>
              </v:shape>
            </v:group>
            <v:group style="position:absolute;left:6549;top:4802;width:1214;height:2" coordorigin="6549,4802" coordsize="1214,2">
              <v:shape style="position:absolute;left:6549;top:4802;width:1214;height:2" coordorigin="6549,4802" coordsize="1214,0" path="m6549,4802l7763,4802e" filled="f" stroked="t" strokeweight=".951939pt" strokecolor="#646464">
                <v:path arrowok="t"/>
              </v:shape>
            </v:group>
            <v:group style="position:absolute;left:7706;top:4805;width:585;height:2" coordorigin="7706,4805" coordsize="585,2">
              <v:shape style="position:absolute;left:7706;top:4805;width:585;height:2" coordorigin="7706,4805" coordsize="585,0" path="m7706,4805l8291,4805e" filled="f" stroked="t" strokeweight=".47597pt" strokecolor="#3B3B3B">
                <v:path arrowok="t"/>
              </v:shape>
            </v:group>
            <v:group style="position:absolute;left:8210;top:4802;width:3494;height:2" coordorigin="8210,4802" coordsize="3494,2">
              <v:shape style="position:absolute;left:8210;top:4802;width:3494;height:2" coordorigin="8210,4802" coordsize="3494,0" path="m8210,4802l11704,4802e" filled="f" stroked="t" strokeweight=".713954pt" strokecolor="#606060">
                <v:path arrowok="t"/>
              </v:shape>
            </v:group>
            <v:group style="position:absolute;left:190;top:4781;width:2;height:282" coordorigin="190,4781" coordsize="2,282">
              <v:shape style="position:absolute;left:190;top:4781;width:2;height:282" coordorigin="190,4781" coordsize="0,282" path="m190,5063l190,4781e" filled="f" stroked="t" strokeweight=".47597pt" strokecolor="#232323">
                <v:path arrowok="t"/>
              </v:shape>
            </v:group>
            <v:group style="position:absolute;left:3803;top:5046;width:2513;height:2" coordorigin="3803,5046" coordsize="2513,2">
              <v:shape style="position:absolute;left:3803;top:5046;width:2513;height:2" coordorigin="3803,5046" coordsize="2513,0" path="m3803,5046l6316,5046e" filled="f" stroked="t" strokeweight=".713954pt" strokecolor="#777777">
                <v:path arrowok="t"/>
              </v:shape>
            </v:group>
            <v:group style="position:absolute;left:6221;top:5044;width:428;height:2" coordorigin="6221,5044" coordsize="428,2">
              <v:shape style="position:absolute;left:6221;top:5044;width:428;height:2" coordorigin="6221,5044" coordsize="428,0" path="m6221,5044l6649,5044e" filled="f" stroked="t" strokeweight=".47597pt" strokecolor="#5B5B5B">
                <v:path arrowok="t"/>
              </v:shape>
            </v:group>
            <v:group style="position:absolute;left:6592;top:5046;width:628;height:2" coordorigin="6592,5046" coordsize="628,2">
              <v:shape style="position:absolute;left:6592;top:5046;width:628;height:2" coordorigin="6592,5046" coordsize="628,0" path="m6592,5046l7220,5046e" filled="f" stroked="t" strokeweight=".47597pt" strokecolor="#707070">
                <v:path arrowok="t"/>
              </v:shape>
            </v:group>
            <v:group style="position:absolute;left:7149;top:5044;width:766;height:2" coordorigin="7149,5044" coordsize="766,2">
              <v:shape style="position:absolute;left:7149;top:5044;width:766;height:2" coordorigin="7149,5044" coordsize="766,0" path="m7149,5044l7915,5044e" filled="f" stroked="t" strokeweight=".951939pt" strokecolor="#838383">
                <v:path arrowok="t"/>
              </v:shape>
            </v:group>
            <v:group style="position:absolute;left:7977;top:5044;width:314;height:2" coordorigin="7977,5044" coordsize="314,2">
              <v:shape style="position:absolute;left:7977;top:5044;width:314;height:2" coordorigin="7977,5044" coordsize="314,0" path="m7977,5044l8291,5044e" filled="f" stroked="t" strokeweight=".47597pt" strokecolor="#4F4F4F">
                <v:path arrowok="t"/>
              </v:shape>
            </v:group>
            <v:group style="position:absolute;left:7706;top:5046;width:3998;height:2" coordorigin="7706,5046" coordsize="3998,2">
              <v:shape style="position:absolute;left:7706;top:5046;width:3998;height:2" coordorigin="7706,5046" coordsize="3998,0" path="m7706,5046l11704,5046e" filled="f" stroked="t" strokeweight=".713954pt" strokecolor="#707070">
                <v:path arrowok="t"/>
              </v:shape>
            </v:group>
            <v:group style="position:absolute;left:3798;top:5285;width:2851;height:2" coordorigin="3798,5285" coordsize="2851,2">
              <v:shape style="position:absolute;left:3798;top:5285;width:2851;height:2" coordorigin="3798,5285" coordsize="2851,0" path="m3798,5285l6649,5285e" filled="f" stroked="t" strokeweight=".713954pt" strokecolor="#5B5B5B">
                <v:path arrowok="t"/>
              </v:shape>
            </v:group>
            <v:group style="position:absolute;left:6592;top:5285;width:628;height:2" coordorigin="6592,5285" coordsize="628,2">
              <v:shape style="position:absolute;left:6592;top:5285;width:628;height:2" coordorigin="6592,5285" coordsize="628,0" path="m6592,5285l7220,5285e" filled="f" stroked="t" strokeweight=".47597pt" strokecolor="#444444">
                <v:path arrowok="t"/>
              </v:shape>
            </v:group>
            <v:group style="position:absolute;left:7163;top:5285;width:871;height:2" coordorigin="7163,5285" coordsize="871,2">
              <v:shape style="position:absolute;left:7163;top:5285;width:871;height:2" coordorigin="7163,5285" coordsize="871,0" path="m7163,5285l8034,5285e" filled="f" stroked="t" strokeweight=".951939pt" strokecolor="#646464">
                <v:path arrowok="t"/>
              </v:shape>
            </v:group>
            <v:group style="position:absolute;left:7977;top:5285;width:900;height:2" coordorigin="7977,5285" coordsize="900,2">
              <v:shape style="position:absolute;left:7977;top:5285;width:900;height:2" coordorigin="7977,5285" coordsize="900,0" path="m7977,5285l8877,5285e" filled="f" stroked="t" strokeweight=".47597pt" strokecolor="#484848">
                <v:path arrowok="t"/>
              </v:shape>
            </v:group>
            <v:group style="position:absolute;left:8820;top:5285;width:2884;height:2" coordorigin="8820,5285" coordsize="2884,2">
              <v:shape style="position:absolute;left:8820;top:5285;width:2884;height:2" coordorigin="8820,5285" coordsize="2884,0" path="m8820,5285l11704,5285e" filled="f" stroked="t" strokeweight=".713954pt" strokecolor="#5B5B5B">
                <v:path arrowok="t"/>
              </v:shape>
            </v:group>
            <v:group style="position:absolute;left:188;top:5006;width:2;height:535" coordorigin="188,5006" coordsize="2,535">
              <v:shape style="position:absolute;left:188;top:5006;width:2;height:535" coordorigin="188,5006" coordsize="0,535" path="m188,5541l188,5006e" filled="f" stroked="t" strokeweight=".47597pt" strokecolor="#444444">
                <v:path arrowok="t"/>
              </v:shape>
            </v:group>
            <v:group style="position:absolute;left:1866;top:5264;width:2;height:1028" coordorigin="1866,5264" coordsize="2,1028">
              <v:shape style="position:absolute;left:1866;top:5264;width:2;height:1028" coordorigin="1866,5264" coordsize="0,1028" path="m1866,6292l1866,5264e" filled="f" stroked="t" strokeweight=".951939pt" strokecolor="#545454">
                <v:path arrowok="t"/>
              </v:shape>
            </v:group>
            <v:group style="position:absolute;left:3805;top:4781;width:2;height:1014" coordorigin="3805,4781" coordsize="2,1014">
              <v:shape style="position:absolute;left:3805;top:4781;width:2;height:1014" coordorigin="3805,4781" coordsize="0,1014" path="m3805,5794l3805,4781e" filled="f" stroked="t" strokeweight=".713954pt" strokecolor="#444444">
                <v:path arrowok="t"/>
              </v:shape>
            </v:group>
            <v:group style="position:absolute;left:1856;top:5529;width:5364;height:2" coordorigin="1856,5529" coordsize="5364,2">
              <v:shape style="position:absolute;left:1856;top:5529;width:5364;height:2" coordorigin="1856,5529" coordsize="5364,0" path="m1856,5529l7220,5529e" filled="f" stroked="t" strokeweight=".713954pt" strokecolor="#5B5B5B">
                <v:path arrowok="t"/>
              </v:shape>
            </v:group>
            <v:group style="position:absolute;left:7163;top:5527;width:600;height:2" coordorigin="7163,5527" coordsize="600,2">
              <v:shape style="position:absolute;left:7163;top:5527;width:600;height:2" coordorigin="7163,5527" coordsize="600,0" path="m7163,5527l7763,5527e" filled="f" stroked="t" strokeweight=".47597pt" strokecolor="#383838">
                <v:path arrowok="t"/>
              </v:shape>
            </v:group>
            <v:group style="position:absolute;left:7706;top:5527;width:3998;height:2" coordorigin="7706,5527" coordsize="3998,2">
              <v:shape style="position:absolute;left:7706;top:5527;width:3998;height:2" coordorigin="7706,5527" coordsize="3998,0" path="m7706,5527l11704,5527e" filled="f" stroked="t" strokeweight=".713954pt" strokecolor="#575757">
                <v:path arrowok="t"/>
              </v:shape>
            </v:group>
            <v:group style="position:absolute;left:181;top:5768;width:571;height:2" coordorigin="181,5768" coordsize="571,2">
              <v:shape style="position:absolute;left:181;top:5768;width:571;height:2" coordorigin="181,5768" coordsize="571,0" path="m181,5768l752,5768e" filled="f" stroked="t" strokeweight=".951939pt" strokecolor="#707070">
                <v:path arrowok="t"/>
              </v:shape>
            </v:group>
            <v:group style="position:absolute;left:643;top:5768;width:2551;height:2" coordorigin="643,5768" coordsize="2551,2">
              <v:shape style="position:absolute;left:643;top:5768;width:2551;height:2" coordorigin="643,5768" coordsize="2551,0" path="m643,5768l3194,5768e" filled="f" stroked="t" strokeweight=".713954pt" strokecolor="#575757">
                <v:path arrowok="t"/>
              </v:shape>
            </v:group>
            <v:group style="position:absolute;left:3137;top:5771;width:286;height:2" coordorigin="3137,5771" coordsize="286,2">
              <v:shape style="position:absolute;left:3137;top:5771;width:286;height:2" coordorigin="3137,5771" coordsize="286,0" path="m3137,5771l3422,5771e" filled="f" stroked="t" strokeweight=".47597pt" strokecolor="#343434">
                <v:path arrowok="t"/>
              </v:shape>
            </v:group>
            <v:group style="position:absolute;left:3346;top:5768;width:2932;height:2" coordorigin="3346,5768" coordsize="2932,2">
              <v:shape style="position:absolute;left:3346;top:5768;width:2932;height:2" coordorigin="3346,5768" coordsize="2932,0" path="m3346,5768l6278,5768e" filled="f" stroked="t" strokeweight=".713954pt" strokecolor="#5B5B5B">
                <v:path arrowok="t"/>
              </v:shape>
            </v:group>
            <v:group style="position:absolute;left:6221;top:5771;width:428;height:2" coordorigin="6221,5771" coordsize="428,2">
              <v:shape style="position:absolute;left:6221;top:5771;width:428;height:2" coordorigin="6221,5771" coordsize="428,0" path="m6221,5771l6649,5771e" filled="f" stroked="t" strokeweight=".47597pt" strokecolor="#3F3F3F">
                <v:path arrowok="t"/>
              </v:shape>
            </v:group>
            <v:group style="position:absolute;left:6592;top:5768;width:5112;height:2" coordorigin="6592,5768" coordsize="5112,2">
              <v:shape style="position:absolute;left:6592;top:5768;width:5112;height:2" coordorigin="6592,5768" coordsize="5112,0" path="m6592,5768l11704,5768e" filled="f" stroked="t" strokeweight=".713954pt" strokecolor="#606060">
                <v:path arrowok="t"/>
              </v:shape>
            </v:group>
            <v:group style="position:absolute;left:11695;top:5479;width:2;height:316" coordorigin="11695,5479" coordsize="2,316">
              <v:shape style="position:absolute;left:11695;top:5479;width:2;height:316" coordorigin="11695,5479" coordsize="0,316" path="m11695,5794l11695,5479e" filled="f" stroked="t" strokeweight=".47597pt" strokecolor="#575757">
                <v:path arrowok="t"/>
              </v:shape>
            </v:group>
            <v:group style="position:absolute;left:6621;top:5751;width:2;height:521" coordorigin="6621,5751" coordsize="2,521">
              <v:shape style="position:absolute;left:6621;top:5751;width:2;height:521" coordorigin="6621,5751" coordsize="0,521" path="m6621,6273l6621,5751e" filled="f" stroked="t" strokeweight=".237985pt" strokecolor="#646464">
                <v:path arrowok="t"/>
              </v:shape>
            </v:group>
            <v:group style="position:absolute;left:188;top:5302;width:2;height:1277" coordorigin="188,5302" coordsize="2,1277">
              <v:shape style="position:absolute;left:188;top:5302;width:2;height:1277" coordorigin="188,5302" coordsize="0,1277" path="m188,6579l188,5302e" filled="f" stroked="t" strokeweight=".951939pt" strokecolor="#575757">
                <v:path arrowok="t"/>
              </v:shape>
            </v:group>
            <v:group style="position:absolute;left:1852;top:6246;width:1342;height:2" coordorigin="1852,6246" coordsize="1342,2">
              <v:shape style="position:absolute;left:1852;top:6246;width:1342;height:2" coordorigin="1852,6246" coordsize="1342,0" path="m1852,6246l3194,6246e" filled="f" stroked="t" strokeweight=".47597pt" strokecolor="#484848">
                <v:path arrowok="t"/>
              </v:shape>
            </v:group>
            <v:group style="position:absolute;left:2851;top:6244;width:1004;height:2" coordorigin="2851,6244" coordsize="1004,2">
              <v:shape style="position:absolute;left:2851;top:6244;width:1004;height:2" coordorigin="2851,6244" coordsize="1004,0" path="m2851,6244l3855,6244e" filled="f" stroked="t" strokeweight=".951939pt" strokecolor="#5B5B5B">
                <v:path arrowok="t"/>
              </v:shape>
            </v:group>
            <v:group style="position:absolute;left:3805;top:5723;width:2;height:622" coordorigin="3805,5723" coordsize="2,622">
              <v:shape style="position:absolute;left:3805;top:5723;width:2;height:622" coordorigin="3805,5723" coordsize="0,622" path="m3805,6344l3805,5723e" filled="f" stroked="t" strokeweight=".951939pt" strokecolor="#5B5B5B">
                <v:path arrowok="t"/>
              </v:shape>
            </v:group>
            <v:group style="position:absolute;left:3770;top:6244;width:600;height:2" coordorigin="3770,6244" coordsize="600,2">
              <v:shape style="position:absolute;left:3770;top:6244;width:600;height:2" coordorigin="3770,6244" coordsize="600,0" path="m3770,6244l4369,6244e" filled="f" stroked="t" strokeweight=".47597pt" strokecolor="#383838">
                <v:path arrowok="t"/>
              </v:shape>
            </v:group>
            <v:group style="position:absolute;left:4312;top:6244;width:1180;height:2" coordorigin="4312,6244" coordsize="1180,2">
              <v:shape style="position:absolute;left:4312;top:6244;width:1180;height:2" coordorigin="4312,6244" coordsize="1180,0" path="m4312,6244l5493,6244e" filled="f" stroked="t" strokeweight=".951939pt" strokecolor="#606060">
                <v:path arrowok="t"/>
              </v:shape>
            </v:group>
            <v:group style="position:absolute;left:5436;top:6244;width:414;height:2" coordorigin="5436,6244" coordsize="414,2">
              <v:shape style="position:absolute;left:5436;top:6244;width:414;height:2" coordorigin="5436,6244" coordsize="414,0" path="m5436,6244l5850,6244e" filled="f" stroked="t" strokeweight=".47597pt" strokecolor="#343434">
                <v:path arrowok="t"/>
              </v:shape>
            </v:group>
            <v:group style="position:absolute;left:5793;top:6244;width:5916;height:2" coordorigin="5793,6244" coordsize="5916,2">
              <v:shape style="position:absolute;left:5793;top:6244;width:5916;height:2" coordorigin="5793,6244" coordsize="5916,0" path="m5793,6244l11709,6244e" filled="f" stroked="t" strokeweight=".713954pt" strokecolor="#5B5B5B">
                <v:path arrowok="t"/>
              </v:shape>
            </v:group>
            <v:group style="position:absolute;left:1866;top:6234;width:2;height:559" coordorigin="1866,6234" coordsize="2,559">
              <v:shape style="position:absolute;left:1866;top:6234;width:2;height:559" coordorigin="1866,6234" coordsize="0,559" path="m1866,6794l1866,6234e" filled="f" stroked="t" strokeweight=".47597pt" strokecolor="#232323">
                <v:path arrowok="t"/>
              </v:shape>
            </v:group>
            <v:group style="position:absolute;left:1861;top:6531;width:1980;height:2" coordorigin="1861,6531" coordsize="1980,2">
              <v:shape style="position:absolute;left:1861;top:6531;width:1980;height:2" coordorigin="1861,6531" coordsize="1980,0" path="m1861,6531l3841,6531e" filled="f" stroked="t" strokeweight=".713954pt" strokecolor="#545454">
                <v:path arrowok="t"/>
              </v:shape>
            </v:group>
            <v:group style="position:absolute;left:3805;top:6230;width:2;height:306" coordorigin="3805,6230" coordsize="2,306">
              <v:shape style="position:absolute;left:3805;top:6230;width:2;height:306" coordorigin="3805,6230" coordsize="0,306" path="m3805,6536l3805,6230e" filled="f" stroked="t" strokeweight=".713954pt" strokecolor="#484848">
                <v:path arrowok="t"/>
              </v:shape>
            </v:group>
            <v:group style="position:absolute;left:3770;top:6531;width:357;height:2" coordorigin="3770,6531" coordsize="357,2">
              <v:shape style="position:absolute;left:3770;top:6531;width:357;height:2" coordorigin="3770,6531" coordsize="357,0" path="m3770,6531l4127,6531e" filled="f" stroked="t" strokeweight=".47597pt" strokecolor="#2F2F2F">
                <v:path arrowok="t"/>
              </v:shape>
            </v:group>
            <v:group style="position:absolute;left:4070;top:6531;width:300;height:2" coordorigin="4070,6531" coordsize="300,2">
              <v:shape style="position:absolute;left:4070;top:6531;width:300;height:2" coordorigin="4070,6531" coordsize="300,0" path="m4070,6531l4369,6531e" filled="f" stroked="t" strokeweight=".47597pt" strokecolor="#444444">
                <v:path arrowok="t"/>
              </v:shape>
            </v:group>
            <v:group style="position:absolute;left:4312;top:6531;width:1180;height:2" coordorigin="4312,6531" coordsize="1180,2">
              <v:shape style="position:absolute;left:4312;top:6531;width:1180;height:2" coordorigin="4312,6531" coordsize="1180,0" path="m4312,6531l5493,6531e" filled="f" stroked="t" strokeweight=".951939pt" strokecolor="#646464">
                <v:path arrowok="t"/>
              </v:shape>
            </v:group>
            <v:group style="position:absolute;left:5436;top:6531;width:414;height:2" coordorigin="5436,6531" coordsize="414,2">
              <v:shape style="position:absolute;left:5436;top:6531;width:414;height:2" coordorigin="5436,6531" coordsize="414,0" path="m5436,6531l5850,6531e" filled="f" stroked="t" strokeweight=".47597pt" strokecolor="#343434">
                <v:path arrowok="t"/>
              </v:shape>
            </v:group>
            <v:group style="position:absolute;left:6621;top:6258;width:2;height:268" coordorigin="6621,6258" coordsize="2,268">
              <v:shape style="position:absolute;left:6621;top:6258;width:2;height:268" coordorigin="6621,6258" coordsize="0,268" path="m6621,6526l6621,6258e" filled="f" stroked="t" strokeweight=".237985pt" strokecolor="#343434">
                <v:path arrowok="t"/>
              </v:shape>
            </v:group>
            <v:group style="position:absolute;left:5793;top:6528;width:5916;height:2" coordorigin="5793,6528" coordsize="5916,2">
              <v:shape style="position:absolute;left:5793;top:6528;width:5916;height:2" coordorigin="5793,6528" coordsize="5916,0" path="m5793,6528l11709,6528e" filled="f" stroked="t" strokeweight=".713954pt" strokecolor="#5B5B5B">
                <v:path arrowok="t"/>
              </v:shape>
            </v:group>
            <v:group style="position:absolute;left:11697;top:5565;width:2;height:990" coordorigin="11697,5565" coordsize="2,990">
              <v:shape style="position:absolute;left:11697;top:5565;width:2;height:990" coordorigin="11697,5565" coordsize="0,990" path="m11697,6555l11697,5565e" filled="f" stroked="t" strokeweight=".951939pt" strokecolor="#777777">
                <v:path arrowok="t"/>
              </v:shape>
            </v:group>
            <v:group style="position:absolute;left:186;top:6770;width:3941;height:2" coordorigin="186,6770" coordsize="3941,2">
              <v:shape style="position:absolute;left:186;top:6770;width:3941;height:2" coordorigin="186,6770" coordsize="3941,0" path="m186,6770l4127,6770e" filled="f" stroked="t" strokeweight=".713954pt" strokecolor="#545454">
                <v:path arrowok="t"/>
              </v:shape>
            </v:group>
            <v:group style="position:absolute;left:643;top:6770;width:300;height:2" coordorigin="643,6770" coordsize="300,2">
              <v:shape style="position:absolute;left:643;top:6770;width:300;height:2" coordorigin="643,6770" coordsize="300,0" path="m643,6770l942,6770e" filled="f" stroked="t" strokeweight=".47597pt" strokecolor="#2F2F2F">
                <v:path arrowok="t"/>
              </v:shape>
            </v:group>
            <v:group style="position:absolute;left:885;top:6770;width:471;height:2" coordorigin="885,6770" coordsize="471,2">
              <v:shape style="position:absolute;left:885;top:6770;width:471;height:2" coordorigin="885,6770" coordsize="471,0" path="m885,6770l1357,6770e" filled="f" stroked="t" strokeweight=".47597pt" strokecolor="#484848">
                <v:path arrowok="t"/>
              </v:shape>
            </v:group>
            <v:group style="position:absolute;left:4070;top:6770;width:300;height:2" coordorigin="4070,6770" coordsize="300,2">
              <v:shape style="position:absolute;left:4070;top:6770;width:300;height:2" coordorigin="4070,6770" coordsize="300,0" path="m4070,6770l4369,6770e" filled="f" stroked="t" strokeweight=".47597pt" strokecolor="#3B3B3B">
                <v:path arrowok="t"/>
              </v:shape>
            </v:group>
            <v:group style="position:absolute;left:4312;top:6770;width:7392;height:2" coordorigin="4312,6770" coordsize="7392,2">
              <v:shape style="position:absolute;left:4312;top:6770;width:7392;height:2" coordorigin="4312,6770" coordsize="7392,0" path="m4312,6770l11704,6770e" filled="f" stroked="t" strokeweight=".713954pt" strokecolor="#5B5B5B">
                <v:path arrowok="t"/>
              </v:shape>
            </v:group>
            <v:group style="position:absolute;left:5436;top:6770;width:414;height:2" coordorigin="5436,6770" coordsize="414,2">
              <v:shape style="position:absolute;left:5436;top:6770;width:414;height:2" coordorigin="5436,6770" coordsize="414,0" path="m5436,6770l5850,6770e" filled="f" stroked="t" strokeweight=".47597pt" strokecolor="#343434">
                <v:path arrowok="t"/>
              </v:shape>
            </v:group>
            <v:group style="position:absolute;left:7163;top:6770;width:600;height:2" coordorigin="7163,6770" coordsize="600,2">
              <v:shape style="position:absolute;left:7163;top:6770;width:600;height:2" coordorigin="7163,6770" coordsize="600,0" path="m7163,6770l7763,6770e" filled="f" stroked="t" strokeweight=".47597pt" strokecolor="#3B3B3B">
                <v:path arrowok="t"/>
              </v:shape>
            </v:group>
            <v:group style="position:absolute;left:11699;top:6483;width:2;height:583" coordorigin="11699,6483" coordsize="2,583">
              <v:shape style="position:absolute;left:11699;top:6483;width:2;height:583" coordorigin="11699,6483" coordsize="0,583" path="m11699,7066l11699,6483e" filled="f" stroked="t" strokeweight=".47597pt" strokecolor="#575757">
                <v:path arrowok="t"/>
              </v:shape>
            </v:group>
            <v:group style="position:absolute;left:1863;top:6722;width:2;height:344" coordorigin="1863,6722" coordsize="2,344">
              <v:shape style="position:absolute;left:1863;top:6722;width:2;height:344" coordorigin="1863,6722" coordsize="0,344" path="m1863,7066l1863,6722e" filled="f" stroked="t" strokeweight=".47597pt" strokecolor="#444444">
                <v:path arrowok="t"/>
              </v:shape>
            </v:group>
            <v:group style="position:absolute;left:181;top:7243;width:1176;height:2" coordorigin="181,7243" coordsize="1176,2">
              <v:shape style="position:absolute;left:181;top:7243;width:1176;height:2" coordorigin="181,7243" coordsize="1176,0" path="m181,7243l1357,7243e" filled="f" stroked="t" strokeweight=".951939pt" strokecolor="#676767">
                <v:path arrowok="t"/>
              </v:shape>
            </v:group>
            <v:group style="position:absolute;left:188;top:6488;width:2;height:784" coordorigin="188,6488" coordsize="2,784">
              <v:shape style="position:absolute;left:188;top:6488;width:2;height:784" coordorigin="188,6488" coordsize="0,784" path="m188,7272l188,6488e" filled="f" stroked="t" strokeweight=".47597pt" strokecolor="#3F3F3F">
                <v:path arrowok="t"/>
              </v:shape>
            </v:group>
            <v:group style="position:absolute;left:1299;top:7243;width:595;height:2" coordorigin="1299,7243" coordsize="595,2">
              <v:shape style="position:absolute;left:1299;top:7243;width:595;height:2" coordorigin="1299,7243" coordsize="595,0" path="m1299,7243l1894,7243e" filled="f" stroked="t" strokeweight=".47597pt" strokecolor="#343434">
                <v:path arrowok="t"/>
              </v:shape>
            </v:group>
            <v:group style="position:absolute;left:1823;top:7243;width:1371;height:2" coordorigin="1823,7243" coordsize="1371,2">
              <v:shape style="position:absolute;left:1823;top:7243;width:1371;height:2" coordorigin="1823,7243" coordsize="1371,0" path="m1823,7243l3194,7243e" filled="f" stroked="t" strokeweight=".713954pt" strokecolor="#575757">
                <v:path arrowok="t"/>
              </v:shape>
            </v:group>
            <v:group style="position:absolute;left:3137;top:7243;width:286;height:2" coordorigin="3137,7243" coordsize="286,2">
              <v:shape style="position:absolute;left:3137;top:7243;width:286;height:2" coordorigin="3137,7243" coordsize="286,0" path="m3137,7243l3422,7243e" filled="f" stroked="t" strokeweight=".47597pt" strokecolor="#2B2B2B">
                <v:path arrowok="t"/>
              </v:shape>
            </v:group>
            <v:group style="position:absolute;left:3365;top:7243;width:1542;height:2" coordorigin="3365,7243" coordsize="1542,2">
              <v:shape style="position:absolute;left:3365;top:7243;width:1542;height:2" coordorigin="3365,7243" coordsize="1542,0" path="m3365,7243l4907,7243e" filled="f" stroked="t" strokeweight=".713954pt" strokecolor="#575757">
                <v:path arrowok="t"/>
              </v:shape>
            </v:group>
            <v:group style="position:absolute;left:4850;top:7243;width:643;height:2" coordorigin="4850,7243" coordsize="643,2">
              <v:shape style="position:absolute;left:4850;top:7243;width:643;height:2" coordorigin="4850,7243" coordsize="643,0" path="m4850,7243l5493,7243e" filled="f" stroked="t" strokeweight=".47597pt" strokecolor="#4F4F4F">
                <v:path arrowok="t"/>
              </v:shape>
            </v:group>
            <v:group style="position:absolute;left:5312;top:7243;width:966;height:2" coordorigin="5312,7243" coordsize="966,2">
              <v:shape style="position:absolute;left:5312;top:7243;width:966;height:2" coordorigin="5312,7243" coordsize="966,0" path="m5312,7243l6278,7243e" filled="f" stroked="t" strokeweight=".951939pt" strokecolor="#606060">
                <v:path arrowok="t"/>
              </v:shape>
            </v:group>
            <v:group style="position:absolute;left:6221;top:7243;width:428;height:2" coordorigin="6221,7243" coordsize="428,2">
              <v:shape style="position:absolute;left:6221;top:7243;width:428;height:2" coordorigin="6221,7243" coordsize="428,0" path="m6221,7243l6649,7243e" filled="f" stroked="t" strokeweight=".47597pt" strokecolor="#343434">
                <v:path arrowok="t"/>
              </v:shape>
            </v:group>
            <v:group style="position:absolute;left:6592;top:7243;width:1171;height:2" coordorigin="6592,7243" coordsize="1171,2">
              <v:shape style="position:absolute;left:6592;top:7243;width:1171;height:2" coordorigin="6592,7243" coordsize="1171,0" path="m6592,7243l7763,7243e" filled="f" stroked="t" strokeweight=".713954pt" strokecolor="#606060">
                <v:path arrowok="t"/>
              </v:shape>
            </v:group>
            <v:group style="position:absolute;left:7706;top:7243;width:585;height:2" coordorigin="7706,7243" coordsize="585,2">
              <v:shape style="position:absolute;left:7706;top:7243;width:585;height:2" coordorigin="7706,7243" coordsize="585,0" path="m7706,7243l8291,7243e" filled="f" stroked="t" strokeweight=".47597pt" strokecolor="#3B3B3B">
                <v:path arrowok="t"/>
              </v:shape>
            </v:group>
            <v:group style="position:absolute;left:8234;top:7243;width:3475;height:2" coordorigin="8234,7243" coordsize="3475,2">
              <v:shape style="position:absolute;left:8234;top:7243;width:3475;height:2" coordorigin="8234,7243" coordsize="3475,0" path="m8234,7243l11709,7243e" filled="f" stroked="t" strokeweight=".713954pt" strokecolor="#606060">
                <v:path arrowok="t"/>
              </v:shape>
            </v:group>
            <v:group style="position:absolute;left:11704;top:7009;width:2;height:9213" coordorigin="11704,7009" coordsize="2,9213">
              <v:shape style="position:absolute;left:11704;top:7009;width:2;height:9213" coordorigin="11704,7009" coordsize="0,9213" path="m11704,16222l11704,7009e" filled="f" stroked="t" strokeweight=".713954pt" strokecolor="#747474">
                <v:path arrowok="t"/>
              </v:shape>
            </v:group>
            <v:group style="position:absolute;left:3822;top:7234;width:2;height:258" coordorigin="3822,7234" coordsize="2,258">
              <v:shape style="position:absolute;left:3822;top:7234;width:2;height:258" coordorigin="3822,7234" coordsize="0,258" path="m3822,7492l3822,7234e" filled="f" stroked="t" strokeweight="1.427909pt" strokecolor="#575757">
                <v:path arrowok="t"/>
              </v:shape>
            </v:group>
            <v:group style="position:absolute;left:3798;top:7482;width:2851;height:2" coordorigin="3798,7482" coordsize="2851,2">
              <v:shape style="position:absolute;left:3798;top:7482;width:2851;height:2" coordorigin="3798,7482" coordsize="2851,0" path="m3798,7482l6649,7482e" filled="f" stroked="t" strokeweight=".47597pt" strokecolor="#545454">
                <v:path arrowok="t"/>
              </v:shape>
            </v:group>
            <v:group style="position:absolute;left:6592;top:7480;width:1171;height:2" coordorigin="6592,7480" coordsize="1171,2">
              <v:shape style="position:absolute;left:6592;top:7480;width:1171;height:2" coordorigin="6592,7480" coordsize="1171,0" path="m6592,7480l7763,7480e" filled="f" stroked="t" strokeweight=".951939pt" strokecolor="#646464">
                <v:path arrowok="t"/>
              </v:shape>
            </v:group>
            <v:group style="position:absolute;left:7706;top:7482;width:328;height:2" coordorigin="7706,7482" coordsize="328,2">
              <v:shape style="position:absolute;left:7706;top:7482;width:328;height:2" coordorigin="7706,7482" coordsize="328,0" path="m7706,7482l8034,7482e" filled="f" stroked="t" strokeweight=".47597pt" strokecolor="#444444">
                <v:path arrowok="t"/>
              </v:shape>
            </v:group>
            <v:group style="position:absolute;left:7977;top:7482;width:314;height:2" coordorigin="7977,7482" coordsize="314,2">
              <v:shape style="position:absolute;left:7977;top:7482;width:314;height:2" coordorigin="7977,7482" coordsize="314,0" path="m7977,7482l8291,7482e" filled="f" stroked="t" strokeweight=".47597pt" strokecolor="#2B2B2B">
                <v:path arrowok="t"/>
              </v:shape>
            </v:group>
            <v:group style="position:absolute;left:8234;top:7482;width:3475;height:2" coordorigin="8234,7482" coordsize="3475,2">
              <v:shape style="position:absolute;left:8234;top:7482;width:3475;height:2" coordorigin="8234,7482" coordsize="3475,0" path="m8234,7482l11709,7482e" filled="f" stroked="t" strokeweight=".713954pt" strokecolor="#606060">
                <v:path arrowok="t"/>
              </v:shape>
            </v:group>
            <v:group style="position:absolute;left:3808;top:7439;width:2;height:559" coordorigin="3808,7439" coordsize="2,559">
              <v:shape style="position:absolute;left:3808;top:7439;width:2;height:559" coordorigin="3808,7439" coordsize="0,559" path="m3808,7998l3808,7439e" filled="f" stroked="t" strokeweight=".713954pt" strokecolor="#545454">
                <v:path arrowok="t"/>
              </v:shape>
            </v:group>
            <v:group style="position:absolute;left:4850;top:7750;width:643;height:2" coordorigin="4850,7750" coordsize="643,2">
              <v:shape style="position:absolute;left:4850;top:7750;width:643;height:2" coordorigin="4850,7750" coordsize="643,0" path="m4850,7750l5493,7750e" filled="f" stroked="t" strokeweight=".47597pt" strokecolor="#5B5B5B">
                <v:path arrowok="t"/>
              </v:shape>
            </v:group>
            <v:group style="position:absolute;left:3798;top:7747;width:7911;height:2" coordorigin="3798,7747" coordsize="7911,2">
              <v:shape style="position:absolute;left:3798;top:7747;width:7911;height:2" coordorigin="3798,7747" coordsize="7911,0" path="m3798,7747l11709,7747e" filled="f" stroked="t" strokeweight=".713954pt" strokecolor="#606060">
                <v:path arrowok="t"/>
              </v:shape>
            </v:group>
            <v:group style="position:absolute;left:176;top:7994;width:1856;height:2" coordorigin="176,7994" coordsize="1856,2">
              <v:shape style="position:absolute;left:176;top:7994;width:1856;height:2" coordorigin="176,7994" coordsize="1856,0" path="m176,7994l2032,7994e" filled="f" stroked="t" strokeweight=".713954pt" strokecolor="#545454">
                <v:path arrowok="t"/>
              </v:shape>
            </v:group>
            <v:group style="position:absolute;left:190;top:7200;width:2;height:9022" coordorigin="190,7200" coordsize="2,9022">
              <v:shape style="position:absolute;left:190;top:7200;width:2;height:9022" coordorigin="190,7200" coordsize="0,9022" path="m190,16222l190,7200e" filled="f" stroked="t" strokeweight=".713954pt" strokecolor="#575757">
                <v:path arrowok="t"/>
              </v:shape>
            </v:group>
            <v:group style="position:absolute;left:643;top:7994;width:300;height:2" coordorigin="643,7994" coordsize="300,2">
              <v:shape style="position:absolute;left:643;top:7994;width:300;height:2" coordorigin="643,7994" coordsize="300,0" path="m643,7994l942,7994e" filled="f" stroked="t" strokeweight=".47597pt" strokecolor="#2B2B2B">
                <v:path arrowok="t"/>
              </v:shape>
            </v:group>
            <v:group style="position:absolute;left:1863;top:6928;width:2;height:1104" coordorigin="1863,6928" coordsize="2,1104">
              <v:shape style="position:absolute;left:1863;top:6928;width:2;height:1104" coordorigin="1863,6928" coordsize="0,1104" path="m1863,8032l1863,6928e" filled="f" stroked="t" strokeweight=".951939pt" strokecolor="#575757">
                <v:path arrowok="t"/>
              </v:shape>
            </v:group>
            <v:group style="position:absolute;left:1823;top:7994;width:771;height:2" coordorigin="1823,7994" coordsize="771,2">
              <v:shape style="position:absolute;left:1823;top:7994;width:771;height:2" coordorigin="1823,7994" coordsize="771,0" path="m1823,7994l2594,7994e" filled="f" stroked="t" strokeweight=".47597pt" strokecolor="#444444">
                <v:path arrowok="t"/>
              </v:shape>
            </v:group>
            <v:group style="position:absolute;left:2537;top:7991;width:5497;height:2" coordorigin="2537,7991" coordsize="5497,2">
              <v:shape style="position:absolute;left:2537;top:7991;width:5497;height:2" coordorigin="2537,7991" coordsize="5497,0" path="m2537,7991l8034,7991e" filled="f" stroked="t" strokeweight=".713954pt" strokecolor="#606060">
                <v:path arrowok="t"/>
              </v:shape>
            </v:group>
            <v:group style="position:absolute;left:3770;top:7994;width:357;height:2" coordorigin="3770,7994" coordsize="357,2">
              <v:shape style="position:absolute;left:3770;top:7994;width:357;height:2" coordorigin="3770,7994" coordsize="357,0" path="m3770,7994l4127,7994e" filled="f" stroked="t" strokeweight=".47597pt" strokecolor="#343434">
                <v:path arrowok="t"/>
              </v:shape>
            </v:group>
            <v:group style="position:absolute;left:7977;top:7989;width:314;height:2" coordorigin="7977,7989" coordsize="314,2">
              <v:shape style="position:absolute;left:7977;top:7989;width:314;height:2" coordorigin="7977,7989" coordsize="314,0" path="m7977,7989l8291,7989e" filled="f" stroked="t" strokeweight=".47597pt" strokecolor="#2F2F2F">
                <v:path arrowok="t"/>
              </v:shape>
            </v:group>
            <v:group style="position:absolute;left:8234;top:7989;width:3475;height:2" coordorigin="8234,7989" coordsize="3475,2">
              <v:shape style="position:absolute;left:8234;top:7989;width:3475;height:2" coordorigin="8234,7989" coordsize="3475,0" path="m8234,7989l11709,7989e" filled="f" stroked="t" strokeweight=".713954pt" strokecolor="#5B5B5B">
                <v:path arrowok="t"/>
              </v:shape>
            </v:group>
            <v:group style="position:absolute;left:1866;top:7946;width:2;height:559" coordorigin="1866,7946" coordsize="2,559">
              <v:shape style="position:absolute;left:1866;top:7946;width:2;height:559" coordorigin="1866,7946" coordsize="0,559" path="m1866,8505l1866,7946e" filled="f" stroked="t" strokeweight=".47597pt" strokecolor="#282828">
                <v:path arrowok="t"/>
              </v:shape>
            </v:group>
            <v:group style="position:absolute;left:1866;top:8448;width:2;height:994" coordorigin="1866,8448" coordsize="2,994">
              <v:shape style="position:absolute;left:1866;top:8448;width:2;height:994" coordorigin="1866,8448" coordsize="0,994" path="m1866,9442l1866,8448e" filled="f" stroked="t" strokeweight=".713954pt" strokecolor="#4B4B4B">
                <v:path arrowok="t"/>
              </v:shape>
            </v:group>
            <v:group style="position:absolute;left:181;top:8926;width:1713;height:2" coordorigin="181,8926" coordsize="1713,2">
              <v:shape style="position:absolute;left:181;top:8926;width:1713;height:2" coordorigin="181,8926" coordsize="1713,0" path="m181,8926l1894,8926e" filled="f" stroked="t" strokeweight=".713954pt" strokecolor="#606060">
                <v:path arrowok="t"/>
              </v:shape>
            </v:group>
            <v:group style="position:absolute;left:1823;top:8928;width:771;height:2" coordorigin="1823,8928" coordsize="771,2">
              <v:shape style="position:absolute;left:1823;top:8928;width:771;height:2" coordorigin="1823,8928" coordsize="771,0" path="m1823,8928l2594,8928e" filled="f" stroked="t" strokeweight=".713954pt" strokecolor="#4B4B4B">
                <v:path arrowok="t"/>
              </v:shape>
            </v:group>
            <v:group style="position:absolute;left:2480;top:8928;width:714;height:2" coordorigin="2480,8928" coordsize="714,2">
              <v:shape style="position:absolute;left:2480;top:8928;width:714;height:2" coordorigin="2480,8928" coordsize="714,0" path="m2480,8928l3194,8928e" filled="f" stroked="t" strokeweight=".951939pt" strokecolor="#676767">
                <v:path arrowok="t"/>
              </v:shape>
            </v:group>
            <v:group style="position:absolute;left:3137;top:8926;width:286;height:2" coordorigin="3137,8926" coordsize="286,2">
              <v:shape style="position:absolute;left:3137;top:8926;width:286;height:2" coordorigin="3137,8926" coordsize="286,0" path="m3137,8926l3422,8926e" filled="f" stroked="t" strokeweight=".47597pt" strokecolor="#282828">
                <v:path arrowok="t"/>
              </v:shape>
            </v:group>
            <v:group style="position:absolute;left:3365;top:8928;width:466;height:2" coordorigin="3365,8928" coordsize="466,2">
              <v:shape style="position:absolute;left:3365;top:8928;width:466;height:2" coordorigin="3365,8928" coordsize="466,0" path="m3365,8928l3832,8928e" filled="f" stroked="t" strokeweight=".47597pt" strokecolor="#484848">
                <v:path arrowok="t"/>
              </v:shape>
            </v:group>
            <v:group style="position:absolute;left:3660;top:8928;width:1247;height:2" coordorigin="3660,8928" coordsize="1247,2">
              <v:shape style="position:absolute;left:3660;top:8928;width:1247;height:2" coordorigin="3660,8928" coordsize="1247,0" path="m3660,8928l4907,8928e" filled="f" stroked="t" strokeweight=".951939pt" strokecolor="#606060">
                <v:path arrowok="t"/>
              </v:shape>
            </v:group>
            <v:group style="position:absolute;left:4850;top:8926;width:643;height:2" coordorigin="4850,8926" coordsize="643,2">
              <v:shape style="position:absolute;left:4850;top:8926;width:643;height:2" coordorigin="4850,8926" coordsize="643,0" path="m4850,8926l5493,8926e" filled="f" stroked="t" strokeweight=".47597pt" strokecolor="#4B4B4B">
                <v:path arrowok="t"/>
              </v:shape>
            </v:group>
            <v:group style="position:absolute;left:5369;top:8926;width:909;height:2" coordorigin="5369,8926" coordsize="909,2">
              <v:shape style="position:absolute;left:5369;top:8926;width:909;height:2" coordorigin="5369,8926" coordsize="909,0" path="m5369,8926l6278,8926e" filled="f" stroked="t" strokeweight=".951939pt" strokecolor="#676767">
                <v:path arrowok="t"/>
              </v:shape>
            </v:group>
            <v:group style="position:absolute;left:6221;top:8926;width:428;height:2" coordorigin="6221,8926" coordsize="428,2">
              <v:shape style="position:absolute;left:6221;top:8926;width:428;height:2" coordorigin="6221,8926" coordsize="428,0" path="m6221,8926l6649,8926e" filled="f" stroked="t" strokeweight=".47597pt" strokecolor="#343434">
                <v:path arrowok="t"/>
              </v:shape>
            </v:group>
            <v:group style="position:absolute;left:6592;top:8926;width:1171;height:2" coordorigin="6592,8926" coordsize="1171,2">
              <v:shape style="position:absolute;left:6592;top:8926;width:1171;height:2" coordorigin="6592,8926" coordsize="1171,0" path="m6592,8926l7763,8926e" filled="f" stroked="t" strokeweight=".713954pt" strokecolor="#5B5B5B">
                <v:path arrowok="t"/>
              </v:shape>
            </v:group>
            <v:group style="position:absolute;left:7706;top:8926;width:585;height:2" coordorigin="7706,8926" coordsize="585,2">
              <v:shape style="position:absolute;left:7706;top:8926;width:585;height:2" coordorigin="7706,8926" coordsize="585,0" path="m7706,8926l8291,8926e" filled="f" stroked="t" strokeweight=".47597pt" strokecolor="#3B3B3B">
                <v:path arrowok="t"/>
              </v:shape>
            </v:group>
            <v:group style="position:absolute;left:8234;top:8926;width:3475;height:2" coordorigin="8234,8926" coordsize="3475,2">
              <v:shape style="position:absolute;left:8234;top:8926;width:3475;height:2" coordorigin="8234,8926" coordsize="3475,0" path="m8234,8926l11709,8926e" filled="f" stroked="t" strokeweight=".713954pt" strokecolor="#5B5B5B">
                <v:path arrowok="t"/>
              </v:shape>
            </v:group>
            <v:group style="position:absolute;left:11704;top:8883;width:2;height:311" coordorigin="11704,8883" coordsize="2,311">
              <v:shape style="position:absolute;left:11704;top:8883;width:2;height:311" coordorigin="11704,8883" coordsize="0,311" path="m11704,9194l11704,8883e" filled="f" stroked="t" strokeweight=".47597pt" strokecolor="#545454">
                <v:path arrowok="t"/>
              </v:shape>
            </v:group>
            <v:group style="position:absolute;left:186;top:9770;width:514;height:2" coordorigin="186,9770" coordsize="514,2">
              <v:shape style="position:absolute;left:186;top:9770;width:514;height:2" coordorigin="186,9770" coordsize="514,0" path="m186,9770l700,9770e" filled="f" stroked="t" strokeweight=".47597pt" strokecolor="#4B4B4B">
                <v:path arrowok="t"/>
              </v:shape>
            </v:group>
            <v:group style="position:absolute;left:190;top:9385;width:2;height:669" coordorigin="190,9385" coordsize="2,669">
              <v:shape style="position:absolute;left:190;top:9385;width:2;height:669" coordorigin="190,9385" coordsize="0,669" path="m190,10054l190,9385e" filled="f" stroked="t" strokeweight=".47597pt" strokecolor="#343434">
                <v:path arrowok="t"/>
              </v:shape>
            </v:group>
            <v:group style="position:absolute;left:643;top:9772;width:300;height:2" coordorigin="643,9772" coordsize="300,2">
              <v:shape style="position:absolute;left:643;top:9772;width:300;height:2" coordorigin="643,9772" coordsize="300,0" path="m643,9772l942,9772e" filled="f" stroked="t" strokeweight=".47597pt" strokecolor="#232323">
                <v:path arrowok="t"/>
              </v:shape>
            </v:group>
            <v:group style="position:absolute;left:885;top:9772;width:4607;height:2" coordorigin="885,9772" coordsize="4607,2">
              <v:shape style="position:absolute;left:885;top:9772;width:4607;height:2" coordorigin="885,9772" coordsize="4607,0" path="m885,9772l5493,9772e" filled="f" stroked="t" strokeweight=".713954pt" strokecolor="#575757">
                <v:path arrowok="t"/>
              </v:shape>
            </v:group>
            <v:group style="position:absolute;left:1866;top:9385;width:2;height:669" coordorigin="1866,9385" coordsize="2,669">
              <v:shape style="position:absolute;left:1866;top:9385;width:2;height:669" coordorigin="1866,9385" coordsize="0,669" path="m1866,10054l1866,9385e" filled="f" stroked="t" strokeweight=".47597pt" strokecolor="#343434">
                <v:path arrowok="t"/>
              </v:shape>
            </v:group>
            <v:group style="position:absolute;left:5436;top:9772;width:414;height:2" coordorigin="5436,9772" coordsize="414,2">
              <v:shape style="position:absolute;left:5436;top:9772;width:414;height:2" coordorigin="5436,9772" coordsize="414,0" path="m5436,9772l5850,9772e" filled="f" stroked="t" strokeweight=".47597pt" strokecolor="#343434">
                <v:path arrowok="t"/>
              </v:shape>
            </v:group>
            <v:group style="position:absolute;left:5793;top:9772;width:5921;height:2" coordorigin="5793,9772" coordsize="5921,2">
              <v:shape style="position:absolute;left:5793;top:9772;width:5921;height:2" coordorigin="5793,9772" coordsize="5921,0" path="m5793,9772l11714,9772e" filled="f" stroked="t" strokeweight=".713954pt" strokecolor="#606060">
                <v:path arrowok="t"/>
              </v:shape>
            </v:group>
            <v:group style="position:absolute;left:186;top:10011;width:3646;height:2" coordorigin="186,10011" coordsize="3646,2">
              <v:shape style="position:absolute;left:186;top:10011;width:3646;height:2" coordorigin="186,10011" coordsize="3646,0" path="m186,10011l3832,10011e" filled="f" stroked="t" strokeweight=".713954pt" strokecolor="#545454">
                <v:path arrowok="t"/>
              </v:shape>
            </v:group>
            <v:group style="position:absolute;left:3774;top:10011;width:595;height:2" coordorigin="3774,10011" coordsize="595,2">
              <v:shape style="position:absolute;left:3774;top:10011;width:595;height:2" coordorigin="3774,10011" coordsize="595,0" path="m3774,10011l4369,10011e" filled="f" stroked="t" strokeweight=".47597pt" strokecolor="#2F2F2F">
                <v:path arrowok="t"/>
              </v:shape>
            </v:group>
            <v:group style="position:absolute;left:4312;top:10011;width:1180;height:2" coordorigin="4312,10011" coordsize="1180,2">
              <v:shape style="position:absolute;left:4312;top:10011;width:1180;height:2" coordorigin="4312,10011" coordsize="1180,0" path="m4312,10011l5493,10011e" filled="f" stroked="t" strokeweight=".713954pt" strokecolor="#5B5B5B">
                <v:path arrowok="t"/>
              </v:shape>
            </v:group>
            <v:group style="position:absolute;left:5436;top:10011;width:414;height:2" coordorigin="5436,10011" coordsize="414,2">
              <v:shape style="position:absolute;left:5436;top:10011;width:414;height:2" coordorigin="5436,10011" coordsize="414,0" path="m5436,10011l5850,10011e" filled="f" stroked="t" strokeweight=".47597pt" strokecolor="#2F2F2F">
                <v:path arrowok="t"/>
              </v:shape>
            </v:group>
            <v:group style="position:absolute;left:5793;top:10009;width:5921;height:2" coordorigin="5793,10009" coordsize="5921,2">
              <v:shape style="position:absolute;left:5793;top:10009;width:5921;height:2" coordorigin="5793,10009" coordsize="5921,0" path="m5793,10009l11714,10009e" filled="f" stroked="t" strokeweight=".713954pt" strokecolor="#606060">
                <v:path arrowok="t"/>
              </v:shape>
            </v:group>
            <v:group style="position:absolute;left:181;top:10255;width:2675;height:2" coordorigin="181,10255" coordsize="2675,2">
              <v:shape style="position:absolute;left:181;top:10255;width:2675;height:2" coordorigin="181,10255" coordsize="2675,0" path="m181,10255l2856,10255e" filled="f" stroked="t" strokeweight=".713954pt" strokecolor="#5B5B5B">
                <v:path arrowok="t"/>
              </v:shape>
            </v:group>
            <v:group style="position:absolute;left:1868;top:9916;width:2;height:2276" coordorigin="1868,9916" coordsize="2,2276">
              <v:shape style="position:absolute;left:1868;top:9916;width:2;height:2276" coordorigin="1868,9916" coordsize="0,2276" path="m1868,12191l1868,9916e" filled="f" stroked="t" strokeweight=".951939pt" strokecolor="#4F4F4F">
                <v:path arrowok="t"/>
              </v:shape>
            </v:group>
            <v:group style="position:absolute;left:2727;top:10255;width:695;height:2" coordorigin="2727,10255" coordsize="695,2">
              <v:shape style="position:absolute;left:2727;top:10255;width:695;height:2" coordorigin="2727,10255" coordsize="695,0" path="m2727,10255l3422,10255e" filled="f" stroked="t" strokeweight=".47597pt" strokecolor="#444444">
                <v:path arrowok="t"/>
              </v:shape>
            </v:group>
            <v:group style="position:absolute;left:3365;top:10253;width:1090;height:2" coordorigin="3365,10253" coordsize="1090,2">
              <v:shape style="position:absolute;left:3365;top:10253;width:1090;height:2" coordorigin="3365,10253" coordsize="1090,0" path="m3365,10253l4455,10253e" filled="f" stroked="t" strokeweight=".951939pt" strokecolor="#646464">
                <v:path arrowok="t"/>
              </v:shape>
            </v:group>
            <v:group style="position:absolute;left:4312;top:10255;width:595;height:2" coordorigin="4312,10255" coordsize="595,2">
              <v:shape style="position:absolute;left:4312;top:10255;width:595;height:2" coordorigin="4312,10255" coordsize="595,0" path="m4312,10255l4907,10255e" filled="f" stroked="t" strokeweight=".47597pt" strokecolor="#4B4B4B">
                <v:path arrowok="t"/>
              </v:shape>
            </v:group>
            <v:group style="position:absolute;left:4850;top:10253;width:881;height:2" coordorigin="4850,10253" coordsize="881,2">
              <v:shape style="position:absolute;left:4850;top:10253;width:881;height:2" coordorigin="4850,10253" coordsize="881,0" path="m4850,10253l5731,10253e" filled="f" stroked="t" strokeweight=".951939pt" strokecolor="#646464">
                <v:path arrowok="t"/>
              </v:shape>
            </v:group>
            <v:group style="position:absolute;left:5645;top:10255;width:633;height:2" coordorigin="5645,10255" coordsize="633,2">
              <v:shape style="position:absolute;left:5645;top:10255;width:633;height:2" coordorigin="5645,10255" coordsize="633,0" path="m5645,10255l6278,10255e" filled="f" stroked="t" strokeweight=".713954pt" strokecolor="#4F4F4F">
                <v:path arrowok="t"/>
              </v:shape>
            </v:group>
            <v:group style="position:absolute;left:6221;top:10255;width:428;height:2" coordorigin="6221,10255" coordsize="428,2">
              <v:shape style="position:absolute;left:6221;top:10255;width:428;height:2" coordorigin="6221,10255" coordsize="428,0" path="m6221,10255l6649,10255e" filled="f" stroked="t" strokeweight=".47597pt" strokecolor="#343434">
                <v:path arrowok="t"/>
              </v:shape>
            </v:group>
            <v:group style="position:absolute;left:6592;top:10255;width:1171;height:2" coordorigin="6592,10255" coordsize="1171,2">
              <v:shape style="position:absolute;left:6592;top:10255;width:1171;height:2" coordorigin="6592,10255" coordsize="1171,0" path="m6592,10255l7763,10255e" filled="f" stroked="t" strokeweight=".713954pt" strokecolor="#606060">
                <v:path arrowok="t"/>
              </v:shape>
            </v:group>
            <v:group style="position:absolute;left:7706;top:10255;width:328;height:2" coordorigin="7706,10255" coordsize="328,2">
              <v:shape style="position:absolute;left:7706;top:10255;width:328;height:2" coordorigin="7706,10255" coordsize="328,0" path="m7706,10255l8034,10255e" filled="f" stroked="t" strokeweight=".47597pt" strokecolor="#484848">
                <v:path arrowok="t"/>
              </v:shape>
            </v:group>
            <v:group style="position:absolute;left:7977;top:10255;width:314;height:2" coordorigin="7977,10255" coordsize="314,2">
              <v:shape style="position:absolute;left:7977;top:10255;width:314;height:2" coordorigin="7977,10255" coordsize="314,0" path="m7977,10255l8291,10255e" filled="f" stroked="t" strokeweight=".47597pt" strokecolor="#343434">
                <v:path arrowok="t"/>
              </v:shape>
            </v:group>
            <v:group style="position:absolute;left:8234;top:10253;width:3479;height:2" coordorigin="8234,10253" coordsize="3479,2">
              <v:shape style="position:absolute;left:8234;top:10253;width:3479;height:2" coordorigin="8234,10253" coordsize="3479,0" path="m8234,10253l11714,10253e" filled="f" stroked="t" strokeweight=".713954pt" strokecolor="#606060">
                <v:path arrowok="t"/>
              </v:shape>
            </v:group>
            <v:group style="position:absolute;left:11709;top:9983;width:2;height:335" coordorigin="11709,9983" coordsize="2,335">
              <v:shape style="position:absolute;left:11709;top:9983;width:2;height:335" coordorigin="11709,9983" coordsize="0,335" path="m11709,10317l11709,9983e" filled="f" stroked="t" strokeweight=".47597pt" strokecolor="#575757">
                <v:path arrowok="t"/>
              </v:shape>
            </v:group>
            <v:group style="position:absolute;left:176;top:10781;width:1690;height:2" coordorigin="176,10781" coordsize="1690,2">
              <v:shape style="position:absolute;left:176;top:10781;width:1690;height:2" coordorigin="176,10781" coordsize="1690,0" path="m176,10781l1866,10781e" filled="f" stroked="t" strokeweight=".237985pt" strokecolor="#575757">
                <v:path arrowok="t"/>
              </v:shape>
            </v:group>
            <v:group style="position:absolute;left:1852;top:10781;width:1314;height:2" coordorigin="1852,10781" coordsize="1314,2">
              <v:shape style="position:absolute;left:1852;top:10781;width:1314;height:2" coordorigin="1852,10781" coordsize="1314,0" path="m1852,10781l3165,10781e" filled="f" stroked="t" strokeweight=".237985pt" strokecolor="#7C7C7C">
                <v:path arrowok="t"/>
              </v:shape>
            </v:group>
            <v:group style="position:absolute;left:3165;top:10802;width:252;height:2" coordorigin="3165,10802" coordsize="252,2">
              <v:shape style="position:absolute;left:3165;top:10802;width:252;height:2" coordorigin="3165,10802" coordsize="252,0" path="m3165,10802l3417,10802e" filled="f" stroked="t" strokeweight=".713954pt" strokecolor="#383838">
                <v:path arrowok="t"/>
              </v:shape>
            </v:group>
            <v:group style="position:absolute;left:3394;top:10781;width:409;height:2" coordorigin="3394,10781" coordsize="409,2">
              <v:shape style="position:absolute;left:3394;top:10781;width:409;height:2" coordorigin="3394,10781" coordsize="409,0" path="m3394,10781l3803,10781e" filled="f" stroked="t" strokeweight=".237985pt" strokecolor="#676767">
                <v:path arrowok="t"/>
              </v:shape>
            </v:group>
            <v:group style="position:absolute;left:3803;top:10781;width:1076;height:2" coordorigin="3803,10781" coordsize="1076,2">
              <v:shape style="position:absolute;left:3803;top:10781;width:1076;height:2" coordorigin="3803,10781" coordsize="1076,0" path="m3803,10781l4879,10781e" filled="f" stroked="t" strokeweight=".237985pt" strokecolor="#000000">
                <v:path arrowok="t"/>
              </v:shape>
            </v:group>
            <v:group style="position:absolute;left:4879;top:10781;width:585;height:2" coordorigin="4879,10781" coordsize="585,2">
              <v:shape style="position:absolute;left:4879;top:10781;width:585;height:2" coordorigin="4879,10781" coordsize="585,0" path="m4879,10781l5464,10781e" filled="f" stroked="t" strokeweight=".237985pt" strokecolor="#808080">
                <v:path arrowok="t"/>
              </v:shape>
            </v:group>
            <v:group style="position:absolute;left:5464;top:10781;width:209;height:2" coordorigin="5464,10781" coordsize="209,2">
              <v:shape style="position:absolute;left:5464;top:10781;width:209;height:2" coordorigin="5464,10781" coordsize="209,0" path="m5464,10781l5674,10781e" filled="f" stroked="t" strokeweight=".237985pt" strokecolor="#606060">
                <v:path arrowok="t"/>
              </v:shape>
            </v:group>
            <v:group style="position:absolute;left:5674;top:10781;width:148;height:2" coordorigin="5674,10781" coordsize="148,2">
              <v:shape style="position:absolute;left:5674;top:10781;width:148;height:2" coordorigin="5674,10781" coordsize="148,0" path="m5674,10781l5821,10781e" filled="f" stroked="t" strokeweight=".237985pt" strokecolor="#000000">
                <v:path arrowok="t"/>
              </v:shape>
            </v:group>
            <v:group style="position:absolute;left:5821;top:10781;width:428;height:2" coordorigin="5821,10781" coordsize="428,2">
              <v:shape style="position:absolute;left:5821;top:10781;width:428;height:2" coordorigin="5821,10781" coordsize="428,0" path="m5821,10781l6249,10781e" filled="f" stroked="t" strokeweight=".237985pt" strokecolor="#646464">
                <v:path arrowok="t"/>
              </v:shape>
            </v:group>
            <v:group style="position:absolute;left:6249;top:10781;width:5445;height:2" coordorigin="6249,10781" coordsize="5445,2">
              <v:shape style="position:absolute;left:6249;top:10781;width:5445;height:2" coordorigin="6249,10781" coordsize="5445,0" path="m6249,10781l11695,10781e" filled="f" stroked="t" strokeweight=".237985pt" strokecolor="#000000">
                <v:path arrowok="t"/>
              </v:shape>
            </v:group>
            <v:group style="position:absolute;left:186;top:10972;width:6092;height:2" coordorigin="186,10972" coordsize="6092,2">
              <v:shape style="position:absolute;left:186;top:10972;width:6092;height:2" coordorigin="186,10972" coordsize="6092,0" path="m186,10972l6278,10972e" filled="f" stroked="t" strokeweight=".713954pt" strokecolor="#5B5B5B">
                <v:path arrowok="t"/>
              </v:shape>
            </v:group>
            <v:group style="position:absolute;left:6221;top:10972;width:428;height:2" coordorigin="6221,10972" coordsize="428,2">
              <v:shape style="position:absolute;left:6221;top:10972;width:428;height:2" coordorigin="6221,10972" coordsize="428,0" path="m6221,10972l6649,10972e" filled="f" stroked="t" strokeweight=".47597pt" strokecolor="#383838">
                <v:path arrowok="t"/>
              </v:shape>
            </v:group>
            <v:group style="position:absolute;left:6592;top:10972;width:1171;height:2" coordorigin="6592,10972" coordsize="1171,2">
              <v:shape style="position:absolute;left:6592;top:10972;width:1171;height:2" coordorigin="6592,10972" coordsize="1171,0" path="m6592,10972l7763,10972e" filled="f" stroked="t" strokeweight=".713954pt" strokecolor="#606060">
                <v:path arrowok="t"/>
              </v:shape>
            </v:group>
            <v:group style="position:absolute;left:7706;top:10972;width:328;height:2" coordorigin="7706,10972" coordsize="328,2">
              <v:shape style="position:absolute;left:7706;top:10972;width:328;height:2" coordorigin="7706,10972" coordsize="328,0" path="m7706,10972l8034,10972e" filled="f" stroked="t" strokeweight=".47597pt" strokecolor="#444444">
                <v:path arrowok="t"/>
              </v:shape>
            </v:group>
            <v:group style="position:absolute;left:7977;top:10970;width:3741;height:2" coordorigin="7977,10970" coordsize="3741,2">
              <v:shape style="position:absolute;left:7977;top:10970;width:3741;height:2" coordorigin="7977,10970" coordsize="3741,0" path="m7977,10970l11718,10970e" filled="f" stroked="t" strokeweight=".713954pt" strokecolor="#5B5B5B">
                <v:path arrowok="t"/>
              </v:shape>
            </v:group>
            <v:group style="position:absolute;left:190;top:10929;width:2;height:535" coordorigin="190,10929" coordsize="2,535">
              <v:shape style="position:absolute;left:190;top:10929;width:2;height:535" coordorigin="190,10929" coordsize="0,535" path="m190,11465l190,10929e" filled="f" stroked="t" strokeweight=".47597pt" strokecolor="#3F3F3F">
                <v:path arrowok="t"/>
              </v:shape>
            </v:group>
            <v:group style="position:absolute;left:914;top:10958;width:2;height:1205" coordorigin="914,10958" coordsize="2,1205">
              <v:shape style="position:absolute;left:914;top:10958;width:2;height:1205" coordorigin="914,10958" coordsize="0,1205" path="m914,12163l914,10958e" filled="f" stroked="t" strokeweight=".237985pt" strokecolor="#6B6B6B">
                <v:path arrowok="t"/>
              </v:shape>
            </v:group>
            <v:group style="position:absolute;left:186;top:11443;width:6102;height:2" coordorigin="186,11443" coordsize="6102,2">
              <v:shape style="position:absolute;left:186;top:11443;width:6102;height:2" coordorigin="186,11443" coordsize="6102,0" path="m186,11443l6288,11443e" filled="f" stroked="t" strokeweight=".713954pt" strokecolor="#606060">
                <v:path arrowok="t"/>
              </v:shape>
            </v:group>
            <v:group style="position:absolute;left:6254;top:10967;width:2;height:4599" coordorigin="6254,10967" coordsize="2,4599">
              <v:shape style="position:absolute;left:6254;top:10967;width:2;height:4599" coordorigin="6254,10967" coordsize="0,4599" path="m6254,15567l6254,10967e" filled="f" stroked="t" strokeweight=".47597pt" strokecolor="#4F4F4F">
                <v:path arrowok="t"/>
              </v:shape>
            </v:group>
            <v:group style="position:absolute;left:6216;top:11441;width:433;height:2" coordorigin="6216,11441" coordsize="433,2">
              <v:shape style="position:absolute;left:6216;top:11441;width:433;height:2" coordorigin="6216,11441" coordsize="433,0" path="m6216,11441l6649,11441e" filled="f" stroked="t" strokeweight=".47597pt" strokecolor="#383838">
                <v:path arrowok="t"/>
              </v:shape>
            </v:group>
            <v:group style="position:absolute;left:6592;top:11441;width:1209;height:2" coordorigin="6592,11441" coordsize="1209,2">
              <v:shape style="position:absolute;left:6592;top:11441;width:1209;height:2" coordorigin="6592,11441" coordsize="1209,0" path="m6592,11441l7801,11441e" filled="f" stroked="t" strokeweight=".713954pt" strokecolor="#646464">
                <v:path arrowok="t"/>
              </v:shape>
            </v:group>
            <v:group style="position:absolute;left:7706;top:11441;width:328;height:2" coordorigin="7706,11441" coordsize="328,2">
              <v:shape style="position:absolute;left:7706;top:11441;width:328;height:2" coordorigin="7706,11441" coordsize="328,0" path="m7706,11441l8034,11441e" filled="f" stroked="t" strokeweight=".47597pt" strokecolor="#4F4F4F">
                <v:path arrowok="t"/>
              </v:shape>
            </v:group>
            <v:group style="position:absolute;left:7977;top:11441;width:3736;height:2" coordorigin="7977,11441" coordsize="3736,2">
              <v:shape style="position:absolute;left:7977;top:11441;width:3736;height:2" coordorigin="7977,11441" coordsize="3736,0" path="m7977,11441l11714,11441e" filled="f" stroked="t" strokeweight=".713954pt" strokecolor="#575757">
                <v:path arrowok="t"/>
              </v:shape>
            </v:group>
            <v:group style="position:absolute;left:1345;top:10967;width:2;height:5264" coordorigin="1345,10967" coordsize="2,5264">
              <v:shape style="position:absolute;left:1345;top:10967;width:2;height:5264" coordorigin="1345,10967" coordsize="0,5264" path="m1345,16231l1345,10967e" filled="f" stroked="t" strokeweight=".713954pt" strokecolor="#4F4F4F">
                <v:path arrowok="t"/>
              </v:shape>
            </v:group>
            <v:group style="position:absolute;left:6257;top:11393;width:2;height:798" coordorigin="6257,11393" coordsize="2,798">
              <v:shape style="position:absolute;left:6257;top:11393;width:2;height:798" coordorigin="6257,11393" coordsize="0,798" path="m6257,12191l6257,11393e" filled="f" stroked="t" strokeweight=".951939pt" strokecolor="#606060">
                <v:path arrowok="t"/>
              </v:shape>
            </v:group>
            <v:group style="position:absolute;left:914;top:12163;width:2;height:1219" coordorigin="914,12163" coordsize="2,1219">
              <v:shape style="position:absolute;left:914;top:12163;width:2;height:1219" coordorigin="914,12163" coordsize="0,1219" path="m914,13382l914,12163e" filled="f" stroked="t" strokeweight=".237985pt" strokecolor="#000000">
                <v:path arrowok="t"/>
              </v:shape>
            </v:group>
            <v:group style="position:absolute;left:1871;top:12134;width:2;height:234" coordorigin="1871,12134" coordsize="2,234">
              <v:shape style="position:absolute;left:1871;top:12134;width:2;height:234" coordorigin="1871,12134" coordsize="0,234" path="m1871,12368l1871,12134e" filled="f" stroked="t" strokeweight=".47597pt" strokecolor="#0C0C0C">
                <v:path arrowok="t"/>
              </v:shape>
            </v:group>
            <v:group style="position:absolute;left:6259;top:12134;width:2;height:507" coordorigin="6259,12134" coordsize="2,507">
              <v:shape style="position:absolute;left:6259;top:12134;width:2;height:507" coordorigin="6259,12134" coordsize="0,507" path="m6259,12641l6259,12134e" filled="f" stroked="t" strokeweight=".47597pt" strokecolor="#2F2F2F">
                <v:path arrowok="t"/>
              </v:shape>
            </v:group>
            <v:group style="position:absolute;left:11714;top:12134;width:2;height:507" coordorigin="11714,12134" coordsize="2,507">
              <v:shape style="position:absolute;left:11714;top:12134;width:2;height:507" coordorigin="11714,12134" coordsize="0,507" path="m11714,12641l11714,12134e" filled="f" stroked="t" strokeweight=".47597pt" strokecolor="#5B5B5B">
                <v:path arrowok="t"/>
              </v:shape>
            </v:group>
            <v:group style="position:absolute;left:195;top:12311;width:2;height:244" coordorigin="195,12311" coordsize="2,244">
              <v:shape style="position:absolute;left:195;top:12311;width:2;height:244" coordorigin="195,12311" coordsize="0,244" path="m195,12555l195,12311e" filled="f" stroked="t" strokeweight=".47597pt" strokecolor="#2F2F2F">
                <v:path arrowok="t"/>
              </v:shape>
            </v:group>
            <v:group style="position:absolute;left:1871;top:12311;width:2;height:244" coordorigin="1871,12311" coordsize="2,244">
              <v:shape style="position:absolute;left:1871;top:12311;width:2;height:244" coordorigin="1871,12311" coordsize="0,244" path="m1871,12555l1871,12311e" filled="f" stroked="t" strokeweight=".47597pt" strokecolor="#2B2B2B">
                <v:path arrowok="t"/>
              </v:shape>
            </v:group>
            <v:group style="position:absolute;left:1873;top:12497;width:2;height:985" coordorigin="1873,12497" coordsize="2,985">
              <v:shape style="position:absolute;left:1873;top:12497;width:2;height:985" coordorigin="1873,12497" coordsize="0,985" path="m1873,13482l1873,12497e" filled="f" stroked="t" strokeweight=".951939pt" strokecolor="#575757">
                <v:path arrowok="t"/>
              </v:shape>
            </v:group>
            <v:group style="position:absolute;left:6261;top:12583;width:2;height:2185" coordorigin="6261,12583" coordsize="2,2185">
              <v:shape style="position:absolute;left:6261;top:12583;width:2;height:2185" coordorigin="6261,12583" coordsize="0,2185" path="m6261,14768l6261,12583e" filled="f" stroked="t" strokeweight=".713954pt" strokecolor="#545457">
                <v:path arrowok="t"/>
              </v:shape>
            </v:group>
            <v:group style="position:absolute;left:11714;top:12583;width:2;height:229" coordorigin="11714,12583" coordsize="2,229">
              <v:shape style="position:absolute;left:11714;top:12583;width:2;height:229" coordorigin="11714,12583" coordsize="0,229" path="m11714,12813l11714,12583e" filled="f" stroked="t" strokeweight=".713954pt" strokecolor="#707070">
                <v:path arrowok="t"/>
              </v:shape>
            </v:group>
            <v:group style="position:absolute;left:5436;top:12940;width:267;height:2" coordorigin="5436,12940" coordsize="267,2">
              <v:shape style="position:absolute;left:5436;top:12940;width:267;height:2" coordorigin="5436,12940" coordsize="267,0" path="m5436,12940l5702,12940e" filled="f" stroked="t" strokeweight="1.427909pt" strokecolor="#A0ACDF">
                <v:path arrowok="t"/>
              </v:shape>
            </v:group>
            <v:group style="position:absolute;left:5497;top:12949;width:371;height:2" coordorigin="5497,12949" coordsize="371,2">
              <v:shape style="position:absolute;left:5497;top:12949;width:371;height:2" coordorigin="5497,12949" coordsize="371,0" path="m5497,12949l5869,12949e" filled="f" stroked="t" strokeweight="1.427909pt" strokecolor="#909CCC">
                <v:path arrowok="t"/>
              </v:shape>
            </v:group>
            <v:group style="position:absolute;left:5793;top:12954;width:524;height:2" coordorigin="5793,12954" coordsize="524,2">
              <v:shape style="position:absolute;left:5793;top:12954;width:524;height:2" coordorigin="5793,12954" coordsize="524,0" path="m5793,12954l6316,12954e" filled="f" stroked="t" strokeweight=".47597pt" strokecolor="#A3A3C3">
                <v:path arrowok="t"/>
              </v:shape>
            </v:group>
            <v:group style="position:absolute;left:4531;top:13066;width:933;height:2" coordorigin="4531,13066" coordsize="933,2">
              <v:shape style="position:absolute;left:4531;top:13066;width:933;height:2" coordorigin="4531,13066" coordsize="933,0" path="m4531,13066l5464,13066e" filled="f" stroked="t" strokeweight=".713954pt" strokecolor="#939CCF">
                <v:path arrowok="t"/>
              </v:shape>
            </v:group>
            <v:group style="position:absolute;left:5402;top:13040;width:866;height:2" coordorigin="5402,13040" coordsize="866,2">
              <v:shape style="position:absolute;left:5402;top:13040;width:866;height:2" coordorigin="5402,13040" coordsize="866,0" path="m5402,13040l6269,13040e" filled="f" stroked="t" strokeweight=".713954pt" strokecolor="#8093CF">
                <v:path arrowok="t"/>
              </v:shape>
            </v:group>
            <v:group style="position:absolute;left:176;top:13630;width:495;height:2" coordorigin="176,13630" coordsize="495,2">
              <v:shape style="position:absolute;left:176;top:13630;width:495;height:2" coordorigin="176,13630" coordsize="495,0" path="m176,13630l671,13630e" filled="f" stroked="t" strokeweight=".237985pt" strokecolor="#383838">
                <v:path arrowok="t"/>
              </v:shape>
            </v:group>
            <v:group style="position:absolute;left:671;top:13630;width:248;height:2" coordorigin="671,13630" coordsize="248,2">
              <v:shape style="position:absolute;left:671;top:13630;width:248;height:2" coordorigin="671,13630" coordsize="248,0" path="m671,13630l919,13630e" filled="f" stroked="t" strokeweight=".237985pt" strokecolor="#000000">
                <v:path arrowok="t"/>
              </v:shape>
            </v:group>
            <v:group style="position:absolute;left:914;top:13382;width:2;height:253" coordorigin="914,13382" coordsize="2,253">
              <v:shape style="position:absolute;left:914;top:13382;width:2;height:253" coordorigin="914,13382" coordsize="0,253" path="m914,13635l914,13382e" filled="f" stroked="t" strokeweight=".237985pt" strokecolor="#343434">
                <v:path arrowok="t"/>
              </v:shape>
            </v:group>
            <v:group style="position:absolute;left:914;top:13630;width:952;height:2" coordorigin="914,13630" coordsize="952,2">
              <v:shape style="position:absolute;left:914;top:13630;width:952;height:2" coordorigin="914,13630" coordsize="952,0" path="m914,13630l1866,13630e" filled="f" stroked="t" strokeweight=".237985pt" strokecolor="#3B3B3B">
                <v:path arrowok="t"/>
              </v:shape>
            </v:group>
            <v:group style="position:absolute;left:1873;top:13353;width:2;height:311" coordorigin="1873,13353" coordsize="2,311">
              <v:shape style="position:absolute;left:1873;top:13353;width:2;height:311" coordorigin="1873,13353" coordsize="0,311" path="m1873,13664l1873,13353e" filled="f" stroked="t" strokeweight=".47597pt" strokecolor="#444444">
                <v:path arrowok="t"/>
              </v:shape>
            </v:group>
            <v:group style="position:absolute;left:11714;top:13353;width:2;height:1248" coordorigin="11714,13353" coordsize="2,1248">
              <v:shape style="position:absolute;left:11714;top:13353;width:2;height:1248" coordorigin="11714,13353" coordsize="0,1248" path="m11714,14601l11714,13353e" filled="f" stroked="t" strokeweight=".713954pt" strokecolor="#707070">
                <v:path arrowok="t"/>
              </v:shape>
            </v:group>
            <v:group style="position:absolute;left:195;top:13602;width:2;height:598" coordorigin="195,13602" coordsize="2,598">
              <v:shape style="position:absolute;left:195;top:13602;width:2;height:598" coordorigin="195,13602" coordsize="0,598" path="m195,14199l195,13602e" filled="f" stroked="t" strokeweight=".47597pt" strokecolor="#2F2F2F">
                <v:path arrowok="t"/>
              </v:shape>
            </v:group>
            <v:group style="position:absolute;left:914;top:13630;width:2;height:2582" coordorigin="914,13630" coordsize="2,2582">
              <v:shape style="position:absolute;left:914;top:13630;width:2;height:2582" coordorigin="914,13630" coordsize="0,2582" path="m914,16212l914,13630e" filled="f" stroked="t" strokeweight=".237985pt" strokecolor="#000000">
                <v:path arrowok="t"/>
              </v:shape>
            </v:group>
            <v:group style="position:absolute;left:1347;top:13602;width:2;height:598" coordorigin="1347,13602" coordsize="2,598">
              <v:shape style="position:absolute;left:1347;top:13602;width:2;height:598" coordorigin="1347,13602" coordsize="0,598" path="m1347,14199l1347,13602e" filled="f" stroked="t" strokeweight=".47597pt" strokecolor="#282828">
                <v:path arrowok="t"/>
              </v:shape>
            </v:group>
            <v:group style="position:absolute;left:1871;top:13602;width:2;height:392" coordorigin="1871,13602" coordsize="2,392">
              <v:shape style="position:absolute;left:1871;top:13602;width:2;height:392" coordorigin="1871,13602" coordsize="0,392" path="m1871,13994l1871,13602e" filled="f" stroked="t" strokeweight=".47597pt" strokecolor="#181818">
                <v:path arrowok="t"/>
              </v:shape>
            </v:group>
            <v:group style="position:absolute;left:1873;top:13936;width:2;height:693" coordorigin="1873,13936" coordsize="2,693">
              <v:shape style="position:absolute;left:1873;top:13936;width:2;height:693" coordorigin="1873,13936" coordsize="0,693" path="m1873,14630l1873,13936e" filled="f" stroked="t" strokeweight=".951939pt" strokecolor="#575757">
                <v:path arrowok="t"/>
              </v:shape>
            </v:group>
            <v:group style="position:absolute;left:1871;top:14510;width:2;height:258" coordorigin="1871,14510" coordsize="2,258">
              <v:shape style="position:absolute;left:1871;top:14510;width:2;height:258" coordorigin="1871,14510" coordsize="0,258" path="m1871,14768l1871,14510e" filled="f" stroked="t" strokeweight=".713954pt" strokecolor="#3F3F3F">
                <v:path arrowok="t"/>
              </v:shape>
            </v:group>
            <v:group style="position:absolute;left:200;top:14711;width:2;height:1511" coordorigin="200,14711" coordsize="2,1511">
              <v:shape style="position:absolute;left:200;top:14711;width:2;height:1511" coordorigin="200,14711" coordsize="0,1511" path="m200,16222l200,14711e" filled="f" stroked="t" strokeweight=".713954pt" strokecolor="#545454">
                <v:path arrowok="t"/>
              </v:shape>
            </v:group>
            <v:group style="position:absolute;left:1875;top:14711;width:2;height:244" coordorigin="1875,14711" coordsize="2,244">
              <v:shape style="position:absolute;left:1875;top:14711;width:2;height:244" coordorigin="1875,14711" coordsize="0,244" path="m1875,14955l1875,14711e" filled="f" stroked="t" strokeweight=".47597pt" strokecolor="#282828">
                <v:path arrowok="t"/>
              </v:shape>
            </v:group>
            <v:group style="position:absolute;left:6264;top:14711;width:2;height:244" coordorigin="6264,14711" coordsize="2,244">
              <v:shape style="position:absolute;left:6264;top:14711;width:2;height:244" coordorigin="6264,14711" coordsize="0,244" path="m6264,14955l6264,14711e" filled="f" stroked="t" strokeweight=".47597pt" strokecolor="#343434">
                <v:path arrowok="t"/>
              </v:shape>
            </v:group>
            <v:group style="position:absolute;left:11716;top:14711;width:2;height:244" coordorigin="11716,14711" coordsize="2,244">
              <v:shape style="position:absolute;left:11716;top:14711;width:2;height:244" coordorigin="11716,14711" coordsize="0,244" path="m11716,14955l11716,14711e" filled="f" stroked="t" strokeweight=".47597pt" strokecolor="#4F4F4F">
                <v:path arrowok="t"/>
              </v:shape>
            </v:group>
            <v:group style="position:absolute;left:1875;top:14897;width:2;height:1334" coordorigin="1875,14897" coordsize="2,1334">
              <v:shape style="position:absolute;left:1875;top:14897;width:2;height:1334" coordorigin="1875,14897" coordsize="0,1334" path="m1875,16231l1875,14897e" filled="f" stroked="t" strokeweight=".713954pt" strokecolor="#545454">
                <v:path arrowok="t"/>
              </v:shape>
            </v:group>
            <v:group style="position:absolute;left:6266;top:14897;width:2;height:1334" coordorigin="6266,14897" coordsize="2,1334">
              <v:shape style="position:absolute;left:6266;top:14897;width:2;height:1334" coordorigin="6266,14897" coordsize="0,1334" path="m6266,16231l6266,14897e" filled="f" stroked="t" strokeweight=".713954pt" strokecolor="#5B5B5B">
                <v:path arrowok="t"/>
              </v:shape>
            </v:group>
            <v:group style="position:absolute;left:414;top:16222;width:533;height:2" coordorigin="414,16222" coordsize="533,2">
              <v:shape style="position:absolute;left:414;top:16222;width:533;height:2" coordorigin="414,16222" coordsize="533,0" path="m414,16222l947,16222e" filled="f" stroked="t" strokeweight=".47597pt" strokecolor="#484848">
                <v:path arrowok="t"/>
              </v:shape>
            </v:group>
            <v:group style="position:absolute;left:195;top:16219;width:5298;height:2" coordorigin="195,16219" coordsize="5298,2">
              <v:shape style="position:absolute;left:195;top:16219;width:5298;height:2" coordorigin="195,16219" coordsize="5298,0" path="m195,16219l5493,16219e" filled="f" stroked="t" strokeweight=".713954pt" strokecolor="#707070">
                <v:path arrowok="t"/>
              </v:shape>
            </v:group>
            <v:group style="position:absolute;left:5436;top:16222;width:267;height:2" coordorigin="5436,16222" coordsize="267,2">
              <v:shape style="position:absolute;left:5436;top:16222;width:267;height:2" coordorigin="5436,16222" coordsize="267,0" path="m5436,16222l5702,16222e" filled="f" stroked="t" strokeweight=".47597pt" strokecolor="#444444">
                <v:path arrowok="t"/>
              </v:shape>
            </v:group>
            <v:group style="position:absolute;left:5645;top:16217;width:6073;height:2" coordorigin="5645,16217" coordsize="6073,2">
              <v:shape style="position:absolute;left:5645;top:16217;width:6073;height:2" coordorigin="5645,16217" coordsize="6073,0" path="m5645,16217l11718,16217e" filled="f" stroked="t" strokeweight=".951939pt" strokecolor="#707070">
                <v:path arrowok="t"/>
              </v:shape>
            </v:group>
            <v:group style="position:absolute;left:11714;top:14897;width:2;height:1324" coordorigin="11714,14897" coordsize="2,1324">
              <v:shape style="position:absolute;left:11714;top:14897;width:2;height:1324" coordorigin="11714,14897" coordsize="0,1324" path="m11714,16222l11714,14897e" filled="f" stroked="t" strokeweight=".713954pt" strokecolor="#777777">
                <v:path arrowok="t"/>
              </v:shape>
            </v:group>
            <v:group style="position:absolute;left:4341;top:13066;width:91;height:2" coordorigin="4341,13066" coordsize="91,2">
              <v:shape style="position:absolute;left:4341;top:13066;width:91;height:2" coordorigin="4341,13066" coordsize="91,0" path="m4341,13066l4432,13066e" filled="f" stroked="t" strokeweight=".713954pt" strokecolor="#939CCF">
                <v:path arrowok="t"/>
              </v:shape>
            </v:group>
            <v:group style="position:absolute;left:4432;top:12913;width:99;height:396" coordorigin="4432,12913" coordsize="99,396">
              <v:shape style="position:absolute;left:4432;top:12913;width:99;height:396" coordorigin="4432,12913" coordsize="99,396" path="m4432,12913l4531,12913,4531,13309,4432,13309,4432,12913e" filled="t" fillcolor="#DBE4F6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  <w:position w:val="-1"/>
        </w:rPr>
        <w:t>I{_ÖSE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197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35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7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1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7"/>
        </w:rPr>
        <w:t>Bölg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7"/>
        </w:rPr>
        <w:t>e</w:t>
      </w:r>
      <w:r>
        <w:rPr>
          <w:rFonts w:ascii="Arial" w:hAnsi="Arial" w:cs="Arial" w:eastAsia="Arial"/>
          <w:sz w:val="20"/>
          <w:szCs w:val="20"/>
          <w:color w:val="262626"/>
          <w:spacing w:val="29"/>
          <w:w w:val="87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80" w:right="100"/>
        </w:sectPr>
      </w:pPr>
      <w:rPr/>
    </w:p>
    <w:p>
      <w:pPr>
        <w:spacing w:before="63" w:after="0" w:line="221" w:lineRule="auto"/>
        <w:ind w:left="776" w:right="-144" w:firstLine="-667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5.36pt;margin-top:2.917266pt;width:565.522079pt;height:113.280036pt;mso-position-horizontal-relative:page;mso-position-vertical-relative:paragraph;z-index:-16222" coordorigin="307,58" coordsize="11310,2266">
            <v:shape style="position:absolute;left:307;top:1537;width:979;height:557" type="#_x0000_t75">
              <v:imagedata r:id="rId31" o:title=""/>
            </v:shape>
            <v:shape style="position:absolute;left:1670;top:1537;width:3706;height:787" type="#_x0000_t75">
              <v:imagedata r:id="rId32" o:title=""/>
            </v:shape>
            <v:group style="position:absolute;left:369;top:1575;width:1373;height:2" coordorigin="369,1575" coordsize="1373,2">
              <v:shape style="position:absolute;left:369;top:1575;width:1373;height:2" coordorigin="369,1575" coordsize="1373,0" path="m369,1575l1742,1575e" filled="f" stroked="t" strokeweight=".94664pt" strokecolor="#676767">
                <v:path arrowok="t"/>
              </v:shape>
              <v:shape style="position:absolute;left:10022;top:58;width:960;height:1114" type="#_x0000_t75">
                <v:imagedata r:id="rId33" o:title=""/>
              </v:shape>
            </v:group>
            <v:group style="position:absolute;left:677;top:92;width:10924;height:2" coordorigin="677,92" coordsize="10924,2">
              <v:shape style="position:absolute;left:677;top:92;width:10924;height:2" coordorigin="677,92" coordsize="10924,0" path="m677,92l11601,92e" filled="f" stroked="t" strokeweight=".70998pt" strokecolor="#606060">
                <v:path arrowok="t"/>
              </v:shape>
            </v:group>
            <v:group style="position:absolute;left:9163;top:90;width:2;height:1506" coordorigin="9163,90" coordsize="2,1506">
              <v:shape style="position:absolute;left:9163;top:90;width:2;height:1506" coordorigin="9163,90" coordsize="0,1506" path="m9163,1596l9163,90e" filled="f" stroked="t" strokeweight=".70998pt" strokecolor="#575757">
                <v:path arrowok="t"/>
              </v:shape>
            </v:group>
            <v:group style="position:absolute;left:2440;top:80;width:2;height:1506" coordorigin="2440,80" coordsize="2,1506">
              <v:shape style="position:absolute;left:2440;top:80;width:2;height:1506" coordorigin="2440,80" coordsize="0,1506" path="m2440,1587l2440,80e" filled="f" stroked="t" strokeweight=".70998pt" strokecolor="#5B5B5B">
                <v:path arrowok="t"/>
              </v:shape>
            </v:group>
            <v:group style="position:absolute;left:327;top:1815;width:1349;height:2" coordorigin="327,1815" coordsize="1349,2">
              <v:shape style="position:absolute;left:327;top:1815;width:1349;height:2" coordorigin="327,1815" coordsize="1349,0" path="m327,1815l1676,1815e" filled="f" stroked="t" strokeweight=".70998pt" strokecolor="#575757">
                <v:path arrowok="t"/>
              </v:shape>
              <v:shape style="position:absolute;left:5914;top:1556;width:3187;height:730" type="#_x0000_t75">
                <v:imagedata r:id="rId34" o:title=""/>
              </v:shape>
            </v:group>
            <v:group style="position:absolute;left:322;top:2302;width:11289;height:2" coordorigin="322,2302" coordsize="11289,2">
              <v:shape style="position:absolute;left:322;top:2302;width:11289;height:2" coordorigin="322,2302" coordsize="11289,0" path="m322,2302l11611,2302e" filled="f" stroked="t" strokeweight=".70998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3"/>
          <w:szCs w:val="83"/>
          <w:color w:val="1F1F1F"/>
          <w:spacing w:val="-928"/>
          <w:w w:val="201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43434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5" w:right="43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19" w:right="519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40" w:bottom="280" w:left="0" w:right="140"/>
          <w:cols w:num="2" w:equalWidth="0">
            <w:col w:w="1790" w:space="1793"/>
            <w:col w:w="8197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7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</w:sectPr>
      </w:pPr>
      <w:rPr/>
    </w:p>
    <w:p>
      <w:pPr>
        <w:spacing w:before="35" w:after="0" w:line="240" w:lineRule="auto"/>
        <w:ind w:left="3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7" w:lineRule="exact"/>
        <w:ind w:left="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81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4/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  <w:cols w:num="2" w:equalWidth="0">
            <w:col w:w="1574" w:space="107"/>
            <w:col w:w="10099"/>
          </w:cols>
        </w:sectPr>
      </w:pPr>
      <w:rPr/>
    </w:p>
    <w:p>
      <w:pPr>
        <w:spacing w:before="0" w:after="0" w:line="254" w:lineRule="exact"/>
        <w:ind w:left="322" w:right="-20"/>
        <w:jc w:val="left"/>
        <w:tabs>
          <w:tab w:pos="1660" w:val="left"/>
          <w:tab w:pos="442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.856223pt;margin-top:1.014865pt;width:564.907526pt;height:.1pt;mso-position-horizontal-relative:page;mso-position-vertical-relative:paragraph;z-index:-16221" coordorigin="317,20" coordsize="11298,2">
            <v:shape style="position:absolute;left:317;top:20;width:11298;height:2" coordorigin="317,20" coordsize="11298,0" path="m317,20l11615,20e" filled="f" stroked="t" strokeweight=".70998pt" strokecolor="#5B5B5B">
              <v:path arrowok="t"/>
            </v:shape>
          </v:group>
          <w10:wrap type="none"/>
        </w:pict>
      </w:r>
      <w:r>
        <w:rPr/>
        <w:pict>
          <v:group style="position:absolute;margin-left:15.027913pt;margin-top:12.220737pt;width:567.984107pt;height:668.141143pt;mso-position-horizontal-relative:page;mso-position-vertical-relative:paragraph;z-index:-16220" coordorigin="301,244" coordsize="11360,13363">
            <v:group style="position:absolute;left:308;top:256;width:6016;height:2" coordorigin="308,256" coordsize="6016,2">
              <v:shape style="position:absolute;left:308;top:256;width:6016;height:2" coordorigin="308,256" coordsize="6016,0" path="m308,256l6324,256e" filled="f" stroked="t" strokeweight=".70998pt" strokecolor="#606060">
                <v:path arrowok="t"/>
              </v:shape>
            </v:group>
            <v:group style="position:absolute;left:6267;top:261;width:303;height:2" coordorigin="6267,261" coordsize="303,2">
              <v:shape style="position:absolute;left:6267;top:261;width:303;height:2" coordorigin="6267,261" coordsize="303,0" path="m6267,261l6570,261e" filled="f" stroked="t" strokeweight=".47332pt" strokecolor="#4F4F4F">
                <v:path arrowok="t"/>
              </v:shape>
            </v:group>
            <v:group style="position:absolute;left:6489;top:261;width:592;height:2" coordorigin="6489,261" coordsize="592,2">
              <v:shape style="position:absolute;left:6489;top:261;width:592;height:2" coordorigin="6489,261" coordsize="592,0" path="m6489,261l7081,261e" filled="f" stroked="t" strokeweight=".94664pt" strokecolor="#676767">
                <v:path arrowok="t"/>
              </v:shape>
            </v:group>
            <v:group style="position:absolute;left:7024;top:261;width:2404;height:2" coordorigin="7024,261" coordsize="2404,2">
              <v:shape style="position:absolute;left:7024;top:261;width:2404;height:2" coordorigin="7024,261" coordsize="2404,0" path="m7024,261l9429,261e" filled="f" stroked="t" strokeweight=".47332pt" strokecolor="#4F4F4F">
                <v:path arrowok="t"/>
              </v:shape>
            </v:group>
            <v:group style="position:absolute;left:9372;top:261;width:2248;height:2" coordorigin="9372,261" coordsize="2248,2">
              <v:shape style="position:absolute;left:9372;top:261;width:2248;height:2" coordorigin="9372,261" coordsize="2248,0" path="m9372,261l11620,261e" filled="f" stroked="t" strokeweight=".70998pt" strokecolor="#606060">
                <v:path arrowok="t"/>
              </v:shape>
            </v:group>
            <v:group style="position:absolute;left:10001;top:261;width:279;height:2" coordorigin="10001,261" coordsize="279,2">
              <v:shape style="position:absolute;left:10001;top:261;width:279;height:2" coordorigin="10001,261" coordsize="279,0" path="m10001,261l10281,261e" filled="f" stroked="t" strokeweight=".47332pt" strokecolor="#2B2B2B">
                <v:path arrowok="t"/>
              </v:shape>
            </v:group>
            <v:group style="position:absolute;left:3763;top:252;width:2;height:772" coordorigin="3763,252" coordsize="2,772">
              <v:shape style="position:absolute;left:3763;top:252;width:2;height:772" coordorigin="3763,252" coordsize="0,772" path="m3763,1024l3763,252e" filled="f" stroked="t" strokeweight=".70998pt" strokecolor="#4B4B4B">
                <v:path arrowok="t"/>
              </v:shape>
            </v:group>
            <v:group style="position:absolute;left:3763;top:252;width:2;height:772" coordorigin="3763,252" coordsize="2,772">
              <v:shape style="position:absolute;left:3763;top:252;width:2;height:772" coordorigin="3763,252" coordsize="0,772" path="m3763,1024l3763,252e" filled="f" stroked="t" strokeweight=".47332pt" strokecolor="#484848">
                <v:path arrowok="t"/>
              </v:shape>
            </v:group>
            <v:group style="position:absolute;left:3758;top:707;width:2139;height:2" coordorigin="3758,707" coordsize="2139,2">
              <v:shape style="position:absolute;left:3758;top:707;width:2139;height:2" coordorigin="3758,707" coordsize="2139,0" path="m3758,707l5898,707e" filled="f" stroked="t" strokeweight=".70998pt" strokecolor="#606060">
                <v:path arrowok="t"/>
              </v:shape>
            </v:group>
            <v:group style="position:absolute;left:5803;top:704;width:767;height:2" coordorigin="5803,704" coordsize="767,2">
              <v:shape style="position:absolute;left:5803;top:704;width:767;height:2" coordorigin="5803,704" coordsize="767,0" path="m5803,704l6570,704e" filled="f" stroked="t" strokeweight=".70998pt" strokecolor="#CCCCCC">
                <v:path arrowok="t"/>
              </v:shape>
            </v:group>
            <v:group style="position:absolute;left:7048;top:499;width:2352;height:2" coordorigin="7048,499" coordsize="2352,2">
              <v:shape style="position:absolute;left:7048;top:499;width:2352;height:2" coordorigin="7048,499" coordsize="2352,0" path="m7048,499l9400,499e" filled="f" stroked="t" strokeweight=".23666pt" strokecolor="#4B4B4B">
                <v:path arrowok="t"/>
              </v:shape>
            </v:group>
            <v:group style="position:absolute;left:9400;top:499;width:2248;height:2" coordorigin="9400,499" coordsize="2248,2">
              <v:shape style="position:absolute;left:9400;top:499;width:2248;height:2" coordorigin="9400,499" coordsize="2248,0" path="m9400,499l11648,499e" filled="f" stroked="t" strokeweight=".23666pt" strokecolor="#000000">
                <v:path arrowok="t"/>
              </v:shape>
            </v:group>
            <v:group style="position:absolute;left:7062;top:252;width:2;height:748" coordorigin="7062,252" coordsize="2,748">
              <v:shape style="position:absolute;left:7062;top:252;width:2;height:748" coordorigin="7062,252" coordsize="0,748" path="m7062,1000l7062,252e" filled="f" stroked="t" strokeweight=".70998pt" strokecolor="#575757">
                <v:path arrowok="t"/>
              </v:shape>
            </v:group>
            <v:group style="position:absolute;left:317;top:1014;width:4681;height:2" coordorigin="317,1014" coordsize="4681,2">
              <v:shape style="position:absolute;left:317;top:1014;width:4681;height:2" coordorigin="317,1014" coordsize="4681,0" path="m317,1014l4998,1014e" filled="f" stroked="t" strokeweight=".70998pt" strokecolor="#4F4F4F">
                <v:path arrowok="t"/>
              </v:shape>
            </v:group>
            <v:group style="position:absolute;left:1226;top:1014;width:573;height:2" coordorigin="1226,1014" coordsize="573,2">
              <v:shape style="position:absolute;left:1226;top:1014;width:573;height:2" coordorigin="1226,1014" coordsize="573,0" path="m1226,1014l1799,1014e" filled="f" stroked="t" strokeweight=".47332pt" strokecolor="#484848">
                <v:path arrowok="t"/>
              </v:shape>
            </v:group>
            <v:group style="position:absolute;left:3739;top:1017;width:2158;height:2" coordorigin="3739,1017" coordsize="2158,2">
              <v:shape style="position:absolute;left:3739;top:1017;width:2158;height:2" coordorigin="3739,1017" coordsize="2158,0" path="m3739,1017l5898,1017e" filled="f" stroked="t" strokeweight=".94664pt" strokecolor="#3B3B3B">
                <v:path arrowok="t"/>
              </v:shape>
            </v:group>
            <v:group style="position:absolute;left:5841;top:1017;width:5732;height:2" coordorigin="5841,1017" coordsize="5732,2">
              <v:shape style="position:absolute;left:5841;top:1017;width:5732;height:2" coordorigin="5841,1017" coordsize="5732,0" path="m5841,1017l11573,1017e" filled="f" stroked="t" strokeweight=".70998pt" strokecolor="#606060">
                <v:path arrowok="t"/>
              </v:shape>
            </v:group>
            <v:group style="position:absolute;left:7067;top:685;width:2;height:343" coordorigin="7067,685" coordsize="2,343">
              <v:shape style="position:absolute;left:7067;top:685;width:2;height:343" coordorigin="7067,685" coordsize="0,343" path="m7067,1029l7067,685e" filled="f" stroked="t" strokeweight=".47332pt" strokecolor="#3F3F3F">
                <v:path arrowok="t"/>
              </v:shape>
            </v:group>
            <v:group style="position:absolute;left:10967;top:1019;width:648;height:2" coordorigin="10967,1019" coordsize="648,2">
              <v:shape style="position:absolute;left:10967;top:1019;width:648;height:2" coordorigin="10967,1019" coordsize="648,0" path="m10967,1019l11615,1019e" filled="f" stroked="t" strokeweight=".70998pt" strokecolor="#747474">
                <v:path arrowok="t"/>
              </v:shape>
            </v:group>
            <v:group style="position:absolute;left:322;top:1284;width:961;height:2" coordorigin="322,1284" coordsize="961,2">
              <v:shape style="position:absolute;left:322;top:1284;width:961;height:2" coordorigin="322,1284" coordsize="961,0" path="m322,1284l1283,1284e" filled="f" stroked="t" strokeweight=".47332pt" strokecolor="#4B4B4B">
                <v:path arrowok="t"/>
              </v:shape>
            </v:group>
            <v:group style="position:absolute;left:327;top:1291;width:5249;height:2" coordorigin="327,1291" coordsize="5249,2">
              <v:shape style="position:absolute;left:327;top:1291;width:5249;height:2" coordorigin="327,1291" coordsize="5249,0" path="m327,1291l5576,1291e" filled="f" stroked="t" strokeweight=".70998pt" strokecolor="#5B5B5B">
                <v:path arrowok="t"/>
              </v:shape>
            </v:group>
            <v:group style="position:absolute;left:2442;top:1010;width:2;height:310" coordorigin="2442,1010" coordsize="2,310">
              <v:shape style="position:absolute;left:2442;top:1010;width:2;height:310" coordorigin="2442,1010" coordsize="0,310" path="m2442,1319l2442,1010e" filled="f" stroked="t" strokeweight=".70998pt" strokecolor="#484848">
                <v:path arrowok="t"/>
              </v:shape>
            </v:group>
            <v:group style="position:absolute;left:5443;top:1293;width:454;height:2" coordorigin="5443,1293" coordsize="454,2">
              <v:shape style="position:absolute;left:5443;top:1293;width:454;height:2" coordorigin="5443,1293" coordsize="454,0" path="m5443,1293l5898,1293e" filled="f" stroked="t" strokeweight=".47332pt" strokecolor="#4B4B4B">
                <v:path arrowok="t"/>
              </v:shape>
            </v:group>
            <v:group style="position:absolute;left:5841;top:1296;width:5775;height:2" coordorigin="5841,1296" coordsize="5775,2">
              <v:shape style="position:absolute;left:5841;top:1296;width:5775;height:2" coordorigin="5841,1296" coordsize="5775,0" path="m5841,1296l11615,1296e" filled="f" stroked="t" strokeweight=".70998pt" strokecolor="#606060">
                <v:path arrowok="t"/>
              </v:shape>
            </v:group>
            <v:group style="position:absolute;left:2445;top:1248;width:2;height:1335" coordorigin="2445,1248" coordsize="2,1335">
              <v:shape style="position:absolute;left:2445;top:1248;width:2;height:1335" coordorigin="2445,1248" coordsize="0,1335" path="m2445,2583l2445,1248e" filled="f" stroked="t" strokeweight=".70998pt" strokecolor="#646464">
                <v:path arrowok="t"/>
              </v:shape>
            </v:group>
            <v:group style="position:absolute;left:2433;top:1532;width:5079;height:2" coordorigin="2433,1532" coordsize="5079,2">
              <v:shape style="position:absolute;left:2433;top:1532;width:5079;height:2" coordorigin="2433,1532" coordsize="5079,0" path="m2433,1532l7512,1532e" filled="f" stroked="t" strokeweight=".70998pt" strokecolor="#606060">
                <v:path arrowok="t"/>
              </v:shape>
            </v:group>
            <v:group style="position:absolute;left:7407;top:1534;width:469;height:2" coordorigin="7407,1534" coordsize="469,2">
              <v:shape style="position:absolute;left:7407;top:1534;width:469;height:2" coordorigin="7407,1534" coordsize="469,0" path="m7407,1534l7876,1534e" filled="f" stroked="t" strokeweight=".47332pt" strokecolor="#444444">
                <v:path arrowok="t"/>
              </v:shape>
            </v:group>
            <v:group style="position:absolute;left:7819;top:1534;width:3801;height:2" coordorigin="7819,1534" coordsize="3801,2">
              <v:shape style="position:absolute;left:7819;top:1534;width:3801;height:2" coordorigin="7819,1534" coordsize="3801,0" path="m7819,1534l11620,1534e" filled="f" stroked="t" strokeweight=".70998pt" strokecolor="#5B5B5B">
                <v:path arrowok="t"/>
              </v:shape>
            </v:group>
            <v:group style="position:absolute;left:4975;top:1520;width:2;height:1983" coordorigin="4975,1520" coordsize="2,1983">
              <v:shape style="position:absolute;left:4975;top:1520;width:2;height:1983" coordorigin="4975,1520" coordsize="0,1983" path="m4975,3503l4975,1520e" filled="f" stroked="t" strokeweight=".70998pt" strokecolor="#4F4F4F">
                <v:path arrowok="t"/>
              </v:shape>
            </v:group>
            <v:group style="position:absolute;left:4970;top:1822;width:6664;height:2" coordorigin="4970,1822" coordsize="6664,2">
              <v:shape style="position:absolute;left:4970;top:1822;width:6664;height:2" coordorigin="4970,1822" coordsize="6664,0" path="m4970,1822l11634,1822e" filled="f" stroked="t" strokeweight=".70998pt" strokecolor="#5B5B5B">
                <v:path arrowok="t"/>
              </v:shape>
            </v:group>
            <v:group style="position:absolute;left:10001;top:1825;width:279;height:2" coordorigin="10001,1825" coordsize="279,2">
              <v:shape style="position:absolute;left:10001;top:1825;width:279;height:2" coordorigin="10001,1825" coordsize="279,0" path="m10001,1825l10281,1825e" filled="f" stroked="t" strokeweight=".47332pt" strokecolor="#3F3F3F">
                <v:path arrowok="t"/>
              </v:shape>
            </v:group>
            <v:group style="position:absolute;left:4965;top:1994;width:2031;height:2" coordorigin="4965,1994" coordsize="2031,2">
              <v:shape style="position:absolute;left:4965;top:1994;width:2031;height:2" coordorigin="4965,1994" coordsize="2031,0" path="m4965,1994l6996,1994e" filled="f" stroked="t" strokeweight=".94664pt" strokecolor="#545454">
                <v:path arrowok="t"/>
              </v:shape>
            </v:group>
            <v:group style="position:absolute;left:4975;top:1901;width:2;height:491" coordorigin="4975,1901" coordsize="2,491">
              <v:shape style="position:absolute;left:4975;top:1901;width:2;height:491" coordorigin="4975,1901" coordsize="0,491" path="m4975,2392l4975,1901e" filled="f" stroked="t" strokeweight=".94664pt" strokecolor="#5B5B5B">
                <v:path arrowok="t"/>
              </v:shape>
            </v:group>
            <v:group style="position:absolute;left:4965;top:2301;width:2499;height:2" coordorigin="4965,2301" coordsize="2499,2">
              <v:shape style="position:absolute;left:4965;top:2301;width:2499;height:2" coordorigin="4965,2301" coordsize="2499,0" path="m4965,2301l7464,2301e" filled="f" stroked="t" strokeweight=".47332pt" strokecolor="#646464">
                <v:path arrowok="t"/>
              </v:shape>
            </v:group>
            <v:group style="position:absolute;left:7407;top:2304;width:4222;height:2" coordorigin="7407,2304" coordsize="4222,2">
              <v:shape style="position:absolute;left:7407;top:2304;width:4222;height:2" coordorigin="7407,2304" coordsize="4222,0" path="m7407,2304l11629,2304e" filled="f" stroked="t" strokeweight=".70998pt" strokecolor="#606060">
                <v:path arrowok="t"/>
              </v:shape>
            </v:group>
            <v:group style="position:absolute;left:2442;top:2542;width:9182;height:2" coordorigin="2442,2542" coordsize="9182,2">
              <v:shape style="position:absolute;left:2442;top:2542;width:9182;height:2" coordorigin="2442,2542" coordsize="9182,0" path="m2442,2542l11625,2542e" filled="f" stroked="t" strokeweight=".70998pt" strokecolor="#5B5B5B">
                <v:path arrowok="t"/>
              </v:shape>
            </v:group>
            <v:group style="position:absolute;left:327;top:2778;width:956;height:2" coordorigin="327,2778" coordsize="956,2">
              <v:shape style="position:absolute;left:327;top:2778;width:956;height:2" coordorigin="327,2778" coordsize="956,0" path="m327,2778l1283,2778e" filled="f" stroked="t" strokeweight=".70998pt" strokecolor="#747474">
                <v:path arrowok="t"/>
              </v:shape>
            </v:group>
            <v:group style="position:absolute;left:1226;top:2785;width:10399;height:2" coordorigin="1226,2785" coordsize="10399,2">
              <v:shape style="position:absolute;left:1226;top:2785;width:10399;height:2" coordorigin="1226,2785" coordsize="10399,0" path="m1226,2785l11625,2785e" filled="f" stroked="t" strokeweight=".70998pt" strokecolor="#5B5B5B">
                <v:path arrowok="t"/>
              </v:shape>
            </v:group>
            <v:group style="position:absolute;left:2447;top:2502;width:2;height:329" coordorigin="2447,2502" coordsize="2,329">
              <v:shape style="position:absolute;left:2447;top:2502;width:2;height:329" coordorigin="2447,2502" coordsize="0,329" path="m2447,2831l2447,2502e" filled="f" stroked="t" strokeweight=".47332pt" strokecolor="#4B4B4B">
                <v:path arrowok="t"/>
              </v:shape>
            </v:group>
            <v:group style="position:absolute;left:3725;top:2783;width:402;height:2" coordorigin="3725,2783" coordsize="402,2">
              <v:shape style="position:absolute;left:3725;top:2783;width:402;height:2" coordorigin="3725,2783" coordsize="402,0" path="m3725,2783l4127,2783e" filled="f" stroked="t" strokeweight=".47332pt" strokecolor="#3B3B3B">
                <v:path arrowok="t"/>
              </v:shape>
            </v:group>
            <v:group style="position:absolute;left:10967;top:2783;width:658;height:2" coordorigin="10967,2783" coordsize="658,2">
              <v:shape style="position:absolute;left:10967;top:2783;width:658;height:2" coordorigin="10967,2783" coordsize="658,0" path="m10967,2783l11625,2783e" filled="f" stroked="t" strokeweight=".94664pt" strokecolor="#707070">
                <v:path arrowok="t"/>
              </v:shape>
            </v:group>
            <v:group style="position:absolute;left:2449;top:2759;width:2;height:748" coordorigin="2449,2759" coordsize="2,748">
              <v:shape style="position:absolute;left:2449;top:2759;width:2;height:748" coordorigin="2449,2759" coordsize="0,748" path="m2449,3508l2449,2759e" filled="f" stroked="t" strokeweight=".94664pt" strokecolor="#606060">
                <v:path arrowok="t"/>
              </v:shape>
            </v:group>
            <v:group style="position:absolute;left:4977;top:2759;width:2;height:324" coordorigin="4977,2759" coordsize="2,324">
              <v:shape style="position:absolute;left:4977;top:2759;width:2;height:324" coordorigin="4977,2759" coordsize="0,324" path="m4977,3083l4977,2759e" filled="f" stroked="t" strokeweight=".94664pt" strokecolor="#646464">
                <v:path arrowok="t"/>
              </v:shape>
            </v:group>
            <v:group style="position:absolute;left:7862;top:2778;width:2;height:720" coordorigin="7862,2778" coordsize="2,720">
              <v:shape style="position:absolute;left:7862;top:2778;width:2;height:720" coordorigin="7862,2778" coordsize="0,720" path="m7862,3498l7862,2778e" filled="f" stroked="t" strokeweight=".70998pt" strokecolor="#676767">
                <v:path arrowok="t"/>
              </v:shape>
            </v:group>
            <v:group style="position:absolute;left:2438;top:3250;width:1344;height:2" coordorigin="2438,3250" coordsize="1344,2">
              <v:shape style="position:absolute;left:2438;top:3250;width:1344;height:2" coordorigin="2438,3250" coordsize="1344,0" path="m2438,3250l3782,3250e" filled="f" stroked="t" strokeweight=".70998pt" strokecolor="#575757">
                <v:path arrowok="t"/>
              </v:shape>
            </v:group>
            <v:group style="position:absolute;left:3725;top:3250;width:402;height:2" coordorigin="3725,3250" coordsize="402,2">
              <v:shape style="position:absolute;left:3725;top:3250;width:402;height:2" coordorigin="3725,3250" coordsize="402,0" path="m3725,3250l4127,3250e" filled="f" stroked="t" strokeweight=".47332pt" strokecolor="#383838">
                <v:path arrowok="t"/>
              </v:shape>
            </v:group>
            <v:group style="position:absolute;left:4071;top:3253;width:2556;height:2" coordorigin="4071,3253" coordsize="2556,2">
              <v:shape style="position:absolute;left:4071;top:3253;width:2556;height:2" coordorigin="4071,3253" coordsize="2556,0" path="m4071,3253l6626,3253e" filled="f" stroked="t" strokeweight=".70998pt" strokecolor="#5B5B5B">
                <v:path arrowok="t"/>
              </v:shape>
            </v:group>
            <v:group style="position:absolute;left:4979;top:3026;width:2;height:253" coordorigin="4979,3026" coordsize="2,253">
              <v:shape style="position:absolute;left:4979;top:3026;width:2;height:253" coordorigin="4979,3026" coordsize="0,253" path="m4979,3279l4979,3026e" filled="f" stroked="t" strokeweight=".47332pt" strokecolor="#2F2F2F">
                <v:path arrowok="t"/>
              </v:shape>
            </v:group>
            <v:group style="position:absolute;left:6513;top:3250;width:568;height:2" coordorigin="6513,3250" coordsize="568,2">
              <v:shape style="position:absolute;left:6513;top:3250;width:568;height:2" coordorigin="6513,3250" coordsize="568,0" path="m6513,3250l7081,3250e" filled="f" stroked="t" strokeweight=".47332pt" strokecolor="#484848">
                <v:path arrowok="t"/>
              </v:shape>
            </v:group>
            <v:group style="position:absolute;left:7024;top:3253;width:4596;height:2" coordorigin="7024,3253" coordsize="4596,2">
              <v:shape style="position:absolute;left:7024;top:3253;width:4596;height:2" coordorigin="7024,3253" coordsize="4596,0" path="m7024,3253l11620,3253e" filled="f" stroked="t" strokeweight=".70998pt" strokecolor="#575757">
                <v:path arrowok="t"/>
              </v:shape>
            </v:group>
            <v:group style="position:absolute;left:2442;top:3493;width:2594;height:2" coordorigin="2442,3493" coordsize="2594,2">
              <v:shape style="position:absolute;left:2442;top:3493;width:2594;height:2" coordorigin="2442,3493" coordsize="2594,0" path="m2442,3493l5036,3493e" filled="f" stroked="t" strokeweight=".70998pt" strokecolor="#575757">
                <v:path arrowok="t"/>
              </v:shape>
            </v:group>
            <v:group style="position:absolute;left:4979;top:3207;width:2;height:296" coordorigin="4979,3207" coordsize="2,296">
              <v:shape style="position:absolute;left:4979;top:3207;width:2;height:296" coordorigin="4979,3207" coordsize="0,296" path="m4979,3503l4979,3207e" filled="f" stroked="t" strokeweight=".70998pt" strokecolor="#444444">
                <v:path arrowok="t"/>
              </v:shape>
            </v:group>
            <v:group style="position:absolute;left:4937;top:3493;width:601;height:2" coordorigin="4937,3493" coordsize="601,2">
              <v:shape style="position:absolute;left:4937;top:3493;width:601;height:2" coordorigin="4937,3493" coordsize="601,0" path="m4937,3493l5538,3493e" filled="f" stroked="t" strokeweight=".47332pt" strokecolor="#444444">
                <v:path arrowok="t"/>
              </v:shape>
            </v:group>
            <v:group style="position:absolute;left:5481;top:3491;width:6139;height:2" coordorigin="5481,3491" coordsize="6139,2">
              <v:shape style="position:absolute;left:5481;top:3491;width:6139;height:2" coordorigin="5481,3491" coordsize="6139,0" path="m5481,3491l11620,3491e" filled="f" stroked="t" strokeweight=".70998pt" strokecolor="#5B5B5B">
                <v:path arrowok="t"/>
              </v:shape>
            </v:group>
            <v:group style="position:absolute;left:327;top:3729;width:11303;height:2" coordorigin="327,3729" coordsize="11303,2">
              <v:shape style="position:absolute;left:327;top:3729;width:11303;height:2" coordorigin="327,3729" coordsize="11303,0" path="m327,3729l11629,3729e" filled="f" stroked="t" strokeweight=".70998pt" strokecolor="#575757">
                <v:path arrowok="t"/>
              </v:shape>
            </v:group>
            <v:group style="position:absolute;left:1226;top:3732;width:573;height:2" coordorigin="1226,3732" coordsize="573,2">
              <v:shape style="position:absolute;left:1226;top:3732;width:573;height:2" coordorigin="1226,3732" coordsize="573,0" path="m1226,3732l1799,3732e" filled="f" stroked="t" strokeweight=".47332pt" strokecolor="#4B4B4B">
                <v:path arrowok="t"/>
              </v:shape>
            </v:group>
            <v:group style="position:absolute;left:2447;top:3450;width:2;height:305" coordorigin="2447,3450" coordsize="2,305">
              <v:shape style="position:absolute;left:2447;top:3450;width:2;height:305" coordorigin="2447,3450" coordsize="0,305" path="m2447,3756l2447,3450e" filled="f" stroked="t" strokeweight=".47332pt" strokecolor="#3B3B3B">
                <v:path arrowok="t"/>
              </v:shape>
            </v:group>
            <v:group style="position:absolute;left:6267;top:3732;width:303;height:2" coordorigin="6267,3732" coordsize="303,2">
              <v:shape style="position:absolute;left:6267;top:3732;width:303;height:2" coordorigin="6267,3732" coordsize="303,0" path="m6267,3732l6570,3732e" filled="f" stroked="t" strokeweight=".47332pt" strokecolor="#383838">
                <v:path arrowok="t"/>
              </v:shape>
            </v:group>
            <v:group style="position:absolute;left:7024;top:3732;width:440;height:2" coordorigin="7024,3732" coordsize="440,2">
              <v:shape style="position:absolute;left:7024;top:3732;width:440;height:2" coordorigin="7024,3732" coordsize="440,0" path="m7024,3732l7464,3732e" filled="f" stroked="t" strokeweight=".47332pt" strokecolor="#484848">
                <v:path arrowok="t"/>
              </v:shape>
            </v:group>
            <v:group style="position:absolute;left:10001;top:3732;width:279;height:2" coordorigin="10001,3732" coordsize="279,2">
              <v:shape style="position:absolute;left:10001;top:3732;width:279;height:2" coordorigin="10001,3732" coordsize="279,0" path="m10001,3732l10281,3732e" filled="f" stroked="t" strokeweight=".47332pt" strokecolor="#3B3B3B">
                <v:path arrowok="t"/>
              </v:shape>
            </v:group>
            <v:group style="position:absolute;left:2449;top:3684;width:2;height:1273" coordorigin="2449,3684" coordsize="2,1273">
              <v:shape style="position:absolute;left:2449;top:3684;width:2;height:1273" coordorigin="2449,3684" coordsize="0,1273" path="m2449,4957l2449,3684e" filled="f" stroked="t" strokeweight=".70998pt" strokecolor="#606060">
                <v:path arrowok="t"/>
              </v:shape>
            </v:group>
            <v:group style="position:absolute;left:327;top:4206;width:11303;height:2" coordorigin="327,4206" coordsize="11303,2">
              <v:shape style="position:absolute;left:327;top:4206;width:11303;height:2" coordorigin="327,4206" coordsize="11303,0" path="m327,4206l11629,4206e" filled="f" stroked="t" strokeweight=".70998pt" strokecolor="#575757">
                <v:path arrowok="t"/>
              </v:shape>
            </v:group>
            <v:group style="position:absolute;left:4984;top:4199;width:2;height:267" coordorigin="4984,4199" coordsize="2,267">
              <v:shape style="position:absolute;left:4984;top:4199;width:2;height:267" coordorigin="4984,4199" coordsize="0,267" path="m4984,4466l4984,4199e" filled="f" stroked="t" strokeweight=".94664pt" strokecolor="#606060">
                <v:path arrowok="t"/>
              </v:shape>
            </v:group>
            <v:group style="position:absolute;left:10001;top:4447;width:279;height:2" coordorigin="10001,4447" coordsize="279,2">
              <v:shape style="position:absolute;left:10001;top:4447;width:279;height:2" coordorigin="10001,4447" coordsize="279,0" path="m10001,4447l10281,4447e" filled="f" stroked="t" strokeweight=".47332pt" strokecolor="#383838">
                <v:path arrowok="t"/>
              </v:shape>
            </v:group>
            <v:group style="position:absolute;left:4979;top:4444;width:6650;height:2" coordorigin="4979,4444" coordsize="6650,2">
              <v:shape style="position:absolute;left:4979;top:4444;width:6650;height:2" coordorigin="4979,4444" coordsize="6650,0" path="m4979,4444l11629,4444e" filled="f" stroked="t" strokeweight=".70998pt" strokecolor="#5B5B5B">
                <v:path arrowok="t"/>
              </v:shape>
            </v:group>
            <v:group style="position:absolute;left:4986;top:4409;width:2;height:319" coordorigin="4986,4409" coordsize="2,319">
              <v:shape style="position:absolute;left:4986;top:4409;width:2;height:319" coordorigin="4986,4409" coordsize="0,319" path="m4986,4728l4986,4409e" filled="f" stroked="t" strokeweight=".70998pt" strokecolor="#444444">
                <v:path arrowok="t"/>
              </v:shape>
            </v:group>
            <v:group style="position:absolute;left:4979;top:4690;width:6655;height:2" coordorigin="4979,4690" coordsize="6655,2">
              <v:shape style="position:absolute;left:4979;top:4690;width:6655;height:2" coordorigin="4979,4690" coordsize="6655,0" path="m4979,4690l11634,4690e" filled="f" stroked="t" strokeweight=".70998pt" strokecolor="#5B5B5B">
                <v:path arrowok="t"/>
              </v:shape>
            </v:group>
            <v:group style="position:absolute;left:4986;top:4671;width:2;height:262" coordorigin="4986,4671" coordsize="2,262">
              <v:shape style="position:absolute;left:4986;top:4671;width:2;height:262" coordorigin="4986,4671" coordsize="0,262" path="m4986,4933l4986,4671e" filled="f" stroked="t" strokeweight=".94664pt" strokecolor="#606060">
                <v:path arrowok="t"/>
              </v:shape>
            </v:group>
            <v:group style="position:absolute;left:3725;top:4928;width:402;height:2" coordorigin="3725,4928" coordsize="402,2">
              <v:shape style="position:absolute;left:3725;top:4928;width:402;height:2" coordorigin="3725,4928" coordsize="402,0" path="m3725,4928l4127,4928e" filled="f" stroked="t" strokeweight=".47332pt" strokecolor="#3F3F3F">
                <v:path arrowok="t"/>
              </v:shape>
            </v:group>
            <v:group style="position:absolute;left:327;top:4928;width:11312;height:2" coordorigin="327,4928" coordsize="11312,2">
              <v:shape style="position:absolute;left:327;top:4928;width:11312;height:2" coordorigin="327,4928" coordsize="11312,0" path="m327,4928l11639,4928e" filled="f" stroked="t" strokeweight=".70998pt" strokecolor="#606060">
                <v:path arrowok="t"/>
              </v:shape>
            </v:group>
            <v:group style="position:absolute;left:10001;top:4924;width:279;height:2" coordorigin="10001,4924" coordsize="279,2">
              <v:shape style="position:absolute;left:10001;top:4924;width:279;height:2" coordorigin="10001,4924" coordsize="279,0" path="m10001,4924l10281,4924e" filled="f" stroked="t" strokeweight=".47332pt" strokecolor="#383838">
                <v:path arrowok="t"/>
              </v:shape>
            </v:group>
            <v:group style="position:absolute;left:2452;top:4885;width:2;height:329" coordorigin="2452,4885" coordsize="2,329">
              <v:shape style="position:absolute;left:2452;top:4885;width:2;height:329" coordorigin="2452,4885" coordsize="0,329" path="m2452,5214l2452,4885e" filled="f" stroked="t" strokeweight=".47332pt" strokecolor="#3B3B3B">
                <v:path arrowok="t"/>
              </v:shape>
            </v:group>
            <v:group style="position:absolute;left:2452;top:5157;width:2;height:615" coordorigin="2452,5157" coordsize="2,615">
              <v:shape style="position:absolute;left:2452;top:5157;width:2;height:615" coordorigin="2452,5157" coordsize="0,615" path="m2452,5772l2452,5157e" filled="f" stroked="t" strokeweight=".94664pt" strokecolor="#646464">
                <v:path arrowok="t"/>
              </v:shape>
            </v:group>
            <v:group style="position:absolute;left:3725;top:5729;width:402;height:2" coordorigin="3725,5729" coordsize="402,2">
              <v:shape style="position:absolute;left:3725;top:5729;width:402;height:2" coordorigin="3725,5729" coordsize="402,0" path="m3725,5729l4127,5729e" filled="f" stroked="t" strokeweight=".47332pt" strokecolor="#3F3F3F">
                <v:path arrowok="t"/>
              </v:shape>
            </v:group>
            <v:group style="position:absolute;left:6513;top:5729;width:568;height:2" coordorigin="6513,5729" coordsize="568,2">
              <v:shape style="position:absolute;left:6513;top:5729;width:568;height:2" coordorigin="6513,5729" coordsize="568,0" path="m6513,5729l7081,5729e" filled="f" stroked="t" strokeweight=".47332pt" strokecolor="#3B3B3B">
                <v:path arrowok="t"/>
              </v:shape>
            </v:group>
            <v:group style="position:absolute;left:7407;top:5729;width:469;height:2" coordorigin="7407,5729" coordsize="469,2">
              <v:shape style="position:absolute;left:7407;top:5729;width:469;height:2" coordorigin="7407,5729" coordsize="469,0" path="m7407,5729l7876,5729e" filled="f" stroked="t" strokeweight=".47332pt" strokecolor="#3B3B3B">
                <v:path arrowok="t"/>
              </v:shape>
            </v:group>
            <v:group style="position:absolute;left:322;top:5729;width:11312;height:2" coordorigin="322,5729" coordsize="11312,2">
              <v:shape style="position:absolute;left:322;top:5729;width:11312;height:2" coordorigin="322,5729" coordsize="11312,0" path="m322,5729l11634,5729e" filled="f" stroked="t" strokeweight=".70998pt" strokecolor="#575757">
                <v:path arrowok="t"/>
              </v:shape>
            </v:group>
            <v:group style="position:absolute;left:10967;top:5727;width:672;height:2" coordorigin="10967,5727" coordsize="672,2">
              <v:shape style="position:absolute;left:10967;top:5727;width:672;height:2" coordorigin="10967,5727" coordsize="672,0" path="m10967,5727l11639,5727e" filled="f" stroked="t" strokeweight=".47332pt" strokecolor="#646464">
                <v:path arrowok="t"/>
              </v:shape>
            </v:group>
            <v:group style="position:absolute;left:2452;top:5686;width:2;height:582" coordorigin="2452,5686" coordsize="2,582">
              <v:shape style="position:absolute;left:2452;top:5686;width:2;height:582" coordorigin="2452,5686" coordsize="0,582" path="m2452,6268l2452,5686e" filled="f" stroked="t" strokeweight=".47332pt" strokecolor="#545454">
                <v:path arrowok="t"/>
              </v:shape>
            </v:group>
            <v:group style="position:absolute;left:327;top:6618;width:11322;height:2" coordorigin="327,6618" coordsize="11322,2">
              <v:shape style="position:absolute;left:327;top:6618;width:11322;height:2" coordorigin="327,6618" coordsize="11322,0" path="m327,6618l11648,6618e" filled="f" stroked="t" strokeweight=".70998pt" strokecolor="#606060">
                <v:path arrowok="t"/>
              </v:shape>
            </v:group>
            <v:group style="position:absolute;left:312;top:6857;width:11336;height:2" coordorigin="312,6857" coordsize="11336,2">
              <v:shape style="position:absolute;left:312;top:6857;width:11336;height:2" coordorigin="312,6857" coordsize="11336,0" path="m312,6857l11648,6857e" filled="f" stroked="t" strokeweight=".70998pt" strokecolor="#606060">
                <v:path arrowok="t"/>
              </v:shape>
            </v:group>
            <v:group style="position:absolute;left:7083;top:6611;width:2;height:253" coordorigin="7083,6611" coordsize="2,253">
              <v:shape style="position:absolute;left:7083;top:6611;width:2;height:253" coordorigin="7083,6611" coordsize="0,253" path="m7083,6864l7083,6611e" filled="f" stroked="t" strokeweight=".23666pt" strokecolor="#606060">
                <v:path arrowok="t"/>
              </v:shape>
            </v:group>
            <v:group style="position:absolute;left:10967;top:6852;width:682;height:2" coordorigin="10967,6852" coordsize="682,2">
              <v:shape style="position:absolute;left:10967;top:6852;width:682;height:2" coordorigin="10967,6852" coordsize="682,0" path="m10967,6852l11648,6852e" filled="f" stroked="t" strokeweight=".70998pt" strokecolor="#747474">
                <v:path arrowok="t"/>
              </v:shape>
            </v:group>
            <v:group style="position:absolute;left:327;top:7095;width:11322;height:2" coordorigin="327,7095" coordsize="11322,2">
              <v:shape style="position:absolute;left:327;top:7095;width:11322;height:2" coordorigin="327,7095" coordsize="11322,0" path="m327,7095l11648,7095e" filled="f" stroked="t" strokeweight=".70998pt" strokecolor="#606060">
                <v:path arrowok="t"/>
              </v:shape>
            </v:group>
            <v:group style="position:absolute;left:2457;top:6211;width:2;height:1154" coordorigin="2457,6211" coordsize="2,1154">
              <v:shape style="position:absolute;left:2457;top:6211;width:2;height:1154" coordorigin="2457,6211" coordsize="0,1154" path="m2457,7364l2457,6211e" filled="f" stroked="t" strokeweight=".70998pt" strokecolor="#606060">
                <v:path arrowok="t"/>
              </v:shape>
            </v:group>
            <v:group style="position:absolute;left:5841;top:7095;width:483;height:2" coordorigin="5841,7095" coordsize="483,2">
              <v:shape style="position:absolute;left:5841;top:7095;width:483;height:2" coordorigin="5841,7095" coordsize="483,0" path="m5841,7095l6324,7095e" filled="f" stroked="t" strokeweight=".47332pt" strokecolor="#484848">
                <v:path arrowok="t"/>
              </v:shape>
            </v:group>
            <v:group style="position:absolute;left:7024;top:7097;width:440;height:2" coordorigin="7024,7097" coordsize="440,2">
              <v:shape style="position:absolute;left:7024;top:7097;width:440;height:2" coordorigin="7024,7097" coordsize="440,0" path="m7024,7097l7464,7097e" filled="f" stroked="t" strokeweight=".47332pt" strokecolor="#4B4B4B">
                <v:path arrowok="t"/>
              </v:shape>
            </v:group>
            <v:group style="position:absolute;left:322;top:7574;width:961;height:2" coordorigin="322,7574" coordsize="961,2">
              <v:shape style="position:absolute;left:322;top:7574;width:961;height:2" coordorigin="322,7574" coordsize="961,0" path="m322,7574l1283,7574e" filled="f" stroked="t" strokeweight=".70998pt" strokecolor="#676767">
                <v:path arrowok="t"/>
              </v:shape>
            </v:group>
            <v:group style="position:absolute;left:1226;top:7574;width:573;height:2" coordorigin="1226,7574" coordsize="573,2">
              <v:shape style="position:absolute;left:1226;top:7574;width:573;height:2" coordorigin="1226,7574" coordsize="573,0" path="m1226,7574l1799,7574e" filled="f" stroked="t" strokeweight=".47332pt" strokecolor="#444444">
                <v:path arrowok="t"/>
              </v:shape>
            </v:group>
            <v:group style="position:absolute;left:1742;top:7574;width:3323;height:2" coordorigin="1742,7574" coordsize="3323,2">
              <v:shape style="position:absolute;left:1742;top:7574;width:3323;height:2" coordorigin="1742,7574" coordsize="3323,0" path="m1742,7574l5065,7574e" filled="f" stroked="t" strokeweight=".70998pt" strokecolor="#606060">
                <v:path arrowok="t"/>
              </v:shape>
            </v:group>
            <v:group style="position:absolute;left:2457;top:7307;width:2;height:310" coordorigin="2457,7307" coordsize="2,310">
              <v:shape style="position:absolute;left:2457;top:7307;width:2;height:310" coordorigin="2457,7307" coordsize="0,310" path="m2457,7617l2457,7307e" filled="f" stroked="t" strokeweight=".47332pt" strokecolor="#4B4B4B">
                <v:path arrowok="t"/>
              </v:shape>
            </v:group>
            <v:group style="position:absolute;left:4941;top:7574;width:596;height:2" coordorigin="4941,7574" coordsize="596,2">
              <v:shape style="position:absolute;left:4941;top:7574;width:596;height:2" coordorigin="4941,7574" coordsize="596,0" path="m4941,7574l5538,7574e" filled="f" stroked="t" strokeweight=".47332pt" strokecolor="#575757">
                <v:path arrowok="t"/>
              </v:shape>
            </v:group>
            <v:group style="position:absolute;left:5481;top:7572;width:6172;height:2" coordorigin="5481,7572" coordsize="6172,2">
              <v:shape style="position:absolute;left:5481;top:7572;width:6172;height:2" coordorigin="5481,7572" coordsize="6172,0" path="m5481,7572l11653,7572e" filled="f" stroked="t" strokeweight=".70998pt" strokecolor="#606060">
                <v:path arrowok="t"/>
              </v:shape>
            </v:group>
            <v:group style="position:absolute;left:327;top:7813;width:2338;height:2" coordorigin="327,7813" coordsize="2338,2">
              <v:shape style="position:absolute;left:327;top:7813;width:2338;height:2" coordorigin="327,7813" coordsize="2338,0" path="m327,7813l2665,7813e" filled="f" stroked="t" strokeweight=".70998pt" strokecolor="#646464">
                <v:path arrowok="t"/>
              </v:shape>
            </v:group>
            <v:group style="position:absolute;left:2461;top:7546;width:2;height:310" coordorigin="2461,7546" coordsize="2,310">
              <v:shape style="position:absolute;left:2461;top:7546;width:2;height:310" coordorigin="2461,7546" coordsize="0,310" path="m2461,7855l2461,7546e" filled="f" stroked="t" strokeweight=".94664pt" strokecolor="#646464">
                <v:path arrowok="t"/>
              </v:shape>
            </v:group>
            <v:group style="position:absolute;left:2419;top:7813;width:573;height:2" coordorigin="2419,7813" coordsize="573,2">
              <v:shape style="position:absolute;left:2419;top:7813;width:573;height:2" coordorigin="2419,7813" coordsize="573,0" path="m2419,7813l2991,7813e" filled="f" stroked="t" strokeweight=".47332pt" strokecolor="#4B4B4B">
                <v:path arrowok="t"/>
              </v:shape>
            </v:group>
            <v:group style="position:absolute;left:2712;top:7810;width:8681;height:2" coordorigin="2712,7810" coordsize="8681,2">
              <v:shape style="position:absolute;left:2712;top:7810;width:8681;height:2" coordorigin="2712,7810" coordsize="8681,0" path="m2712,7810l11393,7810e" filled="f" stroked="t" strokeweight=".70998pt" strokecolor="#5B5B5B">
                <v:path arrowok="t"/>
              </v:shape>
            </v:group>
            <v:group style="position:absolute;left:10967;top:7808;width:686;height:2" coordorigin="10967,7808" coordsize="686,2">
              <v:shape style="position:absolute;left:10967;top:7808;width:686;height:2" coordorigin="10967,7808" coordsize="686,0" path="m10967,7808l11653,7808e" filled="f" stroked="t" strokeweight=".70998pt" strokecolor="#777777">
                <v:path arrowok="t"/>
              </v:shape>
            </v:group>
            <v:group style="position:absolute;left:1254;top:7765;width:2;height:277" coordorigin="1254,7765" coordsize="2,277">
              <v:shape style="position:absolute;left:1254;top:7765;width:2;height:277" coordorigin="1254,7765" coordsize="0,277" path="m1254,8041l1254,7765e" filled="f" stroked="t" strokeweight=".70998pt" strokecolor="#5B5B5B">
                <v:path arrowok="t"/>
              </v:shape>
            </v:group>
            <v:group style="position:absolute;left:1221;top:8049;width:478;height:2" coordorigin="1221,8049" coordsize="478,2">
              <v:shape style="position:absolute;left:1221;top:8049;width:478;height:2" coordorigin="1221,8049" coordsize="478,0" path="m1221,8049l1699,8049e" filled="f" stroked="t" strokeweight=".23666pt" strokecolor="#606060">
                <v:path arrowok="t"/>
              </v:shape>
            </v:group>
            <v:group style="position:absolute;left:1777;top:7803;width:2;height:2145" coordorigin="1777,7803" coordsize="2,2145">
              <v:shape style="position:absolute;left:1777;top:7803;width:2;height:2145" coordorigin="1777,7803" coordsize="0,2145" path="m1777,9948l1777,7803e" filled="f" stroked="t" strokeweight=".70998pt" strokecolor="#545454">
                <v:path arrowok="t"/>
              </v:shape>
            </v:group>
            <v:group style="position:absolute;left:1765;top:8013;width:696;height:2" coordorigin="1765,8013" coordsize="696,2">
              <v:shape style="position:absolute;left:1765;top:8013;width:696;height:2" coordorigin="1765,8013" coordsize="696,0" path="m1765,8013l2461,8013e" filled="f" stroked="t" strokeweight=".70998pt" strokecolor="#444444">
                <v:path arrowok="t"/>
              </v:shape>
            </v:group>
            <v:group style="position:absolute;left:2461;top:7765;width:2;height:286" coordorigin="2461,7765" coordsize="2,286">
              <v:shape style="position:absolute;left:2461;top:7765;width:2;height:286" coordorigin="2461,7765" coordsize="0,286" path="m2461,8051l2461,7765e" filled="f" stroked="t" strokeweight=".47332pt" strokecolor="#444444">
                <v:path arrowok="t"/>
              </v:shape>
            </v:group>
            <v:group style="position:absolute;left:2447;top:8013;width:3062;height:2" coordorigin="2447,8013" coordsize="3062,2">
              <v:shape style="position:absolute;left:2447;top:8013;width:3062;height:2" coordorigin="2447,8013" coordsize="3062,0" path="m2447,8013l5509,8013e" filled="f" stroked="t" strokeweight=".70998pt" strokecolor="#5B5B5B">
                <v:path arrowok="t"/>
              </v:shape>
            </v:group>
            <v:group style="position:absolute;left:5509;top:8013;width:360;height:2" coordorigin="5509,8013" coordsize="360,2">
              <v:shape style="position:absolute;left:5509;top:8013;width:360;height:2" coordorigin="5509,8013" coordsize="360,0" path="m5509,8013l5869,8013e" filled="f" stroked="t" strokeweight=".23666pt" strokecolor="#000000">
                <v:path arrowok="t"/>
              </v:shape>
            </v:group>
            <v:group style="position:absolute;left:6726;top:8044;width:317;height:2" coordorigin="6726,8044" coordsize="317,2">
              <v:shape style="position:absolute;left:6726;top:8044;width:317;height:2" coordorigin="6726,8044" coordsize="317,0" path="m6726,8044l7043,8044e" filled="f" stroked="t" strokeweight=".23666pt" strokecolor="#838383">
                <v:path arrowok="t"/>
              </v:shape>
            </v:group>
            <v:group style="position:absolute;left:7052;top:8013;width:795;height:2" coordorigin="7052,8013" coordsize="795,2">
              <v:shape style="position:absolute;left:7052;top:8013;width:795;height:2" coordorigin="7052,8013" coordsize="795,0" path="m7052,8013l7848,8013e" filled="f" stroked="t" strokeweight=".23666pt" strokecolor="#5B5B5B">
                <v:path arrowok="t"/>
              </v:shape>
            </v:group>
            <v:group style="position:absolute;left:7436;top:7798;width:2;height:486" coordorigin="7436,7798" coordsize="2,486">
              <v:shape style="position:absolute;left:7436;top:7798;width:2;height:486" coordorigin="7436,7798" coordsize="0,486" path="m7436,8285l7436,7798e" filled="f" stroked="t" strokeweight=".94664pt" strokecolor="#575757">
                <v:path arrowok="t"/>
              </v:shape>
            </v:group>
            <v:group style="position:absolute;left:10224;top:8044;width:800;height:2" coordorigin="10224,8044" coordsize="800,2">
              <v:shape style="position:absolute;left:10224;top:8044;width:800;height:2" coordorigin="10224,8044" coordsize="800,0" path="m10224,8044l11024,8044e" filled="f" stroked="t" strokeweight=".23666pt" strokecolor="#4F4F4F">
                <v:path arrowok="t"/>
              </v:shape>
            </v:group>
            <v:group style="position:absolute;left:10967;top:8041;width:682;height:2" coordorigin="10967,8041" coordsize="682,2">
              <v:shape style="position:absolute;left:10967;top:8041;width:682;height:2" coordorigin="10967,8041" coordsize="682,0" path="m10967,8041l11648,8041e" filled="f" stroked="t" strokeweight=".47332pt" strokecolor="#676767">
                <v:path arrowok="t"/>
              </v:shape>
            </v:group>
            <v:group style="position:absolute;left:2464;top:7979;width:2;height:248" coordorigin="2464,7979" coordsize="2,248">
              <v:shape style="position:absolute;left:2464;top:7979;width:2;height:248" coordorigin="2464,7979" coordsize="0,248" path="m2464,8227l2464,7979e" filled="f" stroked="t" strokeweight=".47332pt" strokecolor="#575757">
                <v:path arrowok="t"/>
              </v:shape>
            </v:group>
            <v:group style="position:absolute;left:1264;top:7808;width:2;height:5764" coordorigin="1264,7808" coordsize="2,5764">
              <v:shape style="position:absolute;left:1264;top:7808;width:2;height:5764" coordorigin="1264,7808" coordsize="0,5764" path="m1264,13572l1264,7808e" filled="f" stroked="t" strokeweight=".70998pt" strokecolor="#575757">
                <v:path arrowok="t"/>
              </v:shape>
            </v:group>
            <v:group style="position:absolute;left:2461;top:8170;width:2;height:400" coordorigin="2461,8170" coordsize="2,400">
              <v:shape style="position:absolute;left:2461;top:8170;width:2;height:400" coordorigin="2461,8170" coordsize="0,400" path="m2461,8571l2461,8170e" filled="f" stroked="t" strokeweight=".94664pt" strokecolor="#707070">
                <v:path arrowok="t"/>
              </v:shape>
            </v:group>
            <v:group style="position:absolute;left:7436;top:8170;width:2;height:400" coordorigin="7436,8170" coordsize="2,400">
              <v:shape style="position:absolute;left:7436;top:8170;width:2;height:400" coordorigin="7436,8170" coordsize="0,400" path="m7436,8571l7436,8170e" filled="f" stroked="t" strokeweight=".47332pt" strokecolor="#484848">
                <v:path arrowok="t"/>
              </v:shape>
            </v:group>
            <v:group style="position:absolute;left:2464;top:8513;width:2;height:467" coordorigin="2464,8513" coordsize="2,467">
              <v:shape style="position:absolute;left:2464;top:8513;width:2;height:467" coordorigin="2464,8513" coordsize="0,467" path="m2464,8981l2464,8513e" filled="f" stroked="t" strokeweight=".47332pt" strokecolor="#575757">
                <v:path arrowok="t"/>
              </v:shape>
            </v:group>
            <v:group style="position:absolute;left:1259;top:8747;width:2;height:234" coordorigin="1259,8747" coordsize="2,234">
              <v:shape style="position:absolute;left:1259;top:8747;width:2;height:234" coordorigin="1259,8747" coordsize="0,234" path="m1259,8981l1259,8747e" filled="f" stroked="t" strokeweight=".47332pt" strokecolor="#343434">
                <v:path arrowok="t"/>
              </v:shape>
            </v:group>
            <v:group style="position:absolute;left:7443;top:8513;width:2;height:4486" coordorigin="7443,8513" coordsize="2,4486">
              <v:shape style="position:absolute;left:7443;top:8513;width:2;height:4486" coordorigin="7443,8513" coordsize="0,4486" path="m7443,12999l7443,8513e" filled="f" stroked="t" strokeweight=".70998pt" strokecolor="#575757">
                <v:path arrowok="t"/>
              </v:shape>
            </v:group>
            <v:group style="position:absolute;left:2471;top:7546;width:2;height:6055" coordorigin="2471,7546" coordsize="2,6055">
              <v:shape style="position:absolute;left:2471;top:7546;width:2;height:6055" coordorigin="2471,7546" coordsize="0,6055" path="m2471,13600l2471,7546e" filled="f" stroked="t" strokeweight=".70998pt" strokecolor="#606060">
                <v:path arrowok="t"/>
              </v:shape>
            </v:group>
            <v:group style="position:absolute;left:7441;top:8923;width:2;height:167" coordorigin="7441,8923" coordsize="2,167">
              <v:shape style="position:absolute;left:7441;top:8923;width:2;height:167" coordorigin="7441,8923" coordsize="0,167" path="m7441,9090l7441,8923e" filled="f" stroked="t" strokeweight=".47332pt" strokecolor="#2B2B2B">
                <v:path arrowok="t"/>
              </v:shape>
            </v:group>
            <v:group style="position:absolute;left:7441;top:9033;width:2;height:296" coordorigin="7441,9033" coordsize="2,296">
              <v:shape style="position:absolute;left:7441;top:9033;width:2;height:296" coordorigin="7441,9033" coordsize="0,296" path="m7441,9329l7441,9033e" filled="f" stroked="t" strokeweight=".47332pt" strokecolor="#4B4B4B">
                <v:path arrowok="t"/>
              </v:shape>
            </v:group>
            <v:group style="position:absolute;left:2466;top:9271;width:2;height:391" coordorigin="2466,9271" coordsize="2,391">
              <v:shape style="position:absolute;left:2466;top:9271;width:2;height:391" coordorigin="2466,9271" coordsize="0,391" path="m2466,9662l2466,9271e" filled="f" stroked="t" strokeweight=".47332pt" strokecolor="#484848">
                <v:path arrowok="t"/>
              </v:shape>
            </v:group>
            <v:group style="position:absolute;left:336;top:9803;width:2139;height:2" coordorigin="336,9803" coordsize="2139,2">
              <v:shape style="position:absolute;left:336;top:9803;width:2139;height:2" coordorigin="336,9803" coordsize="2139,0" path="m336,9803l2475,9803e" filled="f" stroked="t" strokeweight=".70998pt" strokecolor="#646464">
                <v:path arrowok="t"/>
              </v:shape>
            </v:group>
            <v:group style="position:absolute;left:10030;top:9634;width:2;height:148" coordorigin="10030,9634" coordsize="2,148">
              <v:shape style="position:absolute;left:10030;top:9634;width:2;height:148" coordorigin="10030,9634" coordsize="0,148" path="m10030,9781l10030,9634e" filled="f" stroked="t" strokeweight=".23666pt" strokecolor="#000000">
                <v:path arrowok="t"/>
              </v:shape>
            </v:group>
            <v:group style="position:absolute;left:1780;top:9891;width:2;height:315" coordorigin="1780,9891" coordsize="2,315">
              <v:shape style="position:absolute;left:1780;top:9891;width:2;height:315" coordorigin="1780,9891" coordsize="0,315" path="m1780,10206l1780,9891e" filled="f" stroked="t" strokeweight=".47332pt" strokecolor="#3B3B3B">
                <v:path arrowok="t"/>
              </v:shape>
            </v:group>
            <v:group style="position:absolute;left:1780;top:10149;width:2;height:520" coordorigin="1780,10149" coordsize="2,520">
              <v:shape style="position:absolute;left:1780;top:10149;width:2;height:520" coordorigin="1780,10149" coordsize="0,520" path="m1780,10668l1780,10149e" filled="f" stroked="t" strokeweight=".94664pt" strokecolor="#575757">
                <v:path arrowok="t"/>
              </v:shape>
            </v:group>
            <v:group style="position:absolute;left:2466;top:10149;width:2;height:367" coordorigin="2466,10149" coordsize="2,367">
              <v:shape style="position:absolute;left:2466;top:10149;width:2;height:367" coordorigin="2466,10149" coordsize="0,367" path="m2466,10516l2466,10149e" filled="f" stroked="t" strokeweight=".47332pt" strokecolor="#4B4B4B">
                <v:path arrowok="t"/>
              </v:shape>
            </v:group>
            <v:group style="position:absolute;left:1264;top:10339;width:2;height:176" coordorigin="1264,10339" coordsize="2,176">
              <v:shape style="position:absolute;left:1264;top:10339;width:2;height:176" coordorigin="1264,10339" coordsize="0,176" path="m1264,10516l1264,10339e" filled="f" stroked="t" strokeweight=".47332pt" strokecolor="#1F1F1F">
                <v:path arrowok="t"/>
              </v:shape>
            </v:group>
            <v:group style="position:absolute;left:7445;top:10339;width:2;height:176" coordorigin="7445,10339" coordsize="2,176">
              <v:shape style="position:absolute;left:7445;top:10339;width:2;height:176" coordorigin="7445,10339" coordsize="0,176" path="m7445,10516l7445,10339e" filled="f" stroked="t" strokeweight=".47332pt" strokecolor="#2B2B2B">
                <v:path arrowok="t"/>
              </v:shape>
            </v:group>
            <v:group style="position:absolute;left:10224;top:10487;width:800;height:2" coordorigin="10224,10487" coordsize="800,2">
              <v:shape style="position:absolute;left:10224;top:10487;width:800;height:2" coordorigin="10224,10487" coordsize="800,0" path="m10224,10487l11024,10487e" filled="f" stroked="t" strokeweight="1.41996pt" strokecolor="#646B90">
                <v:path arrowok="t"/>
              </v:shape>
            </v:group>
            <v:group style="position:absolute;left:7455;top:8613;width:2;height:4977" coordorigin="7455,8613" coordsize="2,4977">
              <v:shape style="position:absolute;left:7455;top:8613;width:2;height:4977" coordorigin="7455,8613" coordsize="0,4977" path="m7455,13591l7455,8613e" filled="f" stroked="t" strokeweight=".70998pt" strokecolor="#575757">
                <v:path arrowok="t"/>
              </v:shape>
            </v:group>
            <v:group style="position:absolute;left:1780;top:10597;width:2;height:482" coordorigin="1780,10597" coordsize="2,482">
              <v:shape style="position:absolute;left:1780;top:10597;width:2;height:482" coordorigin="1780,10597" coordsize="0,482" path="m1780,11078l1780,10597e" filled="f" stroked="t" strokeweight=".47332pt" strokecolor="#444444">
                <v:path arrowok="t"/>
              </v:shape>
            </v:group>
            <v:group style="position:absolute;left:2471;top:10811;width:2;height:267" coordorigin="2471,10811" coordsize="2,267">
              <v:shape style="position:absolute;left:2471;top:10811;width:2;height:267" coordorigin="2471,10811" coordsize="0,267" path="m2471,11078l2471,10811e" filled="f" stroked="t" strokeweight=".47332pt" strokecolor="#3B3B3B">
                <v:path arrowok="t"/>
              </v:shape>
            </v:group>
            <v:group style="position:absolute;left:7450;top:10811;width:2;height:267" coordorigin="7450,10811" coordsize="2,267">
              <v:shape style="position:absolute;left:7450;top:10811;width:2;height:267" coordorigin="7450,10811" coordsize="0,267" path="m7450,11078l7450,10811e" filled="f" stroked="t" strokeweight=".47332pt" strokecolor="#3F3F3F">
                <v:path arrowok="t"/>
              </v:shape>
            </v:group>
            <v:group style="position:absolute;left:1784;top:11016;width:2;height:2579" coordorigin="1784,11016" coordsize="2,2579">
              <v:shape style="position:absolute;left:1784;top:11016;width:2;height:2579" coordorigin="1784,11016" coordsize="0,2579" path="m1784,13595l1784,11016e" filled="f" stroked="t" strokeweight=".70998pt" strokecolor="#575757">
                <v:path arrowok="t"/>
              </v:shape>
            </v:group>
            <v:group style="position:absolute;left:2447;top:11803;width:1652;height:2" coordorigin="2447,11803" coordsize="1652,2">
              <v:shape style="position:absolute;left:2447;top:11803;width:1652;height:2" coordorigin="2447,11803" coordsize="1652,0" path="m2447,11803l4099,11803e" filled="f" stroked="t" strokeweight=".70998pt" strokecolor="#606BA8">
                <v:path arrowok="t"/>
              </v:shape>
            </v:group>
            <v:group style="position:absolute;left:1271;top:12127;width:2;height:1473" coordorigin="1271,12127" coordsize="2,1473">
              <v:shape style="position:absolute;left:1271;top:12127;width:2;height:1473" coordorigin="1271,12127" coordsize="0,1473" path="m1271,13600l1271,12127e" filled="f" stroked="t" strokeweight=".70998pt" strokecolor="#575757">
                <v:path arrowok="t"/>
              </v:shape>
            </v:group>
            <v:group style="position:absolute;left:346;top:13588;width:7303;height:2" coordorigin="346,13588" coordsize="7303,2">
              <v:shape style="position:absolute;left:346;top:13588;width:7303;height:2" coordorigin="346,13588" coordsize="7303,0" path="m346,13588l7649,13588e" filled="f" stroked="t" strokeweight=".70998pt" strokecolor="#707074">
                <v:path arrowok="t"/>
              </v:shape>
            </v:group>
            <v:group style="position:absolute;left:6073;top:13586;width:497;height:2" coordorigin="6073,13586" coordsize="497,2">
              <v:shape style="position:absolute;left:6073;top:13586;width:497;height:2" coordorigin="6073,13586" coordsize="497,0" path="m6073,13586l6570,13586e" filled="f" stroked="t" strokeweight=".47332pt" strokecolor="#545454">
                <v:path arrowok="t"/>
              </v:shape>
            </v:group>
            <v:group style="position:absolute;left:7024;top:13586;width:450;height:2" coordorigin="7024,13586" coordsize="450,2">
              <v:shape style="position:absolute;left:7024;top:13586;width:450;height:2" coordorigin="7024,13586" coordsize="450,0" path="m7024,13586l7474,13586e" filled="f" stroked="t" strokeweight=".47332pt" strokecolor="#444444">
                <v:path arrowok="t"/>
              </v:shape>
            </v:group>
            <v:group style="position:absolute;left:10191;top:9770;width:2;height:327" coordorigin="10191,9770" coordsize="2,327">
              <v:shape style="position:absolute;left:10191;top:9770;width:2;height:327" coordorigin="10191,9770" coordsize="0,327" path="m10191,10098l10191,9770e" filled="f" stroked="t" strokeweight="2.45764pt" strokecolor="#D3DAD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Tüıil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182" w:lineRule="auto"/>
        <w:ind w:left="3782" w:right="3317" w:firstLine="-3455"/>
        <w:jc w:val="left"/>
        <w:tabs>
          <w:tab w:pos="3760" w:val="left"/>
          <w:tab w:pos="5940" w:val="left"/>
          <w:tab w:pos="658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720322pt;margin-top:15.718866pt;width:125.288187pt;height:26.73094pt;mso-position-horizontal-relative:page;mso-position-vertical-relative:paragraph;z-index:-16218" type="#_x0000_t202" filled="f" stroked="f">
            <v:textbox inset="0,0,0,0">
              <w:txbxContent>
                <w:p>
                  <w:pPr>
                    <w:spacing w:before="0" w:after="0" w:line="535" w:lineRule="exact"/>
                    <w:ind w:right="-120"/>
                    <w:jc w:val="left"/>
                    <w:tabs>
                      <w:tab w:pos="640" w:val="left"/>
                      <w:tab w:pos="1120" w:val="left"/>
                      <w:tab w:pos="2100" w:val="left"/>
                    </w:tabs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6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FAFB1"/>
                      <w:spacing w:val="0"/>
                      <w:w w:val="10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FAFB1"/>
                      <w:spacing w:val="-126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FAFB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FAFB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FAFB1"/>
                      <w:spacing w:val="0"/>
                      <w:w w:val="176"/>
                      <w:position w:val="13"/>
                    </w:rPr>
                    <w:t>-l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8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  <w:tab/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Kullaıımı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left="6248"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1F1F1F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10"/>
        </w:rPr>
        <w:t>:06:25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22" w:right="-20"/>
        <w:jc w:val="left"/>
        <w:tabs>
          <w:tab w:pos="24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  <w:position w:val="0"/>
        </w:rPr>
        <w:t>acı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6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24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KABAKÇ!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452" w:right="-20"/>
        <w:jc w:val="left"/>
        <w:tabs>
          <w:tab w:pos="496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AJaç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1F1F1F"/>
          <w:spacing w:val="-6"/>
          <w:w w:val="16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9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06:15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06:20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317" w:right="-20"/>
        <w:jc w:val="left"/>
        <w:tabs>
          <w:tab w:pos="244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52.505127pt;margin-top:11.890463pt;width:230.033564pt;height:.23666pt;mso-position-horizontal-relative:page;mso-position-vertical-relative:paragraph;z-index:-16219" coordorigin="7050,238" coordsize="4601,5">
            <v:group style="position:absolute;left:7052;top:240;width:795;height:2" coordorigin="7052,240" coordsize="795,2">
              <v:shape style="position:absolute;left:7052;top:240;width:795;height:2" coordorigin="7052,240" coordsize="795,0" path="m7052,240l7848,240e" filled="f" stroked="t" strokeweight=".23666pt" strokecolor="#646464">
                <v:path arrowok="t"/>
              </v:shape>
            </v:group>
            <v:group style="position:absolute;left:7848;top:240;width:3801;height:2" coordorigin="7848,240" coordsize="3801,2">
              <v:shape style="position:absolute;left:7848;top:240;width:3801;height:2" coordorigin="7848,240" coordsize="3801,0" path="m7848,240l11648,240e" filled="f" stroked="t" strokeweight=".23666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lek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322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7" w:lineRule="auto"/>
        <w:ind w:left="2461" w:right="4198" w:firstLine="2537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S&lt;ıyısı: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9"/>
        </w:rPr>
        <w:t>&amp;_alg_az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322" w:right="-20"/>
        <w:jc w:val="left"/>
        <w:tabs>
          <w:tab w:pos="2440" w:val="left"/>
          <w:tab w:pos="498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  <w:position w:val="0"/>
        </w:rPr>
        <w:t>pkı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4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964" w:right="39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7" w:lineRule="exact"/>
        <w:ind w:left="327" w:right="-20"/>
        <w:jc w:val="left"/>
        <w:tabs>
          <w:tab w:pos="2560" w:val="left"/>
          <w:tab w:pos="4980" w:val="left"/>
          <w:tab w:pos="688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  <w:position w:val="-4"/>
        </w:rPr>
        <w:t>Kö_p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  <w:position w:val="-4"/>
        </w:rPr>
        <w:t>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1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727477"/>
          <w:spacing w:val="0"/>
          <w:w w:val="138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47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47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7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5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left="5017" w:right="-20"/>
        <w:jc w:val="left"/>
        <w:tabs>
          <w:tab w:pos="6500" w:val="left"/>
          <w:tab w:pos="6880" w:val="left"/>
          <w:tab w:pos="7400" w:val="left"/>
          <w:tab w:pos="7860" w:val="left"/>
          <w:tab w:pos="8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171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u w:val="single" w:color="545454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u w:val="single" w:color="545454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545454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545454"/>
          <w:position w:val="0"/>
        </w:rPr>
        <w:t>     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545454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17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4B4B4B"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4B4B4B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u w:val="single" w:color="4B4B4B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56"/>
          <w:position w:val="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5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</w:sectPr>
      </w:pPr>
      <w:rPr/>
    </w:p>
    <w:p>
      <w:pPr>
        <w:spacing w:before="14" w:after="0" w:line="240" w:lineRule="auto"/>
        <w:ind w:left="3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  <w:cols w:num="2" w:equalWidth="0">
            <w:col w:w="2017" w:space="567"/>
            <w:col w:w="9196"/>
          </w:cols>
        </w:sectPr>
      </w:pPr>
      <w:rPr/>
    </w:p>
    <w:p>
      <w:pPr>
        <w:spacing w:before="14" w:after="0" w:line="251" w:lineRule="auto"/>
        <w:ind w:left="2452" w:right="58" w:firstLine="-2125"/>
        <w:jc w:val="left"/>
        <w:tabs>
          <w:tab w:pos="25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örülınü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6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7" w:right="-20"/>
        <w:jc w:val="left"/>
        <w:tabs>
          <w:tab w:pos="246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3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rııç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3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7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5"/>
        </w:rPr>
        <w:t>g-i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331" w:right="-20"/>
        <w:jc w:val="left"/>
        <w:tabs>
          <w:tab w:pos="246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26/05/2017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06:50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330" w:lineRule="atLeast"/>
        <w:ind w:left="2617" w:right="1478" w:firstLine="-2814"/>
        <w:jc w:val="left"/>
        <w:tabs>
          <w:tab w:pos="1360" w:val="left"/>
          <w:tab w:pos="5120" w:val="left"/>
          <w:tab w:pos="5840" w:val="left"/>
          <w:tab w:pos="6280" w:val="left"/>
          <w:tab w:pos="8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727477"/>
          <w:spacing w:val="-182"/>
          <w:w w:val="332"/>
          <w:position w:val="-1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3"/>
          <w:position w:val="0"/>
        </w:rPr>
        <w:t>V: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0"/>
        </w:rPr>
        <w:t>Ölü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5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3.POS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838383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u w:val="single" w:color="8383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u w:val="single" w:color="838383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000000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0"/>
        </w:rPr>
        <w:t>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1" w:lineRule="exact"/>
        <w:ind w:left="440" w:right="-91"/>
        <w:jc w:val="left"/>
        <w:tabs>
          <w:tab w:pos="26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27"/>
          <w:szCs w:val="27"/>
          <w:color w:val="838789"/>
          <w:spacing w:val="0"/>
          <w:w w:val="100"/>
          <w:position w:val="-15"/>
        </w:rPr>
        <w:t>•ret</w:t>
      </w:r>
      <w:r>
        <w:rPr>
          <w:rFonts w:ascii="Times New Roman" w:hAnsi="Times New Roman" w:cs="Times New Roman" w:eastAsia="Times New Roman"/>
          <w:sz w:val="27"/>
          <w:szCs w:val="27"/>
          <w:color w:val="838789"/>
          <w:spacing w:val="5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38789"/>
          <w:spacing w:val="0"/>
          <w:w w:val="153"/>
          <w:position w:val="-15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1" w:lineRule="exact"/>
        <w:ind w:left="-41" w:right="15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64"/>
          <w:position w:val="1"/>
        </w:rPr>
        <w:t>3</w:t>
      </w:r>
      <w:r>
        <w:rPr>
          <w:rFonts w:ascii="Arial" w:hAnsi="Arial" w:cs="Arial" w:eastAsia="Arial"/>
          <w:sz w:val="27"/>
          <w:szCs w:val="27"/>
          <w:color w:val="343434"/>
          <w:spacing w:val="1"/>
          <w:w w:val="64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3"/>
          <w:position w:val="1"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3"/>
          <w:position w:val="1"/>
        </w:rPr>
        <w:t>  </w:t>
      </w:r>
      <w:r>
        <w:rPr>
          <w:rFonts w:ascii="Arial" w:hAnsi="Arial" w:cs="Arial" w:eastAsia="Arial"/>
          <w:sz w:val="27"/>
          <w:szCs w:val="27"/>
          <w:color w:val="343434"/>
          <w:spacing w:val="11"/>
          <w:w w:val="43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61"/>
          <w:position w:val="1"/>
        </w:rPr>
        <w:t>MaYı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87"/>
          <w:position w:val="1"/>
        </w:rPr>
        <w:t>7°</w:t>
      </w:r>
      <w:r>
        <w:rPr>
          <w:rFonts w:ascii="Arial" w:hAnsi="Arial" w:cs="Arial" w:eastAsia="Arial"/>
          <w:sz w:val="23"/>
          <w:szCs w:val="23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9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167" w:lineRule="exact"/>
        <w:ind w:left="193" w:right="1677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4"/>
          <w:w w:val="100"/>
          <w:i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i/>
          <w:position w:val="-4"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0" w:right="140"/>
          <w:cols w:num="3" w:equalWidth="0">
            <w:col w:w="3332" w:space="2031"/>
            <w:col w:w="882" w:space="2805"/>
            <w:col w:w="2730"/>
          </w:cols>
        </w:sectPr>
      </w:pPr>
      <w:rPr/>
    </w:p>
    <w:p>
      <w:pPr>
        <w:spacing w:before="0" w:after="0" w:line="391" w:lineRule="exact"/>
        <w:ind w:left="2800" w:right="1911"/>
        <w:jc w:val="center"/>
        <w:tabs>
          <w:tab w:pos="4360" w:val="left"/>
          <w:tab w:pos="95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21"/>
          <w:szCs w:val="21"/>
          <w:color w:val="727477"/>
          <w:spacing w:val="0"/>
          <w:w w:val="114"/>
          <w:position w:val="-4"/>
        </w:rPr>
        <w:t>İtf</w:t>
      </w:r>
      <w:r>
        <w:rPr>
          <w:rFonts w:ascii="Arial" w:hAnsi="Arial" w:cs="Arial" w:eastAsia="Arial"/>
          <w:sz w:val="21"/>
          <w:szCs w:val="21"/>
          <w:color w:val="727477"/>
          <w:spacing w:val="-14"/>
          <w:w w:val="114"/>
          <w:position w:val="-4"/>
        </w:rPr>
        <w:t>a</w:t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14"/>
          <w:position w:val="-4"/>
        </w:rPr>
        <w:t>·</w:t>
      </w:r>
      <w:r>
        <w:rPr>
          <w:rFonts w:ascii="Arial" w:hAnsi="Arial" w:cs="Arial" w:eastAsia="Arial"/>
          <w:sz w:val="21"/>
          <w:szCs w:val="21"/>
          <w:color w:val="909797"/>
          <w:spacing w:val="-26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38789"/>
          <w:spacing w:val="0"/>
          <w:w w:val="100"/>
          <w:i/>
          <w:position w:val="-4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838789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727477"/>
          <w:spacing w:val="0"/>
          <w:w w:val="83"/>
          <w:position w:val="-4"/>
        </w:rPr>
        <w:t>K</w:t>
      </w:r>
      <w:r>
        <w:rPr>
          <w:rFonts w:ascii="Arial" w:hAnsi="Arial" w:cs="Arial" w:eastAsia="Arial"/>
          <w:sz w:val="21"/>
          <w:szCs w:val="21"/>
          <w:color w:val="72747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727477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21"/>
          <w:szCs w:val="21"/>
          <w:color w:val="909797"/>
          <w:spacing w:val="-54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1"/>
          <w:szCs w:val="31"/>
          <w:color w:val="AFAFB1"/>
          <w:spacing w:val="0"/>
          <w:w w:val="151"/>
          <w:position w:val="6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2673" w:right="1627"/>
        <w:jc w:val="center"/>
        <w:tabs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444444"/>
          <w:spacing w:val="-10"/>
          <w:w w:val="109"/>
          <w:position w:val="-8"/>
        </w:rPr>
        <w:t>3</w:t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09"/>
          <w:position w:val="-8"/>
        </w:rPr>
        <w:t>.</w:t>
      </w:r>
      <w:r>
        <w:rPr>
          <w:rFonts w:ascii="Arial" w:hAnsi="Arial" w:cs="Arial" w:eastAsia="Arial"/>
          <w:sz w:val="21"/>
          <w:szCs w:val="21"/>
          <w:color w:val="909797"/>
          <w:spacing w:val="0"/>
          <w:w w:val="109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909797"/>
          <w:spacing w:val="32"/>
          <w:w w:val="109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727477"/>
          <w:spacing w:val="-31"/>
          <w:w w:val="100"/>
          <w:position w:val="-8"/>
        </w:rPr>
        <w:t>o</w:t>
      </w:r>
      <w:r>
        <w:rPr>
          <w:rFonts w:ascii="Arial" w:hAnsi="Arial" w:cs="Arial" w:eastAsia="Arial"/>
          <w:sz w:val="21"/>
          <w:szCs w:val="21"/>
          <w:color w:val="727477"/>
          <w:spacing w:val="0"/>
          <w:w w:val="100"/>
          <w:position w:val="-8"/>
        </w:rPr>
        <w:t>m</w:t>
      </w:r>
      <w:r>
        <w:rPr>
          <w:rFonts w:ascii="Arial" w:hAnsi="Arial" w:cs="Arial" w:eastAsia="Arial"/>
          <w:sz w:val="21"/>
          <w:szCs w:val="21"/>
          <w:color w:val="727477"/>
          <w:spacing w:val="-23"/>
          <w:w w:val="100"/>
          <w:position w:val="-8"/>
        </w:rPr>
        <w:t>l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-8"/>
        </w:rPr>
        <w:t>rl</w:t>
      </w:r>
      <w:r>
        <w:rPr>
          <w:rFonts w:ascii="Arial" w:hAnsi="Arial" w:cs="Arial" w:eastAsia="Arial"/>
          <w:sz w:val="21"/>
          <w:szCs w:val="21"/>
          <w:color w:val="595959"/>
          <w:spacing w:val="-41"/>
          <w:w w:val="100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00"/>
          <w:position w:val="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1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5"/>
          <w:position w:val="5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2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5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5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90"/>
          <w:position w:val="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-19"/>
          <w:w w:val="169"/>
          <w:position w:val="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27477"/>
          <w:spacing w:val="-31"/>
          <w:w w:val="79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FAFB1"/>
          <w:spacing w:val="0"/>
          <w:w w:val="137"/>
          <w:position w:val="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right="1184"/>
        <w:jc w:val="right"/>
        <w:tabs>
          <w:tab w:pos="1200" w:val="left"/>
          <w:tab w:pos="15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8"/>
          <w:szCs w:val="8"/>
          <w:color w:val="AFAFB1"/>
          <w:w w:val="134"/>
          <w:position w:val="-8"/>
        </w:rPr>
        <w:t>1</w:t>
      </w:r>
      <w:r>
        <w:rPr>
          <w:rFonts w:ascii="Arial" w:hAnsi="Arial" w:cs="Arial" w:eastAsia="Arial"/>
          <w:sz w:val="8"/>
          <w:szCs w:val="8"/>
          <w:color w:val="AFAFB1"/>
          <w:w w:val="100"/>
          <w:position w:val="-8"/>
        </w:rPr>
        <w:tab/>
      </w:r>
      <w:r>
        <w:rPr>
          <w:rFonts w:ascii="Arial" w:hAnsi="Arial" w:cs="Arial" w:eastAsia="Arial"/>
          <w:sz w:val="8"/>
          <w:szCs w:val="8"/>
          <w:color w:val="AFAFB1"/>
          <w:w w:val="100"/>
          <w:position w:val="-8"/>
        </w:rPr>
      </w:r>
      <w:r>
        <w:rPr>
          <w:rFonts w:ascii="Arial" w:hAnsi="Arial" w:cs="Arial" w:eastAsia="Arial"/>
          <w:sz w:val="27"/>
          <w:szCs w:val="27"/>
          <w:color w:val="595959"/>
          <w:w w:val="69"/>
          <w:position w:val="-6"/>
        </w:rPr>
        <w:t>.</w:t>
      </w:r>
      <w:r>
        <w:rPr>
          <w:rFonts w:ascii="Arial" w:hAnsi="Arial" w:cs="Arial" w:eastAsia="Arial"/>
          <w:sz w:val="27"/>
          <w:szCs w:val="27"/>
          <w:color w:val="595959"/>
          <w:spacing w:val="-42"/>
          <w:w w:val="100"/>
          <w:position w:val="-6"/>
        </w:rPr>
        <w:t> </w:t>
      </w:r>
      <w:r>
        <w:rPr>
          <w:rFonts w:ascii="Arial" w:hAnsi="Arial" w:cs="Arial" w:eastAsia="Arial"/>
          <w:sz w:val="27"/>
          <w:szCs w:val="27"/>
          <w:color w:val="838789"/>
          <w:spacing w:val="0"/>
          <w:w w:val="104"/>
          <w:position w:val="-6"/>
        </w:rPr>
        <w:t>.</w:t>
      </w:r>
      <w:r>
        <w:rPr>
          <w:rFonts w:ascii="Arial" w:hAnsi="Arial" w:cs="Arial" w:eastAsia="Arial"/>
          <w:sz w:val="27"/>
          <w:szCs w:val="27"/>
          <w:color w:val="838789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7"/>
          <w:szCs w:val="27"/>
          <w:color w:val="838789"/>
          <w:spacing w:val="0"/>
          <w:w w:val="100"/>
          <w:position w:val="-6"/>
        </w:rPr>
      </w:r>
      <w:r>
        <w:rPr>
          <w:rFonts w:ascii="Arial" w:hAnsi="Arial" w:cs="Arial" w:eastAsia="Arial"/>
          <w:sz w:val="26"/>
          <w:szCs w:val="26"/>
          <w:color w:val="AFAFB1"/>
          <w:spacing w:val="0"/>
          <w:w w:val="163"/>
          <w:position w:val="-19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0" w:right="140"/>
        </w:sectPr>
      </w:pPr>
      <w:rPr/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66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4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97" w:lineRule="exact"/>
        <w:ind w:left="5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C1C1C3"/>
          <w:spacing w:val="0"/>
          <w:w w:val="128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-8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14"/>
          <w:szCs w:val="14"/>
          <w:color w:val="838789"/>
          <w:spacing w:val="0"/>
          <w:w w:val="132"/>
          <w:position w:val="1"/>
        </w:rPr>
        <w:t>r</w:t>
      </w:r>
      <w:r>
        <w:rPr>
          <w:rFonts w:ascii="Arial" w:hAnsi="Arial" w:cs="Arial" w:eastAsia="Arial"/>
          <w:sz w:val="14"/>
          <w:szCs w:val="14"/>
          <w:color w:val="838789"/>
          <w:spacing w:val="0"/>
          <w:w w:val="13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838789"/>
          <w:spacing w:val="9"/>
          <w:w w:val="13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FAFB1"/>
          <w:spacing w:val="-10"/>
          <w:w w:val="201"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C1C1C3"/>
          <w:spacing w:val="0"/>
          <w:w w:val="134"/>
          <w:position w:val="1"/>
        </w:rPr>
        <w:t>..</w:t>
      </w:r>
      <w:r>
        <w:rPr>
          <w:rFonts w:ascii="Arial" w:hAnsi="Arial" w:cs="Arial" w:eastAsia="Arial"/>
          <w:sz w:val="14"/>
          <w:szCs w:val="14"/>
          <w:color w:val="C1C1C3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22"/>
          <w:position w:val="1"/>
        </w:rPr>
        <w:t>Jlüle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0"/>
          <w:w w:val="123"/>
          <w:position w:val="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95959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27477"/>
          <w:spacing w:val="0"/>
          <w:w w:val="129"/>
          <w:position w:val="1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727477"/>
          <w:spacing w:val="-38"/>
          <w:w w:val="129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727477"/>
          <w:spacing w:val="12"/>
          <w:w w:val="142"/>
          <w:position w:val="1"/>
        </w:rPr>
        <w:t>1</w:t>
      </w:r>
      <w:r>
        <w:rPr>
          <w:rFonts w:ascii="Arial" w:hAnsi="Arial" w:cs="Arial" w:eastAsia="Arial"/>
          <w:sz w:val="24"/>
          <w:szCs w:val="24"/>
          <w:color w:val="B5BAD6"/>
          <w:spacing w:val="0"/>
          <w:w w:val="59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49"/>
          <w:i/>
        </w:rPr>
        <w:t>:..</w:t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49"/>
          <w:i/>
        </w:rPr>
        <w:t>r</w:t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49"/>
          <w:i/>
        </w:rPr>
        <w:t>  </w:t>
      </w:r>
      <w:r>
        <w:rPr>
          <w:rFonts w:ascii="Arial" w:hAnsi="Arial" w:cs="Arial" w:eastAsia="Arial"/>
          <w:sz w:val="19"/>
          <w:szCs w:val="19"/>
          <w:color w:val="909797"/>
          <w:spacing w:val="24"/>
          <w:w w:val="49"/>
          <w:i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75"/>
        </w:rPr>
        <w:t>·</w:t>
      </w:r>
      <w:r>
        <w:rPr>
          <w:rFonts w:ascii="Arial" w:hAnsi="Arial" w:cs="Arial" w:eastAsia="Arial"/>
          <w:sz w:val="19"/>
          <w:szCs w:val="19"/>
          <w:color w:val="AFAFB1"/>
          <w:spacing w:val="-3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38789"/>
          <w:spacing w:val="-8"/>
          <w:w w:val="198"/>
        </w:rPr>
        <w:t>:</w:t>
      </w:r>
      <w:r>
        <w:rPr>
          <w:rFonts w:ascii="Arial" w:hAnsi="Arial" w:cs="Arial" w:eastAsia="Arial"/>
          <w:sz w:val="19"/>
          <w:szCs w:val="19"/>
          <w:color w:val="C1C1C3"/>
          <w:spacing w:val="0"/>
          <w:w w:val="21"/>
        </w:rPr>
        <w:t>_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8" w:lineRule="exact"/>
        <w:ind w:left="104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838789"/>
          <w:spacing w:val="0"/>
          <w:w w:val="100"/>
          <w:position w:val="-4"/>
        </w:rPr>
        <w:t>s</w:t>
      </w:r>
      <w:r>
        <w:rPr>
          <w:rFonts w:ascii="Arial" w:hAnsi="Arial" w:cs="Arial" w:eastAsia="Arial"/>
          <w:sz w:val="29"/>
          <w:szCs w:val="29"/>
          <w:color w:val="838789"/>
          <w:spacing w:val="29"/>
          <w:w w:val="100"/>
          <w:position w:val="-4"/>
        </w:rPr>
        <w:t> </w:t>
      </w:r>
      <w:r>
        <w:rPr>
          <w:rFonts w:ascii="Arial" w:hAnsi="Arial" w:cs="Arial" w:eastAsia="Arial"/>
          <w:sz w:val="29"/>
          <w:szCs w:val="29"/>
          <w:color w:val="838789"/>
          <w:spacing w:val="0"/>
          <w:w w:val="113"/>
          <w:position w:val="-4"/>
        </w:rPr>
        <w:t>r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  <w:cols w:num="3" w:equalWidth="0">
            <w:col w:w="6499" w:space="2177"/>
            <w:col w:w="1549" w:space="51"/>
            <w:col w:w="1504"/>
          </w:cols>
        </w:sectPr>
      </w:pPr>
      <w:rPr/>
    </w:p>
    <w:p>
      <w:pPr>
        <w:spacing w:before="62" w:after="0" w:line="10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28" w:right="-20"/>
        <w:jc w:val="left"/>
        <w:tabs>
          <w:tab w:pos="440" w:val="left"/>
          <w:tab w:pos="18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45"/>
          <w:position w:val="2"/>
        </w:rPr>
        <w:t>..</w:t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909797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7"/>
          <w:position w:val="2"/>
        </w:rPr>
        <w:t>Itfai</w:t>
      </w:r>
      <w:r>
        <w:rPr>
          <w:rFonts w:ascii="Arial" w:hAnsi="Arial" w:cs="Arial" w:eastAsia="Arial"/>
          <w:sz w:val="19"/>
          <w:szCs w:val="19"/>
          <w:color w:val="444444"/>
          <w:spacing w:val="1"/>
          <w:w w:val="87"/>
          <w:position w:val="2"/>
        </w:rPr>
        <w:t>y</w:t>
      </w:r>
      <w:r>
        <w:rPr>
          <w:rFonts w:ascii="Arial" w:hAnsi="Arial" w:cs="Arial" w:eastAsia="Arial"/>
          <w:sz w:val="19"/>
          <w:szCs w:val="19"/>
          <w:color w:val="727477"/>
          <w:spacing w:val="0"/>
          <w:w w:val="87"/>
          <w:position w:val="2"/>
        </w:rPr>
        <w:t>e</w:t>
      </w:r>
      <w:r>
        <w:rPr>
          <w:rFonts w:ascii="Arial" w:hAnsi="Arial" w:cs="Arial" w:eastAsia="Arial"/>
          <w:sz w:val="19"/>
          <w:szCs w:val="19"/>
          <w:color w:val="727477"/>
          <w:spacing w:val="26"/>
          <w:w w:val="87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87"/>
          <w:position w:val="2"/>
        </w:rPr>
        <w:t>Ya</w:t>
      </w:r>
      <w:r>
        <w:rPr>
          <w:rFonts w:ascii="Arial" w:hAnsi="Arial" w:cs="Arial" w:eastAsia="Arial"/>
          <w:sz w:val="19"/>
          <w:szCs w:val="19"/>
          <w:color w:val="444444"/>
          <w:spacing w:val="2"/>
          <w:w w:val="87"/>
          <w:position w:val="2"/>
        </w:rPr>
        <w:t>n</w:t>
      </w:r>
      <w:r>
        <w:rPr>
          <w:rFonts w:ascii="Arial" w:hAnsi="Arial" w:cs="Arial" w:eastAsia="Arial"/>
          <w:sz w:val="19"/>
          <w:szCs w:val="19"/>
          <w:color w:val="727477"/>
          <w:spacing w:val="-7"/>
          <w:w w:val="87"/>
          <w:position w:val="2"/>
        </w:rPr>
        <w:t>g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87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909797"/>
          <w:spacing w:val="0"/>
          <w:w w:val="126"/>
          <w:position w:val="-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3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FAFB1"/>
          <w:spacing w:val="0"/>
          <w:w w:val="104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  <w:cols w:num="2" w:equalWidth="0">
            <w:col w:w="6035" w:space="2712"/>
            <w:col w:w="303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30" w:right="-159"/>
        <w:jc w:val="left"/>
        <w:rPr>
          <w:rFonts w:ascii="Arial" w:hAnsi="Arial" w:cs="Arial" w:eastAsia="Arial"/>
          <w:sz w:val="79"/>
          <w:szCs w:val="79"/>
        </w:rPr>
      </w:pPr>
      <w:rPr/>
      <w:r>
        <w:rPr>
          <w:rFonts w:ascii="Arial" w:hAnsi="Arial" w:cs="Arial" w:eastAsia="Arial"/>
          <w:sz w:val="79"/>
          <w:szCs w:val="79"/>
          <w:color w:val="525B9C"/>
          <w:spacing w:val="0"/>
          <w:w w:val="100"/>
          <w:i/>
        </w:rPr>
        <w:t>J</w:t>
      </w:r>
      <w:r>
        <w:rPr>
          <w:rFonts w:ascii="Arial" w:hAnsi="Arial" w:cs="Arial" w:eastAsia="Arial"/>
          <w:sz w:val="79"/>
          <w:szCs w:val="7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27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727477"/>
          <w:spacing w:val="-76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5"/>
          <w:position w:val="-1"/>
        </w:rPr>
        <w:t>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9" w:lineRule="auto"/>
        <w:ind w:left="1335" w:right="-98" w:firstLine="-1335"/>
        <w:jc w:val="left"/>
        <w:tabs>
          <w:tab w:pos="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52"/>
          <w:szCs w:val="52"/>
          <w:color w:val="525B9C"/>
          <w:spacing w:val="0"/>
          <w:w w:val="79"/>
          <w:i/>
          <w:position w:val="-4"/>
        </w:rPr>
        <w:t>L</w:t>
      </w:r>
      <w:r>
        <w:rPr>
          <w:rFonts w:ascii="Times New Roman" w:hAnsi="Times New Roman" w:cs="Times New Roman" w:eastAsia="Times New Roman"/>
          <w:sz w:val="52"/>
          <w:szCs w:val="52"/>
          <w:color w:val="525B9C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52"/>
          <w:szCs w:val="52"/>
          <w:color w:val="525B9C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GÖKŞEN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9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89"/>
          <w:i/>
          <w:position w:val="14"/>
        </w:rPr>
        <w:t>Mü</w:t>
      </w:r>
      <w:r>
        <w:rPr>
          <w:rFonts w:ascii="Arial" w:hAnsi="Arial" w:cs="Arial" w:eastAsia="Arial"/>
          <w:sz w:val="18"/>
          <w:szCs w:val="18"/>
          <w:color w:val="595959"/>
          <w:spacing w:val="6"/>
          <w:w w:val="89"/>
          <w:i/>
          <w:position w:val="14"/>
        </w:rPr>
        <w:t>d</w:t>
      </w:r>
      <w:r>
        <w:rPr>
          <w:rFonts w:ascii="Arial" w:hAnsi="Arial" w:cs="Arial" w:eastAsia="Arial"/>
          <w:sz w:val="18"/>
          <w:szCs w:val="18"/>
          <w:color w:val="727477"/>
          <w:spacing w:val="0"/>
          <w:w w:val="89"/>
          <w:i/>
          <w:position w:val="14"/>
        </w:rPr>
        <w:t>a</w:t>
      </w:r>
      <w:r>
        <w:rPr>
          <w:rFonts w:ascii="Arial" w:hAnsi="Arial" w:cs="Arial" w:eastAsia="Arial"/>
          <w:sz w:val="18"/>
          <w:szCs w:val="18"/>
          <w:color w:val="727477"/>
          <w:spacing w:val="6"/>
          <w:w w:val="89"/>
          <w:i/>
          <w:position w:val="14"/>
        </w:rPr>
        <w:t> </w:t>
      </w:r>
      <w:r>
        <w:rPr>
          <w:rFonts w:ascii="Arial" w:hAnsi="Arial" w:cs="Arial" w:eastAsia="Arial"/>
          <w:sz w:val="44"/>
          <w:szCs w:val="44"/>
          <w:color w:val="424987"/>
          <w:spacing w:val="11"/>
          <w:w w:val="103"/>
          <w:position w:val="-4"/>
        </w:rPr>
        <w:t>-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206"/>
          <w:i/>
          <w:position w:val="14"/>
        </w:rPr>
        <w:t>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682" w:right="-109"/>
        <w:jc w:val="left"/>
        <w:tabs>
          <w:tab w:pos="10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C1C1C3"/>
          <w:spacing w:val="0"/>
          <w:w w:val="61"/>
          <w:position w:val="3"/>
        </w:rPr>
        <w:t>.</w:t>
      </w:r>
      <w:r>
        <w:rPr>
          <w:rFonts w:ascii="Arial" w:hAnsi="Arial" w:cs="Arial" w:eastAsia="Arial"/>
          <w:sz w:val="46"/>
          <w:szCs w:val="46"/>
          <w:color w:val="C1C1C3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6"/>
          <w:szCs w:val="46"/>
          <w:color w:val="C1C1C3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AFAFB1"/>
          <w:spacing w:val="0"/>
          <w:w w:val="109"/>
          <w:position w:val="1"/>
        </w:rPr>
        <w:t>,.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" w:lineRule="atLeast"/>
        <w:ind w:left="317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FAFB1"/>
          <w:spacing w:val="0"/>
          <w:w w:val="38"/>
        </w:rPr>
        <w:t>.•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332" w:lineRule="exact"/>
        <w:ind w:right="-20"/>
        <w:jc w:val="left"/>
        <w:tabs>
          <w:tab w:pos="94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727477"/>
          <w:spacing w:val="0"/>
          <w:w w:val="156"/>
          <w:position w:val="1"/>
        </w:rPr>
        <w:t>7</w:t>
      </w:r>
      <w:r>
        <w:rPr>
          <w:rFonts w:ascii="Times New Roman" w:hAnsi="Times New Roman" w:cs="Times New Roman" w:eastAsia="Times New Roman"/>
          <w:sz w:val="37"/>
          <w:szCs w:val="37"/>
          <w:color w:val="727477"/>
          <w:spacing w:val="-80"/>
          <w:w w:val="156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76EA5"/>
          <w:spacing w:val="0"/>
          <w:w w:val="191"/>
          <w:position w:val="1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676EA5"/>
          <w:spacing w:val="-138"/>
          <w:w w:val="191"/>
          <w:position w:val="1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76EA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676EA5"/>
          <w:spacing w:val="0"/>
          <w:w w:val="100"/>
          <w:position w:val="1"/>
        </w:rPr>
      </w:r>
      <w:r>
        <w:rPr>
          <w:rFonts w:ascii="Arial" w:hAnsi="Arial" w:cs="Arial" w:eastAsia="Arial"/>
          <w:sz w:val="8"/>
          <w:szCs w:val="8"/>
          <w:color w:val="B5BAD6"/>
          <w:spacing w:val="0"/>
          <w:w w:val="191"/>
          <w:i/>
          <w:position w:val="1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  <w:cols w:num="5" w:equalWidth="0">
            <w:col w:w="699" w:space="2056"/>
            <w:col w:w="902" w:space="542"/>
            <w:col w:w="2308" w:space="2482"/>
            <w:col w:w="1177" w:space="16"/>
            <w:col w:w="1598"/>
          </w:cols>
        </w:sectPr>
      </w:pPr>
      <w:rPr/>
    </w:p>
    <w:p>
      <w:pPr>
        <w:spacing w:before="22" w:after="0" w:line="240" w:lineRule="auto"/>
        <w:ind w:left="269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95959"/>
          <w:spacing w:val="0"/>
          <w:w w:val="107"/>
        </w:rPr>
        <w:t>i</w:t>
      </w:r>
      <w:r>
        <w:rPr>
          <w:rFonts w:ascii="Arial" w:hAnsi="Arial" w:cs="Arial" w:eastAsia="Arial"/>
          <w:sz w:val="18"/>
          <w:szCs w:val="18"/>
          <w:color w:val="595959"/>
          <w:spacing w:val="6"/>
          <w:w w:val="107"/>
        </w:rPr>
        <w:t>t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7"/>
        </w:rPr>
        <w:t>faiy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7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-17"/>
          <w:w w:val="10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7"/>
        </w:rPr>
        <w:t>Kuze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97"/>
        </w:rPr>
        <w:t>y</w:t>
      </w:r>
      <w:r>
        <w:rPr>
          <w:rFonts w:ascii="Arial" w:hAnsi="Arial" w:cs="Arial" w:eastAsia="Arial"/>
          <w:sz w:val="18"/>
          <w:szCs w:val="18"/>
          <w:color w:val="343434"/>
          <w:spacing w:val="-11"/>
          <w:w w:val="97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43434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3" w:lineRule="exact"/>
        <w:ind w:left="33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691692pt;margin-top:-17.611599pt;width:21.678021pt;height:43pt;mso-position-horizontal-relative:page;mso-position-vertical-relative:paragraph;z-index:-16209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383838"/>
                      <w:spacing w:val="0"/>
                      <w:w w:val="181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BELEDI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3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3487" w:right="-20"/>
        <w:jc w:val="left"/>
        <w:tabs>
          <w:tab w:pos="9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2"/>
        </w:rPr>
        <w:t>BAŞKANLI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70"/>
          <w:position w:val="-2"/>
        </w:rPr>
        <w:t>Gl</w:t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6"/>
          <w:b/>
          <w:bCs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46"/>
          <w:b/>
          <w:bCs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46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6"/>
          <w:b/>
          <w:bCs/>
          <w:position w:val="2"/>
        </w:rPr>
        <w:t>..-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46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2"/>
          <w:w w:val="46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2"/>
          <w:b/>
          <w:bCs/>
          <w:position w:val="2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879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912048pt;margin-top:5.94908pt;width:50.048027pt;height:7.5pt;mso-position-horizontal-relative:page;mso-position-vertical-relative:paragraph;z-index:-1620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42424"/>
                      <w:spacing w:val="0"/>
                      <w:w w:val="100"/>
                      <w:b/>
                      <w:bCs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9"/>
        </w:rPr>
        <w:t>!ZMIR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92" w:lineRule="exact"/>
        <w:ind w:left="661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155083" w:type="dxa"/>
      </w:tblPr>
      <w:tblGrid/>
      <w:tr>
        <w:trPr>
          <w:trHeight w:val="215" w:hRule="exact"/>
        </w:trPr>
        <w:tc>
          <w:tcPr>
            <w:tcW w:w="1044" w:type="dxa"/>
            <w:tcBorders>
              <w:top w:val="single" w:sz="7.57312" w:space="0" w:color="575757"/>
              <w:bottom w:val="single" w:sz="5.67984" w:space="0" w:color="4F4F4F"/>
              <w:left w:val="single" w:sz="5.67984" w:space="0" w:color="545454"/>
              <w:right w:val="nil" w:sz="6" w:space="0" w:color="auto"/>
            </w:tcBorders>
          </w:tcPr>
          <w:p>
            <w:pPr>
              <w:spacing w:before="4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7"/>
                <w:w w:val="99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42424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42424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nil" w:sz="6" w:space="0" w:color="auto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9" w:after="0" w:line="192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12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15"/>
              </w:rPr>
              <w:t>26.05.2017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63" w:type="dxa"/>
            <w:tcBorders>
              <w:top w:val="single" w:sz="5.67984" w:space="0" w:color="54545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92" w:lineRule="exact"/>
              <w:ind w:left="47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2"/>
              </w:rPr>
              <w:t>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87" w:type="dxa"/>
            <w:tcBorders>
              <w:top w:val="single" w:sz="5.67984" w:space="0" w:color="676767"/>
              <w:bottom w:val="nil" w:sz="6" w:space="0" w:color="auto"/>
              <w:left w:val="nil" w:sz="6" w:space="0" w:color="auto"/>
              <w:right w:val="single" w:sz="3.78656" w:space="0" w:color="383838"/>
            </w:tcBorders>
          </w:tcPr>
          <w:p>
            <w:pPr>
              <w:spacing w:before="11" w:after="0" w:line="240" w:lineRule="auto"/>
              <w:ind w:left="344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>04:27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-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0"/>
                <w:w w:val="100"/>
              </w:rPr>
              <w:t>Ir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3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5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44" w:type="dxa"/>
            <w:tcBorders>
              <w:top w:val="single" w:sz="5.67984" w:space="0" w:color="4F4F4F"/>
              <w:bottom w:val="single" w:sz="5.67984" w:space="0" w:color="4F4F4F"/>
              <w:left w:val="single" w:sz="5.67984" w:space="0" w:color="545454"/>
              <w:right w:val="nil" w:sz="6" w:space="0" w:color="auto"/>
            </w:tcBorders>
          </w:tcPr>
          <w:p>
            <w:pPr>
              <w:spacing w:before="3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9" w:type="dxa"/>
            <w:tcBorders>
              <w:top w:val="single" w:sz="5.67984" w:space="0" w:color="4F4F4F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2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w w:val="122"/>
              </w:rPr>
              <w:t>:2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-1"/>
                <w:w w:val="123"/>
              </w:rPr>
              <w:t>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42424"/>
                <w:spacing w:val="0"/>
                <w:w w:val="104"/>
              </w:rPr>
              <w:t>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63" w:type="dxa"/>
            <w:tcBorders>
              <w:top w:val="single" w:sz="5.67984" w:space="0" w:color="575757"/>
              <w:bottom w:val="single" w:sz="5.67984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187" w:lineRule="exact"/>
              <w:ind w:left="478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4"/>
                <w:position w:val="-1"/>
              </w:rPr>
              <w:t>KavııNo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57575"/>
                <w:spacing w:val="0"/>
                <w:w w:val="114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57575"/>
                <w:spacing w:val="-10"/>
                <w:w w:val="114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4"/>
                <w:position w:val="0"/>
              </w:rPr>
              <w:t>3527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87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57312" w:space="0" w:color="575757"/>
            </w:tcBorders>
          </w:tcPr>
          <w:p>
            <w:pPr>
              <w:spacing w:before="15" w:after="0" w:line="240" w:lineRule="auto"/>
              <w:ind w:left="34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w w:val="87"/>
              </w:rPr>
              <w:t>!Bi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E5E5E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42424"/>
                <w:spacing w:val="4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04"/>
              </w:rPr>
              <w:t>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0"/>
                <w:w w:val="114"/>
              </w:rPr>
              <w:t>Alan: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94949"/>
                <w:spacing w:val="-4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9" w:lineRule="exact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3.708466pt;margin-top:-22.875668pt;width:.1pt;height:12.39515pt;mso-position-horizontal-relative:page;mso-position-vertical-relative:paragraph;z-index:-16216" coordorigin="3474,-458" coordsize="2,248">
            <v:shape style="position:absolute;left:3474;top:-458;width:2;height:248" coordorigin="3474,-458" coordsize="0,248" path="m3474,-210l3474,-458e" filled="f" stroked="t" strokeweight=".70998pt" strokecolor="#3B3B3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Çiıneııtepe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565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No:63/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50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DoğnıAdres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Çimentepe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565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No:6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45" w:right="-20"/>
        <w:jc w:val="left"/>
        <w:tabs>
          <w:tab w:pos="1540" w:val="left"/>
          <w:tab w:pos="4120" w:val="left"/>
          <w:tab w:pos="6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4"/>
        </w:rPr>
        <w:t>\'aJ!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7"/>
          <w:w w:val="9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Yan_gıııı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Sını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Kasıt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45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İs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7"/>
          <w:position w:val="0"/>
        </w:rPr>
        <w:t>Kull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79" w:lineRule="exact"/>
        <w:ind w:left="36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133362pt;margin-top:4.026411pt;width:16.329546pt;height:26pt;mso-position-horizontal-relative:page;mso-position-vertical-relative:paragraph;z-index:-1620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30"/>
                      <w:w w:val="11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30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12"/>
                      <w:w w:val="99"/>
                      <w:u w:val="single" w:color="2B2B2B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12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13etonarme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  <w:position w:val="-3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5512" w:right="-20"/>
        <w:jc w:val="left"/>
        <w:tabs>
          <w:tab w:pos="6140" w:val="left"/>
          <w:tab w:pos="6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0"/>
          <w:w w:val="51"/>
          <w:position w:val="-5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-37"/>
          <w:w w:val="51"/>
          <w:position w:val="-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1A3A1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A1A3A1"/>
          <w:spacing w:val="0"/>
          <w:w w:val="51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A1A3A1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42"/>
          <w:szCs w:val="42"/>
          <w:color w:val="A1A3A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5"/>
          <w:position w:val="8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6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61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8"/>
        </w:rPr>
        <w:t>04:40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140" w:right="-20"/>
        <w:jc w:val="left"/>
        <w:tabs>
          <w:tab w:pos="2140" w:val="left"/>
          <w:tab w:pos="5700" w:val="left"/>
          <w:tab w:pos="111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9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  <w:t>Üııınıllgül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>AYDIN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83"/>
          <w:position w:val="9"/>
        </w:rPr>
        <w:t>!J&lt;.ira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2"/>
          <w:w w:val="83"/>
          <w:position w:val="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  <w:position w:val="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A1A3A1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2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1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01" w:lineRule="exact"/>
        <w:ind w:left="2152" w:right="-20"/>
        <w:jc w:val="left"/>
        <w:tabs>
          <w:tab w:pos="4720" w:val="left"/>
          <w:tab w:pos="7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b/>
          <w:bCs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45"/>
          <w:position w:val="-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45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4"/>
          <w:w w:val="14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04:28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5"/>
          <w:position w:val="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2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300" w:right="220"/>
        </w:sectPr>
      </w:pPr>
      <w:rPr/>
    </w:p>
    <w:p>
      <w:pPr>
        <w:spacing w:before="0" w:after="0" w:line="194" w:lineRule="exact"/>
        <w:ind w:left="12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  <w:cols w:num="2" w:equalWidth="0">
            <w:col w:w="557" w:space="1595"/>
            <w:col w:w="9248"/>
          </w:cols>
        </w:sectPr>
      </w:pPr>
      <w:rPr/>
    </w:p>
    <w:p>
      <w:pPr>
        <w:spacing w:before="0" w:after="0" w:line="286" w:lineRule="exact"/>
        <w:ind w:left="145" w:right="-20"/>
        <w:jc w:val="left"/>
        <w:tabs>
          <w:tab w:pos="4680" w:val="left"/>
          <w:tab w:pos="68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0"/>
          <w:w w:val="13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-1"/>
        </w:rPr>
        <w:t>ktrikArıza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4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670" w:right="47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4656" w:right="394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6"/>
        </w:rPr>
        <w:t>Emniy_ct-Jandarma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04:45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57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3" w:after="0" w:line="245" w:lineRule="auto"/>
        <w:ind w:left="2152" w:right="2603" w:firstLine="-2012"/>
        <w:jc w:val="left"/>
        <w:tabs>
          <w:tab w:pos="2140" w:val="left"/>
          <w:tab w:pos="466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  <w:position w:val="0"/>
        </w:rPr>
        <w:t>jAraç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5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</w:rPr>
        <w:t>GelenA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4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37" w:right="417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175" w:right="-20"/>
        <w:jc w:val="left"/>
        <w:tabs>
          <w:tab w:pos="2820" w:val="left"/>
          <w:tab w:pos="4660" w:val="left"/>
          <w:tab w:pos="6580" w:val="left"/>
          <w:tab w:pos="8080" w:val="left"/>
          <w:tab w:pos="9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  <w:position w:val="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2"/>
          <w:w w:val="115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7"/>
          <w:position w:val="0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ıKöpükKg.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  <w:position w:val="1"/>
        </w:rPr>
        <w:t>]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8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17"/>
          <w:w w:val="129"/>
          <w:position w:val="1"/>
        </w:rPr>
        <w:t>.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20"/>
          <w:position w:val="1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-7"/>
          <w:w w:val="12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6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0"/>
          <w:position w:val="1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67"/>
          <w:position w:val="0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23"/>
          <w:w w:val="16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4769" w:right="-20"/>
        <w:jc w:val="left"/>
        <w:tabs>
          <w:tab w:pos="6580" w:val="left"/>
          <w:tab w:pos="8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7"/>
        </w:rPr>
        <w:t>2m3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49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2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CUB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98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parçaları,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tampon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farları,göğüslüğü,iç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döşemeleri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koltukları,arka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tampon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mbaları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2"/>
        </w:rPr>
        <w:t>yanmak,camları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7" w:lineRule="auto"/>
        <w:ind w:left="2184" w:right="4472" w:firstLine="-2044"/>
        <w:jc w:val="left"/>
        <w:tabs>
          <w:tab w:pos="2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patlamak,kaportası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gönnüştür.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0"/>
        </w:rPr>
        <w:t>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2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Zarar:2000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bagaj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1"/>
        </w:rPr>
        <w:t>olduğu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51" w:lineRule="auto"/>
        <w:ind w:left="2182" w:right="563" w:firstLine="-2046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6"/>
        </w:rPr>
        <w:t>örülmü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araştınna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Ümmügül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AYDIN'ı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bagaj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alevleri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ördüğünü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söylemesi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nedenini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kasıtolabileceği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20"/>
        <w:jc w:val="left"/>
        <w:tabs>
          <w:tab w:pos="2120" w:val="left"/>
          <w:tab w:pos="67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Irk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Trafi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7"/>
          <w:position w:val="0"/>
        </w:rPr>
        <w:t>Illedel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E5E5E"/>
          <w:spacing w:val="-16"/>
          <w:w w:val="158"/>
          <w:position w:val="0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0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35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Ümmilglll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AYDIN'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36" w:lineRule="exact"/>
        <w:ind w:left="1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-92"/>
          <w:w w:val="217"/>
          <w:position w:val="-1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5"/>
          <w:w w:val="99"/>
          <w:position w:val="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5"/>
          <w:position w:val="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5"/>
          <w:w w:val="106"/>
          <w:position w:val="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60"/>
          <w:position w:val="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3"/>
        </w:rPr>
        <w:t>im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</w:sectPr>
      </w:pPr>
      <w:rPr/>
    </w:p>
    <w:p>
      <w:pPr>
        <w:spacing w:before="0" w:after="0" w:line="240" w:lineRule="exact"/>
        <w:ind w:left="135" w:right="-76"/>
        <w:jc w:val="left"/>
        <w:tabs>
          <w:tab w:pos="560" w:val="left"/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65"/>
        </w:rPr>
        <w:t>EJ;.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383838"/>
          <w:spacing w:val="1"/>
          <w:w w:val="24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96"/>
        </w:rPr>
        <w:t>Döntışil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rarih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26.05.2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6"/>
        </w:rPr>
        <w:t>0</w:t>
      </w:r>
      <w:r>
        <w:rPr>
          <w:rFonts w:ascii="Arial" w:hAnsi="Arial" w:cs="Arial" w:eastAsia="Arial"/>
          <w:sz w:val="24"/>
          <w:szCs w:val="24"/>
          <w:color w:val="383838"/>
          <w:spacing w:val="1"/>
          <w:w w:val="20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05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  <w:cols w:num="2" w:equalWidth="0">
            <w:col w:w="3550" w:space="2479"/>
            <w:col w:w="5371"/>
          </w:cols>
        </w:sectPr>
      </w:pPr>
      <w:rPr/>
    </w:p>
    <w:p>
      <w:pPr>
        <w:spacing w:before="10" w:after="0" w:line="202" w:lineRule="exact"/>
        <w:ind w:left="206" w:right="-20"/>
        <w:jc w:val="left"/>
        <w:tabs>
          <w:tab w:pos="1000" w:val="left"/>
          <w:tab w:pos="1500" w:val="left"/>
          <w:tab w:pos="2120" w:val="left"/>
          <w:tab w:pos="8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7"/>
          <w:w w:val="107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8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82"/>
          <w:position w:val="-1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8" w:lineRule="exact"/>
        <w:ind w:left="27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94949"/>
          <w:spacing w:val="0"/>
          <w:w w:val="51"/>
          <w:i/>
          <w:position w:val="-1"/>
        </w:rPr>
        <w:t>•c:&gt;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66" w:right="-75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2"/>
          <w:szCs w:val="12"/>
          <w:color w:val="383838"/>
          <w:spacing w:val="-97"/>
          <w:w w:val="146"/>
          <w:position w:val="10"/>
        </w:rPr>
        <w:t>o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47"/>
          <w:position w:val="0"/>
        </w:rPr>
        <w:t>»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6" w:after="0" w:line="240" w:lineRule="auto"/>
        <w:ind w:left="2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949"/>
          <w:spacing w:val="0"/>
          <w:w w:val="54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3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3"/>
        </w:rPr>
        <w:t>GiOniş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04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1"/>
        </w:rPr>
        <w:t>,t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/>
        <w:pict>
          <v:group style="position:absolute;margin-left:143.179321pt;margin-top:7.671264pt;width:34.079047pt;height:29.542293pt;mso-position-horizontal-relative:page;mso-position-vertical-relative:paragraph;z-index:-16215" coordorigin="2864,153" coordsize="682,591">
            <v:group style="position:absolute;left:2939;top:251;width:2;height:281" coordorigin="2939,251" coordsize="2,281">
              <v:shape style="position:absolute;left:2939;top:251;width:2;height:281" coordorigin="2939,251" coordsize="0,281" path="m2939,532l2939,251e" filled="f" stroked="t" strokeweight="2.12994pt" strokecolor="#383B60">
                <v:path arrowok="t"/>
              </v:shape>
            </v:group>
            <v:group style="position:absolute;left:2901;top:513;width:606;height:2" coordorigin="2901,513" coordsize="606,2">
              <v:shape style="position:absolute;left:2901;top:513;width:606;height:2" coordorigin="2901,513" coordsize="606,0" path="m2901,513l3507,513e" filled="f" stroked="t" strokeweight="3.786561pt" strokecolor="#383F74">
                <v:path arrowok="t"/>
              </v:shape>
            </v:group>
            <v:group style="position:absolute;left:3280;top:241;width:2;height:324" coordorigin="3280,241" coordsize="2,324">
              <v:shape style="position:absolute;left:3280;top:241;width:2;height:324" coordorigin="3280,241" coordsize="0,324" path="m3280,566l3280,241e" filled="f" stroked="t" strokeweight="2.12994pt" strokecolor="#3B447C">
                <v:path arrowok="t"/>
              </v:shape>
            </v:group>
            <v:group style="position:absolute;left:3455;top:184;width:2;height:391" coordorigin="3455,184" coordsize="2,391">
              <v:shape style="position:absolute;left:3455;top:184;width:2;height:391" coordorigin="3455,184" coordsize="0,391" path="m3455,575l3455,184e" filled="f" stroked="t" strokeweight="3.076581pt" strokecolor="#2F3B90">
                <v:path arrowok="t"/>
              </v:shape>
            </v:group>
            <v:group style="position:absolute;left:2939;top:518;width:2;height:67" coordorigin="2939,518" coordsize="2,67">
              <v:shape style="position:absolute;left:2939;top:518;width:2;height:67" coordorigin="2939,518" coordsize="0,67" path="m2939,585l2939,518e" filled="f" stroked="t" strokeweight=".70998pt" strokecolor="#484F3B">
                <v:path arrowok="t"/>
              </v:shape>
            </v:group>
            <v:group style="position:absolute;left:3264;top:451;width:2;height:67" coordorigin="3264,451" coordsize="2,67">
              <v:shape style="position:absolute;left:3264;top:451;width:2;height:67" coordorigin="3264,451" coordsize="0,67" path="m3264,518l3264,451e" filled="f" stroked="t" strokeweight="1.1833pt" strokecolor="#283887">
                <v:path arrowok="t"/>
              </v:shape>
            </v:group>
            <v:group style="position:absolute;left:3394;top:511;width:114;height:2" coordorigin="3394,511" coordsize="114,2">
              <v:shape style="position:absolute;left:3394;top:511;width:114;height:2" coordorigin="3394,511" coordsize="114,0" path="m3394,511l3507,511e" filled="f" stroked="t" strokeweight="3.786561pt" strokecolor="#283883">
                <v:path arrowok="t"/>
              </v:shape>
            </v:group>
            <v:group style="position:absolute;left:2944;top:561;width:2;height:172" coordorigin="2944,561" coordsize="2,172">
              <v:shape style="position:absolute;left:2944;top:561;width:2;height:172" coordorigin="2944,561" coordsize="0,172" path="m2944,732l2944,561e" filled="f" stroked="t" strokeweight="1.1833pt" strokecolor="#2B34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42"/>
          <w:szCs w:val="42"/>
          <w:color w:val="262D54"/>
          <w:spacing w:val="-678"/>
          <w:w w:val="600"/>
        </w:rPr>
        <w:t>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112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1526BF"/>
          <w:spacing w:val="-17"/>
          <w:w w:val="67"/>
        </w:rPr>
        <w:t>r</w:t>
      </w:r>
      <w:r>
        <w:rPr>
          <w:rFonts w:ascii="Arial" w:hAnsi="Arial" w:cs="Arial" w:eastAsia="Arial"/>
          <w:sz w:val="20"/>
          <w:szCs w:val="20"/>
          <w:color w:val="21266E"/>
          <w:spacing w:val="0"/>
          <w:w w:val="78"/>
        </w:rPr>
        <w:t>.</w:t>
      </w:r>
      <w:r>
        <w:rPr>
          <w:rFonts w:ascii="Arial" w:hAnsi="Arial" w:cs="Arial" w:eastAsia="Arial"/>
          <w:sz w:val="20"/>
          <w:szCs w:val="20"/>
          <w:color w:val="21266E"/>
          <w:spacing w:val="-2"/>
          <w:w w:val="78"/>
        </w:rPr>
        <w:t>.</w:t>
      </w:r>
      <w:r>
        <w:rPr>
          <w:rFonts w:ascii="Arial" w:hAnsi="Arial" w:cs="Arial" w:eastAsia="Arial"/>
          <w:sz w:val="42"/>
          <w:szCs w:val="42"/>
          <w:color w:val="757575"/>
          <w:spacing w:val="-132"/>
          <w:w w:val="68"/>
          <w:position w:val="10"/>
        </w:rPr>
        <w:t>·</w:t>
      </w:r>
      <w:r>
        <w:rPr>
          <w:rFonts w:ascii="Arial" w:hAnsi="Arial" w:cs="Arial" w:eastAsia="Arial"/>
          <w:sz w:val="20"/>
          <w:szCs w:val="20"/>
          <w:color w:val="21266E"/>
          <w:spacing w:val="-14"/>
          <w:w w:val="79"/>
          <w:position w:val="0"/>
        </w:rPr>
        <w:t>M</w:t>
      </w:r>
      <w:r>
        <w:rPr>
          <w:rFonts w:ascii="Arial" w:hAnsi="Arial" w:cs="Arial" w:eastAsia="Arial"/>
          <w:sz w:val="20"/>
          <w:szCs w:val="20"/>
          <w:color w:val="383838"/>
          <w:spacing w:val="-43"/>
          <w:w w:val="96"/>
          <w:position w:val="0"/>
        </w:rPr>
        <w:t>a</w:t>
      </w:r>
      <w:r>
        <w:rPr>
          <w:rFonts w:ascii="Arial" w:hAnsi="Arial" w:cs="Arial" w:eastAsia="Arial"/>
          <w:sz w:val="42"/>
          <w:szCs w:val="42"/>
          <w:color w:val="383838"/>
          <w:spacing w:val="-123"/>
          <w:w w:val="47"/>
          <w:position w:val="10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4"/>
          <w:w w:val="96"/>
          <w:position w:val="0"/>
        </w:rPr>
        <w:t>r</w:t>
      </w:r>
      <w:r>
        <w:rPr>
          <w:rFonts w:ascii="Arial" w:hAnsi="Arial" w:cs="Arial" w:eastAsia="Arial"/>
          <w:sz w:val="42"/>
          <w:szCs w:val="42"/>
          <w:color w:val="383838"/>
          <w:spacing w:val="-7"/>
          <w:w w:val="47"/>
          <w:position w:val="10"/>
        </w:rPr>
        <w:t>h</w:t>
      </w:r>
      <w:r>
        <w:rPr>
          <w:rFonts w:ascii="Arial" w:hAnsi="Arial" w:cs="Arial" w:eastAsia="Arial"/>
          <w:sz w:val="18"/>
          <w:szCs w:val="18"/>
          <w:color w:val="383838"/>
          <w:spacing w:val="-124"/>
          <w:w w:val="104"/>
          <w:position w:val="0"/>
        </w:rPr>
        <w:t>A</w:t>
      </w:r>
      <w:r>
        <w:rPr>
          <w:rFonts w:ascii="Arial" w:hAnsi="Arial" w:cs="Arial" w:eastAsia="Arial"/>
          <w:sz w:val="42"/>
          <w:szCs w:val="42"/>
          <w:color w:val="383838"/>
          <w:spacing w:val="0"/>
          <w:w w:val="47"/>
          <w:position w:val="10"/>
        </w:rPr>
        <w:t>i</w:t>
      </w:r>
      <w:r>
        <w:rPr>
          <w:rFonts w:ascii="Arial" w:hAnsi="Arial" w:cs="Arial" w:eastAsia="Arial"/>
          <w:sz w:val="42"/>
          <w:szCs w:val="42"/>
          <w:color w:val="383838"/>
          <w:spacing w:val="15"/>
          <w:w w:val="47"/>
          <w:position w:val="10"/>
        </w:rPr>
        <w:t>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4"/>
          <w:position w:val="0"/>
        </w:rPr>
        <w:t>mir;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76" w:right="-20"/>
        <w:jc w:val="left"/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131A90"/>
          <w:spacing w:val="0"/>
          <w:w w:val="67"/>
          <w:b/>
          <w:bCs/>
          <w:i/>
        </w:rPr>
        <w:t>1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7" w:after="0" w:line="213" w:lineRule="auto"/>
        <w:ind w:left="63" w:right="-104" w:firstLine="-27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9"/>
        </w:rPr>
        <w:t> </w:t>
      </w:r>
      <w:r>
        <w:rPr>
          <w:rFonts w:ascii="Arial" w:hAnsi="Arial" w:cs="Arial" w:eastAsia="Arial"/>
          <w:sz w:val="97"/>
          <w:szCs w:val="97"/>
          <w:color w:val="3D4485"/>
          <w:spacing w:val="0"/>
          <w:w w:val="112"/>
          <w:i/>
        </w:rPr>
        <w:t>a;f</w:t>
      </w:r>
      <w:r>
        <w:rPr>
          <w:rFonts w:ascii="Arial" w:hAnsi="Arial" w:cs="Arial" w:eastAsia="Arial"/>
          <w:sz w:val="97"/>
          <w:szCs w:val="97"/>
          <w:color w:val="3D4485"/>
          <w:spacing w:val="0"/>
          <w:w w:val="112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left="2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  <w:position w:val="-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7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83838"/>
          <w:w w:val="71"/>
          <w:b/>
          <w:bCs/>
        </w:rPr>
        <w:t>2</w:t>
      </w:r>
      <w:r>
        <w:rPr>
          <w:rFonts w:ascii="Arial" w:hAnsi="Arial" w:cs="Arial" w:eastAsia="Arial"/>
          <w:sz w:val="29"/>
          <w:szCs w:val="29"/>
          <w:color w:val="383838"/>
          <w:spacing w:val="-40"/>
          <w:w w:val="100"/>
          <w:b/>
          <w:bCs/>
        </w:rPr>
        <w:t> </w:t>
      </w:r>
      <w:r>
        <w:rPr>
          <w:rFonts w:ascii="Arial" w:hAnsi="Arial" w:cs="Arial" w:eastAsia="Arial"/>
          <w:sz w:val="30"/>
          <w:szCs w:val="30"/>
          <w:color w:val="383838"/>
          <w:spacing w:val="0"/>
          <w:w w:val="60"/>
          <w:b/>
          <w:bCs/>
        </w:rPr>
        <w:t>&amp;</w:t>
      </w:r>
      <w:r>
        <w:rPr>
          <w:rFonts w:ascii="Arial" w:hAnsi="Arial" w:cs="Arial" w:eastAsia="Arial"/>
          <w:sz w:val="30"/>
          <w:szCs w:val="30"/>
          <w:color w:val="383838"/>
          <w:spacing w:val="2"/>
          <w:w w:val="60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-9"/>
          <w:w w:val="58"/>
          <w:b/>
          <w:bCs/>
        </w:rPr>
        <w:t>M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8"/>
          <w:b/>
          <w:bCs/>
        </w:rPr>
        <w:t>a</w:t>
      </w:r>
      <w:r>
        <w:rPr>
          <w:rFonts w:ascii="Arial" w:hAnsi="Arial" w:cs="Arial" w:eastAsia="Arial"/>
          <w:sz w:val="29"/>
          <w:szCs w:val="29"/>
          <w:color w:val="383838"/>
          <w:spacing w:val="-34"/>
          <w:w w:val="100"/>
          <w:b/>
          <w:bCs/>
        </w:rPr>
        <w:t> </w:t>
      </w:r>
      <w:r>
        <w:rPr>
          <w:rFonts w:ascii="Arial" w:hAnsi="Arial" w:cs="Arial" w:eastAsia="Arial"/>
          <w:sz w:val="29"/>
          <w:szCs w:val="29"/>
          <w:color w:val="383838"/>
          <w:spacing w:val="-57"/>
          <w:w w:val="58"/>
          <w:b/>
          <w:bCs/>
        </w:rPr>
        <w:t>&amp;</w:t>
      </w:r>
      <w:r>
        <w:rPr>
          <w:rFonts w:ascii="Arial" w:hAnsi="Arial" w:cs="Arial" w:eastAsia="Arial"/>
          <w:sz w:val="29"/>
          <w:szCs w:val="29"/>
          <w:color w:val="383838"/>
          <w:spacing w:val="-6"/>
          <w:w w:val="57"/>
          <w:b/>
          <w:bCs/>
        </w:rPr>
        <w:t>ı</w:t>
      </w:r>
      <w:r>
        <w:rPr>
          <w:rFonts w:ascii="Arial" w:hAnsi="Arial" w:cs="Arial" w:eastAsia="Arial"/>
          <w:sz w:val="29"/>
          <w:szCs w:val="29"/>
          <w:color w:val="383838"/>
          <w:spacing w:val="0"/>
          <w:w w:val="57"/>
          <w:b/>
          <w:bCs/>
        </w:rPr>
        <w:t>W17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0" w:after="0" w:line="674" w:lineRule="exact"/>
        <w:ind w:left="1003" w:right="-20"/>
        <w:jc w:val="left"/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Arial" w:hAnsi="Arial" w:cs="Arial" w:eastAsia="Arial"/>
          <w:sz w:val="50"/>
          <w:szCs w:val="50"/>
          <w:color w:val="383838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50"/>
          <w:szCs w:val="50"/>
          <w:color w:val="383838"/>
          <w:spacing w:val="2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83838"/>
          <w:spacing w:val="0"/>
          <w:w w:val="53"/>
          <w:position w:val="-5"/>
        </w:rPr>
        <w:t>...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748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470.480164pt;margin-top:2.693342pt;width:.1pt;height:6.674312pt;mso-position-horizontal-relative:page;mso-position-vertical-relative:paragraph;z-index:-16214" coordorigin="9410,54" coordsize="2,133">
            <v:shape style="position:absolute;left:9410;top:54;width:2;height:133" coordorigin="9410,54" coordsize="0,133" path="m9410,187l9410,54e" filled="f" stroked="t" strokeweight=".70998pt" strokecolor="#48484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561188pt;margin-top:-60.13105pt;width:82.540111pt;height:69pt;mso-position-horizontal-relative:page;mso-position-vertical-relative:paragraph;z-index:-16206" type="#_x0000_t202" filled="f" stroked="f">
            <v:textbox inset="0,0,0,0">
              <w:txbxContent>
                <w:p>
                  <w:pPr>
                    <w:spacing w:before="0" w:after="0" w:line="1380" w:lineRule="exact"/>
                    <w:ind w:right="-247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w w:val="77"/>
                      <w:i/>
                    </w:rPr>
                    <w:t>{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spacing w:val="-32"/>
                      <w:w w:val="77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spacing w:val="-56"/>
                      <w:w w:val="77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38"/>
                      <w:szCs w:val="138"/>
                      <w:color w:val="383838"/>
                      <w:spacing w:val="-371"/>
                      <w:w w:val="10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spacing w:val="-32"/>
                      <w:w w:val="77"/>
                      <w:i/>
                      <w:position w:val="0"/>
                    </w:rPr>
                    <w:t>'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spacing w:val="-110"/>
                      <w:w w:val="78"/>
                      <w:i/>
                      <w:position w:val="0"/>
                    </w:rPr>
                    <w:t>-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42424"/>
                      <w:spacing w:val="0"/>
                      <w:w w:val="24"/>
                      <w:i/>
                      <w:position w:val="0"/>
                    </w:rPr>
                    <w:t>i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42424"/>
                      <w:spacing w:val="-43"/>
                      <w:w w:val="23"/>
                      <w:i/>
                      <w:position w:val="0"/>
                    </w:rPr>
                    <w:t>"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42424"/>
                      <w:spacing w:val="0"/>
                      <w:w w:val="23"/>
                      <w:i/>
                      <w:position w:val="0"/>
                    </w:rPr>
                    <w:t>'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242424"/>
                      <w:spacing w:val="21"/>
                      <w:w w:val="100"/>
                      <w:i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898989"/>
                      <w:spacing w:val="40"/>
                      <w:w w:val="31"/>
                      <w:position w:val="0"/>
                    </w:rPr>
                    <w:t>·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494949"/>
                      <w:spacing w:val="0"/>
                      <w:w w:val="28"/>
                      <w:position w:val="0"/>
                    </w:rPr>
                    <w:t>;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3"/>
          <w:szCs w:val="33"/>
          <w:color w:val="21266E"/>
          <w:w w:val="161"/>
          <w:i/>
          <w:position w:val="-5"/>
        </w:rPr>
        <w:t>·</w:t>
      </w:r>
      <w:r>
        <w:rPr>
          <w:rFonts w:ascii="Arial" w:hAnsi="Arial" w:cs="Arial" w:eastAsia="Arial"/>
          <w:sz w:val="33"/>
          <w:szCs w:val="33"/>
          <w:color w:val="21266E"/>
          <w:spacing w:val="19"/>
          <w:w w:val="161"/>
          <w:i/>
          <w:position w:val="-5"/>
        </w:rPr>
        <w:t>v</w:t>
      </w:r>
      <w:r>
        <w:rPr>
          <w:rFonts w:ascii="Arial" w:hAnsi="Arial" w:cs="Arial" w:eastAsia="Arial"/>
          <w:sz w:val="33"/>
          <w:szCs w:val="33"/>
          <w:color w:val="4B4DA3"/>
          <w:spacing w:val="0"/>
          <w:w w:val="35"/>
          <w:i/>
          <w:position w:val="-5"/>
        </w:rPr>
        <w:t>·</w:t>
      </w:r>
      <w:r>
        <w:rPr>
          <w:rFonts w:ascii="Arial" w:hAnsi="Arial" w:cs="Arial" w:eastAsia="Arial"/>
          <w:sz w:val="33"/>
          <w:szCs w:val="33"/>
          <w:color w:val="4B4DA3"/>
          <w:spacing w:val="-40"/>
          <w:w w:val="100"/>
          <w:i/>
          <w:position w:val="-5"/>
        </w:rPr>
        <w:t> </w:t>
      </w:r>
      <w:r>
        <w:rPr>
          <w:rFonts w:ascii="Arial" w:hAnsi="Arial" w:cs="Arial" w:eastAsia="Arial"/>
          <w:sz w:val="33"/>
          <w:szCs w:val="33"/>
          <w:color w:val="494949"/>
          <w:spacing w:val="0"/>
          <w:w w:val="100"/>
          <w:i/>
          <w:position w:val="-5"/>
        </w:rPr>
        <w:t>r-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715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100"/>
          <w:position w:val="2"/>
        </w:rPr>
        <w:t>:a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-6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D4485"/>
          <w:spacing w:val="-27"/>
          <w:w w:val="145"/>
          <w:position w:val="2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348"/>
          <w:position w:val="2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  <w:cols w:num="5" w:equalWidth="0">
            <w:col w:w="475" w:space="1753"/>
            <w:col w:w="956" w:space="28"/>
            <w:col w:w="958" w:space="344"/>
            <w:col w:w="1364" w:space="2494"/>
            <w:col w:w="3028"/>
          </w:cols>
        </w:sectPr>
      </w:pPr>
      <w:rPr/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98" w:lineRule="exact"/>
        <w:ind w:right="1124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435.691132pt;margin-top:7.995003pt;width:117.620042pt;height:.1pt;mso-position-horizontal-relative:page;mso-position-vertical-relative:paragraph;z-index:-16213" coordorigin="8714,160" coordsize="2352,2">
            <v:shape style="position:absolute;left:8714;top:160;width:2352;height:2" coordorigin="8714,160" coordsize="2352,0" path="m8714,160l11066,160e" filled="f" stroked="t" strokeweight="2.839921pt" strokecolor="#4B4F6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2.279602pt;margin-top:-.553692pt;width:54.940203pt;height:63.5pt;mso-position-horizontal-relative:page;mso-position-vertical-relative:paragraph;z-index:-16205" type="#_x0000_t202" filled="f" stroked="f">
            <v:textbox inset="0,0,0,0">
              <w:txbxContent>
                <w:p>
                  <w:pPr>
                    <w:spacing w:before="0" w:after="0" w:line="1270" w:lineRule="exact"/>
                    <w:ind w:right="-230"/>
                    <w:jc w:val="left"/>
                    <w:rPr>
                      <w:rFonts w:ascii="Arial" w:hAnsi="Arial" w:cs="Arial" w:eastAsia="Arial"/>
                      <w:sz w:val="127"/>
                      <w:szCs w:val="127"/>
                    </w:rPr>
                  </w:pPr>
                  <w:rPr/>
                  <w:r>
                    <w:rPr>
                      <w:rFonts w:ascii="Arial" w:hAnsi="Arial" w:cs="Arial" w:eastAsia="Arial"/>
                      <w:sz w:val="127"/>
                      <w:szCs w:val="127"/>
                      <w:color w:val="3D4485"/>
                      <w:spacing w:val="0"/>
                      <w:w w:val="59"/>
                      <w:i/>
                      <w:position w:val="-1"/>
                    </w:rPr>
                    <w:t>lt\Y</w:t>
                  </w:r>
                  <w:r>
                    <w:rPr>
                      <w:rFonts w:ascii="Arial" w:hAnsi="Arial" w:cs="Arial" w:eastAsia="Arial"/>
                      <w:sz w:val="127"/>
                      <w:szCs w:val="1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213379pt;margin-top:18.392805pt;width:16.783201pt;height:36pt;mso-position-horizontal-relative:page;mso-position-vertical-relative:paragraph;z-index:-16204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494949"/>
                      <w:spacing w:val="0"/>
                      <w:w w:val="14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5"/>
          <w:szCs w:val="35"/>
          <w:color w:val="383838"/>
          <w:spacing w:val="0"/>
          <w:w w:val="83"/>
          <w:b/>
          <w:bCs/>
          <w:position w:val="-1"/>
        </w:rPr>
        <w:t>r,ut.vı</w:t>
      </w:r>
      <w:r>
        <w:rPr>
          <w:rFonts w:ascii="Times New Roman" w:hAnsi="Times New Roman" w:cs="Times New Roman" w:eastAsia="Times New Roman"/>
          <w:sz w:val="35"/>
          <w:szCs w:val="35"/>
          <w:color w:val="383838"/>
          <w:spacing w:val="-9"/>
          <w:w w:val="8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83838"/>
          <w:spacing w:val="0"/>
          <w:w w:val="83"/>
          <w:b/>
          <w:bCs/>
          <w:position w:val="-1"/>
        </w:rPr>
        <w:t>,a,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1515"/>
        <w:jc w:val="right"/>
        <w:rPr>
          <w:rFonts w:ascii="Courier New" w:hAnsi="Courier New" w:cs="Courier New" w:eastAsia="Courier New"/>
          <w:sz w:val="33"/>
          <w:szCs w:val="33"/>
        </w:rPr>
      </w:pPr>
      <w:rPr/>
      <w:r>
        <w:rPr/>
        <w:pict>
          <v:group style="position:absolute;margin-left:252.634598pt;margin-top:11.202203pt;width:.1pt;height:16.447410pt;mso-position-horizontal-relative:page;mso-position-vertical-relative:paragraph;z-index:-16212" coordorigin="5053,224" coordsize="2,329">
            <v:shape style="position:absolute;left:5053;top:224;width:2;height:329" coordorigin="5053,224" coordsize="0,329" path="m5053,553l5053,224e" filled="f" stroked="t" strokeweight="1.1833pt" strokecolor="#3F4883">
              <v:path arrowok="t"/>
            </v:shape>
          </v:group>
          <w10:wrap type="none"/>
        </w:pict>
      </w:r>
      <w:r>
        <w:rPr>
          <w:rFonts w:ascii="Courier New" w:hAnsi="Courier New" w:cs="Courier New" w:eastAsia="Courier New"/>
          <w:sz w:val="33"/>
          <w:szCs w:val="33"/>
          <w:color w:val="242424"/>
          <w:spacing w:val="0"/>
          <w:w w:val="66"/>
          <w:b/>
          <w:bCs/>
          <w:position w:val="3"/>
        </w:rPr>
        <w:t>84•••"'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18" w:lineRule="exact"/>
        <w:ind w:left="27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287.778625pt;margin-top:3.864789pt;width:.1pt;height:12.633519pt;mso-position-horizontal-relative:page;mso-position-vertical-relative:paragraph;z-index:-16211" coordorigin="5756,77" coordsize="2,253">
            <v:shape style="position:absolute;left:5756;top:77;width:2;height:253" coordorigin="5756,77" coordsize="0,253" path="m5756,330l5756,77e" filled="f" stroked="t" strokeweight=".70998pt" strokecolor="#8383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49"/>
          <w:position w:val="-2"/>
        </w:rPr>
        <w:t>..&gt;&lt;: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20"/>
        </w:sectPr>
      </w:pPr>
      <w:rPr/>
    </w:p>
    <w:p>
      <w:pPr>
        <w:spacing w:before="0" w:after="0" w:line="95" w:lineRule="exact"/>
        <w:ind w:left="273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19.761114pt;margin-top:27.415768pt;width:559.819335pt;height:751.688369pt;mso-position-horizontal-relative:page;mso-position-vertical-relative:page;z-index:-16217" coordorigin="395,548" coordsize="11196,15034">
            <v:group style="position:absolute;left:426;top:565;width:511;height:2" coordorigin="426,565" coordsize="511,2">
              <v:shape style="position:absolute;left:426;top:565;width:511;height:2" coordorigin="426,565" coordsize="511,0" path="m426,565l937,565e" filled="f" stroked="t" strokeweight=".47332pt" strokecolor="#3B3B3B">
                <v:path arrowok="t"/>
              </v:shape>
            </v:group>
            <v:group style="position:absolute;left:431;top:558;width:2;height:729" coordorigin="431,558" coordsize="2,729">
              <v:shape style="position:absolute;left:431;top:558;width:2;height:729" coordorigin="431,558" coordsize="0,729" path="m431,1287l431,558e" filled="f" stroked="t" strokeweight=".94664pt" strokecolor="#707070">
                <v:path arrowok="t"/>
              </v:shape>
            </v:group>
            <v:group style="position:absolute;left:880;top:570;width:10688;height:2" coordorigin="880,570" coordsize="10688,2">
              <v:shape style="position:absolute;left:880;top:570;width:10688;height:2" coordorigin="880,570" coordsize="10688,0" path="m880,570l11568,570e" filled="f" stroked="t" strokeweight=".70998pt" strokecolor="#5B5B5B">
                <v:path arrowok="t"/>
              </v:shape>
            </v:group>
            <v:group style="position:absolute;left:2442;top:558;width:2;height:577" coordorigin="2442,558" coordsize="2,577">
              <v:shape style="position:absolute;left:2442;top:558;width:2;height:577" coordorigin="2442,558" coordsize="0,577" path="m2442,1135l2442,558e" filled="f" stroked="t" strokeweight=".70998pt" strokecolor="#3B3B3B">
                <v:path arrowok="t"/>
              </v:shape>
            </v:group>
            <v:group style="position:absolute;left:2911;top:570;width:398;height:2" coordorigin="2911,570" coordsize="398,2">
              <v:shape style="position:absolute;left:2911;top:570;width:398;height:2" coordorigin="2911,570" coordsize="398,0" path="m2911,570l3309,570e" filled="f" stroked="t" strokeweight=".70998pt" strokecolor="#484848">
                <v:path arrowok="t"/>
              </v:shape>
            </v:group>
            <v:group style="position:absolute;left:6972;top:572;width:454;height:2" coordorigin="6972,572" coordsize="454,2">
              <v:shape style="position:absolute;left:6972;top:572;width:454;height:2" coordorigin="6972,572" coordsize="454,0" path="m6972,572l7426,572e" filled="f" stroked="t" strokeweight=".47332pt" strokecolor="#4B4B4B">
                <v:path arrowok="t"/>
              </v:shape>
            </v:group>
            <v:group style="position:absolute;left:8056;top:572;width:554;height:2" coordorigin="8056,572" coordsize="554,2">
              <v:shape style="position:absolute;left:8056;top:572;width:554;height:2" coordorigin="8056,572" coordsize="554,0" path="m8056,572l8610,572e" filled="f" stroked="t" strokeweight=".47332pt" strokecolor="#545454">
                <v:path arrowok="t"/>
              </v:shape>
            </v:group>
            <v:group style="position:absolute;left:9175;top:567;width:2;height:1497" coordorigin="9175,567" coordsize="2,1497">
              <v:shape style="position:absolute;left:9175;top:567;width:2;height:1497" coordorigin="9175,567" coordsize="0,1497" path="m9175,2064l9175,567e" filled="f" stroked="t" strokeweight=".70998pt" strokecolor="#5B5B5B">
                <v:path arrowok="t"/>
              </v:shape>
            </v:group>
            <v:group style="position:absolute;left:9130;top:572;width:308;height:2" coordorigin="9130,572" coordsize="308,2">
              <v:shape style="position:absolute;left:9130;top:572;width:308;height:2" coordorigin="9130,572" coordsize="308,0" path="m9130,572l9438,572e" filled="f" stroked="t" strokeweight=".47332pt" strokecolor="#545454">
                <v:path arrowok="t"/>
              </v:shape>
            </v:group>
            <v:group style="position:absolute;left:9552;top:574;width:530;height:2" coordorigin="9552,574" coordsize="530,2">
              <v:shape style="position:absolute;left:9552;top:574;width:530;height:2" coordorigin="9552,574" coordsize="530,0" path="m9552,574l10082,574e" filled="f" stroked="t" strokeweight=".94664pt" strokecolor="#747474">
                <v:path arrowok="t"/>
              </v:shape>
            </v:group>
            <v:group style="position:absolute;left:9982;top:572;width:402;height:2" coordorigin="9982,572" coordsize="402,2">
              <v:shape style="position:absolute;left:9982;top:572;width:402;height:2" coordorigin="9982,572" coordsize="402,0" path="m9982,572l10385,572e" filled="f" stroked="t" strokeweight=".47332pt" strokecolor="#444444">
                <v:path arrowok="t"/>
              </v:shape>
            </v:group>
            <v:group style="position:absolute;left:11566;top:567;width:2;height:1511" coordorigin="11566,567" coordsize="2,1511">
              <v:shape style="position:absolute;left:11566;top:567;width:2;height:1511" coordorigin="11566,567" coordsize="0,1511" path="m11566,2079l11566,567e" filled="f" stroked="t" strokeweight=".94664pt" strokecolor="#5B5B5B">
                <v:path arrowok="t"/>
              </v:shape>
            </v:group>
            <v:group style="position:absolute;left:2445;top:1077;width:2;height:977" coordorigin="2445,1077" coordsize="2,977">
              <v:shape style="position:absolute;left:2445;top:1077;width:2;height:977" coordorigin="2445,1077" coordsize="0,977" path="m2445,2055l2445,1077e" filled="f" stroked="t" strokeweight=".70998pt" strokecolor="#4F4F4F">
                <v:path arrowok="t"/>
              </v:shape>
            </v:group>
            <v:group style="position:absolute;left:11568;top:2007;width:2;height:286" coordorigin="11568,2007" coordsize="2,286">
              <v:shape style="position:absolute;left:11568;top:2007;width:2;height:286" coordorigin="11568,2007" coordsize="0,286" path="m11568,2293l11568,2007e" filled="f" stroked="t" strokeweight=".47332pt" strokecolor="#383838">
                <v:path arrowok="t"/>
              </v:shape>
            </v:group>
            <v:group style="position:absolute;left:431;top:1359;width:2;height:224" coordorigin="431,1359" coordsize="2,224">
              <v:shape style="position:absolute;left:431;top:1359;width:2;height:224" coordorigin="431,1359" coordsize="0,224" path="m431,1583l431,1359e" filled="f" stroked="t" strokeweight=".47332pt" strokecolor="#343434">
                <v:path arrowok="t"/>
              </v:shape>
            </v:group>
            <v:group style="position:absolute;left:431;top:558;width:2;height:7981" coordorigin="431,558" coordsize="2,7981">
              <v:shape style="position:absolute;left:431;top:558;width:2;height:7981" coordorigin="431,558" coordsize="0,7981" path="m431,8538l431,558e" filled="f" stroked="t" strokeweight=".47332pt" strokecolor="#4F4F4F">
                <v:path arrowok="t"/>
              </v:shape>
            </v:group>
            <v:group style="position:absolute;left:11568;top:2222;width:2;height:720" coordorigin="11568,2222" coordsize="2,720">
              <v:shape style="position:absolute;left:11568;top:2222;width:2;height:720" coordorigin="11568,2222" coordsize="0,720" path="m11568,2941l11568,2222e" filled="f" stroked="t" strokeweight=".94664pt" strokecolor="#575757">
                <v:path arrowok="t"/>
              </v:shape>
            </v:group>
            <v:group style="position:absolute;left:421;top:2698;width:4071;height:2" coordorigin="421,2698" coordsize="4071,2">
              <v:shape style="position:absolute;left:421;top:2698;width:4071;height:2" coordorigin="421,2698" coordsize="4071,0" path="m421,2698l4492,2698e" filled="f" stroked="t" strokeweight=".47332pt" strokecolor="#4F4F4F">
                <v:path arrowok="t"/>
              </v:shape>
            </v:group>
            <v:group style="position:absolute;left:4435;top:2701;width:7142;height:2" coordorigin="4435,2701" coordsize="7142,2">
              <v:shape style="position:absolute;left:4435;top:2701;width:7142;height:2" coordorigin="4435,2701" coordsize="7142,0" path="m4435,2701l11577,2701e" filled="f" stroked="t" strokeweight=".70998pt" strokecolor="#606060">
                <v:path arrowok="t"/>
              </v:shape>
            </v:group>
            <v:group style="position:absolute;left:421;top:2918;width:4691;height:2" coordorigin="421,2918" coordsize="4691,2">
              <v:shape style="position:absolute;left:421;top:2918;width:4691;height:2" coordorigin="421,2918" coordsize="4691,0" path="m421,2918l5112,2918e" filled="f" stroked="t" strokeweight=".70998pt" strokecolor="#545454">
                <v:path arrowok="t"/>
              </v:shape>
            </v:group>
            <v:group style="position:absolute;left:5012;top:2918;width:549;height:2" coordorigin="5012,2918" coordsize="549,2">
              <v:shape style="position:absolute;left:5012;top:2918;width:549;height:2" coordorigin="5012,2918" coordsize="549,0" path="m5012,2918l5562,2918e" filled="f" stroked="t" strokeweight=".47332pt" strokecolor="#343434">
                <v:path arrowok="t"/>
              </v:shape>
            </v:group>
            <v:group style="position:absolute;left:5505;top:2918;width:1524;height:2" coordorigin="5505,2918" coordsize="1524,2">
              <v:shape style="position:absolute;left:5505;top:2918;width:1524;height:2" coordorigin="5505,2918" coordsize="1524,0" path="m5505,2918l7029,2918e" filled="f" stroked="t" strokeweight=".70998pt" strokecolor="#575757">
                <v:path arrowok="t"/>
              </v:shape>
            </v:group>
            <v:group style="position:absolute;left:6972;top:2918;width:454;height:2" coordorigin="6972,2918" coordsize="454,2">
              <v:shape style="position:absolute;left:6972;top:2918;width:454;height:2" coordorigin="6972,2918" coordsize="454,0" path="m6972,2918l7426,2918e" filled="f" stroked="t" strokeweight=".47332pt" strokecolor="#484848">
                <v:path arrowok="t"/>
              </v:shape>
            </v:group>
            <v:group style="position:absolute;left:7336;top:2918;width:1855;height:2" coordorigin="7336,2918" coordsize="1855,2">
              <v:shape style="position:absolute;left:7336;top:2918;width:1855;height:2" coordorigin="7336,2918" coordsize="1855,0" path="m7336,2918l9192,2918e" filled="f" stroked="t" strokeweight=".70998pt" strokecolor="#676767">
                <v:path arrowok="t"/>
              </v:shape>
            </v:group>
            <v:group style="position:absolute;left:9135;top:2918;width:303;height:2" coordorigin="9135,2918" coordsize="303,2">
              <v:shape style="position:absolute;left:9135;top:2918;width:303;height:2" coordorigin="9135,2918" coordsize="303,0" path="m9135,2918l9438,2918e" filled="f" stroked="t" strokeweight=".47332pt" strokecolor="#484848">
                <v:path arrowok="t"/>
              </v:shape>
            </v:group>
            <v:group style="position:absolute;left:9381;top:2918;width:658;height:2" coordorigin="9381,2918" coordsize="658,2">
              <v:shape style="position:absolute;left:9381;top:2918;width:658;height:2" coordorigin="9381,2918" coordsize="658,0" path="m9381,2918l10039,2918e" filled="f" stroked="t" strokeweight=".70998pt" strokecolor="#676767">
                <v:path arrowok="t"/>
              </v:shape>
            </v:group>
            <v:group style="position:absolute;left:9982;top:2918;width:402;height:2" coordorigin="9982,2918" coordsize="402,2">
              <v:shape style="position:absolute;left:9982;top:2918;width:402;height:2" coordorigin="9982,2918" coordsize="402,0" path="m9982,2918l10385,2918e" filled="f" stroked="t" strokeweight=".47332pt" strokecolor="#3B3B3B">
                <v:path arrowok="t"/>
              </v:shape>
            </v:group>
            <v:group style="position:absolute;left:10328;top:2918;width:1245;height:2" coordorigin="10328,2918" coordsize="1245,2">
              <v:shape style="position:absolute;left:10328;top:2918;width:1245;height:2" coordorigin="10328,2918" coordsize="1245,0" path="m10328,2918l11573,2918e" filled="f" stroked="t" strokeweight=".70998pt" strokecolor="#606060">
                <v:path arrowok="t"/>
              </v:shape>
            </v:group>
            <v:group style="position:absolute;left:421;top:3135;width:11151;height:2" coordorigin="421,3135" coordsize="11151,2">
              <v:shape style="position:absolute;left:421;top:3135;width:11151;height:2" coordorigin="421,3135" coordsize="11151,0" path="m421,3135l11573,3135e" filled="f" stroked="t" strokeweight=".70998pt" strokecolor="#575757">
                <v:path arrowok="t"/>
              </v:shape>
            </v:group>
            <v:group style="position:absolute;left:11568;top:2870;width:2;height:510" coordorigin="11568,2870" coordsize="2,510">
              <v:shape style="position:absolute;left:11568;top:2870;width:2;height:510" coordorigin="11568,2870" coordsize="0,510" path="m11568,3380l11568,2870e" filled="f" stroked="t" strokeweight=".47332pt" strokecolor="#3F3F3F">
                <v:path arrowok="t"/>
              </v:shape>
            </v:group>
            <v:group style="position:absolute;left:3926;top:3127;width:2;height:253" coordorigin="3926,3127" coordsize="2,253">
              <v:shape style="position:absolute;left:3926;top:3127;width:2;height:253" coordorigin="3926,3127" coordsize="0,253" path="m3926,3380l3926,3127e" filled="f" stroked="t" strokeweight=".70998pt" strokecolor="#444444">
                <v:path arrowok="t"/>
              </v:shape>
            </v:group>
            <v:group style="position:absolute;left:7012;top:3127;width:2;height:467" coordorigin="7012,3127" coordsize="2,467">
              <v:shape style="position:absolute;left:7012;top:3127;width:2;height:467" coordorigin="7012,3127" coordsize="0,467" path="m7012,3595l7012,3127e" filled="f" stroked="t" strokeweight=".70998pt" strokecolor="#484848">
                <v:path arrowok="t"/>
              </v:shape>
            </v:group>
            <v:group style="position:absolute;left:431;top:3323;width:2;height:272" coordorigin="431,3323" coordsize="2,272">
              <v:shape style="position:absolute;left:431;top:3323;width:2;height:272" coordorigin="431,3323" coordsize="0,272" path="m431,3595l431,3323e" filled="f" stroked="t" strokeweight=".47332pt" strokecolor="#232323">
                <v:path arrowok="t"/>
              </v:shape>
            </v:group>
            <v:group style="position:absolute;left:3924;top:3323;width:2;height:272" coordorigin="3924,3323" coordsize="2,272">
              <v:shape style="position:absolute;left:3924;top:3323;width:2;height:272" coordorigin="3924,3323" coordsize="0,272" path="m3924,3595l3924,3323e" filled="f" stroked="t" strokeweight=".70998pt" strokecolor="#2F2F2F">
                <v:path arrowok="t"/>
              </v:shape>
            </v:group>
            <v:group style="position:absolute;left:3919;top:3552;width:2471;height:2" coordorigin="3919,3552" coordsize="2471,2">
              <v:shape style="position:absolute;left:3919;top:3552;width:2471;height:2" coordorigin="3919,3552" coordsize="2471,0" path="m3919,3552l6390,3552e" filled="f" stroked="t" strokeweight=".70998pt" strokecolor="#606060">
                <v:path arrowok="t"/>
              </v:shape>
            </v:group>
            <v:group style="position:absolute;left:421;top:3864;width:3313;height:2" coordorigin="421,3864" coordsize="3313,2">
              <v:shape style="position:absolute;left:421;top:3864;width:3313;height:2" coordorigin="421,3864" coordsize="3313,0" path="m421,3864l3734,3864e" filled="f" stroked="t" strokeweight=".70998pt" strokecolor="#545454">
                <v:path arrowok="t"/>
              </v:shape>
            </v:group>
            <v:group style="position:absolute;left:3678;top:3866;width:279;height:2" coordorigin="3678,3866" coordsize="279,2">
              <v:shape style="position:absolute;left:3678;top:3866;width:279;height:2" coordorigin="3678,3866" coordsize="279,0" path="m3678,3866l3957,3866e" filled="f" stroked="t" strokeweight=".47332pt" strokecolor="#2B2B2B">
                <v:path arrowok="t"/>
              </v:shape>
            </v:group>
            <v:group style="position:absolute;left:3926;top:3537;width:2;height:334" coordorigin="3926,3537" coordsize="2,334">
              <v:shape style="position:absolute;left:3926;top:3537;width:2;height:334" coordorigin="3926,3537" coordsize="0,334" path="m3926,3871l3926,3537e" filled="f" stroked="t" strokeweight=".94664pt" strokecolor="#545454">
                <v:path arrowok="t"/>
              </v:shape>
            </v:group>
            <v:group style="position:absolute;left:3886;top:3862;width:2537;height:2" coordorigin="3886,3862" coordsize="2537,2">
              <v:shape style="position:absolute;left:3886;top:3862;width:2537;height:2" coordorigin="3886,3862" coordsize="2537,0" path="m3886,3862l6423,3862e" filled="f" stroked="t" strokeweight="1.1833pt" strokecolor="#444444">
                <v:path arrowok="t"/>
              </v:shape>
            </v:group>
            <v:group style="position:absolute;left:5349;top:3542;width:2;height:334" coordorigin="5349,3542" coordsize="2,334">
              <v:shape style="position:absolute;left:5349;top:3542;width:2;height:334" coordorigin="5349,3542" coordsize="0,334" path="m5349,3876l5349,3542e" filled="f" stroked="t" strokeweight=".94664pt" strokecolor="#444444">
                <v:path arrowok="t"/>
              </v:shape>
            </v:group>
            <v:group style="position:absolute;left:5727;top:3859;width:5850;height:2" coordorigin="5727,3859" coordsize="5850,2">
              <v:shape style="position:absolute;left:5727;top:3859;width:5850;height:2" coordorigin="5727,3859" coordsize="5850,0" path="m5727,3859l11577,3859e" filled="f" stroked="t" strokeweight=".70998pt" strokecolor="#646464">
                <v:path arrowok="t"/>
              </v:shape>
            </v:group>
            <v:group style="position:absolute;left:7012;top:3504;width:2;height:367" coordorigin="7012,3504" coordsize="2,367">
              <v:shape style="position:absolute;left:7012;top:3504;width:2;height:367" coordorigin="7012,3504" coordsize="0,367" path="m7012,3871l7012,3504e" filled="f" stroked="t" strokeweight=".94664pt" strokecolor="#646464">
                <v:path arrowok="t"/>
              </v:shape>
            </v:group>
            <v:group style="position:absolute;left:11568;top:3318;width:2;height:553" coordorigin="11568,3318" coordsize="2,553">
              <v:shape style="position:absolute;left:11568;top:3318;width:2;height:553" coordorigin="11568,3318" coordsize="0,553" path="m11568,3871l11568,3318e" filled="f" stroked="t" strokeweight=".94664pt" strokecolor="#606060">
                <v:path arrowok="t"/>
              </v:shape>
            </v:group>
            <v:group style="position:absolute;left:421;top:4140;width:11156;height:2" coordorigin="421,4140" coordsize="11156,2">
              <v:shape style="position:absolute;left:421;top:4140;width:11156;height:2" coordorigin="421,4140" coordsize="11156,0" path="m421,4140l11577,4140e" filled="f" stroked="t" strokeweight=".70998pt" strokecolor="#5B5B5B">
                <v:path arrowok="t"/>
              </v:shape>
            </v:group>
            <v:group style="position:absolute;left:2395;top:4140;width:573;height:2" coordorigin="2395,4140" coordsize="573,2">
              <v:shape style="position:absolute;left:2395;top:4140;width:573;height:2" coordorigin="2395,4140" coordsize="573,0" path="m2395,4140l2968,4140e" filled="f" stroked="t" strokeweight=".70998pt" strokecolor="#444444">
                <v:path arrowok="t"/>
              </v:shape>
            </v:group>
            <v:group style="position:absolute;left:5292;top:4140;width:492;height:2" coordorigin="5292,4140" coordsize="492,2">
              <v:shape style="position:absolute;left:5292;top:4140;width:492;height:2" coordorigin="5292,4140" coordsize="492,0" path="m5292,4140l5784,4140e" filled="f" stroked="t" strokeweight=".70998pt" strokecolor="#444444">
                <v:path arrowok="t"/>
              </v:shape>
            </v:group>
            <v:group style="position:absolute;left:7706;top:4140;width:677;height:2" coordorigin="7706,4140" coordsize="677,2">
              <v:shape style="position:absolute;left:7706;top:4140;width:677;height:2" coordorigin="7706,4140" coordsize="677,0" path="m7706,4140l8382,4140e" filled="f" stroked="t" strokeweight=".94664pt" strokecolor="#747474">
                <v:path arrowok="t"/>
              </v:shape>
            </v:group>
            <v:group style="position:absolute;left:8685;top:4143;width:753;height:2" coordorigin="8685,4143" coordsize="753,2">
              <v:shape style="position:absolute;left:8685;top:4143;width:753;height:2" coordorigin="8685,4143" coordsize="753,0" path="m8685,4143l9438,4143e" filled="f" stroked="t" strokeweight=".70998pt" strokecolor="#707070">
                <v:path arrowok="t"/>
              </v:shape>
            </v:group>
            <v:group style="position:absolute;left:2433;top:4360;width:2916;height:2" coordorigin="2433,4360" coordsize="2916,2">
              <v:shape style="position:absolute;left:2433;top:4360;width:2916;height:2" coordorigin="2433,4360" coordsize="2916,0" path="m2433,4360l5349,4360e" filled="f" stroked="t" strokeweight=".70998pt" strokecolor="#4F4F4F">
                <v:path arrowok="t"/>
              </v:shape>
            </v:group>
            <v:group style="position:absolute;left:5292;top:4357;width:270;height:2" coordorigin="5292,4357" coordsize="270,2">
              <v:shape style="position:absolute;left:5292;top:4357;width:270;height:2" coordorigin="5292,4357" coordsize="270,0" path="m5292,4357l5562,4357e" filled="f" stroked="t" strokeweight=".47332pt" strokecolor="#343434">
                <v:path arrowok="t"/>
              </v:shape>
            </v:group>
            <v:group style="position:absolute;left:5505;top:4360;width:6073;height:2" coordorigin="5505,4360" coordsize="6073,2">
              <v:shape style="position:absolute;left:5505;top:4360;width:6073;height:2" coordorigin="5505,4360" coordsize="6073,0" path="m5505,4360l11577,4360e" filled="f" stroked="t" strokeweight=".70998pt" strokecolor="#646464">
                <v:path arrowok="t"/>
              </v:shape>
            </v:group>
            <v:group style="position:absolute;left:11570;top:4138;width:2;height:11423" coordorigin="11570,4138" coordsize="2,11423">
              <v:shape style="position:absolute;left:11570;top:4138;width:2;height:11423" coordorigin="11570,4138" coordsize="0,11423" path="m11570,15561l11570,4138e" filled="f" stroked="t" strokeweight=".70998pt" strokecolor="#575757">
                <v:path arrowok="t"/>
              </v:shape>
            </v:group>
            <v:group style="position:absolute;left:7862;top:4348;width:2;height:262" coordorigin="7862,4348" coordsize="2,262">
              <v:shape style="position:absolute;left:7862;top:4348;width:2;height:262" coordorigin="7862,4348" coordsize="0,262" path="m7862,4610l7862,4348e" filled="f" stroked="t" strokeweight=".47332pt" strokecolor="#3F3F3F">
                <v:path arrowok="t"/>
              </v:shape>
            </v:group>
            <v:group style="position:absolute;left:4960;top:4791;width:1401;height:2" coordorigin="4960,4791" coordsize="1401,2">
              <v:shape style="position:absolute;left:4960;top:4791;width:1401;height:2" coordorigin="4960,4791" coordsize="1401,0" path="m4960,4791l6361,4791e" filled="f" stroked="t" strokeweight=".23666pt" strokecolor="#4F4F4F">
                <v:path arrowok="t"/>
              </v:shape>
            </v:group>
            <v:group style="position:absolute;left:6361;top:4791;width:1037;height:2" coordorigin="6361,4791" coordsize="1037,2">
              <v:shape style="position:absolute;left:6361;top:4791;width:1037;height:2" coordorigin="6361,4791" coordsize="1037,0" path="m6361,4791l7398,4791e" filled="f" stroked="t" strokeweight=".23666pt" strokecolor="#000000">
                <v:path arrowok="t"/>
              </v:shape>
            </v:group>
            <v:group style="position:absolute;left:7398;top:4791;width:686;height:2" coordorigin="7398,4791" coordsize="686,2">
              <v:shape style="position:absolute;left:7398;top:4791;width:686;height:2" coordorigin="7398,4791" coordsize="686,0" path="m7398,4791l8084,4791e" filled="f" stroked="t" strokeweight=".23666pt" strokecolor="#7C7C7C">
                <v:path arrowok="t"/>
              </v:shape>
            </v:group>
            <v:group style="position:absolute;left:7862;top:4553;width:2;height:272" coordorigin="7862,4553" coordsize="2,272">
              <v:shape style="position:absolute;left:7862;top:4553;width:2;height:272" coordorigin="7862,4553" coordsize="0,272" path="m7862,4825l7862,4553e" filled="f" stroked="t" strokeweight=".70998pt" strokecolor="#646464">
                <v:path arrowok="t"/>
              </v:shape>
            </v:group>
            <v:group style="position:absolute;left:8084;top:4791;width:2442;height:2" coordorigin="8084,4791" coordsize="2442,2">
              <v:shape style="position:absolute;left:8084;top:4791;width:2442;height:2" coordorigin="8084,4791" coordsize="2442,0" path="m8084,4791l10527,4791e" filled="f" stroked="t" strokeweight=".23666pt" strokecolor="#000000">
                <v:path arrowok="t"/>
              </v:shape>
            </v:group>
            <v:group style="position:absolute;left:10527;top:4791;width:1037;height:2" coordorigin="10527,4791" coordsize="1037,2">
              <v:shape style="position:absolute;left:10527;top:4791;width:1037;height:2" coordorigin="10527,4791" coordsize="1037,0" path="m10527,4791l11563,4791e" filled="f" stroked="t" strokeweight=".23666pt" strokecolor="#646464">
                <v:path arrowok="t"/>
              </v:shape>
            </v:group>
            <v:group style="position:absolute;left:426;top:4763;width:2;height:329" coordorigin="426,4763" coordsize="2,329">
              <v:shape style="position:absolute;left:426;top:4763;width:2;height:329" coordorigin="426,4763" coordsize="0,329" path="m426,5092l426,4763e" filled="f" stroked="t" strokeweight=".47332pt" strokecolor="#2B2B2B">
                <v:path arrowok="t"/>
              </v:shape>
            </v:group>
            <v:group style="position:absolute;left:4965;top:5077;width:2499;height:2" coordorigin="4965,5077" coordsize="2499,2">
              <v:shape style="position:absolute;left:4965;top:5077;width:2499;height:2" coordorigin="4965,5077" coordsize="2499,0" path="m4965,5077l7464,5077e" filled="f" stroked="t" strokeweight=".70998pt" strokecolor="#777777">
                <v:path arrowok="t"/>
              </v:shape>
            </v:group>
            <v:group style="position:absolute;left:6972;top:5077;width:454;height:2" coordorigin="6972,5077" coordsize="454,2">
              <v:shape style="position:absolute;left:6972;top:5077;width:454;height:2" coordorigin="6972,5077" coordsize="454,0" path="m6972,5077l7426,5077e" filled="f" stroked="t" strokeweight=".94664pt" strokecolor="#8C8C8C">
                <v:path arrowok="t"/>
              </v:shape>
            </v:group>
            <v:group style="position:absolute;left:7370;top:5077;width:511;height:2" coordorigin="7370,5077" coordsize="511,2">
              <v:shape style="position:absolute;left:7370;top:5077;width:511;height:2" coordorigin="7370,5077" coordsize="511,0" path="m7370,5077l7881,5077e" filled="f" stroked="t" strokeweight=".47332pt" strokecolor="#747474">
                <v:path arrowok="t"/>
              </v:shape>
            </v:group>
            <v:group style="position:absolute;left:7824;top:5080;width:2040;height:2" coordorigin="7824,5080" coordsize="2040,2">
              <v:shape style="position:absolute;left:7824;top:5080;width:2040;height:2" coordorigin="7824,5080" coordsize="2040,0" path="m7824,5080l9864,5080e" filled="f" stroked="t" strokeweight=".70998pt" strokecolor="#8C8C8C">
                <v:path arrowok="t"/>
              </v:shape>
            </v:group>
            <v:group style="position:absolute;left:9807;top:5080;width:1770;height:2" coordorigin="9807,5080" coordsize="1770,2">
              <v:shape style="position:absolute;left:9807;top:5080;width:1770;height:2" coordorigin="9807,5080" coordsize="1770,0" path="m9807,5080l11577,5080e" filled="f" stroked="t" strokeweight=".70998pt" strokecolor="#777777">
                <v:path arrowok="t"/>
              </v:shape>
            </v:group>
            <v:group style="position:absolute;left:11568;top:4233;width:2;height:1392" coordorigin="11568,4233" coordsize="2,1392">
              <v:shape style="position:absolute;left:11568;top:4233;width:2;height:1392" coordorigin="11568,4233" coordsize="0,1392" path="m11568,5625l11568,4233e" filled="f" stroked="t" strokeweight=".47332pt" strokecolor="#575757">
                <v:path arrowok="t"/>
              </v:shape>
            </v:group>
            <v:group style="position:absolute;left:4972;top:4348;width:2;height:2060" coordorigin="4972,4348" coordsize="2,2060">
              <v:shape style="position:absolute;left:4972;top:4348;width:2;height:2060" coordorigin="4972,4348" coordsize="0,2060" path="m4972,6407l4972,4348e" filled="f" stroked="t" strokeweight=".70998pt" strokecolor="#4F4F4F">
                <v:path arrowok="t"/>
              </v:shape>
            </v:group>
            <v:group style="position:absolute;left:4960;top:5318;width:6617;height:2" coordorigin="4960,5318" coordsize="6617,2">
              <v:shape style="position:absolute;left:4960;top:5318;width:6617;height:2" coordorigin="4960,5318" coordsize="6617,0" path="m4960,5318l11577,5318e" filled="f" stroked="t" strokeweight=".70998pt" strokecolor="#646464">
                <v:path arrowok="t"/>
              </v:shape>
            </v:group>
            <v:group style="position:absolute;left:9807;top:5318;width:232;height:2" coordorigin="9807,5318" coordsize="232,2">
              <v:shape style="position:absolute;left:9807;top:5318;width:232;height:2" coordorigin="9807,5318" coordsize="232,0" path="m9807,5318l10039,5318e" filled="f" stroked="t" strokeweight=".47332pt" strokecolor="#4F4F4F">
                <v:path arrowok="t"/>
              </v:shape>
            </v:group>
            <v:group style="position:absolute;left:2438;top:3857;width:2;height:11718" coordorigin="2438,3857" coordsize="2,11718">
              <v:shape style="position:absolute;left:2438;top:3857;width:2;height:11718" coordorigin="2438,3857" coordsize="0,11718" path="m2438,15575l2438,3857e" filled="f" stroked="t" strokeweight=".47332pt" strokecolor="#484848">
                <v:path arrowok="t"/>
              </v:shape>
            </v:group>
            <v:group style="position:absolute;left:2433;top:5537;width:5680;height:2" coordorigin="2433,5537" coordsize="5680,2">
              <v:shape style="position:absolute;left:2433;top:5537;width:5680;height:2" coordorigin="2433,5537" coordsize="5680,0" path="m2433,5537l8113,5537e" filled="f" stroked="t" strokeweight=".70998pt" strokecolor="#575757">
                <v:path arrowok="t"/>
              </v:shape>
            </v:group>
            <v:group style="position:absolute;left:7999;top:5535;width:611;height:2" coordorigin="7999,5535" coordsize="611,2">
              <v:shape style="position:absolute;left:7999;top:5535;width:611;height:2" coordorigin="7999,5535" coordsize="611,0" path="m7999,5535l8610,5535e" filled="f" stroked="t" strokeweight=".94664pt" strokecolor="#777777">
                <v:path arrowok="t"/>
              </v:shape>
            </v:group>
            <v:group style="position:absolute;left:8553;top:5537;width:3025;height:2" coordorigin="8553,5537" coordsize="3025,2">
              <v:shape style="position:absolute;left:8553;top:5537;width:3025;height:2" coordorigin="8553,5537" coordsize="3025,0" path="m8553,5537l11577,5537e" filled="f" stroked="t" strokeweight=".70998pt" strokecolor="#646464">
                <v:path arrowok="t"/>
              </v:shape>
            </v:group>
            <v:group style="position:absolute;left:412;top:5761;width:525;height:2" coordorigin="412,5761" coordsize="525,2">
              <v:shape style="position:absolute;left:412;top:5761;width:525;height:2" coordorigin="412,5761" coordsize="525,0" path="m412,5761l937,5761e" filled="f" stroked="t" strokeweight=".70998pt" strokecolor="#4F4F4F">
                <v:path arrowok="t"/>
              </v:shape>
            </v:group>
            <v:group style="position:absolute;left:880;top:5764;width:331;height:2" coordorigin="880,5764" coordsize="331,2">
              <v:shape style="position:absolute;left:880;top:5764;width:331;height:2" coordorigin="880,5764" coordsize="331,0" path="m880,5764l1212,5764e" filled="f" stroked="t" strokeweight=".47332pt" strokecolor="#383838">
                <v:path arrowok="t"/>
              </v:shape>
            </v:group>
            <v:group style="position:absolute;left:1155;top:5764;width:2580;height:2" coordorigin="1155,5764" coordsize="2580,2">
              <v:shape style="position:absolute;left:1155;top:5764;width:2580;height:2" coordorigin="1155,5764" coordsize="2580,0" path="m1155,5764l3734,5764e" filled="f" stroked="t" strokeweight=".70998pt" strokecolor="#545454">
                <v:path arrowok="t"/>
              </v:shape>
            </v:group>
            <v:group style="position:absolute;left:3678;top:5764;width:270;height:2" coordorigin="3678,5764" coordsize="270,2">
              <v:shape style="position:absolute;left:3678;top:5764;width:270;height:2" coordorigin="3678,5764" coordsize="270,0" path="m3678,5764l3947,5764e" filled="f" stroked="t" strokeweight=".47332pt" strokecolor="#282828">
                <v:path arrowok="t"/>
              </v:shape>
            </v:group>
            <v:group style="position:absolute;left:3891;top:5764;width:3138;height:2" coordorigin="3891,5764" coordsize="3138,2">
              <v:shape style="position:absolute;left:3891;top:5764;width:3138;height:2" coordorigin="3891,5764" coordsize="3138,0" path="m3891,5764l7029,5764e" filled="f" stroked="t" strokeweight=".70998pt" strokecolor="#575757">
                <v:path arrowok="t"/>
              </v:shape>
            </v:group>
            <v:group style="position:absolute;left:6972;top:5764;width:454;height:2" coordorigin="6972,5764" coordsize="454,2">
              <v:shape style="position:absolute;left:6972;top:5764;width:454;height:2" coordorigin="6972,5764" coordsize="454,0" path="m6972,5764l7426,5764e" filled="f" stroked="t" strokeweight=".94664pt" strokecolor="#747474">
                <v:path arrowok="t"/>
              </v:shape>
            </v:group>
            <v:group style="position:absolute;left:7370;top:5764;width:511;height:2" coordorigin="7370,5764" coordsize="511,2">
              <v:shape style="position:absolute;left:7370;top:5764;width:511;height:2" coordorigin="7370,5764" coordsize="511,0" path="m7370,5764l7881,5764e" filled="f" stroked="t" strokeweight=".47332pt" strokecolor="#575757">
                <v:path arrowok="t"/>
              </v:shape>
            </v:group>
            <v:group style="position:absolute;left:7824;top:5766;width:3753;height:2" coordorigin="7824,5766" coordsize="3753,2">
              <v:shape style="position:absolute;left:7824;top:5766;width:3753;height:2" coordorigin="7824,5766" coordsize="3753,0" path="m7824,5766l11577,5766e" filled="f" stroked="t" strokeweight=".70998pt" strokecolor="#646464">
                <v:path arrowok="t"/>
              </v:shape>
            </v:group>
            <v:group style="position:absolute;left:7862;top:5759;width:2;height:482" coordorigin="7862,5759" coordsize="2,482">
              <v:shape style="position:absolute;left:7862;top:5759;width:2;height:482" coordorigin="7862,5759" coordsize="0,482" path="m7862,6240l7862,5759e" filled="f" stroked="t" strokeweight=".94664pt" strokecolor="#676767">
                <v:path arrowok="t"/>
              </v:shape>
            </v:group>
            <v:group style="position:absolute;left:2428;top:6186;width:1548;height:2" coordorigin="2428,6186" coordsize="1548,2">
              <v:shape style="position:absolute;left:2428;top:6186;width:1548;height:2" coordorigin="2428,6186" coordsize="1548,0" path="m2428,6186l3976,6186e" filled="f" stroked="t" strokeweight=".94664pt" strokecolor="#545454">
                <v:path arrowok="t"/>
              </v:shape>
            </v:group>
            <v:group style="position:absolute;left:3891;top:6186;width:601;height:2" coordorigin="3891,6186" coordsize="601,2">
              <v:shape style="position:absolute;left:3891;top:6186;width:601;height:2" coordorigin="3891,6186" coordsize="601,0" path="m3891,6186l4492,6186e" filled="f" stroked="t" strokeweight=".47332pt" strokecolor="#383838">
                <v:path arrowok="t"/>
              </v:shape>
            </v:group>
            <v:group style="position:absolute;left:4435;top:6188;width:653;height:2" coordorigin="4435,6188" coordsize="653,2">
              <v:shape style="position:absolute;left:4435;top:6188;width:653;height:2" coordorigin="4435,6188" coordsize="653,0" path="m4435,6188l5088,6188e" filled="f" stroked="t" strokeweight=".70998pt" strokecolor="#4F4F4F">
                <v:path arrowok="t"/>
              </v:shape>
            </v:group>
            <v:group style="position:absolute;left:5012;top:6188;width:549;height:2" coordorigin="5012,6188" coordsize="549,2">
              <v:shape style="position:absolute;left:5012;top:6188;width:549;height:2" coordorigin="5012,6188" coordsize="549,0" path="m5012,6188l5562,6188e" filled="f" stroked="t" strokeweight=".47332pt" strokecolor="#343434">
                <v:path arrowok="t"/>
              </v:shape>
            </v:group>
            <v:group style="position:absolute;left:5505;top:6188;width:3687;height:2" coordorigin="5505,6188" coordsize="3687,2">
              <v:shape style="position:absolute;left:5505;top:6188;width:3687;height:2" coordorigin="5505,6188" coordsize="3687,0" path="m5505,6188l9192,6188e" filled="f" stroked="t" strokeweight=".70998pt" strokecolor="#676767">
                <v:path arrowok="t"/>
              </v:shape>
            </v:group>
            <v:group style="position:absolute;left:9135;top:6188;width:303;height:2" coordorigin="9135,6188" coordsize="303,2">
              <v:shape style="position:absolute;left:9135;top:6188;width:303;height:2" coordorigin="9135,6188" coordsize="303,0" path="m9135,6188l9438,6188e" filled="f" stroked="t" strokeweight=".47332pt" strokecolor="#4B4B4B">
                <v:path arrowok="t"/>
              </v:shape>
            </v:group>
            <v:group style="position:absolute;left:9381;top:6188;width:658;height:2" coordorigin="9381,6188" coordsize="658,2">
              <v:shape style="position:absolute;left:9381;top:6188;width:658;height:2" coordorigin="9381,6188" coordsize="658,0" path="m9381,6188l10039,6188e" filled="f" stroked="t" strokeweight=".94664pt" strokecolor="#676767">
                <v:path arrowok="t"/>
              </v:shape>
            </v:group>
            <v:group style="position:absolute;left:9982;top:6188;width:402;height:2" coordorigin="9982,6188" coordsize="402,2">
              <v:shape style="position:absolute;left:9982;top:6188;width:402;height:2" coordorigin="9982,6188" coordsize="402,0" path="m9982,6188l10385,6188e" filled="f" stroked="t" strokeweight=".47332pt" strokecolor="#4B4B4B">
                <v:path arrowok="t"/>
              </v:shape>
            </v:group>
            <v:group style="position:absolute;left:10328;top:6186;width:1254;height:2" coordorigin="10328,6186" coordsize="1254,2">
              <v:shape style="position:absolute;left:10328;top:6186;width:1254;height:2" coordorigin="10328,6186" coordsize="1254,0" path="m10328,6186l11582,6186e" filled="f" stroked="t" strokeweight=".94664pt" strokecolor="#676767">
                <v:path arrowok="t"/>
              </v:shape>
            </v:group>
            <v:group style="position:absolute;left:2433;top:6403;width:2059;height:2" coordorigin="2433,6403" coordsize="2059,2">
              <v:shape style="position:absolute;left:2433;top:6403;width:2059;height:2" coordorigin="2433,6403" coordsize="2059,0" path="m2433,6403l4492,6403e" filled="f" stroked="t" strokeweight=".47332pt" strokecolor="#4B4B4B">
                <v:path arrowok="t"/>
              </v:shape>
            </v:group>
            <v:group style="position:absolute;left:4435;top:6403;width:568;height:2" coordorigin="4435,6403" coordsize="568,2">
              <v:shape style="position:absolute;left:4435;top:6403;width:568;height:2" coordorigin="4435,6403" coordsize="568,0" path="m4435,6403l5003,6403e" filled="f" stroked="t" strokeweight=".70998pt" strokecolor="#545454">
                <v:path arrowok="t"/>
              </v:shape>
            </v:group>
            <v:group style="position:absolute;left:4932;top:6403;width:137;height:2" coordorigin="4932,6403" coordsize="137,2">
              <v:shape style="position:absolute;left:4932;top:6403;width:137;height:2" coordorigin="4932,6403" coordsize="137,0" path="m4932,6403l5069,6403e" filled="f" stroked="t" strokeweight=".47332pt" strokecolor="#343434">
                <v:path arrowok="t"/>
              </v:shape>
            </v:group>
            <v:group style="position:absolute;left:5012;top:6405;width:1827;height:2" coordorigin="5012,6405" coordsize="1827,2">
              <v:shape style="position:absolute;left:5012;top:6405;width:1827;height:2" coordorigin="5012,6405" coordsize="1827,0" path="m5012,6405l6839,6405e" filled="f" stroked="t" strokeweight=".70998pt" strokecolor="#5B5B5B">
                <v:path arrowok="t"/>
              </v:shape>
            </v:group>
            <v:group style="position:absolute;left:6783;top:6403;width:246;height:2" coordorigin="6783,6403" coordsize="246,2">
              <v:shape style="position:absolute;left:6783;top:6403;width:246;height:2" coordorigin="6783,6403" coordsize="246,0" path="m6783,6403l7029,6403e" filled="f" stroked="t" strokeweight=".47332pt" strokecolor="#444444">
                <v:path arrowok="t"/>
              </v:shape>
            </v:group>
            <v:group style="position:absolute;left:6972;top:6405;width:4605;height:2" coordorigin="6972,6405" coordsize="4605,2">
              <v:shape style="position:absolute;left:6972;top:6405;width:4605;height:2" coordorigin="6972,6405" coordsize="4605,0" path="m6972,6405l11577,6405e" filled="f" stroked="t" strokeweight=".70998pt" strokecolor="#646464">
                <v:path arrowok="t"/>
              </v:shape>
            </v:group>
            <v:group style="position:absolute;left:7864;top:6169;width:2;height:238" coordorigin="7864,6169" coordsize="2,238">
              <v:shape style="position:absolute;left:7864;top:6169;width:2;height:238" coordorigin="7864,6169" coordsize="0,238" path="m7864,6407l7864,6169e" filled="f" stroked="t" strokeweight=".47332pt" strokecolor="#545454">
                <v:path arrowok="t"/>
              </v:shape>
            </v:group>
            <v:group style="position:absolute;left:412;top:6619;width:4582;height:2" coordorigin="412,6619" coordsize="4582,2">
              <v:shape style="position:absolute;left:412;top:6619;width:4582;height:2" coordorigin="412,6619" coordsize="4582,0" path="m412,6619l4994,6619e" filled="f" stroked="t" strokeweight=".70998pt" strokecolor="#4F4F4F">
                <v:path arrowok="t"/>
              </v:shape>
            </v:group>
            <v:group style="position:absolute;left:4937;top:6622;width:133;height:2" coordorigin="4937,6622" coordsize="133,2">
              <v:shape style="position:absolute;left:4937;top:6622;width:133;height:2" coordorigin="4937,6622" coordsize="133,0" path="m4937,6622l5069,6622e" filled="f" stroked="t" strokeweight=".47332pt" strokecolor="#2F2F2F">
                <v:path arrowok="t"/>
              </v:shape>
            </v:group>
            <v:group style="position:absolute;left:5012;top:6622;width:549;height:2" coordorigin="5012,6622" coordsize="549,2">
              <v:shape style="position:absolute;left:5012;top:6622;width:549;height:2" coordorigin="5012,6622" coordsize="549,0" path="m5012,6622l5562,6622e" filled="f" stroked="t" strokeweight=".94664pt" strokecolor="#575757">
                <v:path arrowok="t"/>
              </v:shape>
            </v:group>
            <v:group style="position:absolute;left:5505;top:6622;width:279;height:2" coordorigin="5505,6622" coordsize="279,2">
              <v:shape style="position:absolute;left:5505;top:6622;width:279;height:2" coordorigin="5505,6622" coordsize="279,0" path="m5505,6622l5784,6622e" filled="f" stroked="t" strokeweight=".47332pt" strokecolor="#4B4B4B">
                <v:path arrowok="t"/>
              </v:shape>
            </v:group>
            <v:group style="position:absolute;left:5727;top:6622;width:1112;height:2" coordorigin="5727,6622" coordsize="1112,2">
              <v:shape style="position:absolute;left:5727;top:6622;width:1112;height:2" coordorigin="5727,6622" coordsize="1112,0" path="m5727,6622l6839,6622e" filled="f" stroked="t" strokeweight=".70998pt" strokecolor="#606060">
                <v:path arrowok="t"/>
              </v:shape>
            </v:group>
            <v:group style="position:absolute;left:6783;top:6622;width:246;height:2" coordorigin="6783,6622" coordsize="246,2">
              <v:shape style="position:absolute;left:6783;top:6622;width:246;height:2" coordorigin="6783,6622" coordsize="246,0" path="m6783,6622l7029,6622e" filled="f" stroked="t" strokeweight=".47332pt" strokecolor="#3F3F3F">
                <v:path arrowok="t"/>
              </v:shape>
            </v:group>
            <v:group style="position:absolute;left:6972;top:6619;width:2480;height:2" coordorigin="6972,6619" coordsize="2480,2">
              <v:shape style="position:absolute;left:6972;top:6619;width:2480;height:2" coordorigin="6972,6619" coordsize="2480,0" path="m6972,6619l9452,6619e" filled="f" stroked="t" strokeweight=".70998pt" strokecolor="#707070">
                <v:path arrowok="t"/>
              </v:shape>
            </v:group>
            <v:group style="position:absolute;left:9381;top:6622;width:483;height:2" coordorigin="9381,6622" coordsize="483,2">
              <v:shape style="position:absolute;left:9381;top:6622;width:483;height:2" coordorigin="9381,6622" coordsize="483,0" path="m9381,6622l9864,6622e" filled="f" stroked="t" strokeweight=".47332pt" strokecolor="#4B4B4B">
                <v:path arrowok="t"/>
              </v:shape>
            </v:group>
            <v:group style="position:absolute;left:9807;top:6622;width:1770;height:2" coordorigin="9807,6622" coordsize="1770,2">
              <v:shape style="position:absolute;left:9807;top:6622;width:1770;height:2" coordorigin="9807,6622" coordsize="1770,0" path="m9807,6622l11577,6622e" filled="f" stroked="t" strokeweight=".70998pt" strokecolor="#5B5B5B">
                <v:path arrowok="t"/>
              </v:shape>
            </v:group>
            <v:group style="position:absolute;left:417;top:7254;width:11161;height:2" coordorigin="417,7254" coordsize="11161,2">
              <v:shape style="position:absolute;left:417;top:7254;width:11161;height:2" coordorigin="417,7254" coordsize="11161,0" path="m417,7254l11577,7254e" filled="f" stroked="t" strokeweight=".70998pt" strokecolor="#5B5B5B">
                <v:path arrowok="t"/>
              </v:shape>
            </v:group>
            <v:group style="position:absolute;left:7999;top:7251;width:658;height:2" coordorigin="7999,7251" coordsize="658,2">
              <v:shape style="position:absolute;left:7999;top:7251;width:658;height:2" coordorigin="7999,7251" coordsize="658,0" path="m7999,7251l8657,7251e" filled="f" stroked="t" strokeweight=".94664pt" strokecolor="#747474">
                <v:path arrowok="t"/>
              </v:shape>
            </v:group>
            <v:group style="position:absolute;left:9135;top:7251;width:322;height:2" coordorigin="9135,7251" coordsize="322,2">
              <v:shape style="position:absolute;left:9135;top:7251;width:322;height:2" coordorigin="9135,7251" coordsize="322,0" path="m9135,7251l9457,7251e" filled="f" stroked="t" strokeweight=".94664pt" strokecolor="#747474">
                <v:path arrowok="t"/>
              </v:shape>
            </v:group>
            <v:group style="position:absolute;left:421;top:7203;width:2;height:343" coordorigin="421,7203" coordsize="2,343">
              <v:shape style="position:absolute;left:421;top:7203;width:2;height:343" coordorigin="421,7203" coordsize="0,343" path="m421,7547l421,7203e" filled="f" stroked="t" strokeweight=".47332pt" strokecolor="#282828">
                <v:path arrowok="t"/>
              </v:shape>
            </v:group>
            <v:group style="position:absolute;left:4975;top:7246;width:2;height:667" coordorigin="4975,7246" coordsize="2,667">
              <v:shape style="position:absolute;left:4975;top:7246;width:2;height:667" coordorigin="4975,7246" coordsize="0,667" path="m4975,7914l4975,7246e" filled="f" stroked="t" strokeweight=".70998pt" strokecolor="#3F3F3F">
                <v:path arrowok="t"/>
              </v:shape>
            </v:group>
            <v:group style="position:absolute;left:4970;top:7475;width:3081;height:2" coordorigin="4970,7475" coordsize="3081,2">
              <v:shape style="position:absolute;left:4970;top:7475;width:3081;height:2" coordorigin="4970,7475" coordsize="3081,0" path="m4970,7475l8051,7475e" filled="f" stroked="t" strokeweight=".70998pt" strokecolor="#606060">
                <v:path arrowok="t"/>
              </v:shape>
            </v:group>
            <v:group style="position:absolute;left:7824;top:7475;width:289;height:2" coordorigin="7824,7475" coordsize="289,2">
              <v:shape style="position:absolute;left:7824;top:7475;width:289;height:2" coordorigin="7824,7475" coordsize="289,0" path="m7824,7475l8113,7475e" filled="f" stroked="t" strokeweight=".70998pt" strokecolor="#747474">
                <v:path arrowok="t"/>
              </v:shape>
            </v:group>
            <v:group style="position:absolute;left:8056;top:7475;width:554;height:2" coordorigin="8056,7475" coordsize="554,2">
              <v:shape style="position:absolute;left:8056;top:7475;width:554;height:2" coordorigin="8056,7475" coordsize="554,0" path="m8056,7475l8610,7475e" filled="f" stroked="t" strokeweight=".47332pt" strokecolor="#575757">
                <v:path arrowok="t"/>
              </v:shape>
            </v:group>
            <v:group style="position:absolute;left:8553;top:7475;width:639;height:2" coordorigin="8553,7475" coordsize="639,2">
              <v:shape style="position:absolute;left:8553;top:7475;width:639;height:2" coordorigin="8553,7475" coordsize="639,0" path="m8553,7475l9192,7475e" filled="f" stroked="t" strokeweight=".70998pt" strokecolor="#747474">
                <v:path arrowok="t"/>
              </v:shape>
            </v:group>
            <v:group style="position:absolute;left:9135;top:7475;width:303;height:2" coordorigin="9135,7475" coordsize="303,2">
              <v:shape style="position:absolute;left:9135;top:7475;width:303;height:2" coordorigin="9135,7475" coordsize="303,0" path="m9135,7475l9438,7475e" filled="f" stroked="t" strokeweight=".47332pt" strokecolor="#545454">
                <v:path arrowok="t"/>
              </v:shape>
            </v:group>
            <v:group style="position:absolute;left:9381;top:7478;width:658;height:2" coordorigin="9381,7478" coordsize="658,2">
              <v:shape style="position:absolute;left:9381;top:7478;width:658;height:2" coordorigin="9381,7478" coordsize="658,0" path="m9381,7478l10039,7478e" filled="f" stroked="t" strokeweight=".94664pt" strokecolor="#6B6B6B">
                <v:path arrowok="t"/>
              </v:shape>
            </v:group>
            <v:group style="position:absolute;left:9982;top:7475;width:402;height:2" coordorigin="9982,7475" coordsize="402,2">
              <v:shape style="position:absolute;left:9982;top:7475;width:402;height:2" coordorigin="9982,7475" coordsize="402,0" path="m9982,7475l10385,7475e" filled="f" stroked="t" strokeweight=".47332pt" strokecolor="#484848">
                <v:path arrowok="t"/>
              </v:shape>
            </v:group>
            <v:group style="position:absolute;left:10328;top:7475;width:1250;height:2" coordorigin="10328,7475" coordsize="1250,2">
              <v:shape style="position:absolute;left:10328;top:7475;width:1250;height:2" coordorigin="10328,7475" coordsize="1250,0" path="m10328,7475l11577,7475e" filled="f" stroked="t" strokeweight=".70998pt" strokecolor="#5B5B5B">
                <v:path arrowok="t"/>
              </v:shape>
            </v:group>
            <v:group style="position:absolute;left:4965;top:7692;width:6612;height:2" coordorigin="4965,7692" coordsize="6612,2">
              <v:shape style="position:absolute;left:4965;top:7692;width:6612;height:2" coordorigin="4965,7692" coordsize="6612,0" path="m4965,7692l11577,7692e" filled="f" stroked="t" strokeweight=".70998pt" strokecolor="#606060">
                <v:path arrowok="t"/>
              </v:shape>
            </v:group>
            <v:group style="position:absolute;left:412;top:7909;width:525;height:2" coordorigin="412,7909" coordsize="525,2">
              <v:shape style="position:absolute;left:412;top:7909;width:525;height:2" coordorigin="412,7909" coordsize="525,0" path="m412,7909l937,7909e" filled="f" stroked="t" strokeweight=".70998pt" strokecolor="#4F4F4F">
                <v:path arrowok="t"/>
              </v:shape>
            </v:group>
            <v:group style="position:absolute;left:880;top:7909;width:331;height:2" coordorigin="880,7909" coordsize="331,2">
              <v:shape style="position:absolute;left:880;top:7909;width:331;height:2" coordorigin="880,7909" coordsize="331,0" path="m880,7909l1212,7909e" filled="f" stroked="t" strokeweight=".47332pt" strokecolor="#2F2F2F">
                <v:path arrowok="t"/>
              </v:shape>
            </v:group>
            <v:group style="position:absolute;left:4435;top:7909;width:568;height:2" coordorigin="4435,7909" coordsize="568,2">
              <v:shape style="position:absolute;left:4435;top:7909;width:568;height:2" coordorigin="4435,7909" coordsize="568,0" path="m4435,7909l5003,7909e" filled="f" stroked="t" strokeweight=".47332pt" strokecolor="#444444">
                <v:path arrowok="t"/>
              </v:shape>
            </v:group>
            <v:group style="position:absolute;left:4975;top:7599;width:2;height:315" coordorigin="4975,7599" coordsize="2,315">
              <v:shape style="position:absolute;left:4975;top:7599;width:2;height:315" coordorigin="4975,7599" coordsize="0,315" path="m4975,7914l4975,7599e" filled="f" stroked="t" strokeweight=".70998pt" strokecolor="#4F4F4F">
                <v:path arrowok="t"/>
              </v:shape>
            </v:group>
            <v:group style="position:absolute;left:3678;top:7909;width:270;height:2" coordorigin="3678,7909" coordsize="270,2">
              <v:shape style="position:absolute;left:3678;top:7909;width:270;height:2" coordorigin="3678,7909" coordsize="270,0" path="m3678,7909l3947,7909e" filled="f" stroked="t" strokeweight=".47332pt" strokecolor="#3B3B3B">
                <v:path arrowok="t"/>
              </v:shape>
            </v:group>
            <v:group style="position:absolute;left:1155;top:7909;width:10423;height:2" coordorigin="1155,7909" coordsize="10423,2">
              <v:shape style="position:absolute;left:1155;top:7909;width:10423;height:2" coordorigin="1155,7909" coordsize="10423,0" path="m1155,7909l11577,7909e" filled="f" stroked="t" strokeweight=".70998pt" strokecolor="#5B5B5B">
                <v:path arrowok="t"/>
              </v:shape>
            </v:group>
            <v:group style="position:absolute;left:6333;top:7907;width:506;height:2" coordorigin="6333,7907" coordsize="506,2">
              <v:shape style="position:absolute;left:6333;top:7907;width:506;height:2" coordorigin="6333,7907" coordsize="506,0" path="m6333,7907l6839,7907e" filled="f" stroked="t" strokeweight=".47332pt" strokecolor="#545454">
                <v:path arrowok="t"/>
              </v:shape>
            </v:group>
            <v:group style="position:absolute;left:8950;top:7909;width:502;height:2" coordorigin="8950,7909" coordsize="502,2">
              <v:shape style="position:absolute;left:8950;top:7909;width:502;height:2" coordorigin="8950,7909" coordsize="502,0" path="m8950,7909l9452,7909e" filled="f" stroked="t" strokeweight=".94664pt" strokecolor="#747474">
                <v:path arrowok="t"/>
              </v:shape>
            </v:group>
            <v:group style="position:absolute;left:9381;top:7911;width:667;height:2" coordorigin="9381,7911" coordsize="667,2">
              <v:shape style="position:absolute;left:9381;top:7911;width:667;height:2" coordorigin="9381,7911" coordsize="667,0" path="m9381,7911l10049,7911e" filled="f" stroked="t" strokeweight=".47332pt" strokecolor="#4F4F4F">
                <v:path arrowok="t"/>
              </v:shape>
            </v:group>
            <v:group style="position:absolute;left:10030;top:7666;width:2;height:253" coordorigin="10030,7666" coordsize="2,253">
              <v:shape style="position:absolute;left:10030;top:7666;width:2;height:253" coordorigin="10030,7666" coordsize="0,253" path="m10030,7919l10030,7666e" filled="f" stroked="t" strokeweight=".70998pt" strokecolor="#646464">
                <v:path arrowok="t"/>
              </v:shape>
            </v:group>
            <v:group style="position:absolute;left:412;top:8743;width:800;height:2" coordorigin="412,8743" coordsize="800,2">
              <v:shape style="position:absolute;left:412;top:8743;width:800;height:2" coordorigin="412,8743" coordsize="800,0" path="m412,8743l1212,8743e" filled="f" stroked="t" strokeweight=".70998pt" strokecolor="#5B5B5B">
                <v:path arrowok="t"/>
              </v:shape>
            </v:group>
            <v:group style="position:absolute;left:417;top:8510;width:2;height:286" coordorigin="417,8510" coordsize="2,286">
              <v:shape style="position:absolute;left:417;top:8510;width:2;height:286" coordorigin="417,8510" coordsize="0,286" path="m417,8796l417,8510e" filled="f" stroked="t" strokeweight=".47332pt" strokecolor="#3B3B3B">
                <v:path arrowok="t"/>
              </v:shape>
            </v:group>
            <v:group style="position:absolute;left:1155;top:8743;width:516;height:2" coordorigin="1155,8743" coordsize="516,2">
              <v:shape style="position:absolute;left:1155;top:8743;width:516;height:2" coordorigin="1155,8743" coordsize="516,0" path="m1155,8743l1671,8743e" filled="f" stroked="t" strokeweight=".47332pt" strokecolor="#343434">
                <v:path arrowok="t"/>
              </v:shape>
            </v:group>
            <v:group style="position:absolute;left:1614;top:8743;width:3493;height:2" coordorigin="1614,8743" coordsize="3493,2">
              <v:shape style="position:absolute;left:1614;top:8743;width:3493;height:2" coordorigin="1614,8743" coordsize="3493,0" path="m1614,8743l5107,8743e" filled="f" stroked="t" strokeweight=".70998pt" strokecolor="#545454">
                <v:path arrowok="t"/>
              </v:shape>
            </v:group>
            <v:group style="position:absolute;left:5012;top:8743;width:549;height:2" coordorigin="5012,8743" coordsize="549,2">
              <v:shape style="position:absolute;left:5012;top:8743;width:549;height:2" coordorigin="5012,8743" coordsize="549,0" path="m5012,8743l5562,8743e" filled="f" stroked="t" strokeweight=".47332pt" strokecolor="#3F3F3F">
                <v:path arrowok="t"/>
              </v:shape>
            </v:group>
            <v:group style="position:absolute;left:5505;top:8741;width:3687;height:2" coordorigin="5505,8741" coordsize="3687,2">
              <v:shape style="position:absolute;left:5505;top:8741;width:3687;height:2" coordorigin="5505,8741" coordsize="3687,0" path="m5505,8741l9192,8741e" filled="f" stroked="t" strokeweight=".70998pt" strokecolor="#606060">
                <v:path arrowok="t"/>
              </v:shape>
            </v:group>
            <v:group style="position:absolute;left:9135;top:8743;width:303;height:2" coordorigin="9135,8743" coordsize="303,2">
              <v:shape style="position:absolute;left:9135;top:8743;width:303;height:2" coordorigin="9135,8743" coordsize="303,0" path="m9135,8743l9438,8743e" filled="f" stroked="t" strokeweight=".47332pt" strokecolor="#4F4F4F">
                <v:path arrowok="t"/>
              </v:shape>
            </v:group>
            <v:group style="position:absolute;left:9381;top:8741;width:2196;height:2" coordorigin="9381,8741" coordsize="2196,2">
              <v:shape style="position:absolute;left:9381;top:8741;width:2196;height:2" coordorigin="9381,8741" coordsize="2196,0" path="m9381,8741l11577,8741e" filled="f" stroked="t" strokeweight=".94664pt" strokecolor="#606060">
                <v:path arrowok="t"/>
              </v:shape>
            </v:group>
            <v:group style="position:absolute;left:11568;top:8028;width:2;height:1602" coordorigin="11568,8028" coordsize="2,1602">
              <v:shape style="position:absolute;left:11568;top:8028;width:2;height:1602" coordorigin="11568,8028" coordsize="0,1602" path="m11568,9630l11568,8028e" filled="f" stroked="t" strokeweight=".47332pt" strokecolor="#575757">
                <v:path arrowok="t"/>
              </v:shape>
            </v:group>
            <v:group style="position:absolute;left:412;top:9621;width:876;height:2" coordorigin="412,9621" coordsize="876,2">
              <v:shape style="position:absolute;left:412;top:9621;width:876;height:2" coordorigin="412,9621" coordsize="876,0" path="m412,9621l1287,9621e" filled="f" stroked="t" strokeweight=".94664pt" strokecolor="#606060">
                <v:path arrowok="t"/>
              </v:shape>
            </v:group>
            <v:group style="position:absolute;left:1155;top:9621;width:516;height:2" coordorigin="1155,9621" coordsize="516,2">
              <v:shape style="position:absolute;left:1155;top:9621;width:516;height:2" coordorigin="1155,9621" coordsize="516,0" path="m1155,9621l1671,9621e" filled="f" stroked="t" strokeweight=".47332pt" strokecolor="#444444">
                <v:path arrowok="t"/>
              </v:shape>
            </v:group>
            <v:group style="position:absolute;left:1614;top:9621;width:8250;height:2" coordorigin="1614,9621" coordsize="8250,2">
              <v:shape style="position:absolute;left:1614;top:9621;width:8250;height:2" coordorigin="1614,9621" coordsize="8250,0" path="m1614,9621l9864,9621e" filled="f" stroked="t" strokeweight=".70998pt" strokecolor="#5B5B5B">
                <v:path arrowok="t"/>
              </v:shape>
            </v:group>
            <v:group style="position:absolute;left:2433;top:9172;width:2;height:477" coordorigin="2433,9172" coordsize="2,477">
              <v:shape style="position:absolute;left:2433;top:9172;width:2;height:477" coordorigin="2433,9172" coordsize="0,477" path="m2433,9649l2433,9172e" filled="f" stroked="t" strokeweight=".94664pt" strokecolor="#575757">
                <v:path arrowok="t"/>
              </v:shape>
            </v:group>
            <v:group style="position:absolute;left:9807;top:9623;width:232;height:2" coordorigin="9807,9623" coordsize="232,2">
              <v:shape style="position:absolute;left:9807;top:9623;width:232;height:2" coordorigin="9807,9623" coordsize="232,0" path="m9807,9623l10039,9623e" filled="f" stroked="t" strokeweight=".94664pt" strokecolor="#747474">
                <v:path arrowok="t"/>
              </v:shape>
            </v:group>
            <v:group style="position:absolute;left:9982;top:9621;width:402;height:2" coordorigin="9982,9621" coordsize="402,2">
              <v:shape style="position:absolute;left:9982;top:9621;width:402;height:2" coordorigin="9982,9621" coordsize="402,0" path="m9982,9621l10385,9621e" filled="f" stroked="t" strokeweight=".47332pt" strokecolor="#5B5B5B">
                <v:path arrowok="t"/>
              </v:shape>
            </v:group>
            <v:group style="position:absolute;left:10299;top:9618;width:1278;height:2" coordorigin="10299,9618" coordsize="1278,2">
              <v:shape style="position:absolute;left:10299;top:9618;width:1278;height:2" coordorigin="10299,9618" coordsize="1278,0" path="m10299,9618l11577,9618e" filled="f" stroked="t" strokeweight=".94664pt" strokecolor="#676767">
                <v:path arrowok="t"/>
              </v:shape>
            </v:group>
            <v:group style="position:absolute;left:417;top:9578;width:2;height:400" coordorigin="417,9578" coordsize="2,400">
              <v:shape style="position:absolute;left:417;top:9578;width:2;height:400" coordorigin="417,9578" coordsize="0,400" path="m417,9978l417,9578e" filled="f" stroked="t" strokeweight=".47332pt" strokecolor="#343434">
                <v:path arrowok="t"/>
              </v:shape>
            </v:group>
            <v:group style="position:absolute;left:412;top:9957;width:4937;height:2" coordorigin="412,9957" coordsize="4937,2">
              <v:shape style="position:absolute;left:412;top:9957;width:4937;height:2" coordorigin="412,9957" coordsize="4937,0" path="m412,9957l5349,9957e" filled="f" stroked="t" strokeweight=".70998pt" strokecolor="#575757">
                <v:path arrowok="t"/>
              </v:shape>
            </v:group>
            <v:group style="position:absolute;left:5292;top:9954;width:270;height:2" coordorigin="5292,9954" coordsize="270,2">
              <v:shape style="position:absolute;left:5292;top:9954;width:270;height:2" coordorigin="5292,9954" coordsize="270,0" path="m5292,9954l5562,9954e" filled="f" stroked="t" strokeweight=".47332pt" strokecolor="#383838">
                <v:path arrowok="t"/>
              </v:shape>
            </v:group>
            <v:group style="position:absolute;left:5505;top:9954;width:2608;height:2" coordorigin="5505,9954" coordsize="2608,2">
              <v:shape style="position:absolute;left:5505;top:9954;width:2608;height:2" coordorigin="5505,9954" coordsize="2608,0" path="m5505,9954l8113,9954e" filled="f" stroked="t" strokeweight=".70998pt" strokecolor="#606060">
                <v:path arrowok="t"/>
              </v:shape>
            </v:group>
            <v:group style="position:absolute;left:8056;top:9954;width:554;height:2" coordorigin="8056,9954" coordsize="554,2">
              <v:shape style="position:absolute;left:8056;top:9954;width:554;height:2" coordorigin="8056,9954" coordsize="554,0" path="m8056,9954l8610,9954e" filled="f" stroked="t" strokeweight=".47332pt" strokecolor="#4F4F4F">
                <v:path arrowok="t"/>
              </v:shape>
            </v:group>
            <v:group style="position:absolute;left:8553;top:9957;width:682;height:2" coordorigin="8553,9957" coordsize="682,2">
              <v:shape style="position:absolute;left:8553;top:9957;width:682;height:2" coordorigin="8553,9957" coordsize="682,0" path="m8553,9957l9234,9957e" filled="f" stroked="t" strokeweight=".94664pt" strokecolor="#707070">
                <v:path arrowok="t"/>
              </v:shape>
            </v:group>
            <v:group style="position:absolute;left:9135;top:9954;width:303;height:2" coordorigin="9135,9954" coordsize="303,2">
              <v:shape style="position:absolute;left:9135;top:9954;width:303;height:2" coordorigin="9135,9954" coordsize="303,0" path="m9135,9954l9438,9954e" filled="f" stroked="t" strokeweight=".47332pt" strokecolor="#5B5B5B">
                <v:path arrowok="t"/>
              </v:shape>
            </v:group>
            <v:group style="position:absolute;left:9381;top:9957;width:2196;height:2" coordorigin="9381,9957" coordsize="2196,2">
              <v:shape style="position:absolute;left:9381;top:9957;width:2196;height:2" coordorigin="9381,9957" coordsize="2196,0" path="m9381,9957l11577,9957e" filled="f" stroked="t" strokeweight=".70998pt" strokecolor="#606060">
                <v:path arrowok="t"/>
              </v:shape>
            </v:group>
            <v:group style="position:absolute;left:2433;top:9907;width:2;height:324" coordorigin="2433,9907" coordsize="2,324">
              <v:shape style="position:absolute;left:2433;top:9907;width:2;height:324" coordorigin="2433,9907" coordsize="0,324" path="m2433,10231l2433,9907e" filled="f" stroked="t" strokeweight=".94664pt" strokecolor="#545454">
                <v:path arrowok="t"/>
              </v:shape>
            </v:group>
            <v:group style="position:absolute;left:407;top:10190;width:4586;height:2" coordorigin="407,10190" coordsize="4586,2">
              <v:shape style="position:absolute;left:407;top:10190;width:4586;height:2" coordorigin="407,10190" coordsize="4586,0" path="m407,10190l4994,10190e" filled="f" stroked="t" strokeweight=".70998pt" strokecolor="#575757">
                <v:path arrowok="t"/>
              </v:shape>
            </v:group>
            <v:group style="position:absolute;left:4937;top:10188;width:133;height:2" coordorigin="4937,10188" coordsize="133,2">
              <v:shape style="position:absolute;left:4937;top:10188;width:133;height:2" coordorigin="4937,10188" coordsize="133,0" path="m4937,10188l5069,10188e" filled="f" stroked="t" strokeweight=".47332pt" strokecolor="#3F3F3F">
                <v:path arrowok="t"/>
              </v:shape>
            </v:group>
            <v:group style="position:absolute;left:5012;top:10190;width:1827;height:2" coordorigin="5012,10190" coordsize="1827,2">
              <v:shape style="position:absolute;left:5012;top:10190;width:1827;height:2" coordorigin="5012,10190" coordsize="1827,0" path="m5012,10190l6839,10190e" filled="f" stroked="t" strokeweight=".70998pt" strokecolor="#5B5B5B">
                <v:path arrowok="t"/>
              </v:shape>
            </v:group>
            <v:group style="position:absolute;left:6783;top:10188;width:246;height:2" coordorigin="6783,10188" coordsize="246,2">
              <v:shape style="position:absolute;left:6783;top:10188;width:246;height:2" coordorigin="6783,10188" coordsize="246,0" path="m6783,10188l7029,10188e" filled="f" stroked="t" strokeweight=".47332pt" strokecolor="#444444">
                <v:path arrowok="t"/>
              </v:shape>
            </v:group>
            <v:group style="position:absolute;left:6972;top:10188;width:454;height:2" coordorigin="6972,10188" coordsize="454,2">
              <v:shape style="position:absolute;left:6972;top:10188;width:454;height:2" coordorigin="6972,10188" coordsize="454,0" path="m6972,10188l7426,10188e" filled="f" stroked="t" strokeweight=".94664pt" strokecolor="#707070">
                <v:path arrowok="t"/>
              </v:shape>
            </v:group>
            <v:group style="position:absolute;left:7370;top:10188;width:511;height:2" coordorigin="7370,10188" coordsize="511,2">
              <v:shape style="position:absolute;left:7370;top:10188;width:511;height:2" coordorigin="7370,10188" coordsize="511,0" path="m7370,10188l7881,10188e" filled="f" stroked="t" strokeweight=".47332pt" strokecolor="#5B5B5B">
                <v:path arrowok="t"/>
              </v:shape>
            </v:group>
            <v:group style="position:absolute;left:7824;top:10190;width:3758;height:2" coordorigin="7824,10190" coordsize="3758,2">
              <v:shape style="position:absolute;left:7824;top:10190;width:3758;height:2" coordorigin="7824,10190" coordsize="3758,0" path="m7824,10190l11582,10190e" filled="f" stroked="t" strokeweight=".70998pt" strokecolor="#646464">
                <v:path arrowok="t"/>
              </v:shape>
            </v:group>
            <v:group style="position:absolute;left:412;top:10617;width:1231;height:2" coordorigin="412,10617" coordsize="1231,2">
              <v:shape style="position:absolute;left:412;top:10617;width:1231;height:2" coordorigin="412,10617" coordsize="1231,0" path="m412,10617l1642,10617e" filled="f" stroked="t" strokeweight=".23666pt" strokecolor="#1C1C1C">
                <v:path arrowok="t"/>
              </v:shape>
            </v:group>
            <v:group style="position:absolute;left:421;top:558;width:2;height:15017" coordorigin="421,558" coordsize="2,15017">
              <v:shape style="position:absolute;left:421;top:558;width:2;height:15017" coordorigin="421,558" coordsize="0,15017" path="m421,15575l421,558e" filled="f" stroked="t" strokeweight=".70998pt" strokecolor="#545454">
                <v:path arrowok="t"/>
              </v:shape>
            </v:group>
            <v:group style="position:absolute;left:1642;top:10617;width:1297;height:2" coordorigin="1642,10617" coordsize="1297,2">
              <v:shape style="position:absolute;left:1642;top:10617;width:1297;height:2" coordorigin="1642,10617" coordsize="1297,0" path="m1642,10617l2939,10617e" filled="f" stroked="t" strokeweight=".23666pt" strokecolor="#5B5B5B">
                <v:path arrowok="t"/>
              </v:shape>
            </v:group>
            <v:group style="position:absolute;left:2435;top:3857;width:2;height:11718" coordorigin="2435,3857" coordsize="2,11718">
              <v:shape style="position:absolute;left:2435;top:3857;width:2;height:11718" coordorigin="2435,3857" coordsize="0,11718" path="m2435,15575l2435,3857e" filled="f" stroked="t" strokeweight=".70998pt" strokecolor="#4F4F4F">
                <v:path arrowok="t"/>
              </v:shape>
            </v:group>
            <v:group style="position:absolute;left:2939;top:10617;width:7587;height:2" coordorigin="2939,10617" coordsize="7587,2">
              <v:shape style="position:absolute;left:2939;top:10617;width:7587;height:2" coordorigin="2939,10617" coordsize="7587,0" path="m2939,10617l10527,10617e" filled="f" stroked="t" strokeweight=".23666pt" strokecolor="#000000">
                <v:path arrowok="t"/>
              </v:shape>
            </v:group>
            <v:group style="position:absolute;left:10527;top:10617;width:1037;height:2" coordorigin="10527,10617" coordsize="1037,2">
              <v:shape style="position:absolute;left:10527;top:10617;width:1037;height:2" coordorigin="10527,10617" coordsize="1037,0" path="m10527,10617l11563,10617e" filled="f" stroked="t" strokeweight=".23666pt" strokecolor="#6B6B6B">
                <v:path arrowok="t"/>
              </v:shape>
            </v:group>
            <v:group style="position:absolute;left:417;top:10588;width:2;height:324" coordorigin="417,10588" coordsize="2,324">
              <v:shape style="position:absolute;left:417;top:10588;width:2;height:324" coordorigin="417,10588" coordsize="0,324" path="m417,10912l417,10588e" filled="f" stroked="t" strokeweight=".47332pt" strokecolor="#2B2B2B">
                <v:path arrowok="t"/>
              </v:shape>
            </v:group>
            <v:group style="position:absolute;left:2428;top:10588;width:2;height:153" coordorigin="2428,10588" coordsize="2,153">
              <v:shape style="position:absolute;left:2428;top:10588;width:2;height:153" coordorigin="2428,10588" coordsize="0,153" path="m2428,10741l2428,10588e" filled="f" stroked="t" strokeweight=".70998pt" strokecolor="#4B4B4B">
                <v:path arrowok="t"/>
              </v:shape>
            </v:group>
            <v:group style="position:absolute;left:412;top:10884;width:2556;height:2" coordorigin="412,10884" coordsize="2556,2">
              <v:shape style="position:absolute;left:412;top:10884;width:2556;height:2" coordorigin="412,10884" coordsize="2556,0" path="m412,10884l2968,10884e" filled="f" stroked="t" strokeweight=".70998pt" strokecolor="#575757">
                <v:path arrowok="t"/>
              </v:shape>
            </v:group>
            <v:group style="position:absolute;left:2911;top:10884;width:1037;height:2" coordorigin="2911,10884" coordsize="1037,2">
              <v:shape style="position:absolute;left:2911;top:10884;width:1037;height:2" coordorigin="2911,10884" coordsize="1037,0" path="m2911,10884l3947,10884e" filled="f" stroked="t" strokeweight=".47332pt" strokecolor="#4F4F4F">
                <v:path arrowok="t"/>
              </v:shape>
            </v:group>
            <v:group style="position:absolute;left:3891;top:10884;width:601;height:2" coordorigin="3891,10884" coordsize="601,2">
              <v:shape style="position:absolute;left:3891;top:10884;width:601;height:2" coordorigin="3891,10884" coordsize="601,0" path="m3891,10884l4492,10884e" filled="f" stroked="t" strokeweight=".70998pt" strokecolor="#545454">
                <v:path arrowok="t"/>
              </v:shape>
            </v:group>
            <v:group style="position:absolute;left:4435;top:10884;width:634;height:2" coordorigin="4435,10884" coordsize="634,2">
              <v:shape style="position:absolute;left:4435;top:10884;width:634;height:2" coordorigin="4435,10884" coordsize="634,0" path="m4435,10884l5069,10884e" filled="f" stroked="t" strokeweight=".47332pt" strokecolor="#484848">
                <v:path arrowok="t"/>
              </v:shape>
            </v:group>
            <v:group style="position:absolute;left:5012;top:10882;width:4440;height:2" coordorigin="5012,10882" coordsize="4440,2">
              <v:shape style="position:absolute;left:5012;top:10882;width:4440;height:2" coordorigin="5012,10882" coordsize="4440,0" path="m5012,10882l9452,10882e" filled="f" stroked="t" strokeweight=".70998pt" strokecolor="#606060">
                <v:path arrowok="t"/>
              </v:shape>
            </v:group>
            <v:group style="position:absolute;left:9381;top:10884;width:483;height:2" coordorigin="9381,10884" coordsize="483,2">
              <v:shape style="position:absolute;left:9381;top:10884;width:483;height:2" coordorigin="9381,10884" coordsize="483,0" path="m9381,10884l9864,10884e" filled="f" stroked="t" strokeweight=".47332pt" strokecolor="#484848">
                <v:path arrowok="t"/>
              </v:shape>
            </v:group>
            <v:group style="position:absolute;left:9807;top:10884;width:1765;height:2" coordorigin="9807,10884" coordsize="1765,2">
              <v:shape style="position:absolute;left:9807;top:10884;width:1765;height:2" coordorigin="9807,10884" coordsize="1765,0" path="m9807,10884l11573,10884e" filled="f" stroked="t" strokeweight=".70998pt" strokecolor="#6B6B6B">
                <v:path arrowok="t"/>
              </v:shape>
            </v:group>
            <v:group style="position:absolute;left:11568;top:10684;width:2;height:229" coordorigin="11568,10684" coordsize="2,229">
              <v:shape style="position:absolute;left:11568;top:10684;width:2;height:229" coordorigin="11568,10684" coordsize="0,229" path="m11568,10912l11568,10684e" filled="f" stroked="t" strokeweight=".47332pt" strokecolor="#444444">
                <v:path arrowok="t"/>
              </v:shape>
            </v:group>
            <v:group style="position:absolute;left:1197;top:10879;width:2;height:267" coordorigin="1197,10879" coordsize="2,267">
              <v:shape style="position:absolute;left:1197;top:10879;width:2;height:267" coordorigin="1197,10879" coordsize="0,267" path="m1197,11146l1197,10879e" filled="f" stroked="t" strokeweight=".70998pt" strokecolor="#484848">
                <v:path arrowok="t"/>
              </v:shape>
            </v:group>
            <v:group style="position:absolute;left:1642;top:10870;width:2;height:687" coordorigin="1642,10870" coordsize="2,687">
              <v:shape style="position:absolute;left:1642;top:10870;width:2;height:687" coordorigin="1642,10870" coordsize="0,687" path="m1642,11556l1642,10870e" filled="f" stroked="t" strokeweight=".23666pt" strokecolor="#606060">
                <v:path arrowok="t"/>
              </v:shape>
            </v:group>
            <v:group style="position:absolute;left:407;top:11120;width:11170;height:2" coordorigin="407,11120" coordsize="11170,2">
              <v:shape style="position:absolute;left:407;top:11120;width:11170;height:2" coordorigin="407,11120" coordsize="11170,0" path="m407,11120l11577,11120e" filled="f" stroked="t" strokeweight=".70998pt" strokecolor="#606060">
                <v:path arrowok="t"/>
              </v:shape>
            </v:group>
            <v:group style="position:absolute;left:1197;top:11075;width:2;height:510" coordorigin="1197,11075" coordsize="2,510">
              <v:shape style="position:absolute;left:1197;top:11075;width:2;height:510" coordorigin="1197,11075" coordsize="0,510" path="m1197,11585l1197,11075e" filled="f" stroked="t" strokeweight=".47332pt" strokecolor="#383838">
                <v:path arrowok="t"/>
              </v:shape>
            </v:group>
            <v:group style="position:absolute;left:1642;top:11556;width:2;height:1421" coordorigin="1642,11556" coordsize="2,1421">
              <v:shape style="position:absolute;left:1642;top:11556;width:2;height:1421" coordorigin="1642,11556" coordsize="0,1421" path="m1642,12977l1642,11556e" filled="f" stroked="t" strokeweight=".23666pt" strokecolor="#000000">
                <v:path arrowok="t"/>
              </v:shape>
            </v:group>
            <v:group style="position:absolute;left:7410;top:10874;width:2;height:2884" coordorigin="7410,10874" coordsize="2,2884">
              <v:shape style="position:absolute;left:7410;top:10874;width:2;height:2884" coordorigin="7410,10874" coordsize="0,2884" path="m7410,13759l7410,10874e" filled="f" stroked="t" strokeweight=".70998pt" strokecolor="#5B5B5B">
                <v:path arrowok="t"/>
              </v:shape>
            </v:group>
            <v:group style="position:absolute;left:11568;top:11775;width:2;height:348" coordorigin="11568,11775" coordsize="2,348">
              <v:shape style="position:absolute;left:11568;top:11775;width:2;height:348" coordorigin="11568,11775" coordsize="0,348" path="m11568,12123l11568,11775e" filled="f" stroked="t" strokeweight=".47332pt" strokecolor="#3B3B3B">
                <v:path arrowok="t"/>
              </v:shape>
            </v:group>
            <v:group style="position:absolute;left:1195;top:11527;width:2;height:615" coordorigin="1195,11527" coordsize="2,615">
              <v:shape style="position:absolute;left:1195;top:11527;width:2;height:615" coordorigin="1195,11527" coordsize="0,615" path="m1195,12142l1195,11527e" filled="f" stroked="t" strokeweight=".94664pt" strokecolor="#5B5B5B">
                <v:path arrowok="t"/>
              </v:shape>
            </v:group>
            <v:group style="position:absolute;left:412;top:12066;width:2;height:124" coordorigin="412,12066" coordsize="2,124">
              <v:shape style="position:absolute;left:412;top:12066;width:2;height:124" coordorigin="412,12066" coordsize="0,124" path="m412,12190l412,12066e" filled="f" stroked="t" strokeweight=".47332pt" strokecolor="#1F1F1F">
                <v:path arrowok="t"/>
              </v:shape>
            </v:group>
            <v:group style="position:absolute;left:1193;top:12066;width:2;height:124" coordorigin="1193,12066" coordsize="2,124">
              <v:shape style="position:absolute;left:1193;top:12066;width:2;height:124" coordorigin="1193,12066" coordsize="0,124" path="m1193,12190l1193,12066e" filled="f" stroked="t" strokeweight=".70998pt" strokecolor="#484848">
                <v:path arrowok="t"/>
              </v:shape>
            </v:group>
            <v:group style="position:absolute;left:2428;top:12066;width:2;height:353" coordorigin="2428,12066" coordsize="2,353">
              <v:shape style="position:absolute;left:2428;top:12066;width:2;height:353" coordorigin="2428,12066" coordsize="0,353" path="m2428,12419l2428,12066e" filled="f" stroked="t" strokeweight=".47332pt" strokecolor="#2B2B2B">
                <v:path arrowok="t"/>
              </v:shape>
            </v:group>
            <v:group style="position:absolute;left:1197;top:12133;width:2;height:286" coordorigin="1197,12133" coordsize="2,286">
              <v:shape style="position:absolute;left:1197;top:12133;width:2;height:286" coordorigin="1197,12133" coordsize="0,286" path="m1197,12419l1197,12133e" filled="f" stroked="t" strokeweight=".47332pt" strokecolor="#232323">
                <v:path arrowok="t"/>
              </v:shape>
            </v:group>
            <v:group style="position:absolute;left:2428;top:12362;width:2;height:644" coordorigin="2428,12362" coordsize="2,644">
              <v:shape style="position:absolute;left:2428;top:12362;width:2;height:644" coordorigin="2428,12362" coordsize="0,644" path="m2428,13005l2428,12362e" filled="f" stroked="t" strokeweight=".94664pt" strokecolor="#545454">
                <v:path arrowok="t"/>
              </v:shape>
            </v:group>
            <v:group style="position:absolute;left:11568;top:12800;width:2;height:205" coordorigin="11568,12800" coordsize="2,205">
              <v:shape style="position:absolute;left:11568;top:12800;width:2;height:205" coordorigin="11568,12800" coordsize="0,205" path="m11568,13005l11568,12800e" filled="f" stroked="t" strokeweight=".47332pt" strokecolor="#2B2B2B">
                <v:path arrowok="t"/>
              </v:shape>
            </v:group>
            <v:group style="position:absolute;left:407;top:13196;width:2026;height:2" coordorigin="407,13196" coordsize="2026,2">
              <v:shape style="position:absolute;left:407;top:13196;width:2026;height:2" coordorigin="407,13196" coordsize="2026,0" path="m407,13196l2433,13196e" filled="f" stroked="t" strokeweight=".70998pt" strokecolor="#575757">
                <v:path arrowok="t"/>
              </v:shape>
            </v:group>
            <v:group style="position:absolute;left:412;top:12948;width:2;height:277" coordorigin="412,12948" coordsize="2,277">
              <v:shape style="position:absolute;left:412;top:12948;width:2;height:277" coordorigin="412,12948" coordsize="0,277" path="m412,13225l412,12948e" filled="f" stroked="t" strokeweight=".47332pt" strokecolor="#2F2F2F">
                <v:path arrowok="t"/>
              </v:shape>
            </v:group>
            <v:group style="position:absolute;left:1195;top:12362;width:2;height:1116" coordorigin="1195,12362" coordsize="2,1116">
              <v:shape style="position:absolute;left:1195;top:12362;width:2;height:1116" coordorigin="1195,12362" coordsize="0,1116" path="m1195,13477l1195,12362e" filled="f" stroked="t" strokeweight=".70998pt" strokecolor="#545454">
                <v:path arrowok="t"/>
              </v:shape>
            </v:group>
            <v:group style="position:absolute;left:1642;top:12977;width:2;height:472" coordorigin="1642,12977" coordsize="2,472">
              <v:shape style="position:absolute;left:1642;top:12977;width:2;height:472" coordorigin="1642,12977" coordsize="0,472" path="m1642,13449l1642,12977e" filled="f" stroked="t" strokeweight=".23666pt" strokecolor="#747474">
                <v:path arrowok="t"/>
              </v:shape>
            </v:group>
            <v:group style="position:absolute;left:2428;top:12948;width:2;height:529" coordorigin="2428,12948" coordsize="2,529">
              <v:shape style="position:absolute;left:2428;top:12948;width:2;height:529" coordorigin="2428,12948" coordsize="0,529" path="m2428,13477l2428,12948e" filled="f" stroked="t" strokeweight=".47332pt" strokecolor="#343434">
                <v:path arrowok="t"/>
              </v:shape>
            </v:group>
            <v:group style="position:absolute;left:1193;top:13330;width:2;height:1263" coordorigin="1193,13330" coordsize="2,1263">
              <v:shape style="position:absolute;left:1193;top:13330;width:2;height:1263" coordorigin="1193,13330" coordsize="0,1263" path="m1193,14593l1193,13330e" filled="f" stroked="t" strokeweight=".47332pt" strokecolor="#4B4B4B">
                <v:path arrowok="t"/>
              </v:shape>
            </v:group>
            <v:group style="position:absolute;left:1642;top:13449;width:2;height:1793" coordorigin="1642,13449" coordsize="2,1793">
              <v:shape style="position:absolute;left:1642;top:13449;width:2;height:1793" coordorigin="1642,13449" coordsize="0,1793" path="m1642,15241l1642,13449e" filled="f" stroked="t" strokeweight=".23666pt" strokecolor="#000000">
                <v:path arrowok="t"/>
              </v:shape>
            </v:group>
            <v:group style="position:absolute;left:2428;top:13420;width:2;height:577" coordorigin="2428,13420" coordsize="2,577">
              <v:shape style="position:absolute;left:2428;top:13420;width:2;height:577" coordorigin="2428,13420" coordsize="0,577" path="m2428,13997l2428,13420e" filled="f" stroked="t" strokeweight=".94664pt" strokecolor="#545454">
                <v:path arrowok="t"/>
              </v:shape>
            </v:group>
            <v:group style="position:absolute;left:1195;top:13701;width:2;height:710" coordorigin="1195,13701" coordsize="2,710">
              <v:shape style="position:absolute;left:1195;top:13701;width:2;height:710" coordorigin="1195,13701" coordsize="0,710" path="m1195,14412l1195,13701e" filled="f" stroked="t" strokeweight=".94664pt" strokecolor="#575757">
                <v:path arrowok="t"/>
              </v:shape>
            </v:group>
            <v:group style="position:absolute;left:7412;top:13701;width:2;height:296" coordorigin="7412,13701" coordsize="2,296">
              <v:shape style="position:absolute;left:7412;top:13701;width:2;height:296" coordorigin="7412,13701" coordsize="0,296" path="m7412,13997l7412,13701e" filled="f" stroked="t" strokeweight=".47332pt" strokecolor="#444444">
                <v:path arrowok="t"/>
              </v:shape>
            </v:group>
            <v:group style="position:absolute;left:11568;top:13701;width:2;height:296" coordorigin="11568,13701" coordsize="2,296">
              <v:shape style="position:absolute;left:11568;top:13701;width:2;height:296" coordorigin="11568,13701" coordsize="0,296" path="m11568,13997l11568,13701e" filled="f" stroked="t" strokeweight=".47332pt" strokecolor="#383838">
                <v:path arrowok="t"/>
              </v:shape>
            </v:group>
            <v:group style="position:absolute;left:412;top:13940;width:2;height:443" coordorigin="412,13940" coordsize="2,443">
              <v:shape style="position:absolute;left:412;top:13940;width:2;height:443" coordorigin="412,13940" coordsize="0,443" path="m412,14383l412,13940e" filled="f" stroked="t" strokeweight=".47332pt" strokecolor="#343434">
                <v:path arrowok="t"/>
              </v:shape>
            </v:group>
            <v:group style="position:absolute;left:2428;top:13940;width:2;height:443" coordorigin="2428,13940" coordsize="2,443">
              <v:shape style="position:absolute;left:2428;top:13940;width:2;height:443" coordorigin="2428,13940" coordsize="0,443" path="m2428,14383l2428,13940e" filled="f" stroked="t" strokeweight=".47332pt" strokecolor="#2B2B2B">
                <v:path arrowok="t"/>
              </v:shape>
            </v:group>
            <v:group style="position:absolute;left:2428;top:14326;width:2;height:648" coordorigin="2428,14326" coordsize="2,648">
              <v:shape style="position:absolute;left:2428;top:14326;width:2;height:648" coordorigin="2428,14326" coordsize="0,648" path="m2428,14974l2428,14326e" filled="f" stroked="t" strokeweight=".94664pt" strokecolor="#606060">
                <v:path arrowok="t"/>
              </v:shape>
            </v:group>
            <v:group style="position:absolute;left:7410;top:13940;width:2;height:744" coordorigin="7410,13940" coordsize="2,744">
              <v:shape style="position:absolute;left:7410;top:13940;width:2;height:744" coordorigin="7410,13940" coordsize="0,744" path="m7410,14683l7410,13940e" filled="f" stroked="t" strokeweight=".70998pt" strokecolor="#606060">
                <v:path arrowok="t"/>
              </v:shape>
            </v:group>
            <v:group style="position:absolute;left:1193;top:14536;width:2;height:310" coordorigin="1193,14536" coordsize="2,310">
              <v:shape style="position:absolute;left:1193;top:14536;width:2;height:310" coordorigin="1193,14536" coordsize="0,310" path="m1193,14846l1193,14536e" filled="f" stroked="t" strokeweight=".47332pt" strokecolor="#343434">
                <v:path arrowok="t"/>
              </v:shape>
            </v:group>
            <v:group style="position:absolute;left:7412;top:14626;width:2;height:219" coordorigin="7412,14626" coordsize="2,219">
              <v:shape style="position:absolute;left:7412;top:14626;width:2;height:219" coordorigin="7412,14626" coordsize="0,219" path="m7412,14846l7412,14626e" filled="f" stroked="t" strokeweight=".47332pt" strokecolor="#343434">
                <v:path arrowok="t"/>
              </v:shape>
            </v:group>
            <v:group style="position:absolute;left:11568;top:14626;width:2;height:219" coordorigin="11568,14626" coordsize="2,219">
              <v:shape style="position:absolute;left:11568;top:14626;width:2;height:219" coordorigin="11568,14626" coordsize="0,219" path="m11568,14846l11568,14626e" filled="f" stroked="t" strokeweight=".47332pt" strokecolor="#383838">
                <v:path arrowok="t"/>
              </v:shape>
            </v:group>
            <v:group style="position:absolute;left:412;top:14788;width:2;height:482" coordorigin="412,14788" coordsize="2,482">
              <v:shape style="position:absolute;left:412;top:14788;width:2;height:482" coordorigin="412,14788" coordsize="0,482" path="m412,15270l412,14788e" filled="f" stroked="t" strokeweight=".47332pt" strokecolor="#383838">
                <v:path arrowok="t"/>
              </v:shape>
            </v:group>
            <v:group style="position:absolute;left:1193;top:14784;width:2;height:787" coordorigin="1193,14784" coordsize="2,787">
              <v:shape style="position:absolute;left:1193;top:14784;width:2;height:787" coordorigin="1193,14784" coordsize="0,787" path="m1193,15570l1193,14784e" filled="f" stroked="t" strokeweight=".70998pt" strokecolor="#545454">
                <v:path arrowok="t"/>
              </v:shape>
            </v:group>
            <v:group style="position:absolute;left:2428;top:14788;width:2;height:787" coordorigin="2428,14788" coordsize="2,787">
              <v:shape style="position:absolute;left:2428;top:14788;width:2;height:787" coordorigin="2428,14788" coordsize="0,787" path="m2428,15575l2428,14788e" filled="f" stroked="t" strokeweight=".70998pt" strokecolor="#484848">
                <v:path arrowok="t"/>
              </v:shape>
            </v:group>
            <v:group style="position:absolute;left:7412;top:14788;width:2;height:777" coordorigin="7412,14788" coordsize="2,777">
              <v:shape style="position:absolute;left:7412;top:14788;width:2;height:777" coordorigin="7412,14788" coordsize="0,777" path="m7412,15565l7412,14788e" filled="f" stroked="t" strokeweight=".70998pt" strokecolor="#646464">
                <v:path arrowok="t"/>
              </v:shape>
            </v:group>
            <v:group style="position:absolute;left:2816;top:15561;width:2272;height:2" coordorigin="2816,15561" coordsize="2272,2">
              <v:shape style="position:absolute;left:2816;top:15561;width:2272;height:2" coordorigin="2816,15561" coordsize="2272,0" path="m2816,15561l5088,15561e" filled="f" stroked="t" strokeweight=".70998pt" strokecolor="#545457">
                <v:path arrowok="t"/>
              </v:shape>
            </v:group>
            <v:group style="position:absolute;left:402;top:15565;width:2949;height:2" coordorigin="402,15565" coordsize="2949,2">
              <v:shape style="position:absolute;left:402;top:15565;width:2949;height:2" coordorigin="402,15565" coordsize="2949,0" path="m402,15565l3351,15565e" filled="f" stroked="t" strokeweight=".70998pt" strokecolor="#6B6B6B">
                <v:path arrowok="t"/>
              </v:shape>
            </v:group>
            <v:group style="position:absolute;left:880;top:15565;width:341;height:2" coordorigin="880,15565" coordsize="341,2">
              <v:shape style="position:absolute;left:880;top:15565;width:341;height:2" coordorigin="880,15565" coordsize="341,0" path="m880,15565l1221,15565e" filled="f" stroked="t" strokeweight=".47332pt" strokecolor="#4F4F4F">
                <v:path arrowok="t"/>
              </v:shape>
            </v:group>
            <v:group style="position:absolute;left:1642;top:15241;width:2;height:315" coordorigin="1642,15241" coordsize="2,315">
              <v:shape style="position:absolute;left:1642;top:15241;width:2;height:315" coordorigin="1642,15241" coordsize="0,315" path="m1642,15556l1642,15241e" filled="f" stroked="t" strokeweight=".23666pt" strokecolor="#979797">
                <v:path arrowok="t"/>
              </v:shape>
            </v:group>
            <v:group style="position:absolute;left:5012;top:15561;width:549;height:2" coordorigin="5012,15561" coordsize="549,2">
              <v:shape style="position:absolute;left:5012;top:15561;width:549;height:2" coordorigin="5012,15561" coordsize="549,0" path="m5012,15561l5562,15561e" filled="f" stroked="t" strokeweight=".47332pt" strokecolor="#3F3F3F">
                <v:path arrowok="t"/>
              </v:shape>
            </v:group>
            <v:group style="position:absolute;left:5505;top:15558;width:6068;height:2" coordorigin="5505,15558" coordsize="6068,2">
              <v:shape style="position:absolute;left:5505;top:15558;width:6068;height:2" coordorigin="5505,15558" coordsize="6068,0" path="m5505,15558l11573,15558e" filled="f" stroked="t" strokeweight=".70998pt" strokecolor="#646464">
                <v:path arrowok="t"/>
              </v:shape>
            </v:group>
            <v:group style="position:absolute;left:10328;top:15554;width:227;height:2" coordorigin="10328,15554" coordsize="227,2">
              <v:shape style="position:absolute;left:10328;top:15554;width:227;height:2" coordorigin="10328,15554" coordsize="227,0" path="m10328,15554l10555,15554e" filled="f" stroked="t" strokeweight=".47332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383838"/>
          <w:spacing w:val="0"/>
          <w:w w:val="159"/>
          <w:position w:val="-2"/>
        </w:rPr>
        <w:t>(il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273" w:right="-71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82.670105pt;margin-top:4.255314pt;width:.1pt;height:9.42334pt;mso-position-horizontal-relative:page;mso-position-vertical-relative:paragraph;z-index:-16210" coordorigin="5653,85" coordsize="2,188">
            <v:shape style="position:absolute;left:5653;top:85;width:2;height:188" coordorigin="5653,85" coordsize="0,188" path="m5653,274l5653,85e" filled="f" stroked="t" strokeweight="1.92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7.439209pt;margin-top:5.242131pt;width:68.693543pt;height:25.203357pt;mso-position-horizontal-relative:page;mso-position-vertical-relative:paragraph;z-index:-16203" type="#_x0000_t202" filled="f" stroked="f">
            <v:textbox inset="0,0,0,0">
              <w:txbxContent>
                <w:p>
                  <w:pPr>
                    <w:spacing w:before="0" w:after="0" w:line="504" w:lineRule="exact"/>
                    <w:ind w:right="-116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5E5E5E"/>
                      <w:w w:val="75"/>
                      <w:b/>
                      <w:bCs/>
                      <w:position w:val="6"/>
                    </w:rPr>
                    <w:t>Ahda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E5E5E"/>
                      <w:spacing w:val="-38"/>
                      <w:w w:val="76"/>
                      <w:b/>
                      <w:bCs/>
                      <w:position w:val="6"/>
                    </w:rPr>
                    <w:t>r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494949"/>
                      <w:spacing w:val="-65"/>
                      <w:w w:val="172"/>
                      <w:b/>
                      <w:bCs/>
                      <w:position w:val="-5"/>
                    </w:rPr>
                    <w:t>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83838"/>
                      <w:spacing w:val="0"/>
                      <w:w w:val="123"/>
                      <w:position w:val="6"/>
                    </w:rPr>
                    <w:t>·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83838"/>
                      <w:spacing w:val="-26"/>
                      <w:w w:val="100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94949"/>
                      <w:spacing w:val="0"/>
                      <w:w w:val="118"/>
                      <w:position w:val="6"/>
                    </w:rPr>
                    <w:t>a.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494949"/>
                      <w:spacing w:val="-93"/>
                      <w:w w:val="119"/>
                      <w:position w:val="6"/>
                    </w:rPr>
                    <w:t>_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53"/>
          <w:position w:val="1"/>
        </w:rPr>
        <w:t>::r: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533" w:right="5946"/>
        <w:jc w:val="center"/>
        <w:tabs>
          <w:tab w:pos="26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E5E5E"/>
          <w:spacing w:val="6"/>
          <w:w w:val="219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3D4485"/>
          <w:spacing w:val="0"/>
          <w:w w:val="351"/>
        </w:rPr>
        <w:t>)</w:t>
      </w:r>
      <w:r>
        <w:rPr>
          <w:rFonts w:ascii="Times New Roman" w:hAnsi="Times New Roman" w:cs="Times New Roman" w:eastAsia="Times New Roman"/>
          <w:sz w:val="14"/>
          <w:szCs w:val="14"/>
          <w:color w:val="3D448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4485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1A3A1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1" w:after="0" w:line="319" w:lineRule="exact"/>
        <w:ind w:left="1392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66"/>
          <w:b/>
          <w:bCs/>
          <w:position w:val="-3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7"/>
          <w:w w:val="6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0"/>
          <w:w w:val="66"/>
          <w:position w:val="-3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E5E5E"/>
          <w:spacing w:val="36"/>
          <w:w w:val="66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0"/>
          <w:position w:val="-3"/>
        </w:rPr>
        <w:t>·ri</w:t>
      </w:r>
      <w:r>
        <w:rPr>
          <w:rFonts w:ascii="Arial" w:hAnsi="Arial" w:cs="Arial" w:eastAsia="Arial"/>
          <w:sz w:val="18"/>
          <w:szCs w:val="18"/>
          <w:color w:val="5E5E5E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E5E5E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8"/>
        </w:rPr>
        <w:t>OLAR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1" w:lineRule="exact"/>
        <w:ind w:left="381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83838"/>
          <w:spacing w:val="0"/>
          <w:w w:val="169"/>
          <w:position w:val="1"/>
        </w:rPr>
        <w:t>,Amiri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3" w:right="6851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B4DA3"/>
          <w:spacing w:val="0"/>
          <w:w w:val="84"/>
        </w:rPr>
        <w:t>'-...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00" w:right="220"/>
          <w:cols w:num="2" w:equalWidth="0">
            <w:col w:w="421" w:space="2227"/>
            <w:col w:w="8752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3" w:lineRule="auto"/>
        <w:ind w:left="589" w:right="-161" w:firstLine="4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D2D2D"/>
          <w:spacing w:val="-630"/>
          <w:w w:val="136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6" w:lineRule="auto"/>
        <w:ind w:left="449" w:right="41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4.399994pt;margin-top:-5.081039pt;width:49.919998pt;height:46.080002pt;mso-position-horizontal-relative:page;mso-position-vertical-relative:paragraph;z-index:-16202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-38" w:right="35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98" w:right="493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20" w:right="300"/>
          <w:cols w:num="2" w:equalWidth="0">
            <w:col w:w="1615" w:space="1755"/>
            <w:col w:w="8030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35" w:after="0" w:line="240" w:lineRule="auto"/>
        <w:ind w:left="113" w:right="-69"/>
        <w:jc w:val="left"/>
        <w:tabs>
          <w:tab w:pos="1480" w:val="left"/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14" w:lineRule="exact"/>
        <w:ind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02:24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-1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2" w:equalWidth="0">
            <w:col w:w="4736" w:space="800"/>
            <w:col w:w="5864"/>
          </w:cols>
        </w:sectPr>
      </w:pPr>
      <w:rPr/>
    </w:p>
    <w:p>
      <w:pPr>
        <w:spacing w:before="24" w:after="0" w:line="240" w:lineRule="auto"/>
        <w:ind w:left="118" w:right="-20"/>
        <w:jc w:val="left"/>
        <w:tabs>
          <w:tab w:pos="1480" w:val="left"/>
          <w:tab w:pos="3140" w:val="left"/>
          <w:tab w:pos="4520" w:val="left"/>
          <w:tab w:pos="5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3526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Yeniçaınlı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Karabağlar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yönü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3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87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Karabaglar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kavşağında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yönü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3" w:right="-20"/>
        <w:jc w:val="left"/>
        <w:tabs>
          <w:tab w:pos="1480" w:val="left"/>
          <w:tab w:pos="43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:'_angı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Tilıil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2"/>
        </w:rPr>
        <w:t>n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34"/>
        </w:rPr>
        <w:t>ı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7" w:lineRule="auto"/>
        <w:ind w:left="3651" w:right="3295" w:firstLine="-3528"/>
        <w:jc w:val="left"/>
        <w:tabs>
          <w:tab w:pos="36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032639pt;margin-top:15.079669pt;width:31.989844pt;height:23pt;mso-position-horizontal-relative:page;mso-position-vertical-relative:paragraph;z-index:-16197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444444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444"/>
                      <w:spacing w:val="-43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44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44444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2D2D2D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Kullarum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5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3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DiMr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5532" w:right="-20"/>
        <w:jc w:val="left"/>
        <w:tabs>
          <w:tab w:pos="61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0"/>
          <w:w w:val="52"/>
          <w:position w:val="-3"/>
        </w:rPr>
        <w:t>J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17"/>
          <w:position w:val="-3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0"/>
          <w:w w:val="17"/>
          <w:position w:val="-3"/>
        </w:rPr>
        <w:t>        </w:t>
      </w:r>
      <w:r>
        <w:rPr>
          <w:rFonts w:ascii="Times New Roman" w:hAnsi="Times New Roman" w:cs="Times New Roman" w:eastAsia="Times New Roman"/>
          <w:sz w:val="11"/>
          <w:szCs w:val="11"/>
          <w:color w:val="5B5B5B"/>
          <w:spacing w:val="1"/>
          <w:w w:val="17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3"/>
        </w:rPr>
        <w:t>:02:38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3" w:lineRule="exact"/>
        <w:ind w:left="11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10"/>
          <w:position w:val="-3"/>
        </w:rPr>
        <w:t>f--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28" w:right="-7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y...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83" w:lineRule="auto"/>
        <w:ind w:right="-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ö&amp;renilemedi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lt\miri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8" w:lineRule="auto"/>
        <w:ind w:left="67" w:right="720" w:firstLine="-4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6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63" w:lineRule="exact"/>
        <w:ind w:left="1019" w:right="-20"/>
        <w:jc w:val="left"/>
        <w:tabs>
          <w:tab w:pos="642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09090"/>
          <w:spacing w:val="4"/>
          <w:w w:val="28"/>
          <w:position w:val="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9"/>
          <w:position w:val="6"/>
        </w:rPr>
        <w:t>K.iracı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6"/>
        </w:rPr>
        <w:t>enilemedi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Arial" w:hAnsi="Arial" w:cs="Arial" w:eastAsia="Arial"/>
          <w:sz w:val="45"/>
          <w:szCs w:val="45"/>
          <w:color w:val="909090"/>
          <w:spacing w:val="0"/>
          <w:w w:val="59"/>
          <w:position w:val="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50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02:25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02:35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Geli§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Emniyet-landaıma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02:36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3" w:equalWidth="0">
            <w:col w:w="2063" w:space="241"/>
            <w:col w:w="2208" w:space="192"/>
            <w:col w:w="6696"/>
          </w:cols>
        </w:sectPr>
      </w:pPr>
      <w:rPr/>
    </w:p>
    <w:p>
      <w:pPr>
        <w:spacing w:before="29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K&gt;Iayı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06" w:lineRule="exact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2" w:equalWidth="0">
            <w:col w:w="2161" w:space="347"/>
            <w:col w:w="8892"/>
          </w:cols>
        </w:sectPr>
      </w:pPr>
      <w:rPr/>
    </w:p>
    <w:p>
      <w:pPr>
        <w:spacing w:before="28" w:after="0" w:line="156" w:lineRule="exact"/>
        <w:ind w:left="12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5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157" w:lineRule="exact"/>
        <w:ind w:right="-70"/>
        <w:jc w:val="left"/>
        <w:tabs>
          <w:tab w:pos="1480" w:val="left"/>
          <w:tab w:pos="3380" w:val="left"/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6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9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2D2D2D"/>
          <w:w w:val="81"/>
          <w:position w:val="-6"/>
        </w:rPr>
        <w:t>ıco2</w:t>
      </w:r>
      <w:r>
        <w:rPr>
          <w:rFonts w:ascii="Arial" w:hAnsi="Arial" w:cs="Arial" w:eastAsia="Arial"/>
          <w:sz w:val="26"/>
          <w:szCs w:val="26"/>
          <w:color w:val="2D2D2D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3" w:equalWidth="0">
            <w:col w:w="1367" w:space="1851"/>
            <w:col w:w="5864" w:space="659"/>
            <w:col w:w="1659"/>
          </w:cols>
        </w:sectPr>
      </w:pPr>
      <w:rPr/>
    </w:p>
    <w:p>
      <w:pPr>
        <w:spacing w:before="0" w:after="0" w:line="356" w:lineRule="exact"/>
        <w:ind w:left="6613" w:right="-20"/>
        <w:jc w:val="left"/>
        <w:tabs>
          <w:tab w:pos="8160" w:val="left"/>
          <w:tab w:pos="97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2D2D2D"/>
          <w:spacing w:val="0"/>
          <w:w w:val="57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7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46"/>
          <w:w w:val="57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3" w:right="5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2879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Opel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vectra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38" w:right="64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right="85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bağaj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ilerleye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2879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bagaj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esisatındaki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220" w:right="300"/>
          <w:cols w:num="2" w:equalWidth="0">
            <w:col w:w="1850" w:space="473"/>
            <w:col w:w="9077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3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lfeo':'ll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u w:val="single" w:color="000000"/>
          <w:position w:val="-1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132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218"/>
          <w:position w:val="-2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_.n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left="232" w:right="-68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69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4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9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03:37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3" w:equalWidth="0">
            <w:col w:w="2035" w:space="287"/>
            <w:col w:w="5061" w:space="1239"/>
            <w:col w:w="2778"/>
          </w:cols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8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53.119995pt;margin-top:25.743425pt;width:58.560001pt;height:13.44pt;mso-position-horizontal-relative:page;mso-position-vertical-relative:paragraph;z-index:-16199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4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  <w:position w:val="3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2"/>
          <w:position w:val="3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7"/>
          <w:w w:val="103"/>
          <w:position w:val="33"/>
        </w:rPr>
        <w:t>n</w:t>
      </w:r>
      <w:r>
        <w:rPr>
          <w:rFonts w:ascii="Arial" w:hAnsi="Arial" w:cs="Arial" w:eastAsia="Arial"/>
          <w:sz w:val="88"/>
          <w:szCs w:val="88"/>
          <w:color w:val="2D2D2D"/>
          <w:spacing w:val="-106"/>
          <w:w w:val="22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9"/>
          <w:w w:val="103"/>
          <w:position w:val="33"/>
        </w:rPr>
        <w:t>g</w:t>
      </w:r>
      <w:r>
        <w:rPr>
          <w:rFonts w:ascii="Arial" w:hAnsi="Arial" w:cs="Arial" w:eastAsia="Arial"/>
          <w:sz w:val="88"/>
          <w:szCs w:val="88"/>
          <w:color w:val="2D2D2D"/>
          <w:spacing w:val="-115"/>
          <w:w w:val="23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2"/>
          <w:position w:val="33"/>
        </w:rPr>
        <w:t>ı</w:t>
      </w:r>
      <w:r>
        <w:rPr>
          <w:rFonts w:ascii="Arial" w:hAnsi="Arial" w:cs="Arial" w:eastAsia="Arial"/>
          <w:sz w:val="88"/>
          <w:szCs w:val="88"/>
          <w:color w:val="2D2D2D"/>
          <w:spacing w:val="-75"/>
          <w:w w:val="2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4"/>
          <w:w w:val="103"/>
          <w:position w:val="33"/>
        </w:rPr>
        <w:t>n</w:t>
      </w:r>
      <w:r>
        <w:rPr>
          <w:rFonts w:ascii="Arial" w:hAnsi="Arial" w:cs="Arial" w:eastAsia="Arial"/>
          <w:sz w:val="88"/>
          <w:szCs w:val="88"/>
          <w:color w:val="2D2D2D"/>
          <w:spacing w:val="-147"/>
          <w:w w:val="23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2" w:equalWidth="0">
            <w:col w:w="4120" w:space="889"/>
            <w:col w:w="63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36" w:after="0" w:line="240" w:lineRule="auto"/>
        <w:ind w:right="-20"/>
        <w:jc w:val="right"/>
        <w:rPr>
          <w:rFonts w:ascii="Courier New" w:hAnsi="Courier New" w:cs="Courier New" w:eastAsia="Courier New"/>
          <w:sz w:val="24"/>
          <w:szCs w:val="24"/>
        </w:rPr>
      </w:pPr>
      <w:rPr/>
      <w:r>
        <w:rPr/>
        <w:pict>
          <v:shape style="position:absolute;margin-left:24pt;margin-top:-41.12101pt;width:12.48pt;height:34.560001pt;mso-position-horizontal-relative:page;mso-position-vertical-relative:paragraph;z-index:-16201" type="#_x0000_t75">
            <v:imagedata r:id="rId37" o:title=""/>
          </v:shape>
        </w:pict>
      </w:r>
      <w:r>
        <w:rPr>
          <w:rFonts w:ascii="Courier New" w:hAnsi="Courier New" w:cs="Courier New" w:eastAsia="Courier New"/>
          <w:sz w:val="24"/>
          <w:szCs w:val="24"/>
          <w:color w:val="2D2D2D"/>
          <w:spacing w:val="0"/>
          <w:w w:val="98"/>
        </w:rPr>
        <w:t>ÇAN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6.23999pt;margin-top:-32.473022pt;width:120.959999pt;height:101.760002pt;mso-position-horizontal-relative:page;mso-position-vertical-relative:paragraph;z-index:-16198" type="#_x0000_t75">
            <v:imagedata r:id="rId3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2" w:equalWidth="0">
            <w:col w:w="5242" w:space="57"/>
            <w:col w:w="6101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</w:sectPr>
      </w:pPr>
      <w:rPr/>
    </w:p>
    <w:p>
      <w:pPr>
        <w:spacing w:before="0" w:after="0" w:line="887" w:lineRule="exact"/>
        <w:ind w:right="-20"/>
        <w:jc w:val="righ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pict>
          <v:group style="position:absolute;margin-left:15.11808pt;margin-top:31.068878pt;width:563.535372pt;height:750.385961pt;mso-position-horizontal-relative:page;mso-position-vertical-relative:page;z-index:-16200" coordorigin="302,621" coordsize="11271,15008">
            <v:shape style="position:absolute;left:2573;top:11770;width:1939;height:1670" type="#_x0000_t75">
              <v:imagedata r:id="rId39" o:title=""/>
            </v:shape>
            <v:group style="position:absolute;left:2543;top:4130;width:2;height:11490" coordorigin="2543,4130" coordsize="2,11490">
              <v:shape style="position:absolute;left:2543;top:4130;width:2;height:11490" coordorigin="2543,4130" coordsize="0,11490" path="m2543,15620l2543,4130e" filled="f" stroked="t" strokeweight=".95232pt" strokecolor="#4F4F4F">
                <v:path arrowok="t"/>
              </v:shape>
            </v:group>
            <v:group style="position:absolute;left:314;top:650;width:11195;height:2" coordorigin="314,650" coordsize="11195,2">
              <v:shape style="position:absolute;left:314;top:650;width:11195;height:2" coordorigin="314,650" coordsize="11195,0" path="m314,650l11509,650e" filled="f" stroked="t" strokeweight=".71424pt" strokecolor="#4F4F4F">
                <v:path arrowok="t"/>
              </v:shape>
            </v:group>
            <v:group style="position:absolute;left:343;top:631;width:2;height:14984" coordorigin="343,631" coordsize="2,14984">
              <v:shape style="position:absolute;left:343;top:631;width:2;height:14984" coordorigin="343,631" coordsize="0,14984" path="m343,15615l343,631e" filled="f" stroked="t" strokeweight=".95232pt" strokecolor="#484848">
                <v:path arrowok="t"/>
              </v:shape>
            </v:group>
            <v:group style="position:absolute;left:2509;top:640;width:2;height:1520" coordorigin="2509,640" coordsize="2,1520">
              <v:shape style="position:absolute;left:2509;top:640;width:2;height:1520" coordorigin="2509,640" coordsize="0,1520" path="m2509,2160l2509,640e" filled="f" stroked="t" strokeweight=".71424pt" strokecolor="#4B4B4B">
                <v:path arrowok="t"/>
              </v:shape>
            </v:group>
            <v:group style="position:absolute;left:9104;top:645;width:2;height:1525" coordorigin="9104,645" coordsize="2,1525">
              <v:shape style="position:absolute;left:9104;top:645;width:2;height:1525" coordorigin="9104,645" coordsize="0,1525" path="m9104,2170l9104,645e" filled="f" stroked="t" strokeweight=".71424pt" strokecolor="#444444">
                <v:path arrowok="t"/>
              </v:shape>
            </v:group>
            <v:group style="position:absolute;left:310;top:2156;width:11199;height:2" coordorigin="310,2156" coordsize="11199,2">
              <v:shape style="position:absolute;left:310;top:2156;width:11199;height:2" coordorigin="310,2156" coordsize="11199,0" path="m310,2156l11509,2156e" filled="f" stroked="t" strokeweight=".71424pt" strokecolor="#4B4B4B">
                <v:path arrowok="t"/>
              </v:shape>
            </v:group>
            <v:group style="position:absolute;left:310;top:2397;width:11199;height:2" coordorigin="310,2397" coordsize="11199,2">
              <v:shape style="position:absolute;left:310;top:2397;width:11199;height:2" coordorigin="310,2397" coordsize="11199,0" path="m310,2397l11509,2397e" filled="f" stroked="t" strokeweight=".71424pt" strokecolor="#4B4B4B">
                <v:path arrowok="t"/>
              </v:shape>
            </v:group>
            <v:group style="position:absolute;left:310;top:2634;width:11199;height:2" coordorigin="310,2634" coordsize="11199,2">
              <v:shape style="position:absolute;left:310;top:2634;width:11199;height:2" coordorigin="310,2634" coordsize="11199,0" path="m310,2634l11509,2634e" filled="f" stroked="t" strokeweight=".71424pt" strokecolor="#4B4B4B">
                <v:path arrowok="t"/>
              </v:shape>
            </v:group>
            <v:group style="position:absolute;left:310;top:2873;width:11204;height:2" coordorigin="310,2873" coordsize="11204,2">
              <v:shape style="position:absolute;left:310;top:2873;width:11204;height:2" coordorigin="310,2873" coordsize="11204,0" path="m310,2873l11514,2873e" filled="f" stroked="t" strokeweight=".71424pt" strokecolor="#4B4B4B">
                <v:path arrowok="t"/>
              </v:shape>
            </v:group>
            <v:group style="position:absolute;left:314;top:3116;width:11199;height:2" coordorigin="314,3116" coordsize="11199,2">
              <v:shape style="position:absolute;left:314;top:3116;width:11199;height:2" coordorigin="314,3116" coordsize="11199,0" path="m314,3116l11514,3116e" filled="f" stroked="t" strokeweight=".71424pt" strokecolor="#545454">
                <v:path arrowok="t"/>
              </v:shape>
            </v:group>
            <v:group style="position:absolute;left:314;top:3355;width:11195;height:2" coordorigin="314,3355" coordsize="11195,2">
              <v:shape style="position:absolute;left:314;top:3355;width:11195;height:2" coordorigin="314,3355" coordsize="11195,0" path="m314,3355l11509,3355e" filled="f" stroked="t" strokeweight=".71424pt" strokecolor="#545454">
                <v:path arrowok="t"/>
              </v:shape>
            </v:group>
            <v:group style="position:absolute;left:3847;top:3346;width:2;height:803" coordorigin="3847,3346" coordsize="2,803">
              <v:shape style="position:absolute;left:3847;top:3346;width:2;height:803" coordorigin="3847,3346" coordsize="0,803" path="m3847,4149l3847,3346e" filled="f" stroked="t" strokeweight=".71424pt" strokecolor="#4B4B4B">
                <v:path arrowok="t"/>
              </v:shape>
            </v:group>
            <v:group style="position:absolute;left:6945;top:3346;width:2;height:808" coordorigin="6945,3346" coordsize="2,808">
              <v:shape style="position:absolute;left:6945;top:3346;width:2;height:808" coordorigin="6945,3346" coordsize="0,808" path="m6945,4153l6945,3346e" filled="f" stroked="t" strokeweight=".95232pt" strokecolor="#646464">
                <v:path arrowok="t"/>
              </v:shape>
            </v:group>
            <v:group style="position:absolute;left:319;top:4141;width:11199;height:2" coordorigin="319,4141" coordsize="11199,2">
              <v:shape style="position:absolute;left:319;top:4141;width:11199;height:2" coordorigin="319,4141" coordsize="11199,0" path="m319,4141l11518,4141e" filled="f" stroked="t" strokeweight=".95232pt" strokecolor="#484848">
                <v:path arrowok="t"/>
              </v:shape>
            </v:group>
            <v:group style="position:absolute;left:11499;top:645;width:2;height:3508" coordorigin="11499,645" coordsize="2,3508">
              <v:shape style="position:absolute;left:11499;top:645;width:2;height:3508" coordorigin="11499,645" coordsize="0,3508" path="m11499,4153l11499,645e" filled="f" stroked="t" strokeweight=".71424pt" strokecolor="#484848">
                <v:path arrowok="t"/>
              </v:shape>
            </v:group>
            <v:group style="position:absolute;left:11523;top:4397;width:2;height:11184" coordorigin="11523,4397" coordsize="2,11184">
              <v:shape style="position:absolute;left:11523;top:4397;width:2;height:11184" coordorigin="11523,4397" coordsize="0,11184" path="m11523,15581l11523,4397e" filled="f" stroked="t" strokeweight=".95232pt" strokecolor="#484848">
                <v:path arrowok="t"/>
              </v:shape>
            </v:group>
            <v:group style="position:absolute;left:2514;top:4660;width:9009;height:2" coordorigin="2514,4660" coordsize="9009,2">
              <v:shape style="position:absolute;left:2514;top:4660;width:9009;height:2" coordorigin="2514,4660" coordsize="9009,0" path="m2514,4660l11523,4660e" filled="f" stroked="t" strokeweight=".71424pt" strokecolor="#4F4F4F">
                <v:path arrowok="t"/>
              </v:shape>
            </v:group>
            <v:group style="position:absolute;left:4914;top:4651;width:2;height:2170" coordorigin="4914,4651" coordsize="2,2170">
              <v:shape style="position:absolute;left:4914;top:4651;width:2;height:2170" coordorigin="4914,4651" coordsize="0,2170" path="m4914,6820l4914,4651e" filled="f" stroked="t" strokeweight=".71424pt" strokecolor="#444444">
                <v:path arrowok="t"/>
              </v:shape>
            </v:group>
            <v:group style="position:absolute;left:4904;top:5138;width:6623;height:2" coordorigin="4904,5138" coordsize="6623,2">
              <v:shape style="position:absolute;left:4904;top:5138;width:6623;height:2" coordorigin="4904,5138" coordsize="6623,0" path="m4904,5138l11528,5138e" filled="f" stroked="t" strokeweight=".71424pt" strokecolor="#4F4F4F">
                <v:path arrowok="t"/>
              </v:shape>
            </v:group>
            <v:group style="position:absolute;left:4904;top:5377;width:6623;height:2" coordorigin="4904,5377" coordsize="6623,2">
              <v:shape style="position:absolute;left:4904;top:5377;width:6623;height:2" coordorigin="4904,5377" coordsize="6623,0" path="m4904,5377l11528,5377e" filled="f" stroked="t" strokeweight=".71424pt" strokecolor="#4F4F4F">
                <v:path arrowok="t"/>
              </v:shape>
            </v:group>
            <v:group style="position:absolute;left:4909;top:5621;width:6614;height:2" coordorigin="4909,5621" coordsize="6614,2">
              <v:shape style="position:absolute;left:4909;top:5621;width:6614;height:2" coordorigin="4909,5621" coordsize="6614,0" path="m4909,5621l11523,5621e" filled="f" stroked="t" strokeweight=".71424pt" strokecolor="#4B4B4B">
                <v:path arrowok="t"/>
              </v:shape>
            </v:group>
            <v:group style="position:absolute;left:2519;top:5865;width:9004;height:2" coordorigin="2519,5865" coordsize="9004,2">
              <v:shape style="position:absolute;left:2519;top:5865;width:9004;height:2" coordorigin="2519,5865" coordsize="9004,0" path="m2519,5865l11523,5865e" filled="f" stroked="t" strokeweight=".71424pt" strokecolor="#4B4B4B">
                <v:path arrowok="t"/>
              </v:shape>
            </v:group>
            <v:group style="position:absolute;left:7809;top:6094;width:2;height:726" coordorigin="7809,6094" coordsize="2,726">
              <v:shape style="position:absolute;left:7809;top:6094;width:2;height:726" coordorigin="7809,6094" coordsize="0,726" path="m7809,6820l7809,6094e" filled="f" stroked="t" strokeweight=".95232pt" strokecolor="#606060">
                <v:path arrowok="t"/>
              </v:shape>
            </v:group>
            <v:group style="position:absolute;left:2514;top:6572;width:9009;height:2" coordorigin="2514,6572" coordsize="9009,2">
              <v:shape style="position:absolute;left:2514;top:6572;width:9009;height:2" coordorigin="2514,6572" coordsize="9009,0" path="m2514,6572l11523,6572e" filled="f" stroked="t" strokeweight=".71424pt" strokecolor="#4F4F4F">
                <v:path arrowok="t"/>
              </v:shape>
            </v:group>
            <v:group style="position:absolute;left:2514;top:6811;width:9014;height:2" coordorigin="2514,6811" coordsize="9014,2">
              <v:shape style="position:absolute;left:2514;top:6811;width:9014;height:2" coordorigin="2514,6811" coordsize="9014,0" path="m2514,6811l11528,6811e" filled="f" stroked="t" strokeweight=".71424pt" strokecolor="#4F4F4F">
                <v:path arrowok="t"/>
              </v:shape>
            </v:group>
            <v:group style="position:absolute;left:319;top:4421;width:11199;height:2" coordorigin="319,4421" coordsize="11199,2">
              <v:shape style="position:absolute;left:319;top:4421;width:11199;height:2" coordorigin="319,4421" coordsize="11199,0" path="m319,4421l11518,4421e" filled="f" stroked="t" strokeweight=".71424pt" strokecolor="#4B4B4B">
                <v:path arrowok="t"/>
              </v:shape>
            </v:group>
            <v:group style="position:absolute;left:833;top:6103;width:10690;height:2" coordorigin="833,6103" coordsize="10690,2">
              <v:shape style="position:absolute;left:833;top:6103;width:10690;height:2" coordorigin="833,6103" coordsize="10690,0" path="m833,6103l11523,6103e" filled="f" stroked="t" strokeweight=".71424pt" strokecolor="#484848">
                <v:path arrowok="t"/>
              </v:shape>
            </v:group>
            <v:group style="position:absolute;left:324;top:7055;width:11204;height:2" coordorigin="324,7055" coordsize="11204,2">
              <v:shape style="position:absolute;left:324;top:7055;width:11204;height:2" coordorigin="324,7055" coordsize="11204,0" path="m324,7055l11528,7055e" filled="f" stroked="t" strokeweight=".71424pt" strokecolor="#4B4B4B">
                <v:path arrowok="t"/>
              </v:shape>
            </v:group>
            <v:group style="position:absolute;left:324;top:7296;width:11204;height:2" coordorigin="324,7296" coordsize="11204,2">
              <v:shape style="position:absolute;left:324;top:7296;width:11204;height:2" coordorigin="324,7296" coordsize="11204,0" path="m324,7296l11528,7296e" filled="f" stroked="t" strokeweight=".71424pt" strokecolor="#4F4F4F">
                <v:path arrowok="t"/>
              </v:shape>
            </v:group>
            <v:group style="position:absolute;left:4919;top:7289;width:2;height:789" coordorigin="4919,7289" coordsize="2,789">
              <v:shape style="position:absolute;left:4919;top:7289;width:2;height:789" coordorigin="4919,7289" coordsize="0,789" path="m4919,8077l4919,7289e" filled="f" stroked="t" strokeweight=".71424pt" strokecolor="#4F4F4F">
                <v:path arrowok="t"/>
              </v:shape>
            </v:group>
            <v:group style="position:absolute;left:4909;top:7533;width:6619;height:2" coordorigin="4909,7533" coordsize="6619,2">
              <v:shape style="position:absolute;left:4909;top:7533;width:6619;height:2" coordorigin="4909,7533" coordsize="6619,0" path="m4909,7533l11528,7533e" filled="f" stroked="t" strokeweight=".71424pt" strokecolor="#4F4F4F">
                <v:path arrowok="t"/>
              </v:shape>
            </v:group>
            <v:group style="position:absolute;left:4909;top:7776;width:6619;height:2" coordorigin="4909,7776" coordsize="6619,2">
              <v:shape style="position:absolute;left:4909;top:7776;width:6619;height:2" coordorigin="4909,7776" coordsize="6619,0" path="m4909,7776l11528,7776e" filled="f" stroked="t" strokeweight=".71424pt" strokecolor="#4B4B4B">
                <v:path arrowok="t"/>
              </v:shape>
            </v:group>
            <v:group style="position:absolute;left:333;top:9597;width:11209;height:2" coordorigin="333,9597" coordsize="11209,2">
              <v:shape style="position:absolute;left:333;top:9597;width:11209;height:2" coordorigin="333,9597" coordsize="11209,0" path="m333,9597l11542,9597e" filled="f" stroked="t" strokeweight=".71424pt" strokecolor="#545454">
                <v:path arrowok="t"/>
              </v:shape>
            </v:group>
            <v:group style="position:absolute;left:324;top:8020;width:11209;height:2" coordorigin="324,8020" coordsize="11209,2">
              <v:shape style="position:absolute;left:324;top:8020;width:11209;height:2" coordorigin="324,8020" coordsize="11209,0" path="m324,8020l11533,8020e" filled="f" stroked="t" strokeweight=".71424pt" strokecolor="#4B4B4B">
                <v:path arrowok="t"/>
              </v:shape>
            </v:group>
            <v:group style="position:absolute;left:329;top:8723;width:11209;height:2" coordorigin="329,8723" coordsize="11209,2">
              <v:shape style="position:absolute;left:329;top:8723;width:11209;height:2" coordorigin="329,8723" coordsize="11209,0" path="m329,8723l11537,8723e" filled="f" stroked="t" strokeweight=".71424pt" strokecolor="#4F4F4F">
                <v:path arrowok="t"/>
              </v:shape>
            </v:group>
            <v:group style="position:absolute;left:333;top:9937;width:11209;height:2" coordorigin="333,9937" coordsize="11209,2">
              <v:shape style="position:absolute;left:333;top:9937;width:11209;height:2" coordorigin="333,9937" coordsize="11209,0" path="m333,9937l11542,9937e" filled="f" stroked="t" strokeweight=".71424pt" strokecolor="#4B4B4B">
                <v:path arrowok="t"/>
              </v:shape>
            </v:group>
            <v:group style="position:absolute;left:333;top:10180;width:11214;height:2" coordorigin="333,10180" coordsize="11214,2">
              <v:shape style="position:absolute;left:333;top:10180;width:11214;height:2" coordorigin="333,10180" coordsize="11214,0" path="m333,10180l11547,10180e" filled="f" stroked="t" strokeweight=".71424pt" strokecolor="#4F4F4F">
                <v:path arrowok="t"/>
              </v:shape>
            </v:group>
            <v:group style="position:absolute;left:1152;top:10897;width:2;height:4713" coordorigin="1152,10897" coordsize="2,4713">
              <v:shape style="position:absolute;left:1152;top:10897;width:2;height:4713" coordorigin="1152,10897" coordsize="0,4713" path="m1152,15610l1152,10897e" filled="f" stroked="t" strokeweight=".71424pt" strokecolor="#545454">
                <v:path arrowok="t"/>
              </v:shape>
            </v:group>
            <v:group style="position:absolute;left:1724;top:10897;width:2;height:4708" coordorigin="1724,10897" coordsize="2,4708">
              <v:shape style="position:absolute;left:1724;top:10897;width:2;height:4708" coordorigin="1724,10897" coordsize="0,4708" path="m1724,15605l1724,10897e" filled="f" stroked="t" strokeweight=".71424pt" strokecolor="#4B4B4B">
                <v:path arrowok="t"/>
              </v:shape>
            </v:group>
            <v:group style="position:absolute;left:7390;top:10888;width:2;height:4703" coordorigin="7390,10888" coordsize="2,4703">
              <v:shape style="position:absolute;left:7390;top:10888;width:2;height:4703" coordorigin="7390,10888" coordsize="0,4703" path="m7390,15591l7390,10888e" filled="f" stroked="t" strokeweight=".71424pt" strokecolor="#4B4B4B">
                <v:path arrowok="t"/>
              </v:shape>
            </v:group>
            <v:group style="position:absolute;left:338;top:10895;width:11209;height:2" coordorigin="338,10895" coordsize="11209,2">
              <v:shape style="position:absolute;left:338;top:10895;width:11209;height:2" coordorigin="338,10895" coordsize="11209,0" path="m338,10895l11547,10895e" filled="f" stroked="t" strokeweight=".71424pt" strokecolor="#545454">
                <v:path arrowok="t"/>
              </v:shape>
            </v:group>
            <v:group style="position:absolute;left:343;top:11136;width:9971;height:2" coordorigin="343,11136" coordsize="9971,2">
              <v:shape style="position:absolute;left:343;top:11136;width:9971;height:2" coordorigin="343,11136" coordsize="9971,0" path="m343,11136l10314,11136e" filled="f" stroked="t" strokeweight=".47616pt" strokecolor="#4F4F4F">
                <v:path arrowok="t"/>
              </v:shape>
            </v:group>
            <v:group style="position:absolute;left:352;top:13230;width:2209;height:2" coordorigin="352,13230" coordsize="2209,2">
              <v:shape style="position:absolute;left:352;top:13230;width:2209;height:2" coordorigin="352,13230" coordsize="2209,0" path="m352,13230l2562,13230e" filled="f" stroked="t" strokeweight=".71424pt" strokecolor="#5B5B5B">
                <v:path arrowok="t"/>
              </v:shape>
            </v:group>
            <v:group style="position:absolute;left:348;top:15584;width:11218;height:2" coordorigin="348,15584" coordsize="11218,2">
              <v:shape style="position:absolute;left:348;top:15584;width:11218;height:2" coordorigin="348,15584" coordsize="11218,0" path="m348,15584l11566,15584e" filled="f" stroked="t" strokeweight=".71424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444444"/>
          <w:w w:val="82"/>
          <w:position w:val="33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146"/>
          <w:w w:val="81"/>
          <w:position w:val="33"/>
        </w:rPr>
        <w:t>W</w:t>
      </w:r>
      <w:r>
        <w:rPr>
          <w:rFonts w:ascii="Times New Roman" w:hAnsi="Times New Roman" w:cs="Times New Roman" w:eastAsia="Times New Roman"/>
          <w:sz w:val="81"/>
          <w:szCs w:val="81"/>
          <w:color w:val="424D67"/>
          <w:spacing w:val="-124"/>
          <w:w w:val="134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82"/>
          <w:position w:val="33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145"/>
          <w:w w:val="83"/>
          <w:position w:val="33"/>
        </w:rPr>
        <w:t>O</w:t>
      </w:r>
      <w:r>
        <w:rPr>
          <w:rFonts w:ascii="Times New Roman" w:hAnsi="Times New Roman" w:cs="Times New Roman" w:eastAsia="Times New Roman"/>
          <w:sz w:val="81"/>
          <w:szCs w:val="81"/>
          <w:color w:val="424D67"/>
          <w:spacing w:val="-301"/>
          <w:w w:val="134"/>
          <w:position w:val="0"/>
        </w:rPr>
        <w:t>J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0" w:after="0" w:line="887" w:lineRule="exact"/>
        <w:ind w:right="-162"/>
        <w:jc w:val="left"/>
        <w:rPr>
          <w:rFonts w:ascii="Times New Roman" w:hAnsi="Times New Roman" w:cs="Times New Roman" w:eastAsia="Times New Roman"/>
          <w:sz w:val="81"/>
          <w:szCs w:val="8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2D2D2D"/>
          <w:w w:val="82"/>
          <w:position w:val="33"/>
        </w:rPr>
        <w:t>PÇ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55"/>
          <w:w w:val="82"/>
          <w:position w:val="33"/>
        </w:rPr>
        <w:t>l</w:t>
      </w:r>
      <w:r>
        <w:rPr>
          <w:rFonts w:ascii="Times New Roman" w:hAnsi="Times New Roman" w:cs="Times New Roman" w:eastAsia="Times New Roman"/>
          <w:sz w:val="81"/>
          <w:szCs w:val="81"/>
          <w:color w:val="424D67"/>
          <w:spacing w:val="2"/>
          <w:w w:val="133"/>
          <w:position w:val="0"/>
        </w:rPr>
        <w:t>C</w:t>
      </w:r>
      <w:r>
        <w:rPr>
          <w:rFonts w:ascii="Times New Roman" w:hAnsi="Times New Roman" w:cs="Times New Roman" w:eastAsia="Times New Roman"/>
          <w:sz w:val="81"/>
          <w:szCs w:val="81"/>
          <w:color w:val="2D2D2D"/>
          <w:spacing w:val="0"/>
          <w:w w:val="20"/>
          <w:position w:val="0"/>
        </w:rPr>
        <w:t>Ami•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20" w:right="300"/>
          <w:cols w:num="3" w:equalWidth="0">
            <w:col w:w="3332" w:space="102"/>
            <w:col w:w="1388" w:space="329"/>
            <w:col w:w="6249"/>
          </w:cols>
        </w:sectPr>
      </w:pPr>
      <w:rPr/>
    </w:p>
    <w:p>
      <w:pPr>
        <w:spacing w:before="82" w:after="0" w:line="219" w:lineRule="auto"/>
        <w:ind w:left="616" w:right="-152" w:firstLine="-234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2F2F2F"/>
          <w:spacing w:val="-798"/>
          <w:w w:val="16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9"/>
          <w:position w:val="0"/>
        </w:rPr>
        <w:t>/ZMIR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8" w:lineRule="exact"/>
        <w:ind w:left="-40" w:right="487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54" w:right="4999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5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81"/>
        </w:rPr>
        <w:t>Gl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93" w:lineRule="exact"/>
        <w:ind w:left="32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601" w:right="559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60" w:bottom="280" w:left="200" w:right="520"/>
          <w:cols w:num="2" w:equalWidth="0">
            <w:col w:w="1642" w:space="1792"/>
            <w:col w:w="7766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38" w:after="0" w:line="240" w:lineRule="auto"/>
        <w:ind w:left="117" w:right="-65"/>
        <w:jc w:val="left"/>
        <w:tabs>
          <w:tab w:pos="1360" w:val="left"/>
          <w:tab w:pos="3180" w:val="left"/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IBildhim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7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1"/>
        </w:rPr>
        <w:t>2938800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7196" w:space="457"/>
            <w:col w:w="3547"/>
          </w:cols>
        </w:sectPr>
      </w:pPr>
      <w:rPr/>
    </w:p>
    <w:p>
      <w:pPr>
        <w:spacing w:before="19" w:after="0" w:line="240" w:lineRule="auto"/>
        <w:ind w:left="136" w:right="-66"/>
        <w:jc w:val="left"/>
        <w:tabs>
          <w:tab w:pos="1360" w:val="left"/>
          <w:tab w:pos="3220" w:val="left"/>
          <w:tab w:pos="4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26.05.2017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3525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2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Ağaçtandırma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sahası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92" w:lineRule="exact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Ağaçtandırma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sahası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3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4897" w:space="702"/>
            <w:col w:w="5601"/>
          </w:cols>
        </w:sectPr>
      </w:pPr>
      <w:rPr/>
    </w:p>
    <w:p>
      <w:pPr>
        <w:spacing w:before="24" w:after="0" w:line="240" w:lineRule="auto"/>
        <w:ind w:left="136" w:right="-69"/>
        <w:jc w:val="left"/>
        <w:tabs>
          <w:tab w:pos="1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160" w:lineRule="exact"/>
        <w:ind w:left="13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29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20" w:lineRule="exact"/>
        <w:ind w:right="1934" w:firstLine="288"/>
        <w:jc w:val="left"/>
        <w:tabs>
          <w:tab w:pos="2660" w:val="left"/>
          <w:tab w:pos="3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Dikkatsizlik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2437" w:space="1251"/>
            <w:col w:w="7512"/>
          </w:cols>
        </w:sectPr>
      </w:pPr>
      <w:rPr/>
    </w:p>
    <w:p>
      <w:pPr>
        <w:spacing w:before="0" w:after="0" w:line="477" w:lineRule="exact"/>
        <w:ind w:left="3688" w:right="-11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9.185455pt;margin-top:.313322pt;width:22.103907pt;height:23.964375pt;mso-position-horizontal-relative:page;mso-position-vertical-relative:paragraph;z-index:-16196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575757"/>
                      <w:spacing w:val="0"/>
                      <w:w w:val="70"/>
                    </w:rPr>
                    <w:t>iğ!lr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360016pt;margin-top:5.549863pt;width:33.457491pt;height:16.5pt;mso-position-horizontal-relative:page;mso-position-vertical-relative:paragraph;z-index:-16192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tabs>
                      <w:tab w:pos="480" w:val="left"/>
                    </w:tabs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A9A9A"/>
                      <w:spacing w:val="0"/>
                      <w:w w:val="61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A9A9A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"/>
                      <w:szCs w:val="6"/>
                      <w:color w:val="9A9A9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B5B5B5"/>
                      <w:spacing w:val="0"/>
                      <w:w w:val="103"/>
                    </w:rPr>
                    <w:t>J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84848"/>
          <w:w w:val="89"/>
          <w:position w:val="21"/>
        </w:rPr>
        <w:t>Betonarmc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-23"/>
          <w:w w:val="100"/>
          <w:position w:val="21"/>
        </w:rPr>
        <w:t> </w:t>
      </w:r>
      <w:r>
        <w:rPr>
          <w:rFonts w:ascii="Arial" w:hAnsi="Arial" w:cs="Arial" w:eastAsia="Arial"/>
          <w:sz w:val="52"/>
          <w:szCs w:val="52"/>
          <w:color w:val="2F2F2F"/>
          <w:spacing w:val="-31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5"/>
          <w:position w:val="2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  <w:position w:val="2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9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75"/>
          <w:w w:val="105"/>
          <w:position w:val="21"/>
        </w:rPr>
        <w:t>A</w:t>
      </w:r>
      <w:r>
        <w:rPr>
          <w:rFonts w:ascii="Arial" w:hAnsi="Arial" w:cs="Arial" w:eastAsia="Arial"/>
          <w:sz w:val="52"/>
          <w:szCs w:val="52"/>
          <w:color w:val="575757"/>
          <w:spacing w:val="4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4"/>
          <w:position w:val="21"/>
        </w:rPr>
        <w:t>bşap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  <w:position w:val="2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3"/>
          <w:w w:val="100"/>
          <w:position w:val="2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1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2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70"/>
          <w:position w:val="21"/>
        </w:rPr>
        <w:t>..{:l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B5B5B5"/>
          <w:w w:val="147"/>
        </w:rPr>
        <w:t>-</w:t>
      </w:r>
      <w:r>
        <w:rPr>
          <w:rFonts w:ascii="Arial" w:hAnsi="Arial" w:cs="Arial" w:eastAsia="Arial"/>
          <w:sz w:val="33"/>
          <w:szCs w:val="33"/>
          <w:color w:val="B5B5B5"/>
          <w:spacing w:val="4"/>
          <w:w w:val="147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7"/>
          <w:w w:val="8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95"/>
        </w:rPr>
        <w:t>aııgııı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7"/>
          <w:w w:val="9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:37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6384" w:space="106"/>
            <w:col w:w="4710"/>
          </w:cols>
        </w:sectPr>
      </w:pPr>
      <w:rPr/>
    </w:p>
    <w:p>
      <w:pPr>
        <w:spacing w:before="59" w:after="0" w:line="240" w:lineRule="auto"/>
        <w:ind w:left="136" w:right="-20"/>
        <w:jc w:val="left"/>
        <w:tabs>
          <w:tab w:pos="2160" w:val="left"/>
          <w:tab w:pos="5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87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2"/>
        </w:rPr>
        <w:t>iı:acı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8" w:after="0" w:line="192" w:lineRule="exact"/>
        <w:ind w:left="2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1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13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8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17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:28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92" w:lineRule="exact"/>
        <w:ind w:left="1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:31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4" w:equalWidth="0">
            <w:col w:w="603" w:space="1568"/>
            <w:col w:w="1885" w:space="688"/>
            <w:col w:w="2284" w:space="755"/>
            <w:col w:w="3417"/>
          </w:cols>
        </w:sectPr>
      </w:pPr>
      <w:rPr/>
    </w:p>
    <w:p>
      <w:pPr>
        <w:spacing w:before="29" w:after="0" w:line="240" w:lineRule="auto"/>
        <w:ind w:left="2181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53" w:lineRule="auto"/>
        <w:ind w:left="2181" w:right="2284" w:firstLine="-2045"/>
        <w:jc w:val="left"/>
        <w:tabs>
          <w:tab w:pos="216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192" w:lineRule="exact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7" w:lineRule="exact"/>
        <w:ind w:left="117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4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47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-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0" w:after="0" w:line="128" w:lineRule="exact"/>
        <w:ind w:right="-65"/>
        <w:jc w:val="left"/>
        <w:tabs>
          <w:tab w:pos="19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6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6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90" w:lineRule="exact"/>
        <w:ind w:right="-20"/>
        <w:jc w:val="left"/>
        <w:tabs>
          <w:tab w:pos="1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  <w:position w:val="-7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2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7"/>
        </w:rPr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2"/>
          <w:position w:val="-7"/>
        </w:rPr>
        <w:t>:C02</w:t>
      </w:r>
      <w:r>
        <w:rPr>
          <w:rFonts w:ascii="Arial" w:hAnsi="Arial" w:cs="Arial" w:eastAsia="Arial"/>
          <w:sz w:val="24"/>
          <w:szCs w:val="24"/>
          <w:color w:val="2F2F2F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4" w:equalWidth="0">
            <w:col w:w="1254" w:space="1609"/>
            <w:col w:w="1187" w:space="694"/>
            <w:col w:w="2740" w:space="774"/>
            <w:col w:w="2942"/>
          </w:cols>
        </w:sectPr>
      </w:pPr>
      <w:rPr/>
    </w:p>
    <w:p>
      <w:pPr>
        <w:spacing w:before="0" w:after="0" w:line="335" w:lineRule="exact"/>
        <w:ind w:left="4878" w:right="-20"/>
        <w:jc w:val="left"/>
        <w:tabs>
          <w:tab w:pos="6660" w:val="left"/>
          <w:tab w:pos="8240" w:val="left"/>
          <w:tab w:pos="98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  <w:t>2</w:t>
      </w:r>
      <w:r>
        <w:rPr>
          <w:rFonts w:ascii="Arial" w:hAnsi="Arial" w:cs="Arial" w:eastAsia="Arial"/>
          <w:sz w:val="16"/>
          <w:szCs w:val="16"/>
          <w:color w:val="2F2F2F"/>
          <w:spacing w:val="4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  <w:t>m3</w:t>
      </w:r>
      <w:r>
        <w:rPr>
          <w:rFonts w:ascii="Arial" w:hAnsi="Arial" w:cs="Arial" w:eastAsia="Arial"/>
          <w:sz w:val="16"/>
          <w:szCs w:val="16"/>
          <w:color w:val="2F2F2F"/>
          <w:spacing w:val="-31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10"/>
          <w:szCs w:val="10"/>
          <w:color w:val="1D1D1D"/>
          <w:spacing w:val="0"/>
          <w:w w:val="56"/>
          <w:position w:val="2"/>
        </w:rPr>
        <w:t>1</w:t>
      </w:r>
      <w:r>
        <w:rPr>
          <w:rFonts w:ascii="Arial" w:hAnsi="Arial" w:cs="Arial" w:eastAsia="Arial"/>
          <w:sz w:val="10"/>
          <w:szCs w:val="10"/>
          <w:color w:val="1D1D1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0"/>
          <w:szCs w:val="10"/>
          <w:color w:val="1D1D1D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75757"/>
          <w:spacing w:val="-46"/>
          <w:w w:val="56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484848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22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92" w:lineRule="exact"/>
        <w:ind w:left="1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6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3" w:lineRule="auto"/>
        <w:ind w:right="6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başlangıcının;kur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volda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geçenleri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düşürdüğü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ıeticesi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1608" w:space="563"/>
            <w:col w:w="9029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54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74" w:lineRule="auto"/>
        <w:ind w:left="126" w:right="271" w:firstLine="-1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7" w:lineRule="exact"/>
        <w:ind w:left="117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66"/>
        </w:rPr>
        <w:t>Ek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40"/>
          <w:i/>
        </w:rPr>
        <w:t>}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13"/>
          <w:w w:val="4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03" w:right="-66"/>
        <w:jc w:val="left"/>
        <w:tabs>
          <w:tab w:pos="1020" w:val="left"/>
          <w:tab w:pos="1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75757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rnrih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8"/>
        </w:rPr>
        <w:t>26.0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1"/>
          <w:w w:val="108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piDE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144" w:right="-135"/>
        <w:jc w:val="left"/>
        <w:tabs>
          <w:tab w:pos="1900" w:val="left"/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69.440002pt;margin-top:37.016640pt;width:.1pt;height:38.880pt;mso-position-horizontal-relative:page;mso-position-vertical-relative:paragraph;z-index:-16193" coordorigin="3389,740" coordsize="2,778">
            <v:shape style="position:absolute;left:3389;top:740;width:2;height:778" coordorigin="3389,740" coordsize="0,778" path="m3389,1518l3389,740e" filled="f" stroked="t" strokeweight="2.64pt" strokecolor="#282F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9.600006pt;margin-top:30.608969pt;width:41.231122pt;height:8.5pt;mso-position-horizontal-relative:page;mso-position-vertical-relative:paragraph;z-index:-16191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11"/>
                    </w:rPr>
                    <w:t>EktpAmtd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</w:rPr>
        <w:t>Gilınişr&lt;e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92"/>
        </w:rPr>
        <w:t> </w:t>
      </w:r>
      <w:r>
        <w:rPr>
          <w:rFonts w:ascii="Arial" w:hAnsi="Arial" w:cs="Arial" w:eastAsia="Arial"/>
          <w:sz w:val="63"/>
          <w:szCs w:val="63"/>
          <w:color w:val="2F2F2F"/>
          <w:spacing w:val="0"/>
          <w:w w:val="40"/>
        </w:rPr>
        <w:t>ih</w:t>
      </w:r>
      <w:r>
        <w:rPr>
          <w:rFonts w:ascii="Arial" w:hAnsi="Arial" w:cs="Arial" w:eastAsia="Arial"/>
          <w:sz w:val="63"/>
          <w:szCs w:val="63"/>
          <w:color w:val="2F2F2F"/>
          <w:spacing w:val="-100"/>
          <w:w w:val="39"/>
        </w:rPr>
        <w:t>t</w:t>
      </w:r>
      <w:r>
        <w:rPr>
          <w:rFonts w:ascii="Arial" w:hAnsi="Arial" w:cs="Arial" w:eastAsia="Arial"/>
          <w:sz w:val="63"/>
          <w:szCs w:val="63"/>
          <w:color w:val="282F5B"/>
          <w:spacing w:val="0"/>
          <w:w w:val="91"/>
        </w:rPr>
        <w:t>::</w:t>
      </w:r>
      <w:r>
        <w:rPr>
          <w:rFonts w:ascii="Arial" w:hAnsi="Arial" w:cs="Arial" w:eastAsia="Arial"/>
          <w:sz w:val="63"/>
          <w:szCs w:val="63"/>
          <w:color w:val="282F5B"/>
          <w:spacing w:val="-47"/>
          <w:w w:val="91"/>
        </w:rPr>
        <w:t>:</w:t>
      </w:r>
      <w:r>
        <w:rPr>
          <w:rFonts w:ascii="Arial" w:hAnsi="Arial" w:cs="Arial" w:eastAsia="Arial"/>
          <w:sz w:val="63"/>
          <w:szCs w:val="63"/>
          <w:color w:val="2F2F2F"/>
          <w:spacing w:val="-2"/>
          <w:w w:val="33"/>
        </w:rPr>
        <w:t>i</w:t>
      </w:r>
      <w:r>
        <w:rPr>
          <w:rFonts w:ascii="Arial" w:hAnsi="Arial" w:cs="Arial" w:eastAsia="Arial"/>
          <w:sz w:val="63"/>
          <w:szCs w:val="63"/>
          <w:color w:val="2F2F2F"/>
          <w:spacing w:val="-320"/>
          <w:w w:val="36"/>
        </w:rPr>
        <w:t>h</w:t>
      </w:r>
      <w:r>
        <w:rPr>
          <w:rFonts w:ascii="Arial" w:hAnsi="Arial" w:cs="Arial" w:eastAsia="Arial"/>
          <w:sz w:val="63"/>
          <w:szCs w:val="63"/>
          <w:color w:val="2F2F2F"/>
          <w:spacing w:val="0"/>
          <w:w w:val="33"/>
        </w:rPr>
        <w:t>r</w:t>
      </w:r>
      <w:r>
        <w:rPr>
          <w:rFonts w:ascii="Arial" w:hAnsi="Arial" w:cs="Arial" w:eastAsia="Arial"/>
          <w:sz w:val="63"/>
          <w:szCs w:val="63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63"/>
          <w:szCs w:val="63"/>
          <w:color w:val="2F2F2F"/>
          <w:spacing w:val="0"/>
          <w:w w:val="100"/>
        </w:rPr>
      </w:r>
      <w:r>
        <w:rPr>
          <w:rFonts w:ascii="Arial" w:hAnsi="Arial" w:cs="Arial" w:eastAsia="Arial"/>
          <w:sz w:val="63"/>
          <w:szCs w:val="63"/>
          <w:color w:val="676795"/>
          <w:spacing w:val="0"/>
          <w:w w:val="65"/>
        </w:rPr>
        <w:t>/</w:t>
      </w:r>
      <w:r>
        <w:rPr>
          <w:rFonts w:ascii="Arial" w:hAnsi="Arial" w:cs="Arial" w:eastAsia="Arial"/>
          <w:sz w:val="63"/>
          <w:szCs w:val="63"/>
          <w:color w:val="676795"/>
          <w:spacing w:val="0"/>
          <w:w w:val="100"/>
        </w:rPr>
        <w:tab/>
      </w:r>
      <w:r>
        <w:rPr>
          <w:rFonts w:ascii="Arial" w:hAnsi="Arial" w:cs="Arial" w:eastAsia="Arial"/>
          <w:sz w:val="63"/>
          <w:szCs w:val="63"/>
          <w:color w:val="676795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5" w:after="0" w:line="240" w:lineRule="auto"/>
        <w:ind w:left="73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75757"/>
          <w:w w:val="82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9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</w:rPr>
        <w:t>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07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757"/>
          <w:spacing w:val="2"/>
          <w:w w:val="108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w w:val="10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3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4" w:equalWidth="0">
            <w:col w:w="1957" w:space="195"/>
            <w:col w:w="3745" w:space="205"/>
            <w:col w:w="1284" w:space="1207"/>
            <w:col w:w="260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w w:val="15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Po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84848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94"/>
        </w:rPr>
        <w:t>t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4" w:after="0" w:line="240" w:lineRule="auto"/>
        <w:ind w:right="-20"/>
        <w:jc w:val="left"/>
        <w:tabs>
          <w:tab w:pos="1560" w:val="left"/>
        </w:tabs>
        <w:rPr>
          <w:rFonts w:ascii="Arial" w:hAnsi="Arial" w:cs="Arial" w:eastAsia="Arial"/>
          <w:sz w:val="68"/>
          <w:szCs w:val="6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12"/>
        </w:rPr>
        <w:t>rAmir;</w:t>
      </w:r>
      <w:r>
        <w:rPr>
          <w:rFonts w:ascii="Arial" w:hAnsi="Arial" w:cs="Arial" w:eastAsia="Arial"/>
          <w:sz w:val="20"/>
          <w:szCs w:val="20"/>
          <w:color w:val="484848"/>
          <w:spacing w:val="-30"/>
          <w:w w:val="112"/>
        </w:rPr>
        <w:t> </w:t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84848"/>
          <w:spacing w:val="0"/>
          <w:w w:val="100"/>
        </w:rPr>
      </w:r>
      <w:r>
        <w:rPr>
          <w:rFonts w:ascii="Arial" w:hAnsi="Arial" w:cs="Arial" w:eastAsia="Arial"/>
          <w:sz w:val="68"/>
          <w:szCs w:val="68"/>
          <w:color w:val="313880"/>
          <w:spacing w:val="0"/>
          <w:w w:val="112"/>
        </w:rPr>
        <w:t>LY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41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439.679993pt;margin-top:-53.467102pt;width:122.879997pt;height:106.559998pt;mso-position-horizontal-relative:page;mso-position-vertical-relative:paragraph;z-index:-16195" type="#_x0000_t75">
            <v:imagedata r:id="rId40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9.919998pt;margin-top:-2.713389pt;width:15.184801pt;height:20pt;mso-position-horizontal-relative:page;mso-position-vertical-relative:paragraph;z-index:-16190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464991"/>
                      <w:spacing w:val="0"/>
                      <w:w w:val="113"/>
                    </w:rPr>
                    <w:t>V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110"/>
        </w:rPr>
        <w:t>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40" w:lineRule="auto"/>
        <w:ind w:left="16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  <w:cols w:num="2" w:equalWidth="0">
            <w:col w:w="2839" w:space="350"/>
            <w:col w:w="8011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4.04pt;margin-top:24.120001pt;width:568.200012pt;height:755.280002pt;mso-position-horizontal-relative:page;mso-position-vertical-relative:page;z-index:-16194" coordorigin="281,482" coordsize="11364,15106">
            <v:group style="position:absolute;left:317;top:499;width:11314;height:2" coordorigin="317,499" coordsize="11314,2">
              <v:shape style="position:absolute;left:317;top:499;width:11314;height:2" coordorigin="317,499" coordsize="11314,0" path="m317,499l11630,499e" filled="f" stroked="t" strokeweight=".72pt" strokecolor="#4B4B4B">
                <v:path arrowok="t"/>
              </v:shape>
            </v:group>
            <v:group style="position:absolute;left:312;top:490;width:2;height:15091" coordorigin="312,490" coordsize="2,15091">
              <v:shape style="position:absolute;left:312;top:490;width:2;height:15091" coordorigin="312,490" coordsize="0,15091" path="m312,15581l312,490e" filled="f" stroked="t" strokeweight=".72pt" strokecolor="#3F3F3F">
                <v:path arrowok="t"/>
              </v:shape>
            </v:group>
            <v:group style="position:absolute;left:2366;top:490;width:2;height:1517" coordorigin="2366,490" coordsize="2,1517">
              <v:shape style="position:absolute;left:2366;top:490;width:2;height:1517" coordorigin="2366,490" coordsize="0,1517" path="m2366,2006l2366,490e" filled="f" stroked="t" strokeweight=".48pt" strokecolor="#2B2B2B">
                <v:path arrowok="t"/>
              </v:shape>
            </v:group>
            <v:group style="position:absolute;left:317;top:1992;width:11309;height:2" coordorigin="317,1992" coordsize="11309,2">
              <v:shape style="position:absolute;left:317;top:1992;width:11309;height:2" coordorigin="317,1992" coordsize="11309,0" path="m317,1992l11626,1992e" filled="f" stroked="t" strokeweight=".48pt" strokecolor="#383838">
                <v:path arrowok="t"/>
              </v:shape>
            </v:group>
            <v:group style="position:absolute;left:9197;top:499;width:2;height:1507" coordorigin="9197,499" coordsize="2,1507">
              <v:shape style="position:absolute;left:9197;top:499;width:2;height:1507" coordorigin="9197,499" coordsize="0,1507" path="m9197,2006l9197,499e" filled="f" stroked="t" strokeweight=".96pt" strokecolor="#5B5B5B">
                <v:path arrowok="t"/>
              </v:shape>
            </v:group>
            <v:group style="position:absolute;left:11623;top:490;width:2;height:3341" coordorigin="11623,490" coordsize="2,3341">
              <v:shape style="position:absolute;left:11623;top:490;width:2;height:3341" coordorigin="11623,490" coordsize="0,3341" path="m11623,3830l11623,490e" filled="f" stroked="t" strokeweight=".72pt" strokecolor="#3B3B3B">
                <v:path arrowok="t"/>
              </v:shape>
            </v:group>
            <v:group style="position:absolute;left:317;top:2208;width:11314;height:2" coordorigin="317,2208" coordsize="11314,2">
              <v:shape style="position:absolute;left:317;top:2208;width:11314;height:2" coordorigin="317,2208" coordsize="11314,0" path="m317,2208l11630,2208e" filled="f" stroked="t" strokeweight=".96pt" strokecolor="#575757">
                <v:path arrowok="t"/>
              </v:shape>
            </v:group>
            <v:group style="position:absolute;left:307;top:2414;width:11328;height:2" coordorigin="307,2414" coordsize="11328,2">
              <v:shape style="position:absolute;left:307;top:2414;width:11328;height:2" coordorigin="307,2414" coordsize="11328,0" path="m307,2414l11635,2414e" filled="f" stroked="t" strokeweight=".72pt" strokecolor="#2F2F2F">
                <v:path arrowok="t"/>
              </v:shape>
            </v:group>
            <v:group style="position:absolute;left:317;top:2645;width:11309;height:2" coordorigin="317,2645" coordsize="11309,2">
              <v:shape style="position:absolute;left:317;top:2645;width:11309;height:2" coordorigin="317,2645" coordsize="11309,0" path="m317,2645l11626,2645e" filled="f" stroked="t" strokeweight=".48pt" strokecolor="#1F1F1F">
                <v:path arrowok="t"/>
              </v:shape>
            </v:group>
            <v:group style="position:absolute;left:307;top:2861;width:11318;height:2" coordorigin="307,2861" coordsize="11318,2">
              <v:shape style="position:absolute;left:307;top:2861;width:11318;height:2" coordorigin="307,2861" coordsize="11318,0" path="m307,2861l11626,2861e" filled="f" stroked="t" strokeweight=".96pt" strokecolor="#4F4F4F">
                <v:path arrowok="t"/>
              </v:shape>
            </v:group>
            <v:group style="position:absolute;left:307;top:3082;width:11328;height:2" coordorigin="307,3082" coordsize="11328,2">
              <v:shape style="position:absolute;left:307;top:3082;width:11328;height:2" coordorigin="307,3082" coordsize="11328,0" path="m307,3082l11635,3082e" filled="f" stroked="t" strokeweight=".96pt" strokecolor="#575757">
                <v:path arrowok="t"/>
              </v:shape>
            </v:group>
            <v:group style="position:absolute;left:3869;top:3072;width:2;height:758" coordorigin="3869,3072" coordsize="2,758">
              <v:shape style="position:absolute;left:3869;top:3072;width:2;height:758" coordorigin="3869,3072" coordsize="0,758" path="m3869,3830l3869,3072e" filled="f" stroked="t" strokeweight=".96pt" strokecolor="#545454">
                <v:path arrowok="t"/>
              </v:shape>
            </v:group>
            <v:group style="position:absolute;left:7003;top:3072;width:2;height:758" coordorigin="7003,3072" coordsize="2,758">
              <v:shape style="position:absolute;left:7003;top:3072;width:2;height:758" coordorigin="7003,3072" coordsize="0,758" path="m7003,3830l7003,3072e" filled="f" stroked="t" strokeweight=".72pt" strokecolor="#2B2B2B">
                <v:path arrowok="t"/>
              </v:shape>
            </v:group>
            <v:group style="position:absolute;left:2362;top:3811;width:2;height:11760" coordorigin="2362,3811" coordsize="2,11760">
              <v:shape style="position:absolute;left:2362;top:3811;width:2;height:11760" coordorigin="2362,3811" coordsize="0,11760" path="m2362,15571l2362,3811e" filled="f" stroked="t" strokeweight=".72pt" strokecolor="#444444">
                <v:path arrowok="t"/>
              </v:shape>
            </v:group>
            <v:group style="position:absolute;left:307;top:3816;width:11328;height:2" coordorigin="307,3816" coordsize="11328,2">
              <v:shape style="position:absolute;left:307;top:3816;width:11328;height:2" coordorigin="307,3816" coordsize="11328,0" path="m307,3816l11635,3816e" filled="f" stroked="t" strokeweight=".48pt" strokecolor="#2F2F2F">
                <v:path arrowok="t"/>
              </v:shape>
            </v:group>
            <v:group style="position:absolute;left:307;top:4094;width:11328;height:2" coordorigin="307,4094" coordsize="11328,2">
              <v:shape style="position:absolute;left:307;top:4094;width:11328;height:2" coordorigin="307,4094" coordsize="11328,0" path="m307,4094l11635,4094e" filled="f" stroked="t" strokeweight=".48pt" strokecolor="#282828">
                <v:path arrowok="t"/>
              </v:shape>
            </v:group>
            <v:group style="position:absolute;left:11626;top:4090;width:2;height:11472" coordorigin="11626,4090" coordsize="2,11472">
              <v:shape style="position:absolute;left:11626;top:4090;width:2;height:11472" coordorigin="11626,4090" coordsize="0,11472" path="m11626,15562l11626,4090e" filled="f" stroked="t" strokeweight=".96pt" strokecolor="#5B5B5B">
                <v:path arrowok="t"/>
              </v:shape>
            </v:group>
            <v:group style="position:absolute;left:4934;top:4301;width:2;height:2083" coordorigin="4934,4301" coordsize="2,2083">
              <v:shape style="position:absolute;left:4934;top:4301;width:2;height:2083" coordorigin="4934,4301" coordsize="0,2083" path="m4934,6384l4934,4301e" filled="f" stroked="t" strokeweight=".96pt" strokecolor="#4F4F4F">
                <v:path arrowok="t"/>
              </v:shape>
            </v:group>
            <v:group style="position:absolute;left:2362;top:4310;width:9274;height:2" coordorigin="2362,4310" coordsize="9274,2">
              <v:shape style="position:absolute;left:2362;top:4310;width:9274;height:2" coordorigin="2362,4310" coordsize="9274,0" path="m2362,4310l11635,4310e" filled="f" stroked="t" strokeweight=".72pt" strokecolor="#4B4B4B">
                <v:path arrowok="t"/>
              </v:shape>
            </v:group>
            <v:group style="position:absolute;left:4925;top:4795;width:6710;height:2" coordorigin="4925,4795" coordsize="6710,2">
              <v:shape style="position:absolute;left:4925;top:4795;width:6710;height:2" coordorigin="4925,4795" coordsize="6710,0" path="m4925,4795l11635,4795e" filled="f" stroked="t" strokeweight=".48pt" strokecolor="#4B4B4B">
                <v:path arrowok="t"/>
              </v:shape>
            </v:group>
            <v:group style="position:absolute;left:4925;top:5040;width:6710;height:2" coordorigin="4925,5040" coordsize="6710,2">
              <v:shape style="position:absolute;left:4925;top:5040;width:6710;height:2" coordorigin="4925,5040" coordsize="6710,0" path="m4925,5040l11635,5040e" filled="f" stroked="t" strokeweight=".72pt" strokecolor="#777777">
                <v:path arrowok="t"/>
              </v:shape>
            </v:group>
            <v:group style="position:absolute;left:4925;top:5280;width:6710;height:2" coordorigin="4925,5280" coordsize="6710,2">
              <v:shape style="position:absolute;left:4925;top:5280;width:6710;height:2" coordorigin="4925,5280" coordsize="6710,0" path="m4925,5280l11635,5280e" filled="f" stroked="t" strokeweight=".96pt" strokecolor="#606060">
                <v:path arrowok="t"/>
              </v:shape>
            </v:group>
            <v:group style="position:absolute;left:2352;top:5501;width:9283;height:2" coordorigin="2352,5501" coordsize="9283,2">
              <v:shape style="position:absolute;left:2352;top:5501;width:9283;height:2" coordorigin="2352,5501" coordsize="9283,0" path="m2352,5501l11635,5501e" filled="f" stroked="t" strokeweight=".96pt" strokecolor="#5B5B5B">
                <v:path arrowok="t"/>
              </v:shape>
            </v:group>
            <v:group style="position:absolute;left:7862;top:5722;width:2;height:662" coordorigin="7862,5722" coordsize="2,662">
              <v:shape style="position:absolute;left:7862;top:5722;width:2;height:662" coordorigin="7862,5722" coordsize="0,662" path="m7862,6384l7862,5722e" filled="f" stroked="t" strokeweight=".96pt" strokecolor="#676767">
                <v:path arrowok="t"/>
              </v:shape>
            </v:group>
            <v:group style="position:absolute;left:307;top:5731;width:11328;height:2" coordorigin="307,5731" coordsize="11328,2">
              <v:shape style="position:absolute;left:307;top:5731;width:11328;height:2" coordorigin="307,5731" coordsize="11328,0" path="m307,5731l11635,5731e" filled="f" stroked="t" strokeweight=".96pt" strokecolor="#5B5B5B">
                <v:path arrowok="t"/>
              </v:shape>
            </v:group>
            <v:group style="position:absolute;left:2352;top:6154;width:9283;height:2" coordorigin="2352,6154" coordsize="9283,2">
              <v:shape style="position:absolute;left:2352;top:6154;width:9283;height:2" coordorigin="2352,6154" coordsize="9283,0" path="m2352,6154l11635,6154e" filled="f" stroked="t" strokeweight=".72pt" strokecolor="#545454">
                <v:path arrowok="t"/>
              </v:shape>
            </v:group>
            <v:group style="position:absolute;left:2352;top:6374;width:9283;height:2" coordorigin="2352,6374" coordsize="9283,2">
              <v:shape style="position:absolute;left:2352;top:6374;width:9283;height:2" coordorigin="2352,6374" coordsize="9283,0" path="m2352,6374l11635,6374e" filled="f" stroked="t" strokeweight=".96pt" strokecolor="#606060">
                <v:path arrowok="t"/>
              </v:shape>
            </v:group>
            <v:group style="position:absolute;left:4934;top:7219;width:2;height:682" coordorigin="4934,7219" coordsize="2,682">
              <v:shape style="position:absolute;left:4934;top:7219;width:2;height:682" coordorigin="4934,7219" coordsize="0,682" path="m4934,7901l4934,7219e" filled="f" stroked="t" strokeweight=".96pt" strokecolor="#5B5B5B">
                <v:path arrowok="t"/>
              </v:shape>
            </v:group>
            <v:group style="position:absolute;left:298;top:7229;width:11338;height:2" coordorigin="298,7229" coordsize="11338,2">
              <v:shape style="position:absolute;left:298;top:7229;width:11338;height:2" coordorigin="298,7229" coordsize="11338,0" path="m298,7229l11635,7229e" filled="f" stroked="t" strokeweight=".72pt" strokecolor="#575757">
                <v:path arrowok="t"/>
              </v:shape>
            </v:group>
            <v:group style="position:absolute;left:307;top:6595;width:11328;height:2" coordorigin="307,6595" coordsize="11328,2">
              <v:shape style="position:absolute;left:307;top:6595;width:11328;height:2" coordorigin="307,6595" coordsize="11328,0" path="m307,6595l11635,6595e" filled="f" stroked="t" strokeweight=".96pt" strokecolor="#5B5B5B">
                <v:path arrowok="t"/>
              </v:shape>
            </v:group>
            <v:group style="position:absolute;left:4925;top:7450;width:6710;height:2" coordorigin="4925,7450" coordsize="6710,2">
              <v:shape style="position:absolute;left:4925;top:7450;width:6710;height:2" coordorigin="4925,7450" coordsize="6710,0" path="m4925,7450l11635,7450e" filled="f" stroked="t" strokeweight=".72pt" strokecolor="#5B5B5B">
                <v:path arrowok="t"/>
              </v:shape>
            </v:group>
            <v:group style="position:absolute;left:4925;top:7670;width:6710;height:2" coordorigin="4925,7670" coordsize="6710,2">
              <v:shape style="position:absolute;left:4925;top:7670;width:6710;height:2" coordorigin="4925,7670" coordsize="6710,0" path="m4925,7670l11635,7670e" filled="f" stroked="t" strokeweight=".96pt" strokecolor="#606060">
                <v:path arrowok="t"/>
              </v:shape>
            </v:group>
            <v:group style="position:absolute;left:298;top:7886;width:11338;height:2" coordorigin="298,7886" coordsize="11338,2">
              <v:shape style="position:absolute;left:298;top:7886;width:11338;height:2" coordorigin="298,7886" coordsize="11338,0" path="m298,7886l11635,7886e" filled="f" stroked="t" strokeweight=".48pt" strokecolor="#383838">
                <v:path arrowok="t"/>
              </v:shape>
            </v:group>
            <v:group style="position:absolute;left:298;top:8698;width:11338;height:2" coordorigin="298,8698" coordsize="11338,2">
              <v:shape style="position:absolute;left:298;top:8698;width:11338;height:2" coordorigin="298,8698" coordsize="11338,0" path="m298,8698l11635,8698e" filled="f" stroked="t" strokeweight=".96pt" strokecolor="#5B5B5B">
                <v:path arrowok="t"/>
              </v:shape>
            </v:group>
            <v:group style="position:absolute;left:298;top:9586;width:11338;height:2" coordorigin="298,9586" coordsize="11338,2">
              <v:shape style="position:absolute;left:298;top:9586;width:11338;height:2" coordorigin="298,9586" coordsize="11338,0" path="m298,9586l11635,9586e" filled="f" stroked="t" strokeweight=".48pt" strokecolor="#444444">
                <v:path arrowok="t"/>
              </v:shape>
            </v:group>
            <v:group style="position:absolute;left:1109;top:10848;width:2;height:4733" coordorigin="1109,10848" coordsize="2,4733">
              <v:shape style="position:absolute;left:1109;top:10848;width:2;height:4733" coordorigin="1109,10848" coordsize="0,4733" path="m1109,15581l1109,10848e" filled="f" stroked="t" strokeweight=".48pt" strokecolor="#1F1F1F">
                <v:path arrowok="t"/>
              </v:shape>
            </v:group>
            <v:group style="position:absolute;left:1690;top:10848;width:2;height:4723" coordorigin="1690,10848" coordsize="2,4723">
              <v:shape style="position:absolute;left:1690;top:10848;width:2;height:4723" coordorigin="1690,10848" coordsize="0,4723" path="m1690,15571l1690,10848e" filled="f" stroked="t" strokeweight=".72pt" strokecolor="#3F3F3F">
                <v:path arrowok="t"/>
              </v:shape>
            </v:group>
            <v:group style="position:absolute;left:298;top:10853;width:11338;height:2" coordorigin="298,10853" coordsize="11338,2">
              <v:shape style="position:absolute;left:298;top:10853;width:11338;height:2" coordorigin="298,10853" coordsize="11338,0" path="m298,10853l11635,10853e" filled="f" stroked="t" strokeweight=".48pt" strokecolor="#383838">
                <v:path arrowok="t"/>
              </v:shape>
            </v:group>
            <v:group style="position:absolute;left:7402;top:10848;width:2;height:4723" coordorigin="7402,10848" coordsize="2,4723">
              <v:shape style="position:absolute;left:7402;top:10848;width:2;height:4723" coordorigin="7402,10848" coordsize="0,4723" path="m7402,15571l7402,10848e" filled="f" stroked="t" strokeweight=".96pt" strokecolor="#575757">
                <v:path arrowok="t"/>
              </v:shape>
            </v:group>
            <v:group style="position:absolute;left:288;top:9917;width:11347;height:2" coordorigin="288,9917" coordsize="11347,2">
              <v:shape style="position:absolute;left:288;top:9917;width:11347;height:2" coordorigin="288,9917" coordsize="11347,0" path="m288,9917l11635,9917e" filled="f" stroked="t" strokeweight=".48pt" strokecolor="#383838">
                <v:path arrowok="t"/>
              </v:shape>
            </v:group>
            <v:group style="position:absolute;left:298;top:10157;width:11338;height:2" coordorigin="298,10157" coordsize="11338,2">
              <v:shape style="position:absolute;left:298;top:10157;width:11338;height:2" coordorigin="298,10157" coordsize="11338,0" path="m298,10157l11635,10157e" filled="f" stroked="t" strokeweight=".96pt" strokecolor="#5B5B5B">
                <v:path arrowok="t"/>
              </v:shape>
            </v:group>
            <v:group style="position:absolute;left:298;top:11088;width:11338;height:2" coordorigin="298,11088" coordsize="11338,2">
              <v:shape style="position:absolute;left:298;top:11088;width:11338;height:2" coordorigin="298,11088" coordsize="11338,0" path="m298,11088l11635,11088e" filled="f" stroked="t" strokeweight=".96pt" strokecolor="#5B5B5B">
                <v:path arrowok="t"/>
              </v:shape>
            </v:group>
            <v:group style="position:absolute;left:298;top:13181;width:2064;height:2" coordorigin="298,13181" coordsize="2064,2">
              <v:shape style="position:absolute;left:298;top:13181;width:2064;height:2" coordorigin="298,13181" coordsize="2064,0" path="m298,13181l2362,13181e" filled="f" stroked="t" strokeweight=".96pt" strokecolor="#5B5B5B">
                <v:path arrowok="t"/>
              </v:shape>
            </v:group>
            <v:group style="position:absolute;left:288;top:15562;width:11347;height:2" coordorigin="288,15562" coordsize="11347,2">
              <v:shape style="position:absolute;left:288;top:15562;width:11347;height:2" coordorigin="288,15562" coordsize="11347,0" path="m288,15562l11635,15562e" filled="f" stroked="t" strokeweight=".72pt" strokecolor="#545454">
                <v:path arrowok="t"/>
              </v:shape>
            </v:group>
            <v:group style="position:absolute;left:6681;top:3334;width:345;height:450" coordorigin="6681,3334" coordsize="345,450">
              <v:shape style="position:absolute;left:6681;top:3334;width:345;height:450" coordorigin="6681,3334" coordsize="345,450" path="m6681,3334l7026,3334,7026,3784,6681,3784,6681,3334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92.960002pt;height:77.760pt;mso-position-horizontal-relative:char;mso-position-vertical-relative:line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520"/>
        </w:sectPr>
      </w:pPr>
      <w:rPr/>
    </w:p>
    <w:p>
      <w:pPr>
        <w:spacing w:before="68" w:after="0" w:line="220" w:lineRule="auto"/>
        <w:ind w:left="594" w:right="-151" w:firstLine="-22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7"/>
          <w:szCs w:val="87"/>
          <w:color w:val="2D2D2D"/>
          <w:spacing w:val="-788"/>
          <w:w w:val="16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4" w:right="4300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4pt;margin-top:-4.493088pt;width:50.880001pt;height:46.080002pt;mso-position-horizontal-relative:page;mso-position-vertical-relative:paragraph;z-index:-16189" type="#_x0000_t75">
            <v:imagedata r:id="rId42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26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8" w:lineRule="exact"/>
        <w:ind w:left="465" w:right="441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5" w:lineRule="exact"/>
        <w:ind w:left="1109" w:right="5118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6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320" w:right="180"/>
          <w:cols w:num="2" w:equalWidth="0">
            <w:col w:w="1615" w:space="1686"/>
            <w:col w:w="8119"/>
          </w:cols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6.521683" w:type="dxa"/>
      </w:tblPr>
      <w:tblGrid/>
      <w:tr>
        <w:trPr>
          <w:trHeight w:val="243" w:hRule="exact"/>
        </w:trPr>
        <w:tc>
          <w:tcPr>
            <w:tcW w:w="1189" w:type="dxa"/>
            <w:tcBorders>
              <w:top w:val="single" w:sz="5.67984" w:space="0" w:color="545454"/>
              <w:bottom w:val="single" w:sz="5.67984" w:space="0" w:color="575757"/>
              <w:left w:val="single" w:sz="5.67984" w:space="0" w:color="4B4B4B"/>
              <w:right w:val="nil" w:sz="6" w:space="0" w:color="auto"/>
            </w:tcBorders>
          </w:tcPr>
          <w:p>
            <w:pPr>
              <w:spacing w:before="11" w:after="0" w:line="218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73" w:type="dxa"/>
            <w:tcBorders>
              <w:top w:val="single" w:sz="5.67984" w:space="0" w:color="54545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8" w:lineRule="exact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26.05.2017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13" w:type="dxa"/>
            <w:tcBorders>
              <w:top w:val="single" w:sz="5.67984" w:space="0" w:color="545454"/>
              <w:bottom w:val="single" w:sz="5.6798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7" w:lineRule="exact"/>
              <w:ind w:left="30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73"/>
              </w:rPr>
              <w:t>OJ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021" w:type="dxa"/>
            <w:tcBorders>
              <w:top w:val="single" w:sz="5.67984" w:space="0" w:color="545454"/>
              <w:bottom w:val="single" w:sz="5.67984" w:space="0" w:color="575757"/>
              <w:left w:val="nil" w:sz="6" w:space="0" w:color="auto"/>
              <w:right w:val="single" w:sz="5.67984" w:space="0" w:color="575757"/>
            </w:tcBorders>
          </w:tcPr>
          <w:p>
            <w:pPr>
              <w:spacing w:before="11" w:after="0" w:line="218" w:lineRule="exact"/>
              <w:ind w:left="251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9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00:28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trcl: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533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225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09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63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189" w:type="dxa"/>
            <w:tcBorders>
              <w:top w:val="single" w:sz="5.67984" w:space="0" w:color="575757"/>
              <w:bottom w:val="single" w:sz="5.67984" w:space="0" w:color="545454"/>
              <w:left w:val="single" w:sz="5.67984" w:space="0" w:color="4B4B4B"/>
              <w:right w:val="nil" w:sz="6" w:space="0" w:color="auto"/>
            </w:tcBorders>
          </w:tcPr>
          <w:p>
            <w:pPr>
              <w:spacing w:before="11" w:after="0" w:line="213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3"/>
                <w:position w:val="-1"/>
              </w:rPr>
              <w:t>}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3"/>
                <w:position w:val="-1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3"/>
                <w:position w:val="-1"/>
              </w:rPr>
              <w:t>_ayıt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8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73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3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0"/>
                <w:position w:val="-1"/>
              </w:rPr>
              <w:t>26.05.20ı7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13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3" w:lineRule="exact"/>
              <w:ind w:left="307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E6060"/>
                <w:spacing w:val="-11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7"/>
                <w:position w:val="-1"/>
              </w:rPr>
              <w:t>:3524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21" w:type="dxa"/>
            <w:tcBorders>
              <w:top w:val="single" w:sz="5.67984" w:space="0" w:color="575757"/>
              <w:bottom w:val="single" w:sz="5.67984" w:space="0" w:color="545454"/>
              <w:left w:val="nil" w:sz="6" w:space="0" w:color="auto"/>
              <w:right w:val="single" w:sz="5.67984" w:space="0" w:color="575757"/>
            </w:tcBorders>
          </w:tcPr>
          <w:p>
            <w:pPr>
              <w:spacing w:before="11" w:after="0" w:line="213" w:lineRule="exact"/>
              <w:ind w:left="2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4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5"/>
                <w:w w:val="11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Güve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  <w:position w:val="-1"/>
              </w:rPr>
              <w:t>GENÇ_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380" w:bottom="280" w:left="320" w:right="180"/>
        </w:sectPr>
      </w:pPr>
      <w:rPr/>
    </w:p>
    <w:p>
      <w:pPr>
        <w:spacing w:before="0" w:after="0" w:line="215" w:lineRule="exact"/>
        <w:ind w:left="134" w:right="-5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Adres: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SaiQle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Adıgüzel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1"/>
        </w:rPr>
        <w:t>Çi_flli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1"/>
        </w:rPr>
        <w:t>)!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7" w:lineRule="auto"/>
        <w:ind w:left="125" w:right="-53" w:firstLine="5"/>
        <w:jc w:val="left"/>
        <w:tabs>
          <w:tab w:pos="1480" w:val="left"/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3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Saiple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Adıgüzel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Çiftliği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125" w:right="-20"/>
        <w:jc w:val="left"/>
        <w:tabs>
          <w:tab w:pos="3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85"/>
        </w:rPr>
        <w:t>ise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-3"/>
          <w:w w:val="8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-5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3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5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15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6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6019" w:space="723"/>
            <w:col w:w="4678"/>
          </w:cols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553329pt;margin-top:3.500351pt;width:34.284409pt;height:26pt;mso-position-horizontal-relative:page;mso-position-vertical-relative:paragraph;z-index:-1618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1D1D1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44444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Beıonıırıne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E6060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1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7.361115pt;margin-top:-6.697468pt;width:2.96667pt;height:21pt;mso-position-horizontal-relative:page;mso-position-vertical-relative:paragraph;z-index:-16184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444444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lfangını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5463" w:space="138"/>
            <w:col w:w="5819"/>
          </w:cols>
        </w:sectPr>
      </w:pPr>
      <w:rPr/>
    </w:p>
    <w:p>
      <w:pPr>
        <w:spacing w:before="7" w:after="0" w:line="240" w:lineRule="auto"/>
        <w:ind w:left="106"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w w:val="5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9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303" w:lineRule="auto"/>
        <w:ind w:left="65" w:right="-53" w:firstLine="-65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1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:Celaleddi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BAÖCALI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00:29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t\,raç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596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</w:rPr>
        <w:t>Eınniy_et-Jandarma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6" w:lineRule="exact"/>
        <w:ind w:left="14"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6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2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7277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7277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7277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00:39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3" w:equalWidth="0">
            <w:col w:w="1190" w:space="961"/>
            <w:col w:w="5289" w:space="154"/>
            <w:col w:w="3826"/>
          </w:cols>
        </w:sectPr>
      </w:pPr>
      <w:rPr/>
    </w:p>
    <w:p>
      <w:pPr>
        <w:spacing w:before="0" w:after="0" w:line="276" w:lineRule="exact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D2D2D"/>
          <w:spacing w:val="0"/>
          <w:w w:val="75"/>
        </w:rPr>
        <w:t>IY'</w:t>
      </w:r>
      <w:r>
        <w:rPr>
          <w:rFonts w:ascii="Arial" w:hAnsi="Arial" w:cs="Arial" w:eastAsia="Arial"/>
          <w:sz w:val="27"/>
          <w:szCs w:val="27"/>
          <w:color w:val="2D2D2D"/>
          <w:spacing w:val="52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J•mcı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0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3" w:equalWidth="0">
            <w:col w:w="4329" w:space="359"/>
            <w:col w:w="1029" w:space="1887"/>
            <w:col w:w="3816"/>
          </w:cols>
        </w:sectPr>
      </w:pPr>
      <w:rPr/>
    </w:p>
    <w:p>
      <w:pPr>
        <w:spacing w:before="28" w:after="0" w:line="240" w:lineRule="auto"/>
        <w:ind w:left="10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Söndürmcdc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1544" w:space="659"/>
            <w:col w:w="9217"/>
          </w:cols>
        </w:sectPr>
      </w:pPr>
      <w:rPr/>
    </w:p>
    <w:p>
      <w:pPr>
        <w:spacing w:before="24" w:after="0" w:line="122" w:lineRule="exact"/>
        <w:ind w:left="161" w:right="-69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8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1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117" w:lineRule="exact"/>
        <w:ind w:right="-20"/>
        <w:jc w:val="left"/>
        <w:tabs>
          <w:tab w:pos="1900" w:val="left"/>
          <w:tab w:pos="3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"/>
          <w:w w:val="96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8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8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8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2599" w:space="2093"/>
            <w:col w:w="6728"/>
          </w:cols>
        </w:sectPr>
      </w:pPr>
      <w:rPr/>
    </w:p>
    <w:p>
      <w:pPr>
        <w:spacing w:before="0" w:after="0" w:line="384" w:lineRule="exact"/>
        <w:ind w:left="4716" w:right="-20"/>
        <w:jc w:val="left"/>
        <w:tabs>
          <w:tab w:pos="6600" w:val="left"/>
          <w:tab w:pos="81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2D2D2D"/>
          <w:spacing w:val="0"/>
          <w:w w:val="128"/>
        </w:rPr>
        <w:t>ı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3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59"/>
          <w:w w:val="63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6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öğrenilemeye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1847" w:space="356"/>
            <w:col w:w="9217"/>
          </w:cols>
        </w:sectPr>
      </w:pPr>
      <w:rPr/>
    </w:p>
    <w:p>
      <w:pPr>
        <w:spacing w:before="14" w:after="0" w:line="240" w:lineRule="auto"/>
        <w:ind w:left="12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2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</w:sectPr>
      </w:pPr>
      <w:rPr/>
    </w:p>
    <w:p>
      <w:pPr>
        <w:spacing w:before="4" w:after="0" w:line="240" w:lineRule="auto"/>
        <w:ind w:left="106" w:right="-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D2D2D"/>
          <w:w w:val="77"/>
        </w:rPr>
        <w:t>i</w:t>
      </w:r>
      <w:r>
        <w:rPr>
          <w:rFonts w:ascii="Arial" w:hAnsi="Arial" w:cs="Arial" w:eastAsia="Arial"/>
          <w:sz w:val="21"/>
          <w:szCs w:val="21"/>
          <w:color w:val="2D2D2D"/>
          <w:w w:val="76"/>
        </w:rPr>
        <w:t>Y</w:t>
      </w:r>
      <w:r>
        <w:rPr>
          <w:rFonts w:ascii="Arial" w:hAnsi="Arial" w:cs="Arial" w:eastAsia="Arial"/>
          <w:sz w:val="21"/>
          <w:szCs w:val="21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3" w:lineRule="auto"/>
        <w:ind w:right="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Gediz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AŞ'y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iletim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direğindeki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onucu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elma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ettiği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1"/>
        </w:rPr>
        <w:t>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1788" w:space="363"/>
            <w:col w:w="9269"/>
          </w:cols>
        </w:sectPr>
      </w:pPr>
      <w:rPr/>
    </w:p>
    <w:p>
      <w:pPr>
        <w:spacing w:before="12" w:after="0" w:line="261" w:lineRule="auto"/>
        <w:ind w:left="115" w:right="3975" w:firstLine="-9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[irketi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!Bed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06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3"/>
          <w:szCs w:val="33"/>
          <w:color w:val="444444"/>
          <w:spacing w:val="0"/>
          <w:w w:val="69"/>
          <w:position w:val="-1"/>
        </w:rPr>
        <w:t>Ir</w:t>
      </w:r>
      <w:r>
        <w:rPr>
          <w:rFonts w:ascii="Arial" w:hAnsi="Arial" w:cs="Arial" w:eastAsia="Arial"/>
          <w:sz w:val="33"/>
          <w:szCs w:val="33"/>
          <w:color w:val="4444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6B7277"/>
          <w:spacing w:val="-3"/>
          <w:w w:val="100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</w:sectPr>
      </w:pPr>
      <w:rPr/>
    </w:p>
    <w:p>
      <w:pPr>
        <w:spacing w:before="25" w:after="0" w:line="240" w:lineRule="auto"/>
        <w:ind w:left="120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Ekıbi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DönU_şü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I_arih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26.0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1" w:lineRule="exact"/>
        <w:ind w:left="210" w:right="-49"/>
        <w:jc w:val="left"/>
        <w:tabs>
          <w:tab w:pos="100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41" w:lineRule="exact"/>
        <w:ind w:left="2208" w:right="258"/>
        <w:jc w:val="center"/>
        <w:rPr>
          <w:rFonts w:ascii="Arial" w:hAnsi="Arial" w:cs="Arial" w:eastAsia="Arial"/>
          <w:sz w:val="86"/>
          <w:szCs w:val="86"/>
        </w:rPr>
      </w:pPr>
      <w:rPr/>
      <w:r>
        <w:rPr/>
        <w:pict>
          <v:shape style="position:absolute;margin-left:37.439999pt;margin-top:38.006733pt;width:12.48pt;height:32.639999pt;mso-position-horizontal-relative:page;mso-position-vertical-relative:paragraph;z-index:-16188" type="#_x0000_t75">
            <v:imagedata r:id="rId43" o:title=""/>
          </v:shape>
        </w:pict>
      </w:r>
      <w:r>
        <w:rPr>
          <w:rFonts w:ascii="Arial" w:hAnsi="Arial" w:cs="Arial" w:eastAsia="Arial"/>
          <w:sz w:val="86"/>
          <w:szCs w:val="86"/>
          <w:color w:val="2D2D2D"/>
          <w:w w:val="21"/>
          <w:position w:val="1"/>
        </w:rPr>
        <w:t>Gibni</w:t>
      </w:r>
      <w:r>
        <w:rPr>
          <w:rFonts w:ascii="Arial" w:hAnsi="Arial" w:cs="Arial" w:eastAsia="Arial"/>
          <w:sz w:val="86"/>
          <w:szCs w:val="86"/>
          <w:color w:val="2D2D2D"/>
          <w:spacing w:val="-303"/>
          <w:w w:val="22"/>
          <w:position w:val="1"/>
        </w:rPr>
        <w:t>ş</w:t>
      </w:r>
      <w:r>
        <w:rPr>
          <w:rFonts w:ascii="Arial" w:hAnsi="Arial" w:cs="Arial" w:eastAsia="Arial"/>
          <w:sz w:val="86"/>
          <w:szCs w:val="86"/>
          <w:color w:val="5E6060"/>
          <w:spacing w:val="-135"/>
          <w:w w:val="120"/>
          <w:position w:val="1"/>
        </w:rPr>
        <w:t>:</w:t>
      </w:r>
      <w:r>
        <w:rPr>
          <w:rFonts w:ascii="Arial" w:hAnsi="Arial" w:cs="Arial" w:eastAsia="Arial"/>
          <w:sz w:val="86"/>
          <w:szCs w:val="86"/>
          <w:color w:val="36387C"/>
          <w:spacing w:val="0"/>
          <w:w w:val="110"/>
          <w:position w:val="1"/>
        </w:rPr>
        <w:t>Milr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5" w:after="0" w:line="429" w:lineRule="exact"/>
        <w:ind w:left="2813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57385pt;margin-top:8.099413pt;width:40.778537pt;height:24.5pt;mso-position-horizontal-relative:page;mso-position-vertical-relative:paragraph;z-index:-16183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Times New Roman" w:hAnsi="Times New Roman" w:cs="Times New Roman" w:eastAsia="Times New Roman"/>
                      <w:sz w:val="49"/>
                      <w:szCs w:val="4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2D2D2D"/>
                      <w:spacing w:val="0"/>
                      <w:w w:val="108"/>
                      <w:b/>
                      <w:bCs/>
                      <w:i/>
                    </w:rPr>
                    <w:t>ı.,._</w:t>
                  </w:r>
                  <w:r>
                    <w:rPr>
                      <w:rFonts w:ascii="Times New Roman" w:hAnsi="Times New Roman" w:cs="Times New Roman" w:eastAsia="Times New Roman"/>
                      <w:sz w:val="49"/>
                      <w:szCs w:val="4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2"/>
          <w:szCs w:val="42"/>
          <w:color w:val="444444"/>
          <w:w w:val="200"/>
          <w:i/>
          <w:position w:val="-5"/>
        </w:rPr>
        <w:t>':</w:t>
      </w:r>
      <w:r>
        <w:rPr>
          <w:rFonts w:ascii="Arial" w:hAnsi="Arial" w:cs="Arial" w:eastAsia="Arial"/>
          <w:sz w:val="42"/>
          <w:szCs w:val="42"/>
          <w:color w:val="343854"/>
          <w:w w:val="81"/>
          <w:b/>
          <w:bCs/>
          <w:position w:val="-5"/>
        </w:rPr>
        <w:t>.</w:t>
      </w:r>
      <w:r>
        <w:rPr>
          <w:rFonts w:ascii="Arial" w:hAnsi="Arial" w:cs="Arial" w:eastAsia="Arial"/>
          <w:sz w:val="42"/>
          <w:szCs w:val="42"/>
          <w:color w:val="343854"/>
          <w:spacing w:val="-49"/>
          <w:w w:val="82"/>
          <w:b/>
          <w:bCs/>
          <w:position w:val="-5"/>
        </w:rPr>
        <w:t>U</w:t>
      </w:r>
      <w:r>
        <w:rPr>
          <w:rFonts w:ascii="Arial" w:hAnsi="Arial" w:cs="Arial" w:eastAsia="Arial"/>
          <w:sz w:val="42"/>
          <w:szCs w:val="42"/>
          <w:color w:val="2D2D2D"/>
          <w:spacing w:val="0"/>
          <w:w w:val="81"/>
          <w:b/>
          <w:bCs/>
          <w:position w:val="-5"/>
        </w:rPr>
        <w:t>il&amp;ka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832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1"/>
        </w:rPr>
        <w:t>une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2D2D2D"/>
          <w:spacing w:val="2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22"/>
          <w:b/>
          <w:bCs/>
          <w:position w:val="1"/>
        </w:rPr>
        <w:t>Böfi,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3078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</w:rPr>
        <w:t>Gruptar</w:t>
      </w:r>
      <w:r>
        <w:rPr>
          <w:rFonts w:ascii="Arial" w:hAnsi="Arial" w:cs="Arial" w:eastAsia="Arial"/>
          <w:sz w:val="19"/>
          <w:szCs w:val="19"/>
          <w:color w:val="2D2D2D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78"/>
          <w:b/>
          <w:bCs/>
        </w:rPr>
        <w:t>Amlrf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56" w:lineRule="exact"/>
        <w:ind w:left="1226"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19"/>
          <w:w w:val="1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6" w:right="7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8" w:right="10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630" w:right="395" w:firstLine="-60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Celaleddi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BAGCALI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5" w:lineRule="exact"/>
        <w:ind w:left="320" w:right="1430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D2D2D"/>
          <w:spacing w:val="0"/>
          <w:w w:val="54"/>
          <w:position w:val="-2"/>
        </w:rPr>
        <w:t>3</w:t>
      </w:r>
      <w:r>
        <w:rPr>
          <w:rFonts w:ascii="Arial" w:hAnsi="Arial" w:cs="Arial" w:eastAsia="Arial"/>
          <w:sz w:val="26"/>
          <w:szCs w:val="26"/>
          <w:color w:val="2D2D2D"/>
          <w:spacing w:val="27"/>
          <w:w w:val="54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4"/>
          <w:position w:val="-2"/>
        </w:rPr>
        <w:t>G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4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4"/>
          <w:w w:val="54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4"/>
          <w:position w:val="-2"/>
        </w:rPr>
        <w:t>Mavı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4"/>
          <w:position w:val="-2"/>
        </w:rPr>
        <w:t>s</w:t>
      </w:r>
      <w:r>
        <w:rPr>
          <w:rFonts w:ascii="Arial" w:hAnsi="Arial" w:cs="Arial" w:eastAsia="Arial"/>
          <w:sz w:val="26"/>
          <w:szCs w:val="26"/>
          <w:color w:val="2D2D2D"/>
          <w:spacing w:val="12"/>
          <w:w w:val="54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9"/>
          <w:position w:val="-2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411" w:right="1691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44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97"/>
          <w:i/>
          <w:position w:val="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84" w:right="12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43" w:right="1043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A1A5AC"/>
          <w:spacing w:val="14"/>
          <w:w w:val="162"/>
          <w:b/>
          <w:bCs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6B7277"/>
          <w:spacing w:val="0"/>
          <w:w w:val="96"/>
          <w:b/>
          <w:bCs/>
        </w:rPr>
        <w:t>:Bülen</w:t>
      </w:r>
      <w:r>
        <w:rPr>
          <w:rFonts w:ascii="Times New Roman" w:hAnsi="Times New Roman" w:cs="Times New Roman" w:eastAsia="Times New Roman"/>
          <w:sz w:val="30"/>
          <w:szCs w:val="30"/>
          <w:color w:val="6B7277"/>
          <w:spacing w:val="9"/>
          <w:w w:val="97"/>
          <w:b/>
          <w:bCs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BFBFC3"/>
          <w:spacing w:val="0"/>
          <w:w w:val="39"/>
          <w:b/>
          <w:bCs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BFBFC3"/>
          <w:spacing w:val="-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25B80"/>
          <w:spacing w:val="0"/>
          <w:w w:val="357"/>
          <w:b/>
          <w:bCs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302" w:lineRule="exact"/>
        <w:ind w:left="31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32"/>
          <w:szCs w:val="32"/>
          <w:color w:val="6B7277"/>
          <w:spacing w:val="-32"/>
          <w:w w:val="162"/>
          <w:position w:val="-5"/>
        </w:rPr>
        <w:t>.</w:t>
      </w:r>
      <w:r>
        <w:rPr>
          <w:rFonts w:ascii="Arial" w:hAnsi="Arial" w:cs="Arial" w:eastAsia="Arial"/>
          <w:sz w:val="23"/>
          <w:szCs w:val="23"/>
          <w:color w:val="444444"/>
          <w:spacing w:val="-38"/>
          <w:w w:val="88"/>
          <w:position w:val="2"/>
        </w:rPr>
        <w:t>l</w:t>
      </w:r>
      <w:r>
        <w:rPr>
          <w:rFonts w:ascii="Arial" w:hAnsi="Arial" w:cs="Arial" w:eastAsia="Arial"/>
          <w:sz w:val="32"/>
          <w:szCs w:val="32"/>
          <w:color w:val="93979A"/>
          <w:spacing w:val="-68"/>
          <w:w w:val="89"/>
          <w:position w:val="-5"/>
        </w:rPr>
        <w:t>·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87"/>
          <w:position w:val="2"/>
        </w:rPr>
        <w:t>t</w:t>
      </w:r>
      <w:r>
        <w:rPr>
          <w:rFonts w:ascii="Arial" w:hAnsi="Arial" w:cs="Arial" w:eastAsia="Arial"/>
          <w:sz w:val="23"/>
          <w:szCs w:val="23"/>
          <w:color w:val="444444"/>
          <w:spacing w:val="1"/>
          <w:w w:val="87"/>
          <w:position w:val="2"/>
        </w:rPr>
        <w:t>t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110"/>
          <w:position w:val="2"/>
        </w:rPr>
        <w:t>aı</w:t>
      </w:r>
      <w:r>
        <w:rPr>
          <w:rFonts w:ascii="Arial" w:hAnsi="Arial" w:cs="Arial" w:eastAsia="Arial"/>
          <w:sz w:val="23"/>
          <w:szCs w:val="23"/>
          <w:color w:val="6B7277"/>
          <w:spacing w:val="0"/>
          <w:w w:val="92"/>
          <w:position w:val="2"/>
        </w:rPr>
        <w:t>,,u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175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9"/>
          <w:szCs w:val="19"/>
          <w:color w:val="5E6060"/>
          <w:spacing w:val="-19"/>
          <w:w w:val="80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BFBFC3"/>
          <w:spacing w:val="-30"/>
          <w:w w:val="148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3"/>
          <w:w w:val="83"/>
          <w:position w:val="1"/>
        </w:rPr>
        <w:t>u</w:t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86"/>
          <w:position w:val="1"/>
        </w:rPr>
        <w:t>d</w:t>
      </w:r>
      <w:r>
        <w:rPr>
          <w:rFonts w:ascii="Arial" w:hAnsi="Arial" w:cs="Arial" w:eastAsia="Arial"/>
          <w:sz w:val="19"/>
          <w:szCs w:val="19"/>
          <w:color w:val="5E6060"/>
          <w:spacing w:val="1"/>
          <w:w w:val="86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444444"/>
          <w:spacing w:val="1"/>
          <w:w w:val="89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81"/>
          <w:position w:val="1"/>
        </w:rPr>
        <w:t>rı</w:t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5E6060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69"/>
          <w:i/>
          <w:position w:val="1"/>
        </w:rPr>
        <w:t>if</w:t>
      </w:r>
      <w:r>
        <w:rPr>
          <w:rFonts w:ascii="Arial" w:hAnsi="Arial" w:cs="Arial" w:eastAsia="Arial"/>
          <w:sz w:val="23"/>
          <w:szCs w:val="23"/>
          <w:color w:val="5E6060"/>
          <w:spacing w:val="-20"/>
          <w:w w:val="70"/>
          <w:i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A1A5AC"/>
          <w:spacing w:val="-34"/>
          <w:w w:val="152"/>
          <w:i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68"/>
          <w:i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5E6060"/>
          <w:spacing w:val="-1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B7277"/>
          <w:spacing w:val="0"/>
          <w:w w:val="65"/>
          <w:position w:val="1"/>
        </w:rPr>
        <w:t>ıt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1232" w:right="151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475.200012pt;margin-top:1.254502pt;width:35.520pt;height:6.72pt;mso-position-horizontal-relative:page;mso-position-vertical-relative:paragraph;z-index:-16187" type="#_x0000_t75">
            <v:imagedata r:id="rId4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BFBFC3"/>
          <w:spacing w:val="0"/>
          <w:w w:val="53"/>
          <w:position w:val="-1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20" w:right="180"/>
          <w:cols w:num="3" w:equalWidth="0">
            <w:col w:w="4751" w:space="64"/>
            <w:col w:w="2255" w:space="1375"/>
            <w:col w:w="2975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</w:sectPr>
      </w:pPr>
      <w:rPr/>
    </w:p>
    <w:p>
      <w:pPr>
        <w:spacing w:before="56" w:after="0" w:line="240" w:lineRule="auto"/>
        <w:ind w:left="2489" w:right="69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9.997774pt;margin-top:28.249203pt;width:562.067606pt;height:776.121971pt;mso-position-horizontal-relative:page;mso-position-vertical-relative:page;z-index:-16186" coordorigin="400,565" coordsize="11241,15522">
            <v:group style="position:absolute;left:426;top:586;width:11189;height:2" coordorigin="426,586" coordsize="11189,2">
              <v:shape style="position:absolute;left:426;top:586;width:11189;height:2" coordorigin="426,586" coordsize="11189,0" path="m426,586l11615,586e" filled="f" stroked="t" strokeweight=".70998pt" strokecolor="#575757">
                <v:path arrowok="t"/>
              </v:shape>
            </v:group>
            <v:group style="position:absolute;left:424;top:577;width:2;height:15503" coordorigin="424,577" coordsize="2,15503">
              <v:shape style="position:absolute;left:424;top:577;width:2;height:15503" coordorigin="424,577" coordsize="0,15503" path="m424,16080l424,577e" filled="f" stroked="t" strokeweight=".70998pt" strokecolor="#4B4B4B">
                <v:path arrowok="t"/>
              </v:shape>
            </v:group>
            <v:group style="position:absolute;left:2466;top:577;width:2;height:1535" coordorigin="2466,577" coordsize="2,1535">
              <v:shape style="position:absolute;left:2466;top:577;width:2;height:1535" coordorigin="2466,577" coordsize="0,1535" path="m2466,2112l2466,577e" filled="f" stroked="t" strokeweight=".70998pt" strokecolor="#484848">
                <v:path arrowok="t"/>
              </v:shape>
            </v:group>
            <v:group style="position:absolute;left:9225;top:577;width:2;height:1526" coordorigin="9225,577" coordsize="2,1526">
              <v:shape style="position:absolute;left:9225;top:577;width:2;height:1526" coordorigin="9225,577" coordsize="0,1526" path="m9225,2102l9225,577e" filled="f" stroked="t" strokeweight=".70998pt" strokecolor="#5B5B5B">
                <v:path arrowok="t"/>
              </v:shape>
            </v:group>
            <v:group style="position:absolute;left:426;top:3065;width:11194;height:2" coordorigin="426,3065" coordsize="11194,2">
              <v:shape style="position:absolute;left:426;top:3065;width:11194;height:2" coordorigin="426,3065" coordsize="11194,0" path="m426,3065l11620,3065e" filled="f" stroked="t" strokeweight=".70998pt" strokecolor="#545454">
                <v:path arrowok="t"/>
              </v:shape>
            </v:group>
            <v:group style="position:absolute;left:426;top:3309;width:11203;height:2" coordorigin="426,3309" coordsize="11203,2">
              <v:shape style="position:absolute;left:426;top:3309;width:11203;height:2" coordorigin="426,3309" coordsize="11203,0" path="m426,3309l11629,3309e" filled="f" stroked="t" strokeweight=".70998pt" strokecolor="#575757">
                <v:path arrowok="t"/>
              </v:shape>
            </v:group>
            <v:group style="position:absolute;left:3955;top:3299;width:2;height:744" coordorigin="3955,3299" coordsize="2,744">
              <v:shape style="position:absolute;left:3955;top:3299;width:2;height:744" coordorigin="3955,3299" coordsize="0,744" path="m3955,4043l3955,3299e" filled="f" stroked="t" strokeweight=".94664pt" strokecolor="#4B4B4B">
                <v:path arrowok="t"/>
              </v:shape>
            </v:group>
            <v:group style="position:absolute;left:7045;top:3299;width:2;height:748" coordorigin="7045,3299" coordsize="2,748">
              <v:shape style="position:absolute;left:7045;top:3299;width:2;height:748" coordorigin="7045,3299" coordsize="0,748" path="m7045,4047l7045,3299e" filled="f" stroked="t" strokeweight=".70998pt" strokecolor="#4B4B4B">
                <v:path arrowok="t"/>
              </v:shape>
            </v:group>
            <v:group style="position:absolute;left:11620;top:572;width:2;height:15494" coordorigin="11620,572" coordsize="2,15494">
              <v:shape style="position:absolute;left:11620;top:572;width:2;height:15494" coordorigin="11620,572" coordsize="0,15494" path="m11620,16066l11620,572e" filled="f" stroked="t" strokeweight=".70998pt" strokecolor="#575757">
                <v:path arrowok="t"/>
              </v:shape>
            </v:group>
            <v:group style="position:absolute;left:8340;top:3671;width:3285;height:2" coordorigin="8340,3671" coordsize="3285,2">
              <v:shape style="position:absolute;left:8340;top:3671;width:3285;height:2" coordorigin="8340,3671" coordsize="3285,0" path="m8340,3671l11625,3671e" filled="f" stroked="t" strokeweight=".70998pt" strokecolor="#5B5B5B">
                <v:path arrowok="t"/>
              </v:shape>
            </v:group>
            <v:group style="position:absolute;left:2461;top:4038;width:2;height:12033" coordorigin="2461,4038" coordsize="2,12033">
              <v:shape style="position:absolute;left:2461;top:4038;width:2;height:12033" coordorigin="2461,4038" coordsize="0,12033" path="m2461,16071l2461,4038e" filled="f" stroked="t" strokeweight=".70998pt" strokecolor="#4F4F4F">
                <v:path arrowok="t"/>
              </v:shape>
            </v:group>
            <v:group style="position:absolute;left:421;top:4038;width:11203;height:2" coordorigin="421,4038" coordsize="11203,2">
              <v:shape style="position:absolute;left:421;top:4038;width:11203;height:2" coordorigin="421,4038" coordsize="11203,0" path="m421,4038l11625,4038e" filled="f" stroked="t" strokeweight=".70998pt" strokecolor="#5B5B5B">
                <v:path arrowok="t"/>
              </v:shape>
            </v:group>
            <v:group style="position:absolute;left:2457;top:4558;width:9168;height:2" coordorigin="2457,4558" coordsize="9168,2">
              <v:shape style="position:absolute;left:2457;top:4558;width:9168;height:2" coordorigin="2457,4558" coordsize="9168,0" path="m2457,4558l11625,4558e" filled="f" stroked="t" strokeweight=".70998pt" strokecolor="#545454">
                <v:path arrowok="t"/>
              </v:shape>
            </v:group>
            <v:group style="position:absolute;left:4998;top:4548;width:2;height:2174" coordorigin="4998,4548" coordsize="2,2174">
              <v:shape style="position:absolute;left:4998;top:4548;width:2;height:2174" coordorigin="4998,4548" coordsize="0,2174" path="m4998,6722l4998,4548e" filled="f" stroked="t" strokeweight=".47332pt" strokecolor="#575757">
                <v:path arrowok="t"/>
              </v:shape>
            </v:group>
            <v:group style="position:absolute;left:417;top:4314;width:11213;height:2" coordorigin="417,4314" coordsize="11213,2">
              <v:shape style="position:absolute;left:417;top:4314;width:11213;height:2" coordorigin="417,4314" coordsize="11213,0" path="m417,4314l11629,4314e" filled="f" stroked="t" strokeweight=".70998pt" strokecolor="#676767">
                <v:path arrowok="t"/>
              </v:shape>
            </v:group>
            <v:group style="position:absolute;left:4994;top:5037;width:6631;height:2" coordorigin="4994,5037" coordsize="6631,2">
              <v:shape style="position:absolute;left:4994;top:5037;width:6631;height:2" coordorigin="4994,5037" coordsize="6631,0" path="m4994,5037l11625,5037e" filled="f" stroked="t" strokeweight=".70998pt" strokecolor="#575757">
                <v:path arrowok="t"/>
              </v:shape>
            </v:group>
            <v:group style="position:absolute;left:4989;top:5277;width:6641;height:2" coordorigin="4989,5277" coordsize="6641,2">
              <v:shape style="position:absolute;left:4989;top:5277;width:6641;height:2" coordorigin="4989,5277" coordsize="6641,0" path="m4989,5277l11629,5277e" filled="f" stroked="t" strokeweight=".70998pt" strokecolor="#545454">
                <v:path arrowok="t"/>
              </v:shape>
            </v:group>
            <v:group style="position:absolute;left:4989;top:5521;width:6636;height:2" coordorigin="4989,5521" coordsize="6636,2">
              <v:shape style="position:absolute;left:4989;top:5521;width:6636;height:2" coordorigin="4989,5521" coordsize="6636,0" path="m4989,5521l11625,5521e" filled="f" stroked="t" strokeweight=".70998pt" strokecolor="#575757">
                <v:path arrowok="t"/>
              </v:shape>
            </v:group>
            <v:group style="position:absolute;left:2457;top:5764;width:9168;height:2" coordorigin="2457,5764" coordsize="9168,2">
              <v:shape style="position:absolute;left:2457;top:5764;width:9168;height:2" coordorigin="2457,5764" coordsize="9168,0" path="m2457,5764l11625,5764e" filled="f" stroked="t" strokeweight=".70998pt" strokecolor="#545454">
                <v:path arrowok="t"/>
              </v:shape>
            </v:group>
            <v:group style="position:absolute;left:421;top:6002;width:11208;height:2" coordorigin="421,6002" coordsize="11208,2">
              <v:shape style="position:absolute;left:421;top:6002;width:11208;height:2" coordorigin="421,6002" coordsize="11208,0" path="m421,6002l11629,6002e" filled="f" stroked="t" strokeweight=".70998pt" strokecolor="#545454">
                <v:path arrowok="t"/>
              </v:shape>
            </v:group>
            <v:group style="position:absolute;left:2452;top:6474;width:9173;height:2" coordorigin="2452,6474" coordsize="9173,2">
              <v:shape style="position:absolute;left:2452;top:6474;width:9173;height:2" coordorigin="2452,6474" coordsize="9173,0" path="m2452,6474l11625,6474e" filled="f" stroked="t" strokeweight=".70998pt" strokecolor="#575757">
                <v:path arrowok="t"/>
              </v:shape>
            </v:group>
            <v:group style="position:absolute;left:7900;top:5988;width:2;height:734" coordorigin="7900,5988" coordsize="2,734">
              <v:shape style="position:absolute;left:7900;top:5988;width:2;height:734" coordorigin="7900,5988" coordsize="0,734" path="m7900,6722l7900,5988e" filled="f" stroked="t" strokeweight=".70998pt" strokecolor="#4B4B4B">
                <v:path arrowok="t"/>
              </v:shape>
            </v:group>
            <v:group style="position:absolute;left:2457;top:6712;width:9168;height:2" coordorigin="2457,6712" coordsize="9168,2">
              <v:shape style="position:absolute;left:2457;top:6712;width:9168;height:2" coordorigin="2457,6712" coordsize="9168,0" path="m2457,6712l11625,6712e" filled="f" stroked="t" strokeweight=".70998pt" strokecolor="#545454">
                <v:path arrowok="t"/>
              </v:shape>
            </v:group>
            <v:group style="position:absolute;left:421;top:6956;width:11208;height:2" coordorigin="421,6956" coordsize="11208,2">
              <v:shape style="position:absolute;left:421;top:6956;width:11208;height:2" coordorigin="421,6956" coordsize="11208,0" path="m421,6956l11629,6956e" filled="f" stroked="t" strokeweight=".70998pt" strokecolor="#545454">
                <v:path arrowok="t"/>
              </v:shape>
            </v:group>
            <v:group style="position:absolute;left:5001;top:7418;width:2;height:734" coordorigin="5001,7418" coordsize="2,734">
              <v:shape style="position:absolute;left:5001;top:7418;width:2;height:734" coordorigin="5001,7418" coordsize="0,734" path="m5001,8152l5001,7418e" filled="f" stroked="t" strokeweight=".70998pt" strokecolor="#5B5B5B">
                <v:path arrowok="t"/>
              </v:shape>
            </v:group>
            <v:group style="position:absolute;left:417;top:7425;width:11208;height:2" coordorigin="417,7425" coordsize="11208,2">
              <v:shape style="position:absolute;left:417;top:7425;width:11208;height:2" coordorigin="417,7425" coordsize="11208,0" path="m417,7425l11625,7425e" filled="f" stroked="t" strokeweight=".70998pt" strokecolor="#575757">
                <v:path arrowok="t"/>
              </v:shape>
            </v:group>
            <v:group style="position:absolute;left:4994;top:7666;width:6641;height:2" coordorigin="4994,7666" coordsize="6641,2">
              <v:shape style="position:absolute;left:4994;top:7666;width:6641;height:2" coordorigin="4994,7666" coordsize="6641,0" path="m4994,7666l11634,7666e" filled="f" stroked="t" strokeweight=".70998pt" strokecolor="#575757">
                <v:path arrowok="t"/>
              </v:shape>
            </v:group>
            <v:group style="position:absolute;left:4994;top:7904;width:6636;height:2" coordorigin="4994,7904" coordsize="6636,2">
              <v:shape style="position:absolute;left:4994;top:7904;width:6636;height:2" coordorigin="4994,7904" coordsize="6636,0" path="m4994,7904l11629,7904e" filled="f" stroked="t" strokeweight=".70998pt" strokecolor="#575757">
                <v:path arrowok="t"/>
              </v:shape>
            </v:group>
            <v:group style="position:absolute;left:417;top:8147;width:11213;height:2" coordorigin="417,8147" coordsize="11213,2">
              <v:shape style="position:absolute;left:417;top:8147;width:11213;height:2" coordorigin="417,8147" coordsize="11213,0" path="m417,8147l11629,8147e" filled="f" stroked="t" strokeweight=".70998pt" strokecolor="#545454">
                <v:path arrowok="t"/>
              </v:shape>
            </v:group>
            <v:group style="position:absolute;left:417;top:8953;width:11213;height:2" coordorigin="417,8953" coordsize="11213,2">
              <v:shape style="position:absolute;left:417;top:8953;width:11213;height:2" coordorigin="417,8953" coordsize="11213,0" path="m417,8953l11629,8953e" filled="f" stroked="t" strokeweight=".70998pt" strokecolor="#545454">
                <v:path arrowok="t"/>
              </v:shape>
            </v:group>
            <v:group style="position:absolute;left:412;top:9888;width:11218;height:2" coordorigin="412,9888" coordsize="11218,2">
              <v:shape style="position:absolute;left:412;top:9888;width:11218;height:2" coordorigin="412,9888" coordsize="11218,0" path="m412,9888l11629,9888e" filled="f" stroked="t" strokeweight=".70998pt" strokecolor="#545454">
                <v:path arrowok="t"/>
              </v:shape>
            </v:group>
            <v:group style="position:absolute;left:407;top:10128;width:11222;height:2" coordorigin="407,10128" coordsize="11222,2">
              <v:shape style="position:absolute;left:407;top:10128;width:11222;height:2" coordorigin="407,10128" coordsize="11222,0" path="m407,10128l11629,10128e" filled="f" stroked="t" strokeweight=".70998pt" strokecolor="#575757">
                <v:path arrowok="t"/>
              </v:shape>
            </v:group>
            <v:group style="position:absolute;left:417;top:10367;width:11208;height:2" coordorigin="417,10367" coordsize="11208,2">
              <v:shape style="position:absolute;left:417;top:10367;width:11208;height:2" coordorigin="417,10367" coordsize="11208,0" path="m417,10367l11625,10367e" filled="f" stroked="t" strokeweight=".70998pt" strokecolor="#575757">
                <v:path arrowok="t"/>
              </v:shape>
            </v:group>
            <v:group style="position:absolute;left:1207;top:11032;width:2;height:5044" coordorigin="1207,11032" coordsize="2,5044">
              <v:shape style="position:absolute;left:1207;top:11032;width:2;height:5044" coordorigin="1207,11032" coordsize="0,5044" path="m1207,16076l1207,11032e" filled="f" stroked="t" strokeweight=".70998pt" strokecolor="#5B5B5B">
                <v:path arrowok="t"/>
              </v:shape>
            </v:group>
            <v:group style="position:absolute;left:1784;top:11079;width:2;height:4996" coordorigin="1784,11079" coordsize="2,4996">
              <v:shape style="position:absolute;left:1784;top:11079;width:2;height:4996" coordorigin="1784,11079" coordsize="0,4996" path="m1784,16076l1784,11079e" filled="f" stroked="t" strokeweight=".70998pt" strokecolor="#4B4B4B">
                <v:path arrowok="t"/>
              </v:shape>
            </v:group>
            <v:group style="position:absolute;left:407;top:11079;width:11222;height:2" coordorigin="407,11079" coordsize="11222,2">
              <v:shape style="position:absolute;left:407;top:11079;width:11222;height:2" coordorigin="407,11079" coordsize="11222,0" path="m407,11079l11629,11079e" filled="f" stroked="t" strokeweight=".70998pt" strokecolor="#5B5B5B">
                <v:path arrowok="t"/>
              </v:shape>
            </v:group>
            <v:group style="position:absolute;left:417;top:11322;width:11213;height:2" coordorigin="417,11322" coordsize="11213,2">
              <v:shape style="position:absolute;left:417;top:11322;width:11213;height:2" coordorigin="417,11322" coordsize="11213,0" path="m417,11322l11629,11322e" filled="f" stroked="t" strokeweight=".70998pt" strokecolor="#575757">
                <v:path arrowok="t"/>
              </v:shape>
            </v:group>
            <v:group style="position:absolute;left:417;top:13394;width:2054;height:2" coordorigin="417,13394" coordsize="2054,2">
              <v:shape style="position:absolute;left:417;top:13394;width:2054;height:2" coordorigin="417,13394" coordsize="2054,0" path="m417,13394l2471,13394e" filled="f" stroked="t" strokeweight=".70998pt" strokecolor="#575757">
                <v:path arrowok="t"/>
              </v:shape>
            </v:group>
            <v:group style="position:absolute;left:417;top:16061;width:11218;height:2" coordorigin="417,16061" coordsize="11218,2">
              <v:shape style="position:absolute;left:417;top:16061;width:11218;height:2" coordorigin="417,16061" coordsize="11218,0" path="m417,16061l11634,16061e" filled="f" stroked="t" strokeweight=".70998pt" strokecolor="#5B5B60">
                <v:path arrowok="t"/>
              </v:shape>
            </v:group>
            <v:group style="position:absolute;left:7455;top:11075;width:2;height:4987" coordorigin="7455,11075" coordsize="2,4987">
              <v:shape style="position:absolute;left:7455;top:11075;width:2;height:4987" coordorigin="7455,11075" coordsize="0,4987" path="m7455,16061l7455,11075e" filled="f" stroked="t" strokeweight=".70998pt" strokecolor="#4F4F4F">
                <v:path arrowok="t"/>
              </v:shape>
            </v:group>
            <v:group style="position:absolute;left:10546;top:13477;width:97;height:304" coordorigin="10546,13477" coordsize="97,304">
              <v:shape style="position:absolute;left:10546;top:13477;width:97;height:304" coordorigin="10546,13477" coordsize="97,304" path="m10546,13477l10644,13477,10644,13781,10546,13781,10546,13477e" filled="t" fillcolor="#C1CAD8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5E6060"/>
          <w:spacing w:val="0"/>
          <w:w w:val="111"/>
        </w:rPr>
        <w:t>ErgünKAYA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868" w:lineRule="exact"/>
        <w:ind w:left="2323" w:right="-103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B7277"/>
          <w:spacing w:val="0"/>
          <w:w w:val="81"/>
          <w:position w:val="49"/>
        </w:rPr>
        <w:t>itfaiy</w:t>
      </w:r>
      <w:r>
        <w:rPr>
          <w:rFonts w:ascii="Arial" w:hAnsi="Arial" w:cs="Arial" w:eastAsia="Arial"/>
          <w:sz w:val="23"/>
          <w:szCs w:val="23"/>
          <w:color w:val="6B7277"/>
          <w:spacing w:val="0"/>
          <w:w w:val="81"/>
          <w:position w:val="49"/>
        </w:rPr>
        <w:t>e</w:t>
      </w:r>
      <w:r>
        <w:rPr>
          <w:rFonts w:ascii="Arial" w:hAnsi="Arial" w:cs="Arial" w:eastAsia="Arial"/>
          <w:sz w:val="23"/>
          <w:szCs w:val="23"/>
          <w:color w:val="6B7277"/>
          <w:spacing w:val="-8"/>
          <w:w w:val="81"/>
          <w:position w:val="49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5"/>
          <w:position w:val="49"/>
        </w:rPr>
        <w:t>G</w:t>
      </w:r>
      <w:r>
        <w:rPr>
          <w:rFonts w:ascii="Arial" w:hAnsi="Arial" w:cs="Arial" w:eastAsia="Arial"/>
          <w:sz w:val="23"/>
          <w:szCs w:val="23"/>
          <w:color w:val="5E6060"/>
          <w:spacing w:val="-121"/>
          <w:w w:val="76"/>
          <w:position w:val="49"/>
        </w:rPr>
        <w:t>ü</w:t>
      </w:r>
      <w:r>
        <w:rPr>
          <w:rFonts w:ascii="Times New Roman" w:hAnsi="Times New Roman" w:cs="Times New Roman" w:eastAsia="Times New Roman"/>
          <w:sz w:val="84"/>
          <w:szCs w:val="84"/>
          <w:color w:val="313FAA"/>
          <w:spacing w:val="-267"/>
          <w:w w:val="51"/>
          <w:i/>
          <w:position w:val="1"/>
        </w:rPr>
        <w:t>Y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6"/>
          <w:position w:val="49"/>
        </w:rPr>
        <w:t>n</w:t>
      </w:r>
      <w:r>
        <w:rPr>
          <w:rFonts w:ascii="Arial" w:hAnsi="Arial" w:cs="Arial" w:eastAsia="Arial"/>
          <w:sz w:val="23"/>
          <w:szCs w:val="23"/>
          <w:color w:val="5E6060"/>
          <w:spacing w:val="-62"/>
          <w:w w:val="76"/>
          <w:position w:val="49"/>
        </w:rPr>
        <w:t>e</w:t>
      </w:r>
      <w:r>
        <w:rPr>
          <w:rFonts w:ascii="Times New Roman" w:hAnsi="Times New Roman" w:cs="Times New Roman" w:eastAsia="Times New Roman"/>
          <w:sz w:val="84"/>
          <w:szCs w:val="84"/>
          <w:color w:val="313FAA"/>
          <w:spacing w:val="-304"/>
          <w:w w:val="51"/>
          <w:i/>
          <w:position w:val="1"/>
        </w:rPr>
        <w:t>o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6"/>
          <w:position w:val="49"/>
        </w:rPr>
        <w:t>y</w:t>
      </w:r>
      <w:r>
        <w:rPr>
          <w:rFonts w:ascii="Arial" w:hAnsi="Arial" w:cs="Arial" w:eastAsia="Arial"/>
          <w:sz w:val="23"/>
          <w:szCs w:val="23"/>
          <w:color w:val="5E6060"/>
          <w:spacing w:val="-10"/>
          <w:w w:val="100"/>
          <w:position w:val="49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-123"/>
          <w:w w:val="77"/>
          <w:position w:val="49"/>
        </w:rPr>
        <w:t>B</w:t>
      </w:r>
      <w:r>
        <w:rPr>
          <w:rFonts w:ascii="Times New Roman" w:hAnsi="Times New Roman" w:cs="Times New Roman" w:eastAsia="Times New Roman"/>
          <w:sz w:val="84"/>
          <w:szCs w:val="84"/>
          <w:color w:val="313FAA"/>
          <w:spacing w:val="-121"/>
          <w:w w:val="51"/>
          <w:i/>
          <w:position w:val="1"/>
        </w:rPr>
        <w:t>s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8"/>
          <w:position w:val="49"/>
        </w:rPr>
        <w:t>ölge</w:t>
      </w:r>
      <w:r>
        <w:rPr>
          <w:rFonts w:ascii="Arial" w:hAnsi="Arial" w:cs="Arial" w:eastAsia="Arial"/>
          <w:sz w:val="23"/>
          <w:szCs w:val="23"/>
          <w:color w:val="5E6060"/>
          <w:spacing w:val="-22"/>
          <w:w w:val="100"/>
          <w:position w:val="49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80"/>
          <w:position w:val="49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56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5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74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3"/>
        </w:rPr>
        <w:t>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6387C"/>
          <w:spacing w:val="0"/>
          <w:w w:val="213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20" w:right="180"/>
          <w:cols w:num="2" w:equalWidth="0">
            <w:col w:w="4436" w:space="678"/>
            <w:col w:w="63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583" w:right="366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967537pt;margin-top:-17.917458pt;width:45.992322pt;height:44pt;mso-position-horizontal-relative:page;mso-position-vertical-relative:paragraph;z-index:-16180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A3A3A"/>
                      <w:spacing w:val="0"/>
                      <w:w w:val="188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8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LEDİ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78" w:lineRule="exact"/>
        <w:ind w:left="4737" w:right="37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iTFAi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DAiRESi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96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791" w:right="3119"/>
        <w:jc w:val="center"/>
        <w:tabs>
          <w:tab w:pos="4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35434pt;margin-top:5.952247pt;width:49.362002pt;height:8pt;mso-position-horizontal-relative:page;mso-position-vertical-relative:paragraph;z-index:-1617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A3A3A"/>
                      <w:spacing w:val="0"/>
                      <w:w w:val="94"/>
                    </w:rPr>
                    <w:t>BÜYÜKSEHIR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16"/>
          <w:position w:val="8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hale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-1"/>
        </w:rPr>
        <w:t>Müdürl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3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2"/>
          <w:position w:val="-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615" w:right="-20"/>
        <w:jc w:val="left"/>
        <w:tabs>
          <w:tab w:pos="5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>BELEDIYESI</w:t>
      </w:r>
      <w:r>
        <w:rPr>
          <w:rFonts w:ascii="Arial" w:hAnsi="Arial" w:cs="Arial" w:eastAsia="Arial"/>
          <w:sz w:val="15"/>
          <w:szCs w:val="15"/>
          <w:color w:val="3A3A3A"/>
          <w:spacing w:val="-15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exact"/>
        <w:ind w:left="115" w:right="-20"/>
        <w:jc w:val="left"/>
        <w:tabs>
          <w:tab w:pos="1320" w:val="left"/>
          <w:tab w:pos="2840" w:val="left"/>
          <w:tab w:pos="5200" w:val="left"/>
          <w:tab w:pos="7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6"/>
          <w:w w:val="108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6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1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107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5"/>
          <w:position w:val="-1"/>
        </w:rPr>
        <w:t>05.20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-13"/>
          <w:w w:val="164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-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42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8"/>
          <w:w w:val="147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  <w:position w:val="-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6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1"/>
          <w:position w:val="-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rir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6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29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62"/>
          <w:position w:val="-2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5"/>
          <w:w w:val="161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-2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4"/>
          <w:position w:val="-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-2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24" w:right="-20"/>
        <w:jc w:val="left"/>
        <w:tabs>
          <w:tab w:pos="1340" w:val="left"/>
          <w:tab w:pos="2840" w:val="left"/>
          <w:tab w:pos="4060" w:val="left"/>
          <w:tab w:pos="5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6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arihi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1"/>
        </w:rPr>
        <w:t>25.05.2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7"/>
          <w:position w:val="1"/>
        </w:rPr>
        <w:t>0</w:t>
      </w:r>
      <w:r>
        <w:rPr>
          <w:rFonts w:ascii="Arial" w:hAnsi="Arial" w:cs="Arial" w:eastAsia="Arial"/>
          <w:sz w:val="23"/>
          <w:szCs w:val="23"/>
          <w:color w:val="3A3A3A"/>
          <w:spacing w:val="8"/>
          <w:w w:val="21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0"/>
          <w:position w:val="1"/>
        </w:rPr>
        <w:t>[K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8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3523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78"/>
          <w:position w:val="0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93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64" w:lineRule="auto"/>
        <w:ind w:left="120" w:right="7754" w:firstLine="5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f3ildirile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3505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4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3505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"/>
          <w:w w:val="10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left="124" w:right="-20"/>
        <w:jc w:val="left"/>
        <w:tabs>
          <w:tab w:pos="1320" w:val="left"/>
          <w:tab w:pos="4240" w:val="left"/>
          <w:tab w:pos="7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6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8"/>
          <w:position w:val="0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8"/>
          <w:position w:val="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3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4"/>
          <w:w w:val="118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9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  <w:position w:val="0"/>
        </w:rPr>
        <w:t>Yaı: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4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"/>
          <w:w w:val="118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56"/>
          <w:position w:val="0"/>
        </w:rPr>
        <w:t>_ııı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Sınıf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84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"/>
          <w:w w:val="85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"/>
          <w:w w:val="102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70"/>
          <w:position w:val="0"/>
        </w:rPr>
        <w:t>_ig_ara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0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9" w:right="-20"/>
        <w:jc w:val="left"/>
        <w:tabs>
          <w:tab w:pos="3320" w:val="left"/>
          <w:tab w:pos="6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62" w:lineRule="exact"/>
        <w:ind w:left="3337" w:right="-20"/>
        <w:jc w:val="left"/>
        <w:rPr>
          <w:rFonts w:ascii="Arial" w:hAnsi="Arial" w:cs="Arial" w:eastAsia="Arial"/>
          <w:sz w:val="4"/>
          <w:szCs w:val="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93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03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2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10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7"/>
          <w:position w:val="-2"/>
        </w:rPr>
        <w:t>ıı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5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7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6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6"/>
          <w:position w:val="-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6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48"/>
          <w:position w:val="-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57"/>
          <w:position w:val="-3"/>
        </w:rPr>
        <w:t>i.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1"/>
          <w:w w:val="58"/>
          <w:position w:val="-3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3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2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61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6"/>
          <w:w w:val="112"/>
          <w:position w:val="-3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4"/>
          <w:position w:val="-3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9"/>
          <w:w w:val="100"/>
          <w:position w:val="-3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..</w:t>
      </w:r>
      <w:r>
        <w:rPr>
          <w:rFonts w:ascii="Arial" w:hAnsi="Arial" w:cs="Arial" w:eastAsia="Arial"/>
          <w:sz w:val="4"/>
          <w:szCs w:val="4"/>
          <w:color w:val="707070"/>
          <w:spacing w:val="-1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.....</w:t>
      </w:r>
      <w:r>
        <w:rPr>
          <w:rFonts w:ascii="Arial" w:hAnsi="Arial" w:cs="Arial" w:eastAsia="Arial"/>
          <w:sz w:val="4"/>
          <w:szCs w:val="4"/>
          <w:color w:val="707070"/>
          <w:spacing w:val="-39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14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emboss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4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19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25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9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4"/>
          <w:w w:val="419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-18"/>
          <w:w w:val="435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2"/>
          <w:w w:val="47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2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5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2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26"/>
          <w:w w:val="42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-15"/>
          <w:w w:val="47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2"/>
          <w:position w:val="-2"/>
        </w:rPr>
        <w:t>.....</w:t>
      </w:r>
      <w:r>
        <w:rPr>
          <w:rFonts w:ascii="Arial" w:hAnsi="Arial" w:cs="Arial" w:eastAsia="Arial"/>
          <w:sz w:val="4"/>
          <w:szCs w:val="4"/>
          <w:color w:val="707070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408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-1"/>
          <w:w w:val="408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71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18"/>
          <w:w w:val="471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3A3A3A"/>
          <w:spacing w:val="-10"/>
          <w:w w:val="47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35"/>
          <w:position w:val="-2"/>
        </w:rPr>
        <w:t>..</w:t>
      </w:r>
      <w:r>
        <w:rPr>
          <w:rFonts w:ascii="Arial" w:hAnsi="Arial" w:cs="Arial" w:eastAsia="Arial"/>
          <w:sz w:val="4"/>
          <w:szCs w:val="4"/>
          <w:color w:val="707070"/>
          <w:spacing w:val="-18"/>
          <w:w w:val="435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37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-10"/>
          <w:w w:val="37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71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4"/>
          <w:szCs w:val="4"/>
          <w:color w:val="707070"/>
          <w:spacing w:val="-4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-18"/>
          <w:w w:val="592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3A3A3A"/>
          <w:spacing w:val="-15"/>
          <w:w w:val="47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4"/>
          <w:position w:val="-2"/>
        </w:rPr>
        <w:t>......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100"/>
          <w:position w:val="-2"/>
        </w:rPr>
        <w:t>  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4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17"/>
          <w:w w:val="414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-15"/>
          <w:w w:val="44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44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100"/>
          <w:position w:val="-2"/>
        </w:rPr>
        <w:t>    </w:t>
      </w:r>
      <w:r>
        <w:rPr>
          <w:rFonts w:ascii="Arial" w:hAnsi="Arial" w:cs="Arial" w:eastAsia="Arial"/>
          <w:sz w:val="4"/>
          <w:szCs w:val="4"/>
          <w:color w:val="545456"/>
          <w:spacing w:val="4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4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4"/>
          <w:w w:val="440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592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-2"/>
          <w:w w:val="100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19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0"/>
          <w:w w:val="417"/>
          <w:position w:val="-2"/>
        </w:rPr>
        <w:t>u</w:t>
      </w:r>
      <w:r>
        <w:rPr>
          <w:rFonts w:ascii="Arial" w:hAnsi="Arial" w:cs="Arial" w:eastAsia="Arial"/>
          <w:sz w:val="4"/>
          <w:szCs w:val="4"/>
          <w:color w:val="545456"/>
          <w:spacing w:val="16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-2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41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707070"/>
          <w:spacing w:val="10"/>
          <w:w w:val="417"/>
          <w:position w:val="-2"/>
        </w:rPr>
        <w:t> </w:t>
      </w:r>
      <w:r>
        <w:rPr>
          <w:rFonts w:ascii="Arial" w:hAnsi="Arial" w:cs="Arial" w:eastAsia="Arial"/>
          <w:sz w:val="4"/>
          <w:szCs w:val="4"/>
          <w:color w:val="545456"/>
          <w:spacing w:val="-15"/>
          <w:w w:val="474"/>
          <w:position w:val="-2"/>
        </w:rPr>
        <w:t>.</w:t>
      </w:r>
      <w:r>
        <w:rPr>
          <w:rFonts w:ascii="Arial" w:hAnsi="Arial" w:cs="Arial" w:eastAsia="Arial"/>
          <w:sz w:val="4"/>
          <w:szCs w:val="4"/>
          <w:color w:val="707070"/>
          <w:spacing w:val="0"/>
          <w:w w:val="423"/>
          <w:position w:val="-2"/>
        </w:rPr>
        <w:t>......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406" w:lineRule="exact"/>
        <w:ind w:left="3680" w:right="-20"/>
        <w:jc w:val="left"/>
        <w:tabs>
          <w:tab w:pos="4140" w:val="left"/>
          <w:tab w:pos="4740" w:val="left"/>
          <w:tab w:pos="6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11"/>
        </w:rPr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707070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707070"/>
          <w:spacing w:val="-59"/>
          <w:w w:val="53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7070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70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67"/>
          <w:position w:val="1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66"/>
          <w:position w:val="12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7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77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5"/>
          <w:w w:val="112"/>
          <w:position w:val="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0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61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2"/>
        </w:rPr>
        <w:t>Altı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0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12"/>
        </w:rPr>
        <w:t>:23:45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24" w:right="-20"/>
        <w:jc w:val="left"/>
        <w:tabs>
          <w:tab w:pos="2160" w:val="left"/>
          <w:tab w:pos="5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8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2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2"/>
          <w:position w:val="1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9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5"/>
          <w:w w:val="9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9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8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23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61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61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"/>
          <w:w w:val="118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94"/>
          <w:position w:val="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55"/>
          <w:position w:val="1"/>
        </w:rPr>
        <w:t>c.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1"/>
          <w:w w:val="5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6"/>
          <w:w w:val="173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5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5"/>
          <w:w w:val="99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EMRE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15" w:lineRule="exact"/>
        <w:ind w:left="2176" w:right="-20"/>
        <w:jc w:val="left"/>
        <w:tabs>
          <w:tab w:pos="4340" w:val="left"/>
          <w:tab w:pos="7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4"/>
          <w:w w:val="15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ıvıkı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2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2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1"/>
          <w:position w:val="-1"/>
        </w:rPr>
        <w:t>23:40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10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"/>
        </w:rPr>
        <w:t>Plak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7"/>
          <w:w w:val="11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-1"/>
        </w:rPr>
        <w:t>652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24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96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1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  <w:position w:val="-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4357" w:right="475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3A3A3A"/>
          <w:spacing w:val="-8"/>
          <w:w w:val="164"/>
        </w:rPr>
        <w:t>ı</w:t>
      </w:r>
      <w:r>
        <w:rPr>
          <w:rFonts w:ascii="Arial" w:hAnsi="Arial" w:cs="Arial" w:eastAsia="Arial"/>
          <w:sz w:val="23"/>
          <w:szCs w:val="23"/>
          <w:color w:val="3A3A3A"/>
          <w:spacing w:val="-6"/>
          <w:w w:val="1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Serv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64" w:lineRule="auto"/>
        <w:ind w:left="2181" w:right="4457" w:firstLine="2199"/>
        <w:jc w:val="left"/>
        <w:tabs>
          <w:tab w:pos="4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4"/>
          <w:w w:val="98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-Jan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5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6" w:lineRule="auto"/>
        <w:ind w:left="2185" w:right="2621" w:firstLine="-2061"/>
        <w:jc w:val="left"/>
        <w:tabs>
          <w:tab w:pos="2160" w:val="left"/>
          <w:tab w:pos="4340" w:val="left"/>
          <w:tab w:pos="72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88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  <w:position w:val="1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Gitm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2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2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3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Pla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103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21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</w:rPr>
        <w:t>Adı-So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0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9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1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varıldığında,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  <w:position w:val="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durnarılı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347" w:right="417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"/>
          <w:w w:val="10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5" w:lineRule="exact"/>
        <w:ind w:left="120" w:right="-20"/>
        <w:jc w:val="left"/>
        <w:tabs>
          <w:tab w:pos="2160" w:val="left"/>
          <w:tab w:pos="4360" w:val="left"/>
          <w:tab w:pos="6280" w:val="left"/>
          <w:tab w:pos="7840" w:val="left"/>
          <w:tab w:pos="9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-2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1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-2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10"/>
          <w:w w:val="52"/>
          <w:position w:val="-3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  <w:position w:val="-3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9"/>
          <w:w w:val="11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0"/>
          <w:position w:val="-3"/>
        </w:rPr>
        <w:t>_g.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8"/>
          <w:w w:val="39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8"/>
          <w:position w:val="-3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7"/>
          <w:position w:val="-3"/>
        </w:rPr>
        <w:t>K_g.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1"/>
          <w:position w:val="-3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11"/>
          <w:position w:val="-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1"/>
          <w:position w:val="-3"/>
        </w:rPr>
        <w:t>02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1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4465" w:right="-20"/>
        <w:jc w:val="left"/>
        <w:tabs>
          <w:tab w:pos="6200" w:val="left"/>
          <w:tab w:pos="7760" w:val="left"/>
          <w:tab w:pos="94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32"/>
          <w:szCs w:val="32"/>
          <w:color w:val="707070"/>
          <w:spacing w:val="0"/>
          <w:w w:val="100"/>
          <w:position w:val="-1"/>
        </w:rPr>
        <w:t>J</w:t>
      </w:r>
      <w:r>
        <w:rPr>
          <w:rFonts w:ascii="Arial" w:hAnsi="Arial" w:cs="Arial" w:eastAsia="Arial"/>
          <w:sz w:val="32"/>
          <w:szCs w:val="32"/>
          <w:color w:val="7070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70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3"/>
          <w:szCs w:val="33"/>
          <w:color w:val="707070"/>
          <w:spacing w:val="0"/>
          <w:w w:val="130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33"/>
          <w:szCs w:val="33"/>
          <w:color w:val="707070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707070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41"/>
          <w:szCs w:val="41"/>
          <w:color w:val="545456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18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1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5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5" w:lineRule="exact"/>
        <w:ind w:left="1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Söndürıtıe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7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başlamı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30" w:lineRule="exact"/>
        <w:ind w:left="2181" w:right="59" w:firstLine="-2056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79"/>
          <w:position w:val="0"/>
        </w:rPr>
        <w:t>[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10"/>
          <w:w w:val="79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6"/>
          <w:position w:val="0"/>
        </w:rPr>
        <w:t>apıla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sönmede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0"/>
          <w:position w:val="0"/>
        </w:rPr>
        <w:t>sigan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5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66" w:lineRule="auto"/>
        <w:ind w:left="115" w:right="4059" w:firstLine="5"/>
        <w:jc w:val="left"/>
        <w:tabs>
          <w:tab w:pos="2160" w:val="left"/>
          <w:tab w:pos="64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Sigor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7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19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8"/>
          <w:w w:val="16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4"/>
          <w:w w:val="11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1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7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23"/>
          <w:position w:val="-3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4"/>
          <w:position w:val="-3"/>
        </w:rPr>
        <w:t>Bed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"/>
          <w:w w:val="104"/>
          <w:position w:val="-3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89"/>
          <w:position w:val="-3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2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182" w:lineRule="exact"/>
        <w:ind w:left="115" w:right="6102" w:firstLine="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2"/>
          <w:w w:val="84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9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61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79"/>
          <w:position w:val="2"/>
        </w:rPr>
        <w:t>-ı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0"/>
          <w:position w:val="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3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Emniyet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yetkililerine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9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edildi.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Te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0"/>
          <w:w w:val="100"/>
          <w:position w:val="0"/>
        </w:rPr>
        <w:t>Jim</w:t>
      </w:r>
      <w:r>
        <w:rPr>
          <w:rFonts w:ascii="Times New Roman" w:hAnsi="Times New Roman" w:cs="Times New Roman" w:eastAsia="Times New Roman"/>
          <w:sz w:val="17"/>
          <w:szCs w:val="17"/>
          <w:color w:val="232323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6" w:after="0" w:line="240" w:lineRule="auto"/>
        <w:ind w:left="186" w:right="-20"/>
        <w:jc w:val="left"/>
        <w:tabs>
          <w:tab w:pos="2200" w:val="left"/>
          <w:tab w:pos="5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.,dbi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  <w:position w:val="1"/>
        </w:rPr>
        <w:t>Dün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>üşil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14"/>
          <w:w w:val="126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93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5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[Saati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4"/>
          <w:position w:val="0"/>
        </w:rPr>
        <w:t>00:30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192" w:lineRule="exact"/>
        <w:ind w:left="696" w:right="-20"/>
        <w:jc w:val="left"/>
        <w:tabs>
          <w:tab w:pos="1180" w:val="left"/>
          <w:tab w:pos="2160" w:val="left"/>
          <w:tab w:pos="83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liİDE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1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"/>
          <w:w w:val="11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1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Merk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09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9"/>
          <w:w w:val="10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9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46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580" w:right="220"/>
        </w:sectPr>
      </w:pPr>
      <w:rPr/>
    </w:p>
    <w:p>
      <w:pPr>
        <w:spacing w:before="4" w:after="0" w:line="240" w:lineRule="auto"/>
        <w:ind w:left="12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8" w:right="-20"/>
        <w:jc w:val="left"/>
        <w:tabs>
          <w:tab w:pos="2780" w:val="left"/>
          <w:tab w:pos="63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677887pt;margin-top:11.374782pt;width:39.657903pt;height:8.5pt;mso-position-horizontal-relative:page;mso-position-vertical-relative:paragraph;z-index:-16178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45456"/>
                      <w:spacing w:val="11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A3A3A"/>
                      <w:spacing w:val="0"/>
                      <w:w w:val="100"/>
                    </w:rPr>
                    <w:t>miri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>Ko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-25"/>
          <w:w w:val="7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73"/>
          <w:position w:val="-16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-9"/>
          <w:w w:val="73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73"/>
          <w:position w:val="-16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33"/>
          <w:w w:val="73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51"/>
          <w:position w:val="-16"/>
        </w:rPr>
        <w:t>MaYıs</w:t>
      </w:r>
      <w:r>
        <w:rPr>
          <w:rFonts w:ascii="Arial" w:hAnsi="Arial" w:cs="Arial" w:eastAsia="Arial"/>
          <w:sz w:val="25"/>
          <w:szCs w:val="25"/>
          <w:color w:val="3A3A3A"/>
          <w:spacing w:val="25"/>
          <w:w w:val="51"/>
          <w:position w:val="-1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A3A3A"/>
          <w:spacing w:val="0"/>
          <w:w w:val="54"/>
          <w:position w:val="-16"/>
        </w:rPr>
        <w:t>zo·ı7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636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7"/>
        </w:rPr>
        <w:t>MuradURGUN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15"/>
        </w:rPr>
        <w:t>1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15"/>
        </w:rPr>
        <w:t> </w:t>
      </w:r>
      <w:r>
        <w:rPr>
          <w:rFonts w:ascii="Arial" w:hAnsi="Arial" w:cs="Arial" w:eastAsia="Arial"/>
          <w:sz w:val="17"/>
          <w:szCs w:val="17"/>
          <w:color w:val="545456"/>
          <w:spacing w:val="35"/>
          <w:w w:val="100"/>
          <w:i/>
          <w:position w:val="15"/>
        </w:rPr>
        <w:t> 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93"/>
          <w:i/>
          <w:position w:val="15"/>
        </w:rPr>
        <w:t>1</w:t>
      </w:r>
      <w:r>
        <w:rPr>
          <w:rFonts w:ascii="Arial" w:hAnsi="Arial" w:cs="Arial" w:eastAsia="Arial"/>
          <w:sz w:val="17"/>
          <w:szCs w:val="17"/>
          <w:color w:val="545456"/>
          <w:spacing w:val="-20"/>
          <w:w w:val="100"/>
          <w:i/>
          <w:position w:val="15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i/>
          <w:position w:val="15"/>
        </w:rPr>
        <w:t>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49" w:lineRule="exact"/>
        <w:ind w:left="100" w:right="-20"/>
        <w:jc w:val="left"/>
        <w:tabs>
          <w:tab w:pos="6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4"/>
        </w:rPr>
        <w:t>Merkez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3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14"/>
        </w:rPr>
        <w:t>Y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100"/>
          <w:position w:val="-14"/>
        </w:rPr>
        <w:t>e</w:t>
      </w:r>
      <w:r>
        <w:rPr>
          <w:rFonts w:ascii="Arial" w:hAnsi="Arial" w:cs="Arial" w:eastAsia="Arial"/>
          <w:sz w:val="19"/>
          <w:szCs w:val="19"/>
          <w:color w:val="232323"/>
          <w:spacing w:val="22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position w:val="-14"/>
        </w:rPr>
        <w:t>·</w:t>
      </w:r>
      <w:r>
        <w:rPr>
          <w:rFonts w:ascii="Arial" w:hAnsi="Arial" w:cs="Arial" w:eastAsia="Arial"/>
          <w:sz w:val="19"/>
          <w:szCs w:val="19"/>
          <w:color w:val="707070"/>
          <w:spacing w:val="0"/>
          <w:w w:val="100"/>
          <w:position w:val="-14"/>
        </w:rPr>
        <w:t>  </w:t>
      </w:r>
      <w:r>
        <w:rPr>
          <w:rFonts w:ascii="Arial" w:hAnsi="Arial" w:cs="Arial" w:eastAsia="Arial"/>
          <w:sz w:val="19"/>
          <w:szCs w:val="19"/>
          <w:color w:val="707070"/>
          <w:spacing w:val="33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4"/>
        </w:rPr>
        <w:t>hir</w:t>
      </w:r>
      <w:r>
        <w:rPr>
          <w:rFonts w:ascii="Arial" w:hAnsi="Arial" w:cs="Arial" w:eastAsia="Arial"/>
          <w:sz w:val="19"/>
          <w:szCs w:val="19"/>
          <w:color w:val="3A3A3A"/>
          <w:spacing w:val="-23"/>
          <w:w w:val="100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6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6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0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6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80" w:right="220"/>
          <w:cols w:num="2" w:equalWidth="0">
            <w:col w:w="508" w:space="1753"/>
            <w:col w:w="8859"/>
          </w:cols>
        </w:sectPr>
      </w:pPr>
      <w:rPr/>
    </w:p>
    <w:p>
      <w:pPr>
        <w:spacing w:before="0" w:after="0" w:line="451" w:lineRule="exact"/>
        <w:ind w:left="277" w:right="-20"/>
        <w:jc w:val="left"/>
        <w:tabs>
          <w:tab w:pos="2220" w:val="left"/>
          <w:tab w:pos="36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11"/>
          <w:szCs w:val="11"/>
          <w:color w:val="545456"/>
          <w:w w:val="129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545456"/>
          <w:spacing w:val="-21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37"/>
          <w:position w:val="-4"/>
        </w:rPr>
        <w:t>()</w:t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1"/>
          <w:szCs w:val="11"/>
          <w:color w:val="3A3A3A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545456"/>
          <w:spacing w:val="-19"/>
          <w:w w:val="142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1"/>
          <w:position w:val="0"/>
        </w:rPr>
        <w:t>Post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2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A3A3A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>G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47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i/>
          <w:position w:val="0"/>
        </w:rPr>
        <w:t>pl</w:t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1"/>
          <w:szCs w:val="21"/>
          <w:color w:val="3A3A3A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22"/>
          <w:szCs w:val="22"/>
          <w:color w:val="232323"/>
          <w:spacing w:val="0"/>
          <w:w w:val="100"/>
          <w:i/>
          <w:position w:val="0"/>
        </w:rPr>
        <w:t>Amiri</w:t>
      </w:r>
      <w:r>
        <w:rPr>
          <w:rFonts w:ascii="Arial" w:hAnsi="Arial" w:cs="Arial" w:eastAsia="Arial"/>
          <w:sz w:val="22"/>
          <w:szCs w:val="22"/>
          <w:color w:val="232323"/>
          <w:spacing w:val="-1"/>
          <w:w w:val="100"/>
          <w:i/>
          <w:position w:val="0"/>
        </w:rPr>
        <w:t> </w:t>
      </w:r>
      <w:r>
        <w:rPr>
          <w:rFonts w:ascii="Arial" w:hAnsi="Arial" w:cs="Arial" w:eastAsia="Arial"/>
          <w:sz w:val="45"/>
          <w:szCs w:val="45"/>
          <w:color w:val="031AB1"/>
          <w:spacing w:val="0"/>
          <w:w w:val="107"/>
          <w:i/>
          <w:position w:val="0"/>
        </w:rPr>
        <w:t>f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315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A3A3A"/>
          <w:spacing w:val="0"/>
          <w:w w:val="100"/>
          <w:position w:val="-1"/>
        </w:rPr>
        <w:t>11)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315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A3A3A"/>
          <w:spacing w:val="0"/>
          <w:w w:val="76"/>
        </w:rPr>
        <w:t>;;..,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40" w:lineRule="exact"/>
        <w:ind w:left="277" w:right="-70"/>
        <w:jc w:val="left"/>
        <w:tabs>
          <w:tab w:pos="3140" w:val="left"/>
          <w:tab w:pos="3880" w:val="left"/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2"/>
        </w:rPr>
        <w:t>;§</w:t>
      </w:r>
      <w:r>
        <w:rPr>
          <w:rFonts w:ascii="Arial" w:hAnsi="Arial" w:cs="Arial" w:eastAsia="Arial"/>
          <w:sz w:val="17"/>
          <w:szCs w:val="17"/>
          <w:color w:val="3A3A3A"/>
          <w:spacing w:val="-44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-12"/>
        </w:rPr>
      </w:r>
      <w:r>
        <w:rPr>
          <w:rFonts w:ascii="Arial" w:hAnsi="Arial" w:cs="Arial" w:eastAsia="Arial"/>
          <w:sz w:val="18"/>
          <w:szCs w:val="18"/>
          <w:color w:val="1C2BAA"/>
          <w:spacing w:val="0"/>
          <w:w w:val="100"/>
          <w:i/>
          <w:position w:val="-10"/>
        </w:rPr>
        <w:t>rA</w:t>
      </w:r>
      <w:r>
        <w:rPr>
          <w:rFonts w:ascii="Arial" w:hAnsi="Arial" w:cs="Arial" w:eastAsia="Arial"/>
          <w:sz w:val="18"/>
          <w:szCs w:val="18"/>
          <w:color w:val="1C2BAA"/>
          <w:spacing w:val="-45"/>
          <w:w w:val="100"/>
          <w:i/>
          <w:position w:val="-10"/>
        </w:rPr>
        <w:t> </w:t>
      </w:r>
      <w:r>
        <w:rPr>
          <w:rFonts w:ascii="Arial" w:hAnsi="Arial" w:cs="Arial" w:eastAsia="Arial"/>
          <w:sz w:val="18"/>
          <w:szCs w:val="18"/>
          <w:color w:val="1C2BAA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1C2BAA"/>
          <w:spacing w:val="0"/>
          <w:w w:val="82"/>
          <w:i/>
          <w:position w:val="-12"/>
        </w:rPr>
        <w:t>-:;::::&gt;</w:t>
      </w:r>
      <w:r>
        <w:rPr>
          <w:rFonts w:ascii="Arial" w:hAnsi="Arial" w:cs="Arial" w:eastAsia="Arial"/>
          <w:sz w:val="18"/>
          <w:szCs w:val="18"/>
          <w:color w:val="1C2BAA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1C2BAA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83"/>
          <w:position w:val="-1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94"/>
          <w:position w:val="-13"/>
        </w:rPr>
        <w:t>i.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"/>
          <w:w w:val="94"/>
          <w:position w:val="-1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0"/>
          <w:w w:val="92"/>
          <w:position w:val="-1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-25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8"/>
          <w:w w:val="93"/>
          <w:position w:val="-1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3"/>
          <w:position w:val="-13"/>
        </w:rPr>
        <w:t>MRE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7" w:after="0" w:line="570" w:lineRule="exact"/>
        <w:ind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707070"/>
          <w:w w:val="87"/>
          <w:position w:val="-89"/>
        </w:rPr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100"/>
          <w:imprint/>
          <w:position w:val="-89"/>
        </w:rPr>
        <w:t>·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100"/>
          <w:position w:val="-89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2"/>
          <w:w w:val="100"/>
          <w:position w:val="-89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A3A3A"/>
          <w:spacing w:val="0"/>
          <w:w w:val="39"/>
          <w:i/>
          <w:position w:val="-88"/>
        </w:rPr>
        <w:t>'</w:t>
      </w:r>
      <w:r>
        <w:rPr>
          <w:rFonts w:ascii="Times New Roman" w:hAnsi="Times New Roman" w:cs="Times New Roman" w:eastAsia="Times New Roman"/>
          <w:sz w:val="144"/>
          <w:szCs w:val="144"/>
          <w:color w:val="3A3A3A"/>
          <w:spacing w:val="0"/>
          <w:w w:val="39"/>
          <w:i/>
          <w:position w:val="-88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3A3A3A"/>
          <w:spacing w:val="9"/>
          <w:w w:val="39"/>
          <w:i/>
          <w:position w:val="-88"/>
        </w:rPr>
        <w:t> </w:t>
      </w:r>
      <w:r>
        <w:rPr>
          <w:rFonts w:ascii="Times New Roman" w:hAnsi="Times New Roman" w:cs="Times New Roman" w:eastAsia="Times New Roman"/>
          <w:sz w:val="144"/>
          <w:szCs w:val="144"/>
          <w:color w:val="707070"/>
          <w:spacing w:val="0"/>
          <w:w w:val="39"/>
          <w:i/>
          <w:position w:val="-88"/>
        </w:rPr>
        <w:t>r.</w:t>
      </w:r>
      <w:r>
        <w:rPr>
          <w:rFonts w:ascii="Times New Roman" w:hAnsi="Times New Roman" w:cs="Times New Roman" w:eastAsia="Times New Roman"/>
          <w:sz w:val="144"/>
          <w:szCs w:val="144"/>
          <w:color w:val="707070"/>
          <w:spacing w:val="0"/>
          <w:w w:val="100"/>
          <w:i/>
          <w:position w:val="-88"/>
        </w:rPr>
        <w:tab/>
      </w:r>
      <w:r>
        <w:rPr>
          <w:rFonts w:ascii="Times New Roman" w:hAnsi="Times New Roman" w:cs="Times New Roman" w:eastAsia="Times New Roman"/>
          <w:sz w:val="144"/>
          <w:szCs w:val="144"/>
          <w:color w:val="707070"/>
          <w:spacing w:val="0"/>
          <w:w w:val="100"/>
          <w:i/>
          <w:position w:val="-88"/>
        </w:rPr>
      </w:r>
      <w:r>
        <w:rPr>
          <w:rFonts w:ascii="Arial" w:hAnsi="Arial" w:cs="Arial" w:eastAsia="Arial"/>
          <w:sz w:val="23"/>
          <w:szCs w:val="23"/>
          <w:color w:val="8E8E90"/>
          <w:spacing w:val="-30"/>
          <w:w w:val="123"/>
          <w:position w:val="-89"/>
        </w:rPr>
        <w:t>.</w:t>
      </w:r>
      <w:r>
        <w:rPr>
          <w:rFonts w:ascii="Times New Roman" w:hAnsi="Times New Roman" w:cs="Times New Roman" w:eastAsia="Times New Roman"/>
          <w:sz w:val="144"/>
          <w:szCs w:val="144"/>
          <w:color w:val="A1A1A1"/>
          <w:spacing w:val="0"/>
          <w:w w:val="18"/>
          <w:i/>
          <w:position w:val="-88"/>
        </w:rPr>
        <w:t>,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80" w:right="220"/>
          <w:cols w:num="2" w:equalWidth="0">
            <w:col w:w="5940" w:space="2288"/>
            <w:col w:w="2892"/>
          </w:cols>
        </w:sectPr>
      </w:pPr>
      <w:rPr/>
    </w:p>
    <w:p>
      <w:pPr>
        <w:spacing w:before="0" w:after="0" w:line="499" w:lineRule="exact"/>
        <w:ind w:left="253" w:right="-20"/>
        <w:jc w:val="left"/>
        <w:tabs>
          <w:tab w:pos="3140" w:val="left"/>
          <w:tab w:pos="5140" w:val="left"/>
          <w:tab w:pos="86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8"/>
          <w:szCs w:val="18"/>
          <w:color w:val="3A3A3A"/>
          <w:spacing w:val="-25"/>
          <w:w w:val="105"/>
          <w:position w:val="16"/>
        </w:rPr>
        <w:t>.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63"/>
          <w:position w:val="16"/>
        </w:rPr>
        <w:t>.:::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16"/>
        </w:rPr>
        <w:tab/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  <w:position w:val="16"/>
        </w:rPr>
      </w:r>
      <w:r>
        <w:rPr>
          <w:rFonts w:ascii="Arial" w:hAnsi="Arial" w:cs="Arial" w:eastAsia="Arial"/>
          <w:sz w:val="33"/>
          <w:szCs w:val="33"/>
          <w:color w:val="2D3695"/>
          <w:spacing w:val="0"/>
          <w:w w:val="72"/>
          <w:position w:val="13"/>
        </w:rPr>
        <w:t>-,</w:t>
      </w:r>
      <w:r>
        <w:rPr>
          <w:rFonts w:ascii="Arial" w:hAnsi="Arial" w:cs="Arial" w:eastAsia="Arial"/>
          <w:sz w:val="33"/>
          <w:szCs w:val="33"/>
          <w:color w:val="2D3695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33"/>
          <w:szCs w:val="33"/>
          <w:color w:val="2D3695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7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7"/>
        </w:rPr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310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545456"/>
          <w:spacing w:val="-121"/>
          <w:w w:val="31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156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9"/>
          <w:w w:val="156"/>
          <w:i/>
          <w:position w:val="-1"/>
        </w:rPr>
        <w:t> </w:t>
      </w:r>
      <w:r>
        <w:rPr>
          <w:rFonts w:ascii="Arial" w:hAnsi="Arial" w:cs="Arial" w:eastAsia="Arial"/>
          <w:sz w:val="42"/>
          <w:szCs w:val="42"/>
          <w:color w:val="707070"/>
          <w:spacing w:val="-22"/>
          <w:w w:val="152"/>
          <w:i/>
          <w:position w:val="-1"/>
        </w:rPr>
        <w:t>·</w:t>
      </w:r>
      <w:r>
        <w:rPr>
          <w:rFonts w:ascii="Arial" w:hAnsi="Arial" w:cs="Arial" w:eastAsia="Arial"/>
          <w:sz w:val="42"/>
          <w:szCs w:val="42"/>
          <w:color w:val="A1A1A1"/>
          <w:spacing w:val="0"/>
          <w:w w:val="56"/>
          <w:i/>
          <w:position w:val="-1"/>
        </w:rPr>
        <w:t>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69" w:after="0" w:line="196" w:lineRule="exact"/>
        <w:ind w:right="2828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8E8E90"/>
          <w:spacing w:val="0"/>
          <w:w w:val="81"/>
          <w:position w:val="-5"/>
        </w:rPr>
        <w:t>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right="1246"/>
        <w:jc w:val="right"/>
        <w:tabs>
          <w:tab w:pos="114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21"/>
          <w:w w:val="110"/>
          <w:position w:val="-2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0"/>
          <w:w w:val="103"/>
          <w:position w:val="-2"/>
        </w:rPr>
        <w:t>ti.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1"/>
          <w:w w:val="103"/>
          <w:position w:val="-2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87"/>
          <w:position w:val="-2"/>
        </w:rPr>
        <w:t>e_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19"/>
          <w:w w:val="88"/>
          <w:position w:val="-2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8E8E90"/>
          <w:spacing w:val="-12"/>
          <w:w w:val="83"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88"/>
          <w:position w:val="-2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3B3B3"/>
          <w:spacing w:val="0"/>
          <w:w w:val="100"/>
          <w:position w:val="-2"/>
        </w:rPr>
      </w:r>
      <w:r>
        <w:rPr>
          <w:rFonts w:ascii="Arial" w:hAnsi="Arial" w:cs="Arial" w:eastAsia="Arial"/>
          <w:sz w:val="33"/>
          <w:szCs w:val="33"/>
          <w:color w:val="545456"/>
          <w:spacing w:val="0"/>
          <w:w w:val="165"/>
          <w:position w:val="-2"/>
        </w:rPr>
        <w:t>os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580" w:right="220"/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585" w:right="-20"/>
        <w:jc w:val="left"/>
        <w:tabs>
          <w:tab w:pos="39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44455pt;margin-top:4.63799pt;width:74.562404pt;height:27.5pt;mso-position-horizontal-relative:page;mso-position-vertical-relative:paragraph;z-index:-16175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41467E"/>
                      <w:spacing w:val="0"/>
                      <w:w w:val="295"/>
                      <w:i/>
                    </w:rPr>
                    <w:t>Ç.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545456"/>
          <w:w w:val="83"/>
        </w:rPr>
        <w:t>Abdarr</w:t>
      </w:r>
      <w:r>
        <w:rPr>
          <w:rFonts w:ascii="Arial" w:hAnsi="Arial" w:cs="Arial" w:eastAsia="Arial"/>
          <w:sz w:val="27"/>
          <w:szCs w:val="27"/>
          <w:color w:val="545456"/>
          <w:spacing w:val="2"/>
          <w:w w:val="84"/>
        </w:rPr>
        <w:t>a</w:t>
      </w:r>
      <w:r>
        <w:rPr>
          <w:rFonts w:ascii="Arial" w:hAnsi="Arial" w:cs="Arial" w:eastAsia="Arial"/>
          <w:sz w:val="27"/>
          <w:szCs w:val="27"/>
          <w:color w:val="707070"/>
          <w:spacing w:val="0"/>
          <w:w w:val="60"/>
        </w:rPr>
        <w:t>}</w:t>
      </w:r>
      <w:r>
        <w:rPr>
          <w:rFonts w:ascii="Arial" w:hAnsi="Arial" w:cs="Arial" w:eastAsia="Arial"/>
          <w:sz w:val="27"/>
          <w:szCs w:val="27"/>
          <w:color w:val="707070"/>
          <w:spacing w:val="5"/>
          <w:w w:val="60"/>
        </w:rPr>
        <w:t>ı</w:t>
      </w:r>
      <w:r>
        <w:rPr>
          <w:rFonts w:ascii="Times New Roman" w:hAnsi="Times New Roman" w:cs="Times New Roman" w:eastAsia="Times New Roman"/>
          <w:sz w:val="14"/>
          <w:szCs w:val="14"/>
          <w:color w:val="2D3695"/>
          <w:spacing w:val="0"/>
          <w:w w:val="52"/>
          <w:position w:val="1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3695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3695"/>
          <w:spacing w:val="0"/>
          <w:w w:val="100"/>
          <w:position w:val="11"/>
        </w:rPr>
      </w:r>
      <w:r>
        <w:rPr>
          <w:rFonts w:ascii="Arial" w:hAnsi="Arial" w:cs="Arial" w:eastAsia="Arial"/>
          <w:sz w:val="27"/>
          <w:szCs w:val="27"/>
          <w:color w:val="3A3A3A"/>
          <w:spacing w:val="0"/>
          <w:w w:val="100"/>
          <w:position w:val="0"/>
        </w:rPr>
        <w:t>1'0PÇU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2585" w:right="-20"/>
        <w:jc w:val="left"/>
        <w:tabs>
          <w:tab w:pos="34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45456"/>
          <w:spacing w:val="0"/>
          <w:w w:val="100"/>
        </w:rPr>
        <w:t>Itfaiy</w:t>
      </w:r>
      <w:r>
        <w:rPr>
          <w:rFonts w:ascii="Arial" w:hAnsi="Arial" w:cs="Arial" w:eastAsia="Arial"/>
          <w:sz w:val="22"/>
          <w:szCs w:val="22"/>
          <w:color w:val="545456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color w:val="54545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545456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267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439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43"/>
          <w:szCs w:val="4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3"/>
          <w:szCs w:val="43"/>
          <w:color w:val="707070"/>
          <w:w w:val="75"/>
          <w:position w:val="1"/>
        </w:rPr>
        <w:t>;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w w:val="56"/>
          <w:position w:val="1"/>
        </w:rPr>
        <w:t>: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26"/>
          <w:w w:val="57"/>
          <w:position w:val="1"/>
        </w:rPr>
        <w:t>f</w:t>
      </w:r>
      <w:r>
        <w:rPr>
          <w:rFonts w:ascii="Times New Roman" w:hAnsi="Times New Roman" w:cs="Times New Roman" w:eastAsia="Times New Roman"/>
          <w:sz w:val="43"/>
          <w:szCs w:val="43"/>
          <w:color w:val="3A3A3A"/>
          <w:spacing w:val="-90"/>
          <w:w w:val="40"/>
          <w:position w:val="1"/>
        </w:rPr>
        <w:t>t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18"/>
          <w:w w:val="45"/>
          <w:position w:val="1"/>
        </w:rPr>
        <w:t>i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39"/>
          <w:w w:val="46"/>
          <w:position w:val="1"/>
        </w:rPr>
        <w:t>o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0"/>
          <w:w w:val="45"/>
          <w:position w:val="1"/>
        </w:rPr>
        <w:t>:t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0"/>
          <w:w w:val="44"/>
          <w:position w:val="1"/>
        </w:rPr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53"/>
          <w:w w:val="44"/>
          <w:u w:val="thick" w:color="EBEDED"/>
          <w:position w:val="1"/>
        </w:rPr>
        <w:t>&lt;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53"/>
          <w:w w:val="44"/>
          <w:u w:val="thick" w:color="EBEDED"/>
          <w:position w:val="1"/>
        </w:rPr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53"/>
          <w:w w:val="44"/>
          <w:position w:val="1"/>
        </w:rPr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53"/>
          <w:w w:val="44"/>
          <w:position w:val="1"/>
        </w:rPr>
      </w:r>
      <w:r>
        <w:rPr>
          <w:rFonts w:ascii="Times New Roman" w:hAnsi="Times New Roman" w:cs="Times New Roman" w:eastAsia="Times New Roman"/>
          <w:sz w:val="43"/>
          <w:szCs w:val="43"/>
          <w:color w:val="545456"/>
          <w:spacing w:val="-131"/>
          <w:w w:val="78"/>
          <w:position w:val="1"/>
        </w:rPr>
        <w:t>"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0"/>
          <w:w w:val="45"/>
          <w:position w:val="1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545456"/>
          <w:spacing w:val="0"/>
          <w:w w:val="77"/>
          <w:position w:val="1"/>
        </w:rPr>
        <w:t>'l</w:t>
      </w:r>
      <w:r>
        <w:rPr>
          <w:rFonts w:ascii="Times New Roman" w:hAnsi="Times New Roman" w:cs="Times New Roman" w:eastAsia="Times New Roman"/>
          <w:sz w:val="43"/>
          <w:szCs w:val="43"/>
          <w:color w:val="707070"/>
          <w:spacing w:val="5"/>
          <w:w w:val="61"/>
          <w:position w:val="1"/>
        </w:rPr>
        <w:t>.</w:t>
      </w:r>
      <w:r>
        <w:rPr>
          <w:rFonts w:ascii="Times New Roman" w:hAnsi="Times New Roman" w:cs="Times New Roman" w:eastAsia="Times New Roman"/>
          <w:sz w:val="43"/>
          <w:szCs w:val="43"/>
          <w:color w:val="A1A1A1"/>
          <w:spacing w:val="-9"/>
          <w:w w:val="157"/>
          <w:position w:val="1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41467E"/>
          <w:spacing w:val="0"/>
          <w:w w:val="369"/>
          <w:position w:val="1"/>
        </w:rPr>
        <w:t>)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52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798248pt;margin-top:-6.564734pt;width:41.071636pt;height:10pt;mso-position-horizontal-relative:page;mso-position-vertical-relative:paragraph;z-index:-161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0"/>
                      <w:w w:val="100"/>
                    </w:rPr>
                    <w:t>M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6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-3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45456"/>
                      <w:spacing w:val="-5"/>
                      <w:w w:val="100"/>
                    </w:rPr>
                    <w:t>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45456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45456"/>
                      <w:spacing w:val="4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A3A3A"/>
                      <w:spacing w:val="-38"/>
                      <w:w w:val="135"/>
                    </w:rPr>
                    <w:t>l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B3B3B3"/>
                      <w:spacing w:val="-41"/>
                      <w:w w:val="94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45456"/>
                      <w:spacing w:val="-105"/>
                      <w:w w:val="127"/>
                    </w:rPr>
                    <w:t>ş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A1A1A1"/>
                      <w:spacing w:val="-93"/>
                      <w:w w:val="190"/>
                    </w:rPr>
                    <w:t>·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9197AE"/>
                      <w:spacing w:val="0"/>
                      <w:w w:val="142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100"/>
        </w:rPr>
        <w:t>,J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141"/>
          <w:i/>
        </w:rPr>
        <w:t>:-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-3"/>
          <w:w w:val="141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141"/>
          <w:i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141"/>
          <w:i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12"/>
          <w:w w:val="141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DCDCD"/>
          <w:spacing w:val="0"/>
          <w:w w:val="141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CDCDCD"/>
          <w:spacing w:val="0"/>
          <w:w w:val="14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CDCDCD"/>
          <w:spacing w:val="18"/>
          <w:w w:val="14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41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8E8E90"/>
          <w:spacing w:val="0"/>
          <w:w w:val="489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8E8E90"/>
          <w:spacing w:val="-37"/>
          <w:w w:val="489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07070"/>
          <w:spacing w:val="0"/>
          <w:w w:val="228"/>
        </w:rPr>
        <w:t>,..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300" w:lineRule="exact"/>
        <w:ind w:left="100"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23"/>
          <w:szCs w:val="23"/>
          <w:color w:val="707070"/>
          <w:spacing w:val="-10"/>
          <w:w w:val="195"/>
          <w:i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707070"/>
          <w:spacing w:val="-12"/>
          <w:w w:val="196"/>
          <w:i/>
          <w:position w:val="4"/>
        </w:rPr>
        <w:t>\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49"/>
          <w:i/>
          <w:position w:val="4"/>
        </w:rPr>
        <w:t>'4::&lt;</w:t>
      </w:r>
      <w:r>
        <w:rPr>
          <w:rFonts w:ascii="Arial" w:hAnsi="Arial" w:cs="Arial" w:eastAsia="Arial"/>
          <w:sz w:val="23"/>
          <w:szCs w:val="23"/>
          <w:color w:val="8E8E90"/>
          <w:spacing w:val="-46"/>
          <w:w w:val="100"/>
          <w:i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B3B3B3"/>
          <w:spacing w:val="2"/>
          <w:w w:val="46"/>
          <w:i/>
          <w:position w:val="4"/>
        </w:rPr>
        <w:t>'</w:t>
      </w:r>
      <w:r>
        <w:rPr>
          <w:rFonts w:ascii="Arial" w:hAnsi="Arial" w:cs="Arial" w:eastAsia="Arial"/>
          <w:sz w:val="8"/>
          <w:szCs w:val="8"/>
          <w:color w:val="8E8E90"/>
          <w:spacing w:val="0"/>
          <w:w w:val="270"/>
          <w:position w:val="-3"/>
        </w:rPr>
        <w:t>l</w:t>
      </w:r>
      <w:r>
        <w:rPr>
          <w:rFonts w:ascii="Arial" w:hAnsi="Arial" w:cs="Arial" w:eastAsia="Arial"/>
          <w:sz w:val="8"/>
          <w:szCs w:val="8"/>
          <w:color w:val="8E8E90"/>
          <w:spacing w:val="0"/>
          <w:w w:val="100"/>
          <w:position w:val="-3"/>
        </w:rPr>
        <w:t>      </w:t>
      </w:r>
      <w:r>
        <w:rPr>
          <w:rFonts w:ascii="Arial" w:hAnsi="Arial" w:cs="Arial" w:eastAsia="Arial"/>
          <w:sz w:val="8"/>
          <w:szCs w:val="8"/>
          <w:color w:val="8E8E90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75"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8E8E90"/>
          <w:spacing w:val="38"/>
          <w:w w:val="75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A1A1A1"/>
          <w:spacing w:val="-8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EA5"/>
          <w:spacing w:val="-45"/>
          <w:w w:val="75"/>
          <w:i/>
          <w:position w:val="4"/>
        </w:rPr>
        <w:t>-</w:t>
      </w:r>
      <w:r>
        <w:rPr>
          <w:rFonts w:ascii="Arial" w:hAnsi="Arial" w:cs="Arial" w:eastAsia="Arial"/>
          <w:sz w:val="8"/>
          <w:szCs w:val="8"/>
          <w:color w:val="A1A1A1"/>
          <w:spacing w:val="0"/>
          <w:w w:val="75"/>
          <w:position w:val="-3"/>
        </w:rPr>
        <w:t>..</w:t>
      </w:r>
      <w:r>
        <w:rPr>
          <w:rFonts w:ascii="Arial" w:hAnsi="Arial" w:cs="Arial" w:eastAsia="Arial"/>
          <w:sz w:val="8"/>
          <w:szCs w:val="8"/>
          <w:color w:val="A1A1A1"/>
          <w:spacing w:val="-7"/>
          <w:w w:val="75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646EA5"/>
          <w:spacing w:val="0"/>
          <w:w w:val="75"/>
          <w:i/>
          <w:position w:val="4"/>
        </w:rPr>
        <w:t>:</w:t>
      </w:r>
      <w:r>
        <w:rPr>
          <w:rFonts w:ascii="Arial" w:hAnsi="Arial" w:cs="Arial" w:eastAsia="Arial"/>
          <w:sz w:val="23"/>
          <w:szCs w:val="23"/>
          <w:color w:val="646EA5"/>
          <w:spacing w:val="0"/>
          <w:w w:val="75"/>
          <w:i/>
          <w:position w:val="4"/>
        </w:rPr>
        <w:t>·</w:t>
      </w:r>
      <w:r>
        <w:rPr>
          <w:rFonts w:ascii="Arial" w:hAnsi="Arial" w:cs="Arial" w:eastAsia="Arial"/>
          <w:sz w:val="23"/>
          <w:szCs w:val="23"/>
          <w:color w:val="646EA5"/>
          <w:spacing w:val="0"/>
          <w:w w:val="75"/>
          <w:i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646EA5"/>
          <w:spacing w:val="3"/>
          <w:w w:val="75"/>
          <w:i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-11"/>
          <w:w w:val="118"/>
          <w:i/>
          <w:position w:val="4"/>
        </w:rPr>
        <w:t>: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67"/>
          <w:i/>
          <w:position w:val="4"/>
        </w:rPr>
        <w:t>,</w:t>
      </w:r>
      <w:r>
        <w:rPr>
          <w:rFonts w:ascii="Arial" w:hAnsi="Arial" w:cs="Arial" w:eastAsia="Arial"/>
          <w:sz w:val="23"/>
          <w:szCs w:val="23"/>
          <w:color w:val="A1A1A1"/>
          <w:spacing w:val="-17"/>
          <w:w w:val="100"/>
          <w:i/>
          <w:position w:val="4"/>
        </w:rPr>
        <w:t> </w:t>
      </w:r>
      <w:r>
        <w:rPr>
          <w:rFonts w:ascii="Arial" w:hAnsi="Arial" w:cs="Arial" w:eastAsia="Arial"/>
          <w:sz w:val="23"/>
          <w:szCs w:val="23"/>
          <w:color w:val="8E8E90"/>
          <w:spacing w:val="0"/>
          <w:w w:val="205"/>
          <w:position w:val="4"/>
        </w:rPr>
        <w:t>'</w:t>
      </w:r>
      <w:r>
        <w:rPr>
          <w:rFonts w:ascii="Arial" w:hAnsi="Arial" w:cs="Arial" w:eastAsia="Arial"/>
          <w:sz w:val="23"/>
          <w:szCs w:val="23"/>
          <w:color w:val="8E8E90"/>
          <w:spacing w:val="65"/>
          <w:w w:val="205"/>
          <w:position w:val="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1A1A1"/>
          <w:spacing w:val="0"/>
          <w:w w:val="101"/>
          <w:i/>
          <w:position w:val="4"/>
        </w:rPr>
        <w:t>v'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0"/>
          <w:w w:val="83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3B3B3"/>
          <w:spacing w:val="-7"/>
          <w:w w:val="83"/>
          <w:i/>
          <w:position w:val="-3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707070"/>
          <w:spacing w:val="0"/>
          <w:w w:val="203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80" w:right="220"/>
          <w:cols w:num="2" w:equalWidth="0">
            <w:col w:w="6381" w:space="1712"/>
            <w:col w:w="3027"/>
          </w:cols>
        </w:sectPr>
      </w:pPr>
      <w:rPr/>
    </w:p>
    <w:p>
      <w:pPr>
        <w:spacing w:before="0" w:after="0" w:line="153" w:lineRule="exact"/>
        <w:ind w:right="1659"/>
        <w:jc w:val="right"/>
        <w:tabs>
          <w:tab w:pos="3200" w:val="left"/>
          <w:tab w:pos="3760" w:val="left"/>
          <w:tab w:pos="4180" w:val="left"/>
        </w:tabs>
        <w:rPr>
          <w:rFonts w:ascii="Arial" w:hAnsi="Arial" w:cs="Arial" w:eastAsia="Arial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252106pt;margin-top:3.983257pt;width:8.704075pt;height:13.300782pt;mso-position-horizontal-relative:page;mso-position-vertical-relative:paragraph;z-index:-16182" type="#_x0000_t202" filled="f" stroked="f">
            <v:textbox inset="0,0,0,0">
              <w:txbxContent>
                <w:p>
                  <w:pPr>
                    <w:spacing w:before="0" w:after="0" w:line="76" w:lineRule="exact"/>
                    <w:ind w:left="2" w:right="-20"/>
                    <w:jc w:val="left"/>
                    <w:rPr>
                      <w:rFonts w:ascii="Arial" w:hAnsi="Arial" w:cs="Arial" w:eastAsia="Arial"/>
                      <w:sz w:val="7"/>
                      <w:szCs w:val="7"/>
                    </w:rPr>
                  </w:pPr>
                  <w:rPr/>
                  <w:r>
                    <w:rPr>
                      <w:rFonts w:ascii="Arial" w:hAnsi="Arial" w:cs="Arial" w:eastAsia="Arial"/>
                      <w:sz w:val="7"/>
                      <w:szCs w:val="7"/>
                      <w:color w:val="A1A1A1"/>
                      <w:spacing w:val="-25"/>
                      <w:w w:val="203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3A3A3A"/>
                      <w:spacing w:val="-41"/>
                      <w:w w:val="406"/>
                    </w:rPr>
                    <w:t>: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707070"/>
                      <w:spacing w:val="-22"/>
                      <w:w w:val="135"/>
                    </w:rPr>
                    <w:t>.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707070"/>
                      <w:spacing w:val="0"/>
                      <w:w w:val="89"/>
                    </w:rPr>
                    <w:t>.:</w:t>
                  </w:r>
                  <w:r>
                    <w:rPr>
                      <w:rFonts w:ascii="Arial" w:hAnsi="Arial" w:cs="Arial" w:eastAsia="Arial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32.246941pt;margin-top:24.024599pt;width:548.55499pt;height:796.019245pt;mso-position-horizontal-relative:page;mso-position-vertical-relative:page;z-index:-16181" coordorigin="645,480" coordsize="10971,15920">
            <v:group style="position:absolute;left:676;top:502;width:1061;height:2" coordorigin="676,502" coordsize="1061,2">
              <v:shape style="position:absolute;left:676;top:502;width:1061;height:2" coordorigin="676,502" coordsize="1061,0" path="m676,502l1737,502e" filled="f" stroked="t" strokeweight=".713954pt" strokecolor="#777777">
                <v:path arrowok="t"/>
              </v:shape>
            </v:group>
            <v:group style="position:absolute;left:1680;top:504;width:1095;height:2" coordorigin="1680,504" coordsize="1095,2">
              <v:shape style="position:absolute;left:1680;top:504;width:1095;height:2" coordorigin="1680,504" coordsize="1095,0" path="m1680,504l2775,504e" filled="f" stroked="t" strokeweight=".47597pt" strokecolor="#606060">
                <v:path arrowok="t"/>
              </v:shape>
            </v:group>
            <v:group style="position:absolute;left:2665;top:507;width:8934;height:2" coordorigin="2665,507" coordsize="8934,2">
              <v:shape style="position:absolute;left:2665;top:507;width:8934;height:2" coordorigin="2665,507" coordsize="8934,0" path="m2665,507l11599,507e" filled="f" stroked="t" strokeweight=".713954pt" strokecolor="#777777">
                <v:path arrowok="t"/>
              </v:shape>
            </v:group>
            <v:group style="position:absolute;left:3836;top:507;width:257;height:2" coordorigin="3836,507" coordsize="257,2">
              <v:shape style="position:absolute;left:3836;top:507;width:257;height:2" coordorigin="3836,507" coordsize="257,0" path="m3836,507l4093,507e" filled="f" stroked="t" strokeweight=".47597pt" strokecolor="#4F4F4F">
                <v:path arrowok="t"/>
              </v:shape>
            </v:group>
            <v:group style="position:absolute;left:8558;top:507;width:700;height:2" coordorigin="8558,507" coordsize="700,2">
              <v:shape style="position:absolute;left:8558;top:507;width:700;height:2" coordorigin="8558,507" coordsize="700,0" path="m8558,507l9258,507e" filled="f" stroked="t" strokeweight=".47597pt" strokecolor="#575757">
                <v:path arrowok="t"/>
              </v:shape>
            </v:group>
            <v:group style="position:absolute;left:9224;top:483;width:2;height:550" coordorigin="9224,483" coordsize="2,550">
              <v:shape style="position:absolute;left:9224;top:483;width:2;height:550" coordorigin="9224,483" coordsize="0,550" path="m9224,1033l9224,483e" filled="f" stroked="t" strokeweight=".237985pt" strokecolor="#676767">
                <v:path arrowok="t"/>
              </v:shape>
            </v:group>
            <v:group style="position:absolute;left:9196;top:507;width:190;height:2" coordorigin="9196,507" coordsize="190,2">
              <v:shape style="position:absolute;left:9196;top:507;width:190;height:2" coordorigin="9196,507" coordsize="190,0" path="m9196,507l9386,507e" filled="f" stroked="t" strokeweight=".47597pt" strokecolor="#747474">
                <v:path arrowok="t"/>
              </v:shape>
            </v:group>
            <v:group style="position:absolute;left:11590;top:497;width:2;height:564" coordorigin="11590,497" coordsize="2,564">
              <v:shape style="position:absolute;left:11590;top:497;width:2;height:564" coordorigin="11590,497" coordsize="0,564" path="m11590,1061l11590,497e" filled="f" stroked="t" strokeweight=".47597pt" strokecolor="#5B5B5B">
                <v:path arrowok="t"/>
              </v:shape>
            </v:group>
            <v:group style="position:absolute;left:9224;top:1033;width:2;height:947" coordorigin="9224,1033" coordsize="2,947">
              <v:shape style="position:absolute;left:9224;top:1033;width:2;height:947" coordorigin="9224,1033" coordsize="0,947" path="m9224,1979l9224,1033e" filled="f" stroked="t" strokeweight=".237985pt" strokecolor="#000000">
                <v:path arrowok="t"/>
              </v:shape>
            </v:group>
            <v:group style="position:absolute;left:678;top:492;width:2;height:2610" coordorigin="678,492" coordsize="2,2610">
              <v:shape style="position:absolute;left:678;top:492;width:2;height:2610" coordorigin="678,492" coordsize="0,2610" path="m678,3103l678,492e" filled="f" stroked="t" strokeweight=".47597pt" strokecolor="#5B5B5B">
                <v:path arrowok="t"/>
              </v:shape>
            </v:group>
            <v:group style="position:absolute;left:2739;top:492;width:2;height:1138" coordorigin="2739,492" coordsize="2,1138">
              <v:shape style="position:absolute;left:2739;top:492;width:2;height:1138" coordorigin="2739,492" coordsize="0,1138" path="m2739,1630l2739,492e" filled="f" stroked="t" strokeweight=".713954pt" strokecolor="#676767">
                <v:path arrowok="t"/>
              </v:shape>
            </v:group>
            <v:group style="position:absolute;left:11595;top:497;width:2;height:3332" coordorigin="11595,497" coordsize="2,3332">
              <v:shape style="position:absolute;left:11595;top:497;width:2;height:3332" coordorigin="11595,497" coordsize="0,3332" path="m11595,3830l11595,497e" filled="f" stroked="t" strokeweight=".713954pt" strokecolor="#6B6B6B">
                <v:path arrowok="t"/>
              </v:shape>
            </v:group>
            <v:group style="position:absolute;left:681;top:1986;width:3213;height:2" coordorigin="681,1986" coordsize="3213,2">
              <v:shape style="position:absolute;left:681;top:1986;width:3213;height:2" coordorigin="681,1986" coordsize="3213,0" path="m681,1986l3893,1986e" filled="f" stroked="t" strokeweight=".713954pt" strokecolor="#777777">
                <v:path arrowok="t"/>
              </v:shape>
            </v:group>
            <v:group style="position:absolute;left:683;top:1468;width:2;height:540" coordorigin="683,1468" coordsize="2,540">
              <v:shape style="position:absolute;left:683;top:1468;width:2;height:540" coordorigin="683,1468" coordsize="0,540" path="m683,2008l683,1468e" filled="f" stroked="t" strokeweight=".237985pt" strokecolor="#444444">
                <v:path arrowok="t"/>
              </v:shape>
            </v:group>
            <v:group style="position:absolute;left:2739;top:1468;width:2;height:531" coordorigin="2739,1468" coordsize="2,531">
              <v:shape style="position:absolute;left:2739;top:1468;width:2;height:531" coordorigin="2739,1468" coordsize="0,531" path="m2739,1998l2739,1468e" filled="f" stroked="t" strokeweight=".47597pt" strokecolor="#545454">
                <v:path arrowok="t"/>
              </v:shape>
            </v:group>
            <v:group style="position:absolute;left:3836;top:1989;width:257;height:2" coordorigin="3836,1989" coordsize="257,2">
              <v:shape style="position:absolute;left:3836;top:1989;width:257;height:2" coordorigin="3836,1989" coordsize="257,0" path="m3836,1989l4093,1989e" filled="f" stroked="t" strokeweight=".47597pt" strokecolor="#4F4F4F">
                <v:path arrowok="t"/>
              </v:shape>
            </v:group>
            <v:group style="position:absolute;left:4036;top:1989;width:600;height:2" coordorigin="4036,1989" coordsize="600,2">
              <v:shape style="position:absolute;left:4036;top:1989;width:600;height:2" coordorigin="4036,1989" coordsize="600,0" path="m4036,1989l4636,1989e" filled="f" stroked="t" strokeweight=".47597pt" strokecolor="#676767">
                <v:path arrowok="t"/>
              </v:shape>
            </v:group>
            <v:group style="position:absolute;left:4579;top:1989;width:2846;height:2" coordorigin="4579,1989" coordsize="2846,2">
              <v:shape style="position:absolute;left:4579;top:1989;width:2846;height:2" coordorigin="4579,1989" coordsize="2846,0" path="m4579,1989l7425,1989e" filled="f" stroked="t" strokeweight=".713954pt" strokecolor="#747474">
                <v:path arrowok="t"/>
              </v:shape>
            </v:group>
            <v:group style="position:absolute;left:7368;top:1991;width:481;height:2" coordorigin="7368,1991" coordsize="481,2">
              <v:shape style="position:absolute;left:7368;top:1991;width:481;height:2" coordorigin="7368,1991" coordsize="481,0" path="m7368,1991l7849,1991e" filled="f" stroked="t" strokeweight=".47597pt" strokecolor="#5B5B5B">
                <v:path arrowok="t"/>
              </v:shape>
            </v:group>
            <v:group style="position:absolute;left:7792;top:1991;width:3808;height:2" coordorigin="7792,1991" coordsize="3808,2">
              <v:shape style="position:absolute;left:7792;top:1991;width:3808;height:2" coordorigin="7792,1991" coordsize="3808,0" path="m7792,1991l11599,1991e" filled="f" stroked="t" strokeweight=".713954pt" strokecolor="#777777">
                <v:path arrowok="t"/>
              </v:shape>
            </v:group>
            <v:group style="position:absolute;left:676;top:2202;width:1061;height:2" coordorigin="676,2202" coordsize="1061,2">
              <v:shape style="position:absolute;left:676;top:2202;width:1061;height:2" coordorigin="676,2202" coordsize="1061,0" path="m676,2202l1737,2202e" filled="f" stroked="t" strokeweight=".47597pt" strokecolor="#484848">
                <v:path arrowok="t"/>
              </v:shape>
            </v:group>
            <v:group style="position:absolute;left:1680;top:2204;width:1085;height:2" coordorigin="1680,2204" coordsize="1085,2">
              <v:shape style="position:absolute;left:1680;top:2204;width:1085;height:2" coordorigin="1680,2204" coordsize="1085,0" path="m1680,2204l2765,2204e" filled="f" stroked="t" strokeweight=".951939pt" strokecolor="#7C7C7C">
                <v:path arrowok="t"/>
              </v:shape>
            </v:group>
            <v:group style="position:absolute;left:2708;top:2204;width:543;height:2" coordorigin="2708,2204" coordsize="543,2">
              <v:shape style="position:absolute;left:2708;top:2204;width:543;height:2" coordorigin="2708,2204" coordsize="543,0" path="m2708,2204l3251,2204e" filled="f" stroked="t" strokeweight=".47597pt" strokecolor="#6B6B6B">
                <v:path arrowok="t"/>
              </v:shape>
            </v:group>
            <v:group style="position:absolute;left:3194;top:2206;width:8406;height:2" coordorigin="3194,2206" coordsize="8406,2">
              <v:shape style="position:absolute;left:3194;top:2206;width:8406;height:2" coordorigin="3194,2206" coordsize="8406,0" path="m3194,2206l11599,2206e" filled="f" stroked="t" strokeweight=".713954pt" strokecolor="#777777">
                <v:path arrowok="t"/>
              </v:shape>
            </v:group>
            <v:group style="position:absolute;left:4883;top:2204;width:395;height:2" coordorigin="4883,2204" coordsize="395,2">
              <v:shape style="position:absolute;left:4883;top:2204;width:395;height:2" coordorigin="4883,2204" coordsize="395,0" path="m4883,2204l5279,2204e" filled="f" stroked="t" strokeweight=".47597pt" strokecolor="#575757">
                <v:path arrowok="t"/>
              </v:shape>
            </v:group>
            <v:group style="position:absolute;left:5288;top:2209;width:333;height:2" coordorigin="5288,2209" coordsize="333,2">
              <v:shape style="position:absolute;left:5288;top:2209;width:333;height:2" coordorigin="5288,2209" coordsize="333,0" path="m5288,2209l5621,2209e" filled="f" stroked="t" strokeweight=".47597pt" strokecolor="#5B5B5B">
                <v:path arrowok="t"/>
              </v:shape>
            </v:group>
            <v:group style="position:absolute;left:676;top:2414;width:1061;height:2" coordorigin="676,2414" coordsize="1061,2">
              <v:shape style="position:absolute;left:676;top:2414;width:1061;height:2" coordorigin="676,2414" coordsize="1061,0" path="m676,2414l1737,2414e" filled="f" stroked="t" strokeweight=".713954pt" strokecolor="#747474">
                <v:path arrowok="t"/>
              </v:shape>
            </v:group>
            <v:group style="position:absolute;left:1680;top:2419;width:1085;height:2" coordorigin="1680,2419" coordsize="1085,2">
              <v:shape style="position:absolute;left:1680;top:2419;width:1085;height:2" coordorigin="1680,2419" coordsize="1085,0" path="m1680,2419l2765,2419e" filled="f" stroked="t" strokeweight=".47597pt" strokecolor="#575757">
                <v:path arrowok="t"/>
              </v:shape>
            </v:group>
            <v:group style="position:absolute;left:2708;top:2422;width:6545;height:2" coordorigin="2708,2422" coordsize="6545,2">
              <v:shape style="position:absolute;left:2708;top:2422;width:6545;height:2" coordorigin="2708,2422" coordsize="6545,0" path="m2708,2422l9253,2422e" filled="f" stroked="t" strokeweight=".713954pt" strokecolor="#777777">
                <v:path arrowok="t"/>
              </v:shape>
            </v:group>
            <v:group style="position:absolute;left:9196;top:2422;width:376;height:2" coordorigin="9196,2422" coordsize="376,2">
              <v:shape style="position:absolute;left:9196;top:2422;width:376;height:2" coordorigin="9196,2422" coordsize="376,0" path="m9196,2422l9572,2422e" filled="f" stroked="t" strokeweight=".47597pt" strokecolor="#646464">
                <v:path arrowok="t"/>
              </v:shape>
            </v:group>
            <v:group style="position:absolute;left:9515;top:2422;width:2090;height:2" coordorigin="9515,2422" coordsize="2090,2">
              <v:shape style="position:absolute;left:9515;top:2422;width:2090;height:2" coordorigin="9515,2422" coordsize="2090,0" path="m9515,2422l11604,2422e" filled="f" stroked="t" strokeweight=".47597pt" strokecolor="#777777">
                <v:path arrowok="t"/>
              </v:shape>
            </v:group>
            <v:group style="position:absolute;left:676;top:2634;width:3960;height:2" coordorigin="676,2634" coordsize="3960,2">
              <v:shape style="position:absolute;left:676;top:2634;width:3960;height:2" coordorigin="676,2634" coordsize="3960,0" path="m676,2634l4636,2634e" filled="f" stroked="t" strokeweight=".713954pt" strokecolor="#747474">
                <v:path arrowok="t"/>
              </v:shape>
            </v:group>
            <v:group style="position:absolute;left:4579;top:2634;width:595;height:2" coordorigin="4579,2634" coordsize="595,2">
              <v:shape style="position:absolute;left:4579;top:2634;width:595;height:2" coordorigin="4579,2634" coordsize="595,0" path="m4579,2634l5174,2634e" filled="f" stroked="t" strokeweight=".47597pt" strokecolor="#4F4F4F">
                <v:path arrowok="t"/>
              </v:shape>
            </v:group>
            <v:group style="position:absolute;left:5117;top:2634;width:1157;height:2" coordorigin="5117,2634" coordsize="1157,2">
              <v:shape style="position:absolute;left:5117;top:2634;width:1157;height:2" coordorigin="5117,2634" coordsize="1157,0" path="m5117,2634l6273,2634e" filled="f" stroked="t" strokeweight=".951939pt" strokecolor="#838383">
                <v:path arrowok="t"/>
              </v:shape>
            </v:group>
            <v:group style="position:absolute;left:6216;top:2634;width:590;height:2" coordorigin="6216,2634" coordsize="590,2">
              <v:shape style="position:absolute;left:6216;top:2634;width:590;height:2" coordorigin="6216,2634" coordsize="590,0" path="m6216,2634l6806,2634e" filled="f" stroked="t" strokeweight=".47597pt" strokecolor="#575757">
                <v:path arrowok="t"/>
              </v:shape>
            </v:group>
            <v:group style="position:absolute;left:6749;top:2634;width:1099;height:2" coordorigin="6749,2634" coordsize="1099,2">
              <v:shape style="position:absolute;left:6749;top:2634;width:1099;height:2" coordorigin="6749,2634" coordsize="1099,0" path="m6749,2634l7849,2634e" filled="f" stroked="t" strokeweight=".713954pt" strokecolor="#7C7C7C">
                <v:path arrowok="t"/>
              </v:shape>
            </v:group>
            <v:group style="position:absolute;left:7792;top:2634;width:500;height:2" coordorigin="7792,2634" coordsize="500,2">
              <v:shape style="position:absolute;left:7792;top:2634;width:500;height:2" coordorigin="7792,2634" coordsize="500,0" path="m7792,2634l8291,2634e" filled="f" stroked="t" strokeweight=".47597pt" strokecolor="#575757">
                <v:path arrowok="t"/>
              </v:shape>
            </v:group>
            <v:group style="position:absolute;left:8234;top:2634;width:381;height:2" coordorigin="8234,2634" coordsize="381,2">
              <v:shape style="position:absolute;left:8234;top:2634;width:381;height:2" coordorigin="8234,2634" coordsize="381,0" path="m8234,2634l8615,2634e" filled="f" stroked="t" strokeweight=".47597pt" strokecolor="#747474">
                <v:path arrowok="t"/>
              </v:shape>
            </v:group>
            <v:group style="position:absolute;left:8544;top:2634;width:842;height:2" coordorigin="8544,2634" coordsize="842,2">
              <v:shape style="position:absolute;left:8544;top:2634;width:842;height:2" coordorigin="8544,2634" coordsize="842,0" path="m8544,2634l9386,2634e" filled="f" stroked="t" strokeweight=".951939pt" strokecolor="#808080">
                <v:path arrowok="t"/>
              </v:shape>
            </v:group>
            <v:group style="position:absolute;left:9329;top:2634;width:243;height:2" coordorigin="9329,2634" coordsize="243,2">
              <v:shape style="position:absolute;left:9329;top:2634;width:243;height:2" coordorigin="9329,2634" coordsize="243,0" path="m9329,2634l9572,2634e" filled="f" stroked="t" strokeweight=".47597pt" strokecolor="#6B6B6B">
                <v:path arrowok="t"/>
              </v:shape>
            </v:group>
            <v:group style="position:absolute;left:9515;top:2634;width:433;height:2" coordorigin="9515,2634" coordsize="433,2">
              <v:shape style="position:absolute;left:9515;top:2634;width:433;height:2" coordorigin="9515,2634" coordsize="433,0" path="m9515,2634l9948,2634e" filled="f" stroked="t" strokeweight=".47597pt" strokecolor="#545454">
                <v:path arrowok="t"/>
              </v:shape>
            </v:group>
            <v:group style="position:absolute;left:9891;top:2634;width:1713;height:2" coordorigin="9891,2634" coordsize="1713,2">
              <v:shape style="position:absolute;left:9891;top:2634;width:1713;height:2" coordorigin="9891,2634" coordsize="1713,0" path="m9891,2634l11604,2634e" filled="f" stroked="t" strokeweight=".713954pt" strokecolor="#777777">
                <v:path arrowok="t"/>
              </v:shape>
            </v:group>
            <v:group style="position:absolute;left:676;top:2847;width:3218;height:2" coordorigin="676,2847" coordsize="3218,2">
              <v:shape style="position:absolute;left:676;top:2847;width:3218;height:2" coordorigin="676,2847" coordsize="3218,0" path="m676,2847l3893,2847e" filled="f" stroked="t" strokeweight=".713954pt" strokecolor="#747474">
                <v:path arrowok="t"/>
              </v:shape>
            </v:group>
            <v:group style="position:absolute;left:3051;top:2854;width:1061;height:2" coordorigin="3051,2854" coordsize="1061,2">
              <v:shape style="position:absolute;left:3051;top:2854;width:1061;height:2" coordorigin="3051,2854" coordsize="1061,0" path="m3051,2854l4112,2854e" filled="f" stroked="t" strokeweight=".951939pt" strokecolor="#808080">
                <v:path arrowok="t"/>
              </v:shape>
            </v:group>
            <v:group style="position:absolute;left:4036;top:2852;width:1138;height:2" coordorigin="4036,2852" coordsize="1138,2">
              <v:shape style="position:absolute;left:4036;top:2852;width:1138;height:2" coordorigin="4036,2852" coordsize="1138,0" path="m4036,2852l5174,2852e" filled="f" stroked="t" strokeweight=".47597pt" strokecolor="#646464">
                <v:path arrowok="t"/>
              </v:shape>
            </v:group>
            <v:group style="position:absolute;left:5117;top:2854;width:1157;height:2" coordorigin="5117,2854" coordsize="1157,2">
              <v:shape style="position:absolute;left:5117;top:2854;width:1157;height:2" coordorigin="5117,2854" coordsize="1157,0" path="m5117,2854l6273,2854e" filled="f" stroked="t" strokeweight=".713954pt" strokecolor="#777777">
                <v:path arrowok="t"/>
              </v:shape>
            </v:group>
            <v:group style="position:absolute;left:6216;top:2854;width:590;height:2" coordorigin="6216,2854" coordsize="590,2">
              <v:shape style="position:absolute;left:6216;top:2854;width:590;height:2" coordorigin="6216,2854" coordsize="590,0" path="m6216,2854l6806,2854e" filled="f" stroked="t" strokeweight=".47597pt" strokecolor="#707070">
                <v:path arrowok="t"/>
              </v:shape>
            </v:group>
            <v:group style="position:absolute;left:6625;top:2852;width:2627;height:2" coordorigin="6625,2852" coordsize="2627,2">
              <v:shape style="position:absolute;left:6625;top:2852;width:2627;height:2" coordorigin="6625,2852" coordsize="2627,0" path="m6625,2852l9253,2852e" filled="f" stroked="t" strokeweight=".713954pt" strokecolor="#7C7C7C">
                <v:path arrowok="t"/>
              </v:shape>
            </v:group>
            <v:group style="position:absolute;left:9196;top:2852;width:376;height:2" coordorigin="9196,2852" coordsize="376,2">
              <v:shape style="position:absolute;left:9196;top:2852;width:376;height:2" coordorigin="9196,2852" coordsize="376,0" path="m9196,2852l9572,2852e" filled="f" stroked="t" strokeweight=".47597pt" strokecolor="#646464">
                <v:path arrowok="t"/>
              </v:shape>
            </v:group>
            <v:group style="position:absolute;left:9515;top:2854;width:433;height:2" coordorigin="9515,2854" coordsize="433,2">
              <v:shape style="position:absolute;left:9515;top:2854;width:433;height:2" coordorigin="9515,2854" coordsize="433,0" path="m9515,2854l9948,2854e" filled="f" stroked="t" strokeweight=".47597pt" strokecolor="#4B4B4B">
                <v:path arrowok="t"/>
              </v:shape>
            </v:group>
            <v:group style="position:absolute;left:9891;top:2854;width:1713;height:2" coordorigin="9891,2854" coordsize="1713,2">
              <v:shape style="position:absolute;left:9891;top:2854;width:1713;height:2" coordorigin="9891,2854" coordsize="1713,0" path="m9891,2854l11604,2854e" filled="f" stroked="t" strokeweight=".713954pt" strokecolor="#707070">
                <v:path arrowok="t"/>
              </v:shape>
            </v:group>
            <v:group style="position:absolute;left:681;top:3062;width:1299;height:2" coordorigin="681,3062" coordsize="1299,2">
              <v:shape style="position:absolute;left:681;top:3062;width:1299;height:2" coordorigin="681,3062" coordsize="1299,0" path="m681,3062l1980,3062e" filled="f" stroked="t" strokeweight=".47597pt" strokecolor="#545454">
                <v:path arrowok="t"/>
              </v:shape>
            </v:group>
            <v:group style="position:absolute;left:1233;top:3067;width:10371;height:2" coordorigin="1233,3067" coordsize="10371,2">
              <v:shape style="position:absolute;left:1233;top:3067;width:10371;height:2" coordorigin="1233,3067" coordsize="10371,0" path="m1233,3067l11604,3067e" filled="f" stroked="t" strokeweight=".713954pt" strokecolor="#747474">
                <v:path arrowok="t"/>
              </v:shape>
            </v:group>
            <v:group style="position:absolute;left:6940;top:3069;width:676;height:2" coordorigin="6940,3069" coordsize="676,2">
              <v:shape style="position:absolute;left:6940;top:3069;width:676;height:2" coordorigin="6940,3069" coordsize="676,0" path="m6940,3069l7616,3069e" filled="f" stroked="t" strokeweight=".47597pt" strokecolor="#545454">
                <v:path arrowok="t"/>
              </v:shape>
            </v:group>
            <v:group style="position:absolute;left:683;top:3031;width:2;height:492" coordorigin="683,3031" coordsize="2,492">
              <v:shape style="position:absolute;left:683;top:3031;width:2;height:492" coordorigin="683,3031" coordsize="0,492" path="m683,3524l683,3031e" filled="f" stroked="t" strokeweight=".237985pt" strokecolor="#3B3B3B">
                <v:path arrowok="t"/>
              </v:shape>
            </v:group>
            <v:group style="position:absolute;left:3893;top:3055;width:2;height:765" coordorigin="3893,3055" coordsize="2,765">
              <v:shape style="position:absolute;left:3893;top:3055;width:2;height:765" coordorigin="3893,3055" coordsize="0,765" path="m3893,3820l3893,3055e" filled="f" stroked="t" strokeweight=".713954pt" strokecolor="#444444">
                <v:path arrowok="t"/>
              </v:shape>
            </v:group>
            <v:group style="position:absolute;left:6992;top:3065;width:2;height:253" coordorigin="6992,3065" coordsize="2,253">
              <v:shape style="position:absolute;left:6992;top:3065;width:2;height:253" coordorigin="6992,3065" coordsize="0,253" path="m6992,3318l6992,3065e" filled="f" stroked="t" strokeweight=".951939pt" strokecolor="#707070">
                <v:path arrowok="t"/>
              </v:shape>
            </v:group>
            <v:group style="position:absolute;left:11595;top:3031;width:2;height:492" coordorigin="11595,3031" coordsize="2,492">
              <v:shape style="position:absolute;left:11595;top:3031;width:2;height:492" coordorigin="11595,3031" coordsize="0,492" path="m11595,3524l11595,3031e" filled="f" stroked="t" strokeweight=".47597pt" strokecolor="#4F4F4F">
                <v:path arrowok="t"/>
              </v:shape>
            </v:group>
            <v:group style="position:absolute;left:3889;top:3495;width:1961;height:2" coordorigin="3889,3495" coordsize="1961,2">
              <v:shape style="position:absolute;left:3889;top:3495;width:1961;height:2" coordorigin="3889,3495" coordsize="1961,0" path="m3889,3495l5850,3495e" filled="f" stroked="t" strokeweight=".713954pt" strokecolor="#6B6B6B">
                <v:path arrowok="t"/>
              </v:shape>
            </v:group>
            <v:group style="position:absolute;left:6997;top:3261;width:2;height:263" coordorigin="6997,3261" coordsize="2,263">
              <v:shape style="position:absolute;left:6997;top:3261;width:2;height:263" coordorigin="6997,3261" coordsize="0,263" path="m6997,3524l6997,3261e" filled="f" stroked="t" strokeweight=".47597pt" strokecolor="#3F3F3F">
                <v:path arrowok="t"/>
              </v:shape>
            </v:group>
            <v:group style="position:absolute;left:676;top:3813;width:1076;height:2" coordorigin="676,3813" coordsize="1076,2">
              <v:shape style="position:absolute;left:676;top:3813;width:1076;height:2" coordorigin="676,3813" coordsize="1076,0" path="m676,3813l1752,3813e" filled="f" stroked="t" strokeweight=".951939pt" strokecolor="#7C7C7C">
                <v:path arrowok="t"/>
              </v:shape>
            </v:group>
            <v:group style="position:absolute;left:1680;top:3813;width:1085;height:2" coordorigin="1680,3813" coordsize="1085,2">
              <v:shape style="position:absolute;left:1680;top:3813;width:1085;height:2" coordorigin="1680,3813" coordsize="1085,0" path="m1680,3813l2765,3813e" filled="f" stroked="t" strokeweight=".47597pt" strokecolor="#646464">
                <v:path arrowok="t"/>
              </v:shape>
            </v:group>
            <v:group style="position:absolute;left:2665;top:3815;width:1238;height:2" coordorigin="2665,3815" coordsize="1238,2">
              <v:shape style="position:absolute;left:2665;top:3815;width:1238;height:2" coordorigin="2665,3815" coordsize="1238,0" path="m2665,3815l3903,3815e" filled="f" stroked="t" strokeweight=".713954pt" strokecolor="#7C7C7C">
                <v:path arrowok="t"/>
              </v:shape>
            </v:group>
            <v:group style="position:absolute;left:3893;top:3437;width:2;height:382" coordorigin="3893,3437" coordsize="2,382">
              <v:shape style="position:absolute;left:3893;top:3437;width:2;height:382" coordorigin="3893,3437" coordsize="0,382" path="m3893,3820l3893,3437e" filled="f" stroked="t" strokeweight=".713954pt" strokecolor="#484848">
                <v:path arrowok="t"/>
              </v:shape>
            </v:group>
            <v:group style="position:absolute;left:3832;top:3810;width:2042;height:2" coordorigin="3832,3810" coordsize="2042,2">
              <v:shape style="position:absolute;left:3832;top:3810;width:2042;height:2" coordorigin="3832,3810" coordsize="2042,0" path="m3832,3810l5873,3810e" filled="f" stroked="t" strokeweight=".951939pt" strokecolor="#444444">
                <v:path arrowok="t"/>
              </v:shape>
            </v:group>
            <v:group style="position:absolute;left:5816;top:3818;width:457;height:2" coordorigin="5816,3818" coordsize="457,2">
              <v:shape style="position:absolute;left:5816;top:3818;width:457;height:2" coordorigin="5816,3818" coordsize="457,0" path="m5816,3818l6273,3818e" filled="f" stroked="t" strokeweight=".47597pt" strokecolor="#606060">
                <v:path arrowok="t"/>
              </v:shape>
            </v:group>
            <v:group style="position:absolute;left:6216;top:3815;width:5393;height:2" coordorigin="6216,3815" coordsize="5393,2">
              <v:shape style="position:absolute;left:6216;top:3815;width:5393;height:2" coordorigin="6216,3815" coordsize="5393,0" path="m6216,3815l11609,3815e" filled="f" stroked="t" strokeweight=".713954pt" strokecolor="#777777">
                <v:path arrowok="t"/>
              </v:shape>
            </v:group>
            <v:group style="position:absolute;left:6994;top:3466;width:2;height:363" coordorigin="6994,3466" coordsize="2,363">
              <v:shape style="position:absolute;left:6994;top:3466;width:2;height:363" coordorigin="6994,3466" coordsize="0,363" path="m6994,3830l6994,3466e" filled="f" stroked="t" strokeweight=".47597pt" strokecolor="#545454">
                <v:path arrowok="t"/>
              </v:shape>
            </v:group>
            <v:group style="position:absolute;left:676;top:4100;width:4779;height:2" coordorigin="676,4100" coordsize="4779,2">
              <v:shape style="position:absolute;left:676;top:4100;width:4779;height:2" coordorigin="676,4100" coordsize="4779,0" path="m676,4100l5455,4100e" filled="f" stroked="t" strokeweight=".713954pt" strokecolor="#707070">
                <v:path arrowok="t"/>
              </v:shape>
            </v:group>
            <v:group style="position:absolute;left:2742;top:3801;width:2;height:798" coordorigin="2742,3801" coordsize="2,798">
              <v:shape style="position:absolute;left:2742;top:3801;width:2;height:798" coordorigin="2742,3801" coordsize="0,798" path="m2742,4599l2742,3801e" filled="f" stroked="t" strokeweight=".951939pt" strokecolor="#6B6B6B">
                <v:path arrowok="t"/>
              </v:shape>
            </v:group>
            <v:group style="position:absolute;left:5397;top:4102;width:224;height:2" coordorigin="5397,4102" coordsize="224,2">
              <v:shape style="position:absolute;left:5397;top:4102;width:224;height:2" coordorigin="5397,4102" coordsize="224,0" path="m5397,4102l5621,4102e" filled="f" stroked="t" strokeweight=".47597pt" strokecolor="#606060">
                <v:path arrowok="t"/>
              </v:shape>
            </v:group>
            <v:group style="position:absolute;left:5564;top:4102;width:3822;height:2" coordorigin="5564,4102" coordsize="3822,2">
              <v:shape style="position:absolute;left:5564;top:4102;width:3822;height:2" coordorigin="5564,4102" coordsize="3822,0" path="m5564,4102l9386,4102e" filled="f" stroked="t" strokeweight=".713954pt" strokecolor="#707070">
                <v:path arrowok="t"/>
              </v:shape>
            </v:group>
            <v:group style="position:absolute;left:9329;top:4102;width:2275;height:2" coordorigin="9329,4102" coordsize="2275,2">
              <v:shape style="position:absolute;left:9329;top:4102;width:2275;height:2" coordorigin="9329,4102" coordsize="2275,0" path="m9329,4102l11604,4102e" filled="f" stroked="t" strokeweight=".713954pt" strokecolor="#808080">
                <v:path arrowok="t"/>
              </v:shape>
            </v:group>
            <v:group style="position:absolute;left:2732;top:4317;width:1904;height:2" coordorigin="2732,4317" coordsize="1904,2">
              <v:shape style="position:absolute;left:2732;top:4317;width:1904;height:2" coordorigin="2732,4317" coordsize="1904,0" path="m2732,4317l4636,4317e" filled="f" stroked="t" strokeweight=".47597pt" strokecolor="#747474">
                <v:path arrowok="t"/>
              </v:shape>
            </v:group>
            <v:group style="position:absolute;left:4474;top:4322;width:466;height:2" coordorigin="4474,4322" coordsize="466,2">
              <v:shape style="position:absolute;left:4474;top:4322;width:466;height:2" coordorigin="4474,4322" coordsize="466,0" path="m4474,4322l4941,4322e" filled="f" stroked="t" strokeweight=".713954pt" strokecolor="#7C7C7C">
                <v:path arrowok="t"/>
              </v:shape>
            </v:group>
            <v:group style="position:absolute;left:4883;top:4320;width:738;height:2" coordorigin="4883,4320" coordsize="738,2">
              <v:shape style="position:absolute;left:4883;top:4320;width:738;height:2" coordorigin="4883,4320" coordsize="738,0" path="m4883,4320l5621,4320e" filled="f" stroked="t" strokeweight=".47597pt" strokecolor="#606060">
                <v:path arrowok="t"/>
              </v:shape>
            </v:group>
            <v:group style="position:absolute;left:5564;top:4320;width:1242;height:2" coordorigin="5564,4320" coordsize="1242,2">
              <v:shape style="position:absolute;left:5564;top:4320;width:1242;height:2" coordorigin="5564,4320" coordsize="1242,0" path="m5564,4320l6806,4320e" filled="f" stroked="t" strokeweight=".713954pt" strokecolor="#7C7C7C">
                <v:path arrowok="t"/>
              </v:shape>
            </v:group>
            <v:group style="position:absolute;left:6749;top:4320;width:676;height:2" coordorigin="6749,4320" coordsize="676,2">
              <v:shape style="position:absolute;left:6749;top:4320;width:676;height:2" coordorigin="6749,4320" coordsize="676,0" path="m6749,4320l7425,4320e" filled="f" stroked="t" strokeweight=".47597pt" strokecolor="#606060">
                <v:path arrowok="t"/>
              </v:shape>
            </v:group>
            <v:group style="position:absolute;left:7368;top:4320;width:923;height:2" coordorigin="7368,4320" coordsize="923,2">
              <v:shape style="position:absolute;left:7368;top:4320;width:923;height:2" coordorigin="7368,4320" coordsize="923,0" path="m7368,4320l8291,4320e" filled="f" stroked="t" strokeweight=".713954pt" strokecolor="#808080">
                <v:path arrowok="t"/>
              </v:shape>
            </v:group>
            <v:group style="position:absolute;left:8234;top:4317;width:381;height:2" coordorigin="8234,4317" coordsize="381,2">
              <v:shape style="position:absolute;left:8234;top:4317;width:381;height:2" coordorigin="8234,4317" coordsize="381,0" path="m8234,4317l8615,4317e" filled="f" stroked="t" strokeweight=".47597pt" strokecolor="#646464">
                <v:path arrowok="t"/>
              </v:shape>
            </v:group>
            <v:group style="position:absolute;left:8558;top:4320;width:3046;height:2" coordorigin="8558,4320" coordsize="3046,2">
              <v:shape style="position:absolute;left:8558;top:4320;width:3046;height:2" coordorigin="8558,4320" coordsize="3046,0" path="m8558,4320l11604,4320e" filled="f" stroked="t" strokeweight=".713954pt" strokecolor="#808080">
                <v:path arrowok="t"/>
              </v:shape>
            </v:group>
            <v:group style="position:absolute;left:11595;top:3882;width:2;height:459" coordorigin="11595,3882" coordsize="2,459">
              <v:shape style="position:absolute;left:11595;top:3882;width:2;height:459" coordorigin="11595,3882" coordsize="0,459" path="m11595,4341l11595,3882e" filled="f" stroked="t" strokeweight=".713954pt" strokecolor="#A3A3A3">
                <v:path arrowok="t"/>
              </v:shape>
            </v:group>
            <v:group style="position:absolute;left:678;top:3466;width:2;height:2524" coordorigin="678,3466" coordsize="2,2524">
              <v:shape style="position:absolute;left:678;top:3466;width:2;height:2524" coordorigin="678,3466" coordsize="0,2524" path="m678,5990l678,3466e" filled="f" stroked="t" strokeweight=".47597pt" strokecolor="#606060">
                <v:path arrowok="t"/>
              </v:shape>
            </v:group>
            <v:group style="position:absolute;left:4941;top:4312;width:2;height:287" coordorigin="4941,4312" coordsize="2,287">
              <v:shape style="position:absolute;left:4941;top:4312;width:2;height:287" coordorigin="4941,4312" coordsize="0,287" path="m4941,4599l4941,4312e" filled="f" stroked="t" strokeweight=".951939pt" strokecolor="#6B6B6B">
                <v:path arrowok="t"/>
              </v:shape>
            </v:group>
            <v:group style="position:absolute;left:7849;top:4312;width:2;height:287" coordorigin="7849,4312" coordsize="2,287">
              <v:shape style="position:absolute;left:7849;top:4312;width:2;height:287" coordorigin="7849,4312" coordsize="0,287" path="m7849,4599l7849,4312e" filled="f" stroked="t" strokeweight=".47597pt" strokecolor="#606060">
                <v:path arrowok="t"/>
              </v:shape>
            </v:group>
            <v:group style="position:absolute;left:11599;top:4269;width:2;height:330" coordorigin="11599,4269" coordsize="2,330">
              <v:shape style="position:absolute;left:11599;top:4269;width:2;height:330" coordorigin="11599,4269" coordsize="0,330" path="m11599,4599l11599,4269e" filled="f" stroked="t" strokeweight=".47597pt" strokecolor="#676767">
                <v:path arrowok="t"/>
              </v:shape>
            </v:group>
            <v:group style="position:absolute;left:2742;top:4542;width:2;height:535" coordorigin="2742,4542" coordsize="2,535">
              <v:shape style="position:absolute;left:2742;top:4542;width:2;height:535" coordorigin="2742,4542" coordsize="0,535" path="m2742,5077l2742,4542e" filled="f" stroked="t" strokeweight=".47597pt" strokecolor="#444444">
                <v:path arrowok="t"/>
              </v:shape>
            </v:group>
            <v:group style="position:absolute;left:4941;top:4542;width:2;height:784" coordorigin="4941,4542" coordsize="2,784">
              <v:shape style="position:absolute;left:4941;top:4542;width:2;height:784" coordorigin="4941,4542" coordsize="0,784" path="m4941,5326l4941,4542e" filled="f" stroked="t" strokeweight=".47597pt" strokecolor="#484848">
                <v:path arrowok="t"/>
              </v:shape>
            </v:group>
            <v:group style="position:absolute;left:4907;top:4752;width:238;height:2" coordorigin="4907,4752" coordsize="238,2">
              <v:shape style="position:absolute;left:4907;top:4752;width:238;height:2" coordorigin="4907,4752" coordsize="238,0" path="m4907,4752l5145,4752e" filled="f" stroked="t" strokeweight=".237985pt" strokecolor="#3F3F3F">
                <v:path arrowok="t"/>
              </v:shape>
            </v:group>
            <v:group style="position:absolute;left:5145;top:4752;width:2684;height:2" coordorigin="5145,4752" coordsize="2684,2">
              <v:shape style="position:absolute;left:5145;top:4752;width:2684;height:2" coordorigin="5145,4752" coordsize="2684,0" path="m5145,4752l7830,4752e" filled="f" stroked="t" strokeweight=".237985pt" strokecolor="#000000">
                <v:path arrowok="t"/>
              </v:shape>
            </v:group>
            <v:group style="position:absolute;left:7849;top:4542;width:2;height:244" coordorigin="7849,4542" coordsize="2,244">
              <v:shape style="position:absolute;left:7849;top:4542;width:2;height:244" coordorigin="7849,4542" coordsize="0,244" path="m7849,4786l7849,4542e" filled="f" stroked="t" strokeweight=".951939pt" strokecolor="#777777">
                <v:path arrowok="t"/>
              </v:shape>
            </v:group>
            <v:group style="position:absolute;left:7815;top:4752;width:447;height:2" coordorigin="7815,4752" coordsize="447,2">
              <v:shape style="position:absolute;left:7815;top:4752;width:447;height:2" coordorigin="7815,4752" coordsize="447,0" path="m7815,4752l8263,4752e" filled="f" stroked="t" strokeweight=".237985pt" strokecolor="#747474">
                <v:path arrowok="t"/>
              </v:shape>
            </v:group>
            <v:group style="position:absolute;left:8263;top:4752;width:1656;height:2" coordorigin="8263,4752" coordsize="1656,2">
              <v:shape style="position:absolute;left:8263;top:4752;width:1656;height:2" coordorigin="8263,4752" coordsize="1656,0" path="m8263,4752l9919,4752e" filled="f" stroked="t" strokeweight=".237985pt" strokecolor="#000000">
                <v:path arrowok="t"/>
              </v:shape>
            </v:group>
            <v:group style="position:absolute;left:9919;top:4752;width:1671;height:2" coordorigin="9919,4752" coordsize="1671,2">
              <v:shape style="position:absolute;left:9919;top:4752;width:1671;height:2" coordorigin="9919,4752" coordsize="1671,0" path="m9919,4752l11590,4752e" filled="f" stroked="t" strokeweight=".237985pt" strokecolor="#808080">
                <v:path arrowok="t"/>
              </v:shape>
            </v:group>
            <v:group style="position:absolute;left:11599;top:4542;width:2;height:545" coordorigin="11599,4542" coordsize="2,545">
              <v:shape style="position:absolute;left:11599;top:4542;width:2;height:545" coordorigin="11599,4542" coordsize="0,545" path="m11599,5087l11599,4542e" filled="f" stroked="t" strokeweight=".713954pt" strokecolor="#646464">
                <v:path arrowok="t"/>
              </v:shape>
            </v:group>
            <v:group style="position:absolute;left:683;top:4724;width:2;height:602" coordorigin="683,4724" coordsize="2,602">
              <v:shape style="position:absolute;left:683;top:4724;width:2;height:602" coordorigin="683,4724" coordsize="0,602" path="m683,5326l683,4724e" filled="f" stroked="t" strokeweight=".237985pt" strokecolor="#3F3F3F">
                <v:path arrowok="t"/>
              </v:shape>
            </v:group>
            <v:group style="position:absolute;left:4936;top:5065;width:6673;height:2" coordorigin="4936,5065" coordsize="6673,2">
              <v:shape style="position:absolute;left:4936;top:5065;width:6673;height:2" coordorigin="4936,5065" coordsize="6673,0" path="m4936,5065l11609,5065e" filled="f" stroked="t" strokeweight=".713954pt" strokecolor="#808080">
                <v:path arrowok="t"/>
              </v:shape>
            </v:group>
            <v:group style="position:absolute;left:7792;top:5063;width:823;height:2" coordorigin="7792,5063" coordsize="823,2">
              <v:shape style="position:absolute;left:7792;top:5063;width:823;height:2" coordorigin="7792,5063" coordsize="823,0" path="m7792,5063l8615,5063e" filled="f" stroked="t" strokeweight=".47597pt" strokecolor="#606060">
                <v:path arrowok="t"/>
              </v:shape>
            </v:group>
            <v:group style="position:absolute;left:9515;top:5063;width:638;height:2" coordorigin="9515,5063" coordsize="638,2">
              <v:shape style="position:absolute;left:9515;top:5063;width:638;height:2" coordorigin="9515,5063" coordsize="638,0" path="m9515,5063l10152,5063e" filled="f" stroked="t" strokeweight=".47597pt" strokecolor="#606060">
                <v:path arrowok="t"/>
              </v:shape>
            </v:group>
            <v:group style="position:absolute;left:2742;top:5020;width:2;height:306" coordorigin="2742,5020" coordsize="2,306">
              <v:shape style="position:absolute;left:2742;top:5020;width:2;height:306" coordorigin="2742,5020" coordsize="0,306" path="m2742,5326l2742,5020e" filled="f" stroked="t" strokeweight=".47597pt" strokecolor="#575757">
                <v:path arrowok="t"/>
              </v:shape>
            </v:group>
            <v:group style="position:absolute;left:4931;top:5314;width:6678;height:2" coordorigin="4931,5314" coordsize="6678,2">
              <v:shape style="position:absolute;left:4931;top:5314;width:6678;height:2" coordorigin="4931,5314" coordsize="6678,0" path="m4931,5314l11609,5314e" filled="f" stroked="t" strokeweight=".713954pt" strokecolor="#777777">
                <v:path arrowok="t"/>
              </v:shape>
            </v:group>
            <v:group style="position:absolute;left:6940;top:5316;width:485;height:2" coordorigin="6940,5316" coordsize="485,2">
              <v:shape style="position:absolute;left:6940;top:5316;width:485;height:2" coordorigin="6940,5316" coordsize="485,0" path="m6940,5316l7425,5316e" filled="f" stroked="t" strokeweight=".47597pt" strokecolor="#676767">
                <v:path arrowok="t"/>
              </v:shape>
            </v:group>
            <v:group style="position:absolute;left:7792;top:5312;width:823;height:2" coordorigin="7792,5312" coordsize="823,2">
              <v:shape style="position:absolute;left:7792;top:5312;width:823;height:2" coordorigin="7792,5312" coordsize="823,0" path="m7792,5312l8615,5312e" filled="f" stroked="t" strokeweight=".47597pt" strokecolor="#646464">
                <v:path arrowok="t"/>
              </v:shape>
            </v:group>
            <v:group style="position:absolute;left:2742;top:5240;width:2;height:971" coordorigin="2742,5240" coordsize="2,971">
              <v:shape style="position:absolute;left:2742;top:5240;width:2;height:971" coordorigin="2742,5240" coordsize="0,971" path="m2742,6210l2742,5240e" filled="f" stroked="t" strokeweight=".951939pt" strokecolor="#6B6B6B">
                <v:path arrowok="t"/>
              </v:shape>
            </v:group>
            <v:group style="position:absolute;left:2732;top:5527;width:1161;height:2" coordorigin="2732,5527" coordsize="1161,2">
              <v:shape style="position:absolute;left:2732;top:5527;width:1161;height:2" coordorigin="2732,5527" coordsize="1161,0" path="m2732,5527l3893,5527e" filled="f" stroked="t" strokeweight=".713954pt" strokecolor="#777777">
                <v:path arrowok="t"/>
              </v:shape>
            </v:group>
            <v:group style="position:absolute;left:3836;top:5527;width:257;height:2" coordorigin="3836,5527" coordsize="257,2">
              <v:shape style="position:absolute;left:3836;top:5527;width:257;height:2" coordorigin="3836,5527" coordsize="257,0" path="m3836,5527l4093,5527e" filled="f" stroked="t" strokeweight=".47597pt" strokecolor="#4B4B4B">
                <v:path arrowok="t"/>
              </v:shape>
            </v:group>
            <v:group style="position:absolute;left:4036;top:5527;width:600;height:2" coordorigin="4036,5527" coordsize="600,2">
              <v:shape style="position:absolute;left:4036;top:5527;width:600;height:2" coordorigin="4036,5527" coordsize="600,0" path="m4036,5527l4636,5527e" filled="f" stroked="t" strokeweight=".47597pt" strokecolor="#606060">
                <v:path arrowok="t"/>
              </v:shape>
            </v:group>
            <v:group style="position:absolute;left:4474;top:5529;width:4912;height:2" coordorigin="4474,5529" coordsize="4912,2">
              <v:shape style="position:absolute;left:4474;top:5529;width:4912;height:2" coordorigin="4474,5529" coordsize="4912,0" path="m4474,5529l9386,5529e" filled="f" stroked="t" strokeweight=".713954pt" strokecolor="#777777">
                <v:path arrowok="t"/>
              </v:shape>
            </v:group>
            <v:group style="position:absolute;left:4941;top:5269;width:2;height:951" coordorigin="4941,5269" coordsize="2,951">
              <v:shape style="position:absolute;left:4941;top:5269;width:2;height:951" coordorigin="4941,5269" coordsize="0,951" path="m4941,6220l4941,5269e" filled="f" stroked="t" strokeweight=".951939pt" strokecolor="#676767">
                <v:path arrowok="t"/>
              </v:shape>
            </v:group>
            <v:group style="position:absolute;left:9329;top:5532;width:243;height:2" coordorigin="9329,5532" coordsize="243,2">
              <v:shape style="position:absolute;left:9329;top:5532;width:243;height:2" coordorigin="9329,5532" coordsize="243,0" path="m9329,5532l9572,5532e" filled="f" stroked="t" strokeweight=".47597pt" strokecolor="#5B5B5B">
                <v:path arrowok="t"/>
              </v:shape>
            </v:group>
            <v:group style="position:absolute;left:9515;top:5532;width:433;height:2" coordorigin="9515,5532" coordsize="433,2">
              <v:shape style="position:absolute;left:9515;top:5532;width:433;height:2" coordorigin="9515,5532" coordsize="433,0" path="m9515,5532l9948,5532e" filled="f" stroked="t" strokeweight=".47597pt" strokecolor="#484848">
                <v:path arrowok="t"/>
              </v:shape>
            </v:group>
            <v:group style="position:absolute;left:9891;top:5532;width:1718;height:2" coordorigin="9891,5532" coordsize="1718,2">
              <v:shape style="position:absolute;left:9891;top:5532;width:1718;height:2" coordorigin="9891,5532" coordsize="1718,0" path="m9891,5532l11609,5532e" filled="f" stroked="t" strokeweight=".713954pt" strokecolor="#707070">
                <v:path arrowok="t"/>
              </v:shape>
            </v:group>
            <v:group style="position:absolute;left:676;top:5766;width:6321;height:2" coordorigin="676,5766" coordsize="6321,2">
              <v:shape style="position:absolute;left:676;top:5766;width:6321;height:2" coordorigin="676,5766" coordsize="6321,0" path="m676,5766l6997,5766e" filled="f" stroked="t" strokeweight=".713954pt" strokecolor="#747474">
                <v:path arrowok="t"/>
              </v:shape>
            </v:group>
            <v:group style="position:absolute;left:4579;top:5771;width:371;height:2" coordorigin="4579,5771" coordsize="371,2">
              <v:shape style="position:absolute;left:4579;top:5771;width:371;height:2" coordorigin="4579,5771" coordsize="371,0" path="m4579,5771l4950,5771e" filled="f" stroked="t" strokeweight=".47597pt" strokecolor="#4B4B4B">
                <v:path arrowok="t"/>
              </v:shape>
            </v:group>
            <v:group style="position:absolute;left:6940;top:5775;width:485;height:2" coordorigin="6940,5775" coordsize="485,2">
              <v:shape style="position:absolute;left:6940;top:5775;width:485;height:2" coordorigin="6940,5775" coordsize="485,0" path="m6940,5775l7425,5775e" filled="f" stroked="t" strokeweight=".47597pt" strokecolor="#6B6B6B">
                <v:path arrowok="t"/>
              </v:shape>
            </v:group>
            <v:group style="position:absolute;left:7368;top:5773;width:923;height:2" coordorigin="7368,5773" coordsize="923,2">
              <v:shape style="position:absolute;left:7368;top:5773;width:923;height:2" coordorigin="7368,5773" coordsize="923,0" path="m7368,5773l8291,5773e" filled="f" stroked="t" strokeweight=".713954pt" strokecolor="#777777">
                <v:path arrowok="t"/>
              </v:shape>
            </v:group>
            <v:group style="position:absolute;left:8234;top:5771;width:381;height:2" coordorigin="8234,5771" coordsize="381,2">
              <v:shape style="position:absolute;left:8234;top:5771;width:381;height:2" coordorigin="8234,5771" coordsize="381,0" path="m8234,5771l8615,5771e" filled="f" stroked="t" strokeweight=".47597pt" strokecolor="#646464">
                <v:path arrowok="t"/>
              </v:shape>
            </v:group>
            <v:group style="position:absolute;left:8544;top:5773;width:3060;height:2" coordorigin="8544,5773" coordsize="3060,2">
              <v:shape style="position:absolute;left:8544;top:5773;width:3060;height:2" coordorigin="8544,5773" coordsize="3060,0" path="m8544,5773l11604,5773e" filled="f" stroked="t" strokeweight=".713954pt" strokecolor="#7C7C7C">
                <v:path arrowok="t"/>
              </v:shape>
            </v:group>
            <v:group style="position:absolute;left:11597;top:4963;width:2;height:832" coordorigin="11597,4963" coordsize="2,832">
              <v:shape style="position:absolute;left:11597;top:4963;width:2;height:832" coordorigin="11597,4963" coordsize="0,832" path="m11597,5794l11597,4963e" filled="f" stroked="t" strokeweight=".951939pt" strokecolor="#777777">
                <v:path arrowok="t"/>
              </v:shape>
            </v:group>
            <v:group style="position:absolute;left:7849;top:5766;width:2;height:282" coordorigin="7849,5766" coordsize="2,282">
              <v:shape style="position:absolute;left:7849;top:5766;width:2;height:282" coordorigin="7849,5766" coordsize="0,282" path="m7849,6048l7849,5766e" filled="f" stroked="t" strokeweight=".47597pt" strokecolor="#646464">
                <v:path arrowok="t"/>
              </v:shape>
            </v:group>
            <v:group style="position:absolute;left:11599;top:5723;width:2;height:497" coordorigin="11599,5723" coordsize="2,497">
              <v:shape style="position:absolute;left:11599;top:5723;width:2;height:497" coordorigin="11599,5723" coordsize="0,497" path="m11599,6220l11599,5723e" filled="f" stroked="t" strokeweight=".47597pt" strokecolor="#545454">
                <v:path arrowok="t"/>
              </v:shape>
            </v:group>
            <v:group style="position:absolute;left:2737;top:6194;width:1157;height:2" coordorigin="2737,6194" coordsize="1157,2">
              <v:shape style="position:absolute;left:2737;top:6194;width:1157;height:2" coordorigin="2737,6194" coordsize="1157,0" path="m2737,6194l3893,6194e" filled="f" stroked="t" strokeweight=".47597pt" strokecolor="#707070">
                <v:path arrowok="t"/>
              </v:shape>
            </v:group>
            <v:group style="position:absolute;left:3836;top:6196;width:257;height:2" coordorigin="3836,6196" coordsize="257,2">
              <v:shape style="position:absolute;left:3836;top:6196;width:257;height:2" coordorigin="3836,6196" coordsize="257,0" path="m3836,6196l4093,6196e" filled="f" stroked="t" strokeweight=".47597pt" strokecolor="#4F4F4F">
                <v:path arrowok="t"/>
              </v:shape>
            </v:group>
            <v:group style="position:absolute;left:4036;top:6194;width:1418;height:2" coordorigin="4036,6194" coordsize="1418,2">
              <v:shape style="position:absolute;left:4036;top:6194;width:1418;height:2" coordorigin="4036,6194" coordsize="1418,0" path="m4036,6194l5455,6194e" filled="f" stroked="t" strokeweight=".713954pt" strokecolor="#7C7C7C">
                <v:path arrowok="t"/>
              </v:shape>
            </v:group>
            <v:group style="position:absolute;left:5397;top:6196;width:476;height:2" coordorigin="5397,6196" coordsize="476,2">
              <v:shape style="position:absolute;left:5397;top:6196;width:476;height:2" coordorigin="5397,6196" coordsize="476,0" path="m5397,6196l5873,6196e" filled="f" stroked="t" strokeweight=".47597pt" strokecolor="#4F4F4F">
                <v:path arrowok="t"/>
              </v:shape>
            </v:group>
            <v:group style="position:absolute;left:5816;top:6198;width:457;height:2" coordorigin="5816,6198" coordsize="457,2">
              <v:shape style="position:absolute;left:5816;top:6198;width:457;height:2" coordorigin="5816,6198" coordsize="457,0" path="m5816,6198l6273,6198e" filled="f" stroked="t" strokeweight=".47597pt" strokecolor="#646464">
                <v:path arrowok="t"/>
              </v:shape>
            </v:group>
            <v:group style="position:absolute;left:6216;top:6198;width:3037;height:2" coordorigin="6216,6198" coordsize="3037,2">
              <v:shape style="position:absolute;left:6216;top:6198;width:3037;height:2" coordorigin="6216,6198" coordsize="3037,0" path="m6216,6198l9253,6198e" filled="f" stroked="t" strokeweight=".713954pt" strokecolor="#777777">
                <v:path arrowok="t"/>
              </v:shape>
            </v:group>
            <v:group style="position:absolute;left:7368;top:6198;width:490;height:2" coordorigin="7368,6198" coordsize="490,2">
              <v:shape style="position:absolute;left:7368;top:6198;width:490;height:2" coordorigin="7368,6198" coordsize="490,0" path="m7368,6198l7858,6198e" filled="f" stroked="t" strokeweight=".47597pt" strokecolor="#606060">
                <v:path arrowok="t"/>
              </v:shape>
            </v:group>
            <v:group style="position:absolute;left:9196;top:6198;width:752;height:2" coordorigin="9196,6198" coordsize="752,2">
              <v:shape style="position:absolute;left:9196;top:6198;width:752;height:2" coordorigin="9196,6198" coordsize="752,0" path="m9196,6198l9948,6198e" filled="f" stroked="t" strokeweight=".47597pt" strokecolor="#646464">
                <v:path arrowok="t"/>
              </v:shape>
            </v:group>
            <v:group style="position:absolute;left:9891;top:6201;width:1713;height:2" coordorigin="9891,6201" coordsize="1713,2">
              <v:shape style="position:absolute;left:9891;top:6201;width:1713;height:2" coordorigin="9891,6201" coordsize="1713,0" path="m9891,6201l11604,6201e" filled="f" stroked="t" strokeweight=".713954pt" strokecolor="#7C7C7C">
                <v:path arrowok="t"/>
              </v:shape>
            </v:group>
            <v:group style="position:absolute;left:2742;top:6153;width:2;height:521" coordorigin="2742,6153" coordsize="2,521">
              <v:shape style="position:absolute;left:2742;top:6153;width:2;height:521" coordorigin="2742,6153" coordsize="0,521" path="m2742,6674l2742,6153e" filled="f" stroked="t" strokeweight=".47597pt" strokecolor="#3B3B3B">
                <v:path arrowok="t"/>
              </v:shape>
            </v:group>
            <v:group style="position:absolute;left:2737;top:6437;width:3137;height:2" coordorigin="2737,6437" coordsize="3137,2">
              <v:shape style="position:absolute;left:2737;top:6437;width:3137;height:2" coordorigin="2737,6437" coordsize="3137,0" path="m2737,6437l5873,6437e" filled="f" stroked="t" strokeweight=".713954pt" strokecolor="#777777">
                <v:path arrowok="t"/>
              </v:shape>
            </v:group>
            <v:group style="position:absolute;left:4941;top:6148;width:2;height:296" coordorigin="4941,6148" coordsize="2,296">
              <v:shape style="position:absolute;left:4941;top:6148;width:2;height:296" coordorigin="4941,6148" coordsize="0,296" path="m4941,6445l4941,6148e" filled="f" stroked="t" strokeweight=".47597pt" strokecolor="#4F4F4F">
                <v:path arrowok="t"/>
              </v:shape>
            </v:group>
            <v:group style="position:absolute;left:5816;top:6437;width:457;height:2" coordorigin="5816,6437" coordsize="457,2">
              <v:shape style="position:absolute;left:5816;top:6437;width:457;height:2" coordorigin="5816,6437" coordsize="457,0" path="m5816,6437l6273,6437e" filled="f" stroked="t" strokeweight=".47597pt" strokecolor="#606060">
                <v:path arrowok="t"/>
              </v:shape>
            </v:group>
            <v:group style="position:absolute;left:6216;top:6437;width:5388;height:2" coordorigin="6216,6437" coordsize="5388,2">
              <v:shape style="position:absolute;left:6216;top:6437;width:5388;height:2" coordorigin="6216,6437" coordsize="5388,0" path="m6216,6437l11604,6437e" filled="f" stroked="t" strokeweight=".713954pt" strokecolor="#777777">
                <v:path arrowok="t"/>
              </v:shape>
            </v:group>
            <v:group style="position:absolute;left:7368;top:6435;width:248;height:2" coordorigin="7368,6435" coordsize="248,2">
              <v:shape style="position:absolute;left:7368;top:6435;width:248;height:2" coordorigin="7368,6435" coordsize="248,0" path="m7368,6435l7616,6435e" filled="f" stroked="t" strokeweight=".47597pt" strokecolor="#676767">
                <v:path arrowok="t"/>
              </v:shape>
            </v:group>
            <v:group style="position:absolute;left:7849;top:5857;width:2;height:588" coordorigin="7849,5857" coordsize="2,588">
              <v:shape style="position:absolute;left:7849;top:5857;width:2;height:588" coordorigin="7849,5857" coordsize="0,588" path="m7849,6445l7849,5857e" filled="f" stroked="t" strokeweight=".713954pt" strokecolor="#747474">
                <v:path arrowok="t"/>
              </v:shape>
            </v:group>
            <v:group style="position:absolute;left:7787;top:6440;width:505;height:2" coordorigin="7787,6440" coordsize="505,2">
              <v:shape style="position:absolute;left:7787;top:6440;width:505;height:2" coordorigin="7787,6440" coordsize="505,0" path="m7787,6440l8291,6440e" filled="f" stroked="t" strokeweight=".47597pt" strokecolor="#5B5B5B">
                <v:path arrowok="t"/>
              </v:shape>
            </v:group>
            <v:group style="position:absolute;left:9329;top:6440;width:619;height:2" coordorigin="9329,6440" coordsize="619,2">
              <v:shape style="position:absolute;left:9329;top:6440;width:619;height:2" coordorigin="9329,6440" coordsize="619,0" path="m9329,6440l9948,6440e" filled="f" stroked="t" strokeweight=".47597pt" strokecolor="#545454">
                <v:path arrowok="t"/>
              </v:shape>
            </v:group>
            <v:group style="position:absolute;left:11599;top:6148;width:2;height:1210" coordorigin="11599,6148" coordsize="2,1210">
              <v:shape style="position:absolute;left:11599;top:6148;width:2;height:1210" coordorigin="11599,6148" coordsize="0,1210" path="m11599,7358l11599,6148e" filled="f" stroked="t" strokeweight=".713954pt" strokecolor="#707070">
                <v:path arrowok="t"/>
              </v:shape>
            </v:group>
            <v:group style="position:absolute;left:647;top:6182;width:2;height:239" coordorigin="647,6182" coordsize="2,239">
              <v:shape style="position:absolute;left:647;top:6182;width:2;height:239" coordorigin="647,6182" coordsize="0,239" path="m647,6421l647,6182e" filled="f" stroked="t" strokeweight=".237985pt" strokecolor="#000000">
                <v:path arrowok="t"/>
              </v:shape>
            </v:group>
            <v:group style="position:absolute;left:681;top:6645;width:481;height:2" coordorigin="681,6645" coordsize="481,2">
              <v:shape style="position:absolute;left:681;top:6645;width:481;height:2" coordorigin="681,6645" coordsize="481,0" path="m681,6645l1161,6645e" filled="f" stroked="t" strokeweight=".47597pt" strokecolor="#575757">
                <v:path arrowok="t"/>
              </v:shape>
            </v:group>
            <v:group style="position:absolute;left:683;top:6392;width:2;height:282" coordorigin="683,6392" coordsize="2,282">
              <v:shape style="position:absolute;left:683;top:6392;width:2;height:282" coordorigin="683,6392" coordsize="0,282" path="m683,6674l683,6392e" filled="f" stroked="t" strokeweight=".237985pt" strokecolor="#2B2B2B">
                <v:path arrowok="t"/>
              </v:shape>
            </v:group>
            <v:group style="position:absolute;left:695;top:6648;width:4760;height:2" coordorigin="695,6648" coordsize="4760,2">
              <v:shape style="position:absolute;left:695;top:6648;width:4760;height:2" coordorigin="695,6648" coordsize="4760,0" path="m695,6648l5455,6648e" filled="f" stroked="t" strokeweight=".713954pt" strokecolor="#777777">
                <v:path arrowok="t"/>
              </v:shape>
            </v:group>
            <v:group style="position:absolute;left:5397;top:6655;width:476;height:2" coordorigin="5397,6655" coordsize="476,2">
              <v:shape style="position:absolute;left:5397;top:6655;width:476;height:2" coordorigin="5397,6655" coordsize="476,0" path="m5397,6655l5873,6655e" filled="f" stroked="t" strokeweight=".47597pt" strokecolor="#4B4B4B">
                <v:path arrowok="t"/>
              </v:shape>
            </v:group>
            <v:group style="position:absolute;left:5816;top:6655;width:1180;height:2" coordorigin="5816,6655" coordsize="1180,2">
              <v:shape style="position:absolute;left:5816;top:6655;width:1180;height:2" coordorigin="5816,6655" coordsize="1180,0" path="m5816,6655l6997,6655e" filled="f" stroked="t" strokeweight=".951939pt" strokecolor="#808080">
                <v:path arrowok="t"/>
              </v:shape>
            </v:group>
            <v:group style="position:absolute;left:6940;top:6655;width:676;height:2" coordorigin="6940,6655" coordsize="676,2">
              <v:shape style="position:absolute;left:6940;top:6655;width:676;height:2" coordorigin="6940,6655" coordsize="676,0" path="m6940,6655l7616,6655e" filled="f" stroked="t" strokeweight=".47597pt" strokecolor="#575757">
                <v:path arrowok="t"/>
              </v:shape>
            </v:group>
            <v:group style="position:absolute;left:7558;top:6655;width:1109;height:2" coordorigin="7558,6655" coordsize="1109,2">
              <v:shape style="position:absolute;left:7558;top:6655;width:1109;height:2" coordorigin="7558,6655" coordsize="1109,0" path="m7558,6655l8667,6655e" filled="f" stroked="t" strokeweight=".951939pt" strokecolor="#808080">
                <v:path arrowok="t"/>
              </v:shape>
            </v:group>
            <v:group style="position:absolute;left:8558;top:6655;width:828;height:2" coordorigin="8558,6655" coordsize="828,2">
              <v:shape style="position:absolute;left:8558;top:6655;width:828;height:2" coordorigin="8558,6655" coordsize="828,0" path="m8558,6655l9386,6655e" filled="f" stroked="t" strokeweight=".47597pt" strokecolor="#646464">
                <v:path arrowok="t"/>
              </v:shape>
            </v:group>
            <v:group style="position:absolute;left:9329;top:6655;width:2280;height:2" coordorigin="9329,6655" coordsize="2280,2">
              <v:shape style="position:absolute;left:9329;top:6655;width:2280;height:2" coordorigin="9329,6655" coordsize="2280,0" path="m9329,6655l11609,6655e" filled="f" stroked="t" strokeweight=".713954pt" strokecolor="#7C7C7C">
                <v:path arrowok="t"/>
              </v:shape>
            </v:group>
            <v:group style="position:absolute;left:676;top:7100;width:10933;height:2" coordorigin="676,7100" coordsize="10933,2">
              <v:shape style="position:absolute;left:676;top:7100;width:10933;height:2" coordorigin="676,7100" coordsize="10933,0" path="m676,7100l11609,7100e" filled="f" stroked="t" strokeweight=".713954pt" strokecolor="#777777">
                <v:path arrowok="t"/>
              </v:shape>
            </v:group>
            <v:group style="position:absolute;left:2742;top:6602;width:2;height:2964" coordorigin="2742,6602" coordsize="2,2964">
              <v:shape style="position:absolute;left:2742;top:6602;width:2;height:2964" coordorigin="2742,6602" coordsize="0,2964" path="m2742,9567l2742,6602e" filled="f" stroked="t" strokeweight=".951939pt" strokecolor="#646464">
                <v:path arrowok="t"/>
              </v:shape>
            </v:group>
            <v:group style="position:absolute;left:4941;top:7095;width:2;height:669" coordorigin="4941,7095" coordsize="2,669">
              <v:shape style="position:absolute;left:4941;top:7095;width:2;height:669" coordorigin="4941,7095" coordsize="0,669" path="m4941,7764l4941,7095e" filled="f" stroked="t" strokeweight=".951939pt" strokecolor="#676767">
                <v:path arrowok="t"/>
              </v:shape>
            </v:group>
            <v:group style="position:absolute;left:4931;top:7334;width:3732;height:2" coordorigin="4931,7334" coordsize="3732,2">
              <v:shape style="position:absolute;left:4931;top:7334;width:3732;height:2" coordorigin="4931,7334" coordsize="3732,0" path="m4931,7334l8663,7334e" filled="f" stroked="t" strokeweight=".713954pt" strokecolor="#777777">
                <v:path arrowok="t"/>
              </v:shape>
            </v:group>
            <v:group style="position:absolute;left:8558;top:7334;width:828;height:2" coordorigin="8558,7334" coordsize="828,2">
              <v:shape style="position:absolute;left:8558;top:7334;width:828;height:2" coordorigin="8558,7334" coordsize="828,0" path="m8558,7334l9386,7334e" filled="f" stroked="t" strokeweight=".47597pt" strokecolor="#6B6B6B">
                <v:path arrowok="t"/>
              </v:shape>
            </v:group>
            <v:group style="position:absolute;left:9329;top:7334;width:2275;height:2" coordorigin="9329,7334" coordsize="2275,2">
              <v:shape style="position:absolute;left:9329;top:7334;width:2275;height:2" coordorigin="9329,7334" coordsize="2275,0" path="m9329,7334l11604,7334e" filled="f" stroked="t" strokeweight=".713954pt" strokecolor="#777777">
                <v:path arrowok="t"/>
              </v:shape>
            </v:group>
            <v:group style="position:absolute;left:4931;top:7551;width:6673;height:2" coordorigin="4931,7551" coordsize="6673,2">
              <v:shape style="position:absolute;left:4931;top:7551;width:6673;height:2" coordorigin="4931,7551" coordsize="6673,0" path="m4931,7551l11604,7551e" filled="f" stroked="t" strokeweight=".713954pt" strokecolor="#7C7C7C">
                <v:path arrowok="t"/>
              </v:shape>
            </v:group>
            <v:group style="position:absolute;left:11599;top:7286;width:2;height:598" coordorigin="11599,7286" coordsize="2,598">
              <v:shape style="position:absolute;left:11599;top:7286;width:2;height:598" coordorigin="11599,7286" coordsize="0,598" path="m11599,7884l11599,7286e" filled="f" stroked="t" strokeweight=".47597pt" strokecolor="#4F4F4F">
                <v:path arrowok="t"/>
              </v:shape>
            </v:group>
            <v:group style="position:absolute;left:671;top:7824;width:1066;height:2" coordorigin="671,7824" coordsize="1066,2">
              <v:shape style="position:absolute;left:671;top:7824;width:1066;height:2" coordorigin="671,7824" coordsize="1066,0" path="m671,7824l1737,7824e" filled="f" stroked="t" strokeweight=".47597pt" strokecolor="#606060">
                <v:path arrowok="t"/>
              </v:shape>
            </v:group>
            <v:group style="position:absolute;left:678;top:6287;width:2;height:4245" coordorigin="678,6287" coordsize="2,4245">
              <v:shape style="position:absolute;left:678;top:6287;width:2;height:4245" coordorigin="678,6287" coordsize="0,4245" path="m678,10532l678,6287e" filled="f" stroked="t" strokeweight=".47597pt" strokecolor="#5B5B5B">
                <v:path arrowok="t"/>
              </v:shape>
            </v:group>
            <v:group style="position:absolute;left:1680;top:7829;width:2213;height:2" coordorigin="1680,7829" coordsize="2213,2">
              <v:shape style="position:absolute;left:1680;top:7829;width:2213;height:2" coordorigin="1680,7829" coordsize="2213,0" path="m1680,7829l3893,7829e" filled="f" stroked="t" strokeweight=".713954pt" strokecolor="#777777">
                <v:path arrowok="t"/>
              </v:shape>
            </v:group>
            <v:group style="position:absolute;left:3836;top:7831;width:257;height:2" coordorigin="3836,7831" coordsize="257,2">
              <v:shape style="position:absolute;left:3836;top:7831;width:257;height:2" coordorigin="3836,7831" coordsize="257,0" path="m3836,7831l4093,7831e" filled="f" stroked="t" strokeweight=".47597pt" strokecolor="#4F4F4F">
                <v:path arrowok="t"/>
              </v:shape>
            </v:group>
            <v:group style="position:absolute;left:4036;top:7834;width:1428;height:2" coordorigin="4036,7834" coordsize="1428,2">
              <v:shape style="position:absolute;left:4036;top:7834;width:1428;height:2" coordorigin="4036,7834" coordsize="1428,0" path="m4036,7834l5464,7834e" filled="f" stroked="t" strokeweight=".951939pt" strokecolor="#808080">
                <v:path arrowok="t"/>
              </v:shape>
            </v:group>
            <v:group style="position:absolute;left:4941;top:7506;width:2;height:335" coordorigin="4941,7506" coordsize="2,335">
              <v:shape style="position:absolute;left:4941;top:7506;width:2;height:335" coordorigin="4941,7506" coordsize="0,335" path="m4941,7841l4941,7506e" filled="f" stroked="t" strokeweight=".713954pt" strokecolor="#606060">
                <v:path arrowok="t"/>
              </v:shape>
            </v:group>
            <v:group style="position:absolute;left:5397;top:7831;width:224;height:2" coordorigin="5397,7831" coordsize="224,2">
              <v:shape style="position:absolute;left:5397;top:7831;width:224;height:2" coordorigin="5397,7831" coordsize="224,0" path="m5397,7831l5621,7831e" filled="f" stroked="t" strokeweight=".47597pt" strokecolor="#707070">
                <v:path arrowok="t"/>
              </v:shape>
            </v:group>
            <v:group style="position:absolute;left:5564;top:7831;width:309;height:2" coordorigin="5564,7831" coordsize="309,2">
              <v:shape style="position:absolute;left:5564;top:7831;width:309;height:2" coordorigin="5564,7831" coordsize="309,0" path="m5564,7831l5873,7831e" filled="f" stroked="t" strokeweight=".47597pt" strokecolor="#575757">
                <v:path arrowok="t"/>
              </v:shape>
            </v:group>
            <v:group style="position:absolute;left:5816;top:7834;width:5788;height:2" coordorigin="5816,7834" coordsize="5788,2">
              <v:shape style="position:absolute;left:5816;top:7834;width:5788;height:2" coordorigin="5816,7834" coordsize="5788,0" path="m5816,7834l11604,7834e" filled="f" stroked="t" strokeweight=".713954pt" strokecolor="#7C7C7C">
                <v:path arrowok="t"/>
              </v:shape>
            </v:group>
            <v:group style="position:absolute;left:7368;top:7831;width:248;height:2" coordorigin="7368,7831" coordsize="248,2">
              <v:shape style="position:absolute;left:7368;top:7831;width:248;height:2" coordorigin="7368,7831" coordsize="248,0" path="m7368,7831l7616,7831e" filled="f" stroked="t" strokeweight=".47597pt" strokecolor="#646464">
                <v:path arrowok="t"/>
              </v:shape>
            </v:group>
            <v:group style="position:absolute;left:9329;top:7836;width:243;height:2" coordorigin="9329,7836" coordsize="243,2">
              <v:shape style="position:absolute;left:9329;top:7836;width:243;height:2" coordorigin="9329,7836" coordsize="243,0" path="m9329,7836l9572,7836e" filled="f" stroked="t" strokeweight=".47597pt" strokecolor="#676767">
                <v:path arrowok="t"/>
              </v:shape>
            </v:group>
            <v:group style="position:absolute;left:2739;top:7812;width:2;height:865" coordorigin="2739,7812" coordsize="2,865">
              <v:shape style="position:absolute;left:2739;top:7812;width:2;height:865" coordorigin="2739,7812" coordsize="0,865" path="m2739,8677l2739,7812e" filled="f" stroked="t" strokeweight=".47597pt" strokecolor="#484848">
                <v:path arrowok="t"/>
              </v:shape>
            </v:group>
            <v:group style="position:absolute;left:676;top:8646;width:10933;height:2" coordorigin="676,8646" coordsize="10933,2">
              <v:shape style="position:absolute;left:676;top:8646;width:10933;height:2" coordorigin="676,8646" coordsize="10933,0" path="m676,8646l11609,8646e" filled="f" stroked="t" strokeweight=".713954pt" strokecolor="#777777">
                <v:path arrowok="t"/>
              </v:shape>
            </v:group>
            <v:group style="position:absolute;left:1680;top:8641;width:1095;height:2" coordorigin="1680,8641" coordsize="1095,2">
              <v:shape style="position:absolute;left:1680;top:8641;width:1095;height:2" coordorigin="1680,8641" coordsize="1095,0" path="m1680,8641l2775,8641e" filled="f" stroked="t" strokeweight=".47597pt" strokecolor="#606060">
                <v:path arrowok="t"/>
              </v:shape>
            </v:group>
            <v:group style="position:absolute;left:4036;top:8646;width:904;height:2" coordorigin="4036,8646" coordsize="904,2">
              <v:shape style="position:absolute;left:4036;top:8646;width:904;height:2" coordorigin="4036,8646" coordsize="904,0" path="m4036,8646l4941,8646e" filled="f" stroked="t" strokeweight=".47597pt" strokecolor="#606060">
                <v:path arrowok="t"/>
              </v:shape>
            </v:group>
            <v:group style="position:absolute;left:6216;top:8649;width:781;height:2" coordorigin="6216,8649" coordsize="781,2">
              <v:shape style="position:absolute;left:6216;top:8649;width:781;height:2" coordorigin="6216,8649" coordsize="781,0" path="m6216,8649l6997,8649e" filled="f" stroked="t" strokeweight=".47597pt" strokecolor="#5B5B5B">
                <v:path arrowok="t"/>
              </v:shape>
            </v:group>
            <v:group style="position:absolute;left:7792;top:8649;width:823;height:2" coordorigin="7792,8649" coordsize="823,2">
              <v:shape style="position:absolute;left:7792;top:8649;width:823;height:2" coordorigin="7792,8649" coordsize="823,0" path="m7792,8649l8615,8649e" filled="f" stroked="t" strokeweight=".47597pt" strokecolor="#5B5B5B">
                <v:path arrowok="t"/>
              </v:shape>
            </v:group>
            <v:group style="position:absolute;left:681;top:8606;width:2;height:550" coordorigin="681,8606" coordsize="2,550">
              <v:shape style="position:absolute;left:681;top:8606;width:2;height:550" coordorigin="681,8606" coordsize="0,550" path="m681,9155l681,8606e" filled="f" stroked="t" strokeweight=".47597pt" strokecolor="#3F3F3F">
                <v:path arrowok="t"/>
              </v:shape>
            </v:group>
            <v:group style="position:absolute;left:11597;top:7812;width:2;height:1152" coordorigin="11597,7812" coordsize="2,1152">
              <v:shape style="position:absolute;left:11597;top:7812;width:2;height:1152" coordorigin="11597,7812" coordsize="0,1152" path="m11597,8964l11597,7812e" filled="f" stroked="t" strokeweight=".951939pt" strokecolor="#808080">
                <v:path arrowok="t"/>
              </v:shape>
            </v:group>
            <v:group style="position:absolute;left:11599;top:8859;width:2;height:927" coordorigin="11599,8859" coordsize="2,927">
              <v:shape style="position:absolute;left:11599;top:8859;width:2;height:927" coordorigin="11599,8859" coordsize="0,927" path="m11599,9787l11599,8859e" filled="f" stroked="t" strokeweight=".47597pt" strokecolor="#6B6B6B">
                <v:path arrowok="t"/>
              </v:shape>
            </v:group>
            <v:group style="position:absolute;left:671;top:9531;width:2104;height:2" coordorigin="671,9531" coordsize="2104,2">
              <v:shape style="position:absolute;left:671;top:9531;width:2104;height:2" coordorigin="671,9531" coordsize="2104,0" path="m671,9531l2775,9531e" filled="f" stroked="t" strokeweight=".713954pt" strokecolor="#7C7C7C">
                <v:path arrowok="t"/>
              </v:shape>
            </v:group>
            <v:group style="position:absolute;left:2704;top:9543;width:8901;height:2" coordorigin="2704,9543" coordsize="8901,2">
              <v:shape style="position:absolute;left:2704;top:9543;width:8901;height:2" coordorigin="2704,9543" coordsize="8901,0" path="m2704,9543l11604,9543e" filled="f" stroked="t" strokeweight=".713954pt" strokecolor="#777777">
                <v:path arrowok="t"/>
              </v:shape>
            </v:group>
            <v:group style="position:absolute;left:681;top:9880;width:1057;height:2" coordorigin="681,9880" coordsize="1057,2">
              <v:shape style="position:absolute;left:681;top:9880;width:1057;height:2" coordorigin="681,9880" coordsize="1057,0" path="m681,9880l1737,9880e" filled="f" stroked="t" strokeweight=".47597pt" strokecolor="#575757">
                <v:path arrowok="t"/>
              </v:shape>
            </v:group>
            <v:group style="position:absolute;left:1680;top:9887;width:7573;height:2" coordorigin="1680,9887" coordsize="7573,2">
              <v:shape style="position:absolute;left:1680;top:9887;width:7573;height:2" coordorigin="1680,9887" coordsize="7573,0" path="m1680,9887l9253,9887e" filled="f" stroked="t" strokeweight=".713954pt" strokecolor="#777777">
                <v:path arrowok="t"/>
              </v:shape>
            </v:group>
            <v:group style="position:absolute;left:2742;top:9495;width:2;height:708" coordorigin="2742,9495" coordsize="2,708">
              <v:shape style="position:absolute;left:2742;top:9495;width:2;height:708" coordorigin="2742,9495" coordsize="0,708" path="m2742,10202l2742,9495e" filled="f" stroked="t" strokeweight=".47597pt" strokecolor="#484848">
                <v:path arrowok="t"/>
              </v:shape>
            </v:group>
            <v:group style="position:absolute;left:5397;top:9889;width:876;height:2" coordorigin="5397,9889" coordsize="876,2">
              <v:shape style="position:absolute;left:5397;top:9889;width:876;height:2" coordorigin="5397,9889" coordsize="876,0" path="m5397,9889l6273,9889e" filled="f" stroked="t" strokeweight=".47597pt" strokecolor="#646464">
                <v:path arrowok="t"/>
              </v:shape>
            </v:group>
            <v:group style="position:absolute;left:9196;top:9889;width:376;height:2" coordorigin="9196,9889" coordsize="376,2">
              <v:shape style="position:absolute;left:9196;top:9889;width:376;height:2" coordorigin="9196,9889" coordsize="376,0" path="m9196,9889l9572,9889e" filled="f" stroked="t" strokeweight=".47597pt" strokecolor="#646464">
                <v:path arrowok="t"/>
              </v:shape>
            </v:group>
            <v:group style="position:absolute;left:9515;top:9892;width:433;height:2" coordorigin="9515,9892" coordsize="433,2">
              <v:shape style="position:absolute;left:9515;top:9892;width:433;height:2" coordorigin="9515,9892" coordsize="433,0" path="m9515,9892l9948,9892e" filled="f" stroked="t" strokeweight=".47597pt" strokecolor="#4B4B4B">
                <v:path arrowok="t"/>
              </v:shape>
            </v:group>
            <v:group style="position:absolute;left:9891;top:9892;width:1718;height:2" coordorigin="9891,9892" coordsize="1718,2">
              <v:shape style="position:absolute;left:9891;top:9892;width:1718;height:2" coordorigin="9891,9892" coordsize="1718,0" path="m9891,9892l11609,9892e" filled="f" stroked="t" strokeweight=".713954pt" strokecolor="#808080">
                <v:path arrowok="t"/>
              </v:shape>
            </v:group>
            <v:group style="position:absolute;left:11599;top:9495;width:2;height:918" coordorigin="11599,9495" coordsize="2,918">
              <v:shape style="position:absolute;left:11599;top:9495;width:2;height:918" coordorigin="11599,9495" coordsize="0,918" path="m11599,10413l11599,9495e" filled="f" stroked="t" strokeweight=".951939pt" strokecolor="#838383">
                <v:path arrowok="t"/>
              </v:shape>
            </v:group>
            <v:group style="position:absolute;left:676;top:10176;width:10933;height:2" coordorigin="676,10176" coordsize="10933,2">
              <v:shape style="position:absolute;left:676;top:10176;width:10933;height:2" coordorigin="676,10176" coordsize="10933,0" path="m676,10176l11609,10176e" filled="f" stroked="t" strokeweight=".713954pt" strokecolor="#777777">
                <v:path arrowok="t"/>
              </v:shape>
            </v:group>
            <v:group style="position:absolute;left:683;top:9844;width:2;height:359" coordorigin="683,9844" coordsize="2,359">
              <v:shape style="position:absolute;left:683;top:9844;width:2;height:359" coordorigin="683,9844" coordsize="0,359" path="m683,10202l683,9844e" filled="f" stroked="t" strokeweight=".237985pt" strokecolor="#4F4F4F">
                <v:path arrowok="t"/>
              </v:shape>
            </v:group>
            <v:group style="position:absolute;left:3836;top:10174;width:257;height:2" coordorigin="3836,10174" coordsize="257,2">
              <v:shape style="position:absolute;left:3836;top:10174;width:257;height:2" coordorigin="3836,10174" coordsize="257,0" path="m3836,10174l4093,10174e" filled="f" stroked="t" strokeweight=".47597pt" strokecolor="#4B4F4F">
                <v:path arrowok="t"/>
              </v:shape>
            </v:group>
            <v:group style="position:absolute;left:4036;top:10174;width:600;height:2" coordorigin="4036,10174" coordsize="600,2">
              <v:shape style="position:absolute;left:4036;top:10174;width:600;height:2" coordorigin="4036,10174" coordsize="600,0" path="m4036,10174l4636,10174e" filled="f" stroked="t" strokeweight=".47597pt" strokecolor="#646464">
                <v:path arrowok="t"/>
              </v:shape>
            </v:group>
            <v:group style="position:absolute;left:6097;top:10179;width:709;height:2" coordorigin="6097,10179" coordsize="709,2">
              <v:shape style="position:absolute;left:6097;top:10179;width:709;height:2" coordorigin="6097,10179" coordsize="709,0" path="m6097,10179l6806,10179e" filled="f" stroked="t" strokeweight=".47597pt" strokecolor="#575757">
                <v:path arrowok="t"/>
              </v:shape>
            </v:group>
            <v:group style="position:absolute;left:7792;top:10179;width:500;height:2" coordorigin="7792,10179" coordsize="500,2">
              <v:shape style="position:absolute;left:7792;top:10179;width:500;height:2" coordorigin="7792,10179" coordsize="500,0" path="m7792,10179l8291,10179e" filled="f" stroked="t" strokeweight=".47597pt" strokecolor="#4F4F4F">
                <v:path arrowok="t"/>
              </v:shape>
            </v:group>
            <v:group style="position:absolute;left:8234;top:10179;width:381;height:2" coordorigin="8234,10179" coordsize="381,2">
              <v:shape style="position:absolute;left:8234;top:10179;width:381;height:2" coordorigin="8234,10179" coordsize="381,0" path="m8234,10179l8615,10179e" filled="f" stroked="t" strokeweight=".47597pt" strokecolor="#6B6B6B">
                <v:path arrowok="t"/>
              </v:shape>
            </v:group>
            <v:group style="position:absolute;left:8534;top:10179;width:1028;height:2" coordorigin="8534,10179" coordsize="1028,2">
              <v:shape style="position:absolute;left:8534;top:10179;width:1028;height:2" coordorigin="8534,10179" coordsize="1028,0" path="m8534,10179l9562,10179e" filled="f" stroked="t" strokeweight=".951939pt" strokecolor="#838383">
                <v:path arrowok="t"/>
              </v:shape>
            </v:group>
            <v:group style="position:absolute;left:9515;top:10179;width:433;height:2" coordorigin="9515,10179" coordsize="433,2">
              <v:shape style="position:absolute;left:9515;top:10179;width:433;height:2" coordorigin="9515,10179" coordsize="433,0" path="m9515,10179l9948,10179e" filled="f" stroked="t" strokeweight=".47597pt" strokecolor="#5B5B5B">
                <v:path arrowok="t"/>
              </v:shape>
            </v:group>
            <v:group style="position:absolute;left:678;top:10131;width:2;height:402" coordorigin="678,10131" coordsize="2,402">
              <v:shape style="position:absolute;left:678;top:10131;width:2;height:402" coordorigin="678,10131" coordsize="0,402" path="m678,10532l678,10131e" filled="f" stroked="t" strokeweight=".47597pt" strokecolor="#484848">
                <v:path arrowok="t"/>
              </v:shape>
            </v:group>
            <v:group style="position:absolute;left:2742;top:10131;width:2;height:1014" coordorigin="2742,10131" coordsize="2,1014">
              <v:shape style="position:absolute;left:2742;top:10131;width:2;height:1014" coordorigin="2742,10131" coordsize="0,1014" path="m2742,11144l2742,10131e" filled="f" stroked="t" strokeweight=".713954pt" strokecolor="#676767">
                <v:path arrowok="t"/>
              </v:shape>
            </v:group>
            <v:group style="position:absolute;left:847;top:10659;width:4774;height:2" coordorigin="847,10659" coordsize="4774,2">
              <v:shape style="position:absolute;left:847;top:10659;width:4774;height:2" coordorigin="847,10659" coordsize="4774,0" path="m847,10659l5621,10659e" filled="f" stroked="t" strokeweight=".713954pt" strokecolor="#747474">
                <v:path arrowok="t"/>
              </v:shape>
            </v:group>
            <v:group style="position:absolute;left:5564;top:10661;width:309;height:2" coordorigin="5564,10661" coordsize="309,2">
              <v:shape style="position:absolute;left:5564;top:10661;width:309;height:2" coordorigin="5564,10661" coordsize="309,0" path="m5564,10661l5873,10661e" filled="f" stroked="t" strokeweight=".47597pt" strokecolor="#4F4F4F">
                <v:path arrowok="t"/>
              </v:shape>
            </v:group>
            <v:group style="position:absolute;left:5816;top:10664;width:3437;height:2" coordorigin="5816,10664" coordsize="3437,2">
              <v:shape style="position:absolute;left:5816;top:10664;width:3437;height:2" coordorigin="5816,10664" coordsize="3437,0" path="m5816,10664l9253,10664e" filled="f" stroked="t" strokeweight=".713954pt" strokecolor="#7C7C7C">
                <v:path arrowok="t"/>
              </v:shape>
            </v:group>
            <v:group style="position:absolute;left:9196;top:10664;width:752;height:2" coordorigin="9196,10664" coordsize="752,2">
              <v:shape style="position:absolute;left:9196;top:10664;width:752;height:2" coordorigin="9196,10664" coordsize="752,0" path="m9196,10664l9948,10664e" filled="f" stroked="t" strokeweight=".47597pt" strokecolor="#676767">
                <v:path arrowok="t"/>
              </v:shape>
            </v:group>
            <v:group style="position:absolute;left:9891;top:10666;width:1718;height:2" coordorigin="9891,10666" coordsize="1718,2">
              <v:shape style="position:absolute;left:9891;top:10666;width:1718;height:2" coordorigin="9891,10666" coordsize="1718,0" path="m9891,10666l11609,10666e" filled="f" stroked="t" strokeweight=".713954pt" strokecolor="#808080">
                <v:path arrowok="t"/>
              </v:shape>
            </v:group>
            <v:group style="position:absolute;left:11599;top:10355;width:2;height:789" coordorigin="11599,10355" coordsize="2,789">
              <v:shape style="position:absolute;left:11599;top:10355;width:2;height:789" coordorigin="11599,10355" coordsize="0,789" path="m11599,11144l11599,10355e" filled="f" stroked="t" strokeweight=".47597pt" strokecolor="#5B5B5B">
                <v:path arrowok="t"/>
              </v:shape>
            </v:group>
            <v:group style="position:absolute;left:676;top:10874;width:1061;height:2" coordorigin="676,10874" coordsize="1061,2">
              <v:shape style="position:absolute;left:676;top:10874;width:1061;height:2" coordorigin="676,10874" coordsize="1061,0" path="m676,10874l1737,10874e" filled="f" stroked="t" strokeweight=".47597pt" strokecolor="#646464">
                <v:path arrowok="t"/>
              </v:shape>
            </v:group>
            <v:group style="position:absolute;left:1666;top:10879;width:5759;height:2" coordorigin="1666,10879" coordsize="5759,2">
              <v:shape style="position:absolute;left:1666;top:10879;width:5759;height:2" coordorigin="1666,10879" coordsize="5759,0" path="m1666,10879l7425,10879e" filled="f" stroked="t" strokeweight=".713954pt" strokecolor="#777777">
                <v:path arrowok="t"/>
              </v:shape>
            </v:group>
            <v:group style="position:absolute;left:7368;top:10881;width:248;height:2" coordorigin="7368,10881" coordsize="248,2">
              <v:shape style="position:absolute;left:7368;top:10881;width:248;height:2" coordorigin="7368,10881" coordsize="248,0" path="m7368,10881l7616,10881e" filled="f" stroked="t" strokeweight=".47597pt" strokecolor="#5B5B5B">
                <v:path arrowok="t"/>
              </v:shape>
            </v:group>
            <v:group style="position:absolute;left:7558;top:10881;width:1057;height:2" coordorigin="7558,10881" coordsize="1057,2">
              <v:shape style="position:absolute;left:7558;top:10881;width:1057;height:2" coordorigin="7558,10881" coordsize="1057,0" path="m7558,10881l8615,10881e" filled="f" stroked="t" strokeweight=".713954pt" strokecolor="#7C7C7C">
                <v:path arrowok="t"/>
              </v:shape>
            </v:group>
            <v:group style="position:absolute;left:8558;top:10884;width:1014;height:2" coordorigin="8558,10884" coordsize="1014,2">
              <v:shape style="position:absolute;left:8558;top:10884;width:1014;height:2" coordorigin="8558,10884" coordsize="1014,0" path="m8558,10884l9572,10884e" filled="f" stroked="t" strokeweight=".47597pt" strokecolor="#606060">
                <v:path arrowok="t"/>
              </v:shape>
            </v:group>
            <v:group style="position:absolute;left:9515;top:10881;width:2090;height:2" coordorigin="9515,10881" coordsize="2090,2">
              <v:shape style="position:absolute;left:9515;top:10881;width:2090;height:2" coordorigin="9515,10881" coordsize="2090,0" path="m9515,10881l11604,10881e" filled="f" stroked="t" strokeweight=".713954pt" strokecolor="#777777">
                <v:path arrowok="t"/>
              </v:shape>
            </v:group>
            <v:group style="position:absolute;left:678;top:10848;width:2;height:5532" coordorigin="678,10848" coordsize="2,5532">
              <v:shape style="position:absolute;left:678;top:10848;width:2;height:5532" coordorigin="678,10848" coordsize="0,5532" path="m678,16379l678,10848e" filled="f" stroked="t" strokeweight=".713954pt" strokecolor="#5B5B5B">
                <v:path arrowok="t"/>
              </v:shape>
            </v:group>
            <v:group style="position:absolute;left:1152;top:10867;width:2;height:277" coordorigin="1152,10867" coordsize="2,277">
              <v:shape style="position:absolute;left:1152;top:10867;width:2;height:277" coordorigin="1152,10867" coordsize="0,277" path="m1152,11144l1152,10867e" filled="f" stroked="t" strokeweight=".951939pt" strokecolor="#6B6B6B">
                <v:path arrowok="t"/>
              </v:shape>
            </v:group>
            <v:group style="position:absolute;left:7399;top:10877;width:2;height:5512" coordorigin="7399,10877" coordsize="2,5512">
              <v:shape style="position:absolute;left:7399;top:10877;width:2;height:5512" coordorigin="7399,10877" coordsize="0,5512" path="m7399,16389l7399,10877e" filled="f" stroked="t" strokeweight=".713954pt" strokecolor="#676767">
                <v:path arrowok="t"/>
              </v:shape>
            </v:group>
            <v:group style="position:absolute;left:671;top:11295;width:1076;height:2" coordorigin="671,11295" coordsize="1076,2">
              <v:shape style="position:absolute;left:671;top:11295;width:1076;height:2" coordorigin="671,11295" coordsize="1076,0" path="m671,11295l1747,11295e" filled="f" stroked="t" strokeweight=".47597pt" strokecolor="#545454">
                <v:path arrowok="t"/>
              </v:shape>
            </v:group>
            <v:group style="position:absolute;left:1152;top:10867;width:2;height:5517" coordorigin="1152,10867" coordsize="2,5517">
              <v:shape style="position:absolute;left:1152;top:10867;width:2;height:5517" coordorigin="1152,10867" coordsize="0,5517" path="m1152,16384l1152,10867e" filled="f" stroked="t" strokeweight=".713954pt" strokecolor="#5B5B5B">
                <v:path arrowok="t"/>
              </v:shape>
            </v:group>
            <v:group style="position:absolute;left:1176;top:11302;width:6259;height:2" coordorigin="1176,11302" coordsize="6259,2">
              <v:shape style="position:absolute;left:1176;top:11302;width:6259;height:2" coordorigin="1176,11302" coordsize="6259,0" path="m1176,11302l7435,11302e" filled="f" stroked="t" strokeweight=".713954pt" strokecolor="#777777">
                <v:path arrowok="t"/>
              </v:shape>
            </v:group>
            <v:group style="position:absolute;left:2742;top:11087;width:2;height:679" coordorigin="2742,11087" coordsize="2,679">
              <v:shape style="position:absolute;left:2742;top:11087;width:2;height:679" coordorigin="2742,11087" coordsize="0,679" path="m2742,11766l2742,11087e" filled="f" stroked="t" strokeweight=".47597pt" strokecolor="#444444">
                <v:path arrowok="t"/>
              </v:shape>
            </v:group>
            <v:group style="position:absolute;left:3194;top:11300;width:900;height:2" coordorigin="3194,11300" coordsize="900,2">
              <v:shape style="position:absolute;left:3194;top:11300;width:900;height:2" coordorigin="3194,11300" coordsize="900,0" path="m3194,11300l4093,11300e" filled="f" stroked="t" strokeweight=".47597pt" strokecolor="#5B5B5B">
                <v:path arrowok="t"/>
              </v:shape>
            </v:group>
            <v:group style="position:absolute;left:5397;top:11302;width:476;height:2" coordorigin="5397,11302" coordsize="476,2">
              <v:shape style="position:absolute;left:5397;top:11302;width:476;height:2" coordorigin="5397,11302" coordsize="476,0" path="m5397,11302l5873,11302e" filled="f" stroked="t" strokeweight=".47597pt" strokecolor="#575757">
                <v:path arrowok="t"/>
              </v:shape>
            </v:group>
            <v:group style="position:absolute;left:5816;top:11304;width:457;height:2" coordorigin="5816,11304" coordsize="457,2">
              <v:shape style="position:absolute;left:5816;top:11304;width:457;height:2" coordorigin="5816,11304" coordsize="457,0" path="m5816,11304l6273,11304e" filled="f" stroked="t" strokeweight=".47597pt" strokecolor="#707070">
                <v:path arrowok="t"/>
              </v:shape>
            </v:group>
            <v:group style="position:absolute;left:7363;top:11302;width:252;height:2" coordorigin="7363,11302" coordsize="252,2">
              <v:shape style="position:absolute;left:7363;top:11302;width:252;height:2" coordorigin="7363,11302" coordsize="252,0" path="m7363,11302l7616,11302e" filled="f" stroked="t" strokeweight=".47597pt" strokecolor="#5B5B5B">
                <v:path arrowok="t"/>
              </v:shape>
            </v:group>
            <v:group style="position:absolute;left:7558;top:11302;width:1694;height:2" coordorigin="7558,11302" coordsize="1694,2">
              <v:shape style="position:absolute;left:7558;top:11302;width:1694;height:2" coordorigin="7558,11302" coordsize="1694,0" path="m7558,11302l9253,11302e" filled="f" stroked="t" strokeweight=".713954pt" strokecolor="#7C7C7C">
                <v:path arrowok="t"/>
              </v:shape>
            </v:group>
            <v:group style="position:absolute;left:9196;top:11304;width:376;height:2" coordorigin="9196,11304" coordsize="376,2">
              <v:shape style="position:absolute;left:9196;top:11304;width:376;height:2" coordorigin="9196,11304" coordsize="376,0" path="m9196,11304l9572,11304e" filled="f" stroked="t" strokeweight=".47597pt" strokecolor="#646464">
                <v:path arrowok="t"/>
              </v:shape>
            </v:group>
            <v:group style="position:absolute;left:9515;top:11304;width:2094;height:2" coordorigin="9515,11304" coordsize="2094,2">
              <v:shape style="position:absolute;left:9515;top:11304;width:2094;height:2" coordorigin="9515,11304" coordsize="2094,0" path="m9515,11304l11609,11304e" filled="f" stroked="t" strokeweight=".713954pt" strokecolor="#7C7C7C">
                <v:path arrowok="t"/>
              </v:shape>
            </v:group>
            <v:group style="position:absolute;left:683;top:11259;width:2;height:507" coordorigin="683,11259" coordsize="2,507">
              <v:shape style="position:absolute;left:683;top:11259;width:2;height:507" coordorigin="683,11259" coordsize="0,507" path="m683,11766l683,11259e" filled="f" stroked="t" strokeweight=".237985pt" strokecolor="#4F4F4F">
                <v:path arrowok="t"/>
              </v:shape>
            </v:group>
            <v:group style="position:absolute;left:11599;top:11082;width:2;height:942" coordorigin="11599,11082" coordsize="2,942">
              <v:shape style="position:absolute;left:11599;top:11082;width:2;height:942" coordorigin="11599,11082" coordsize="0,942" path="m11599,12024l11599,11082e" filled="f" stroked="t" strokeweight=".951939pt" strokecolor="#777777">
                <v:path arrowok="t"/>
              </v:shape>
            </v:group>
            <v:group style="position:absolute;left:678;top:11708;width:2;height:626" coordorigin="678,11708" coordsize="2,626">
              <v:shape style="position:absolute;left:678;top:11708;width:2;height:626" coordorigin="678,11708" coordsize="0,626" path="m678,12335l678,11708e" filled="f" stroked="t" strokeweight=".47597pt" strokecolor="#3F3F3F">
                <v:path arrowok="t"/>
              </v:shape>
            </v:group>
            <v:group style="position:absolute;left:1152;top:11708;width:2;height:937" coordorigin="1152,11708" coordsize="2,937">
              <v:shape style="position:absolute;left:1152;top:11708;width:2;height:937" coordorigin="1152,11708" coordsize="0,937" path="m1152,12646l1152,11708e" filled="f" stroked="t" strokeweight=".951939pt" strokecolor="#6B6B6B">
                <v:path arrowok="t"/>
              </v:shape>
            </v:group>
            <v:group style="position:absolute;left:1725;top:10862;width:2;height:1157" coordorigin="1725,10862" coordsize="2,1157">
              <v:shape style="position:absolute;left:1725;top:10862;width:2;height:1157" coordorigin="1725,10862" coordsize="0,1157" path="m1725,12019l1725,10862e" filled="f" stroked="t" strokeweight=".951939pt" strokecolor="#6B6B6B">
                <v:path arrowok="t"/>
              </v:shape>
            </v:group>
            <v:group style="position:absolute;left:1728;top:11914;width:2;height:731" coordorigin="1728,11914" coordsize="2,731">
              <v:shape style="position:absolute;left:1728;top:11914;width:2;height:731" coordorigin="1728,11914" coordsize="0,731" path="m1728,12646l1728,11914e" filled="f" stroked="t" strokeweight=".47597pt" strokecolor="#444444">
                <v:path arrowok="t"/>
              </v:shape>
            </v:group>
            <v:group style="position:absolute;left:11599;top:10394;width:2;height:3112" coordorigin="11599,10394" coordsize="2,3112">
              <v:shape style="position:absolute;left:11599;top:10394;width:2;height:3112" coordorigin="11599,10394" coordsize="0,3112" path="m11599,13506l11599,10394e" filled="f" stroked="t" strokeweight=".47597pt" strokecolor="#747474">
                <v:path arrowok="t"/>
              </v:shape>
            </v:group>
            <v:group style="position:absolute;left:1728;top:12588;width:2;height:880" coordorigin="1728,12588" coordsize="2,880">
              <v:shape style="position:absolute;left:1728;top:12588;width:2;height:880" coordorigin="1728,12588" coordsize="0,880" path="m1728,13468l1728,12588e" filled="f" stroked="t" strokeweight=".951939pt" strokecolor="#6B6B6B">
                <v:path arrowok="t"/>
              </v:shape>
            </v:group>
            <v:group style="position:absolute;left:2739;top:11708;width:2;height:1210" coordorigin="2739,11708" coordsize="2,1210">
              <v:shape style="position:absolute;left:2739;top:11708;width:2;height:1210" coordorigin="2739,11708" coordsize="0,1210" path="m2739,12918l2739,11708e" filled="f" stroked="t" strokeweight=".951939pt" strokecolor="#676767">
                <v:path arrowok="t"/>
              </v:shape>
            </v:group>
            <v:group style="position:absolute;left:1152;top:12775;width:2;height:421" coordorigin="1152,12775" coordsize="2,421">
              <v:shape style="position:absolute;left:1152;top:12775;width:2;height:421" coordorigin="1152,12775" coordsize="0,421" path="m1152,13195l1152,12775e" filled="f" stroked="t" strokeweight=".47597pt" strokecolor="#282828">
                <v:path arrowok="t"/>
              </v:shape>
            </v:group>
            <v:group style="position:absolute;left:2742;top:12861;width:2;height:559" coordorigin="2742,12861" coordsize="2,559">
              <v:shape style="position:absolute;left:2742;top:12861;width:2;height:559" coordorigin="2742,12861" coordsize="0,559" path="m2742,13420l2742,12861e" filled="f" stroked="t" strokeweight=".47597pt" strokecolor="#383838">
                <v:path arrowok="t"/>
              </v:shape>
            </v:group>
            <v:group style="position:absolute;left:647;top:12980;width:2;height:411" coordorigin="647,12980" coordsize="2,411">
              <v:shape style="position:absolute;left:647;top:12980;width:2;height:411" coordorigin="647,12980" coordsize="0,411" path="m647,13391l647,12980e" filled="f" stroked="t" strokeweight=".237985pt" strokecolor="#000000">
                <v:path arrowok="t"/>
              </v:shape>
            </v:group>
            <v:group style="position:absolute;left:3346;top:13167;width:800;height:2" coordorigin="3346,13167" coordsize="800,2">
              <v:shape style="position:absolute;left:3346;top:13167;width:800;height:2" coordorigin="3346,13167" coordsize="800,0" path="m3346,13167l4146,13167e" filled="f" stroked="t" strokeweight="1.903878pt" strokecolor="#2838AF">
                <v:path arrowok="t"/>
              </v:shape>
            </v:group>
            <v:group style="position:absolute;left:4036;top:13157;width:500;height:2" coordorigin="4036,13157" coordsize="500,2">
              <v:shape style="position:absolute;left:4036;top:13157;width:500;height:2" coordorigin="4036,13157" coordsize="500,0" path="m4036,13157l4536,13157e" filled="f" stroked="t" strokeweight="1.427909pt" strokecolor="#2F44B8">
                <v:path arrowok="t"/>
              </v:shape>
            </v:group>
            <v:group style="position:absolute;left:681;top:13387;width:490;height:2" coordorigin="681,13387" coordsize="490,2">
              <v:shape style="position:absolute;left:681;top:13387;width:490;height:2" coordorigin="681,13387" coordsize="490,0" path="m681,13387l1171,13387e" filled="f" stroked="t" strokeweight=".47597pt" strokecolor="#545454">
                <v:path arrowok="t"/>
              </v:shape>
            </v:group>
            <v:group style="position:absolute;left:1099;top:13389;width:1647;height:2" coordorigin="1099,13389" coordsize="1647,2">
              <v:shape style="position:absolute;left:1099;top:13389;width:1647;height:2" coordorigin="1099,13389" coordsize="1647,0" path="m1099,13389l2746,13389e" filled="f" stroked="t" strokeweight=".951939pt" strokecolor="#7C7C7C">
                <v:path arrowok="t"/>
              </v:shape>
            </v:group>
            <v:group style="position:absolute;left:11602;top:12536;width:2;height:3858" coordorigin="11602,12536" coordsize="2,3858">
              <v:shape style="position:absolute;left:11602;top:12536;width:2;height:3858" coordorigin="11602,12536" coordsize="0,3858" path="m11602,16394l11602,12536e" filled="f" stroked="t" strokeweight=".713954pt" strokecolor="#777777">
                <v:path arrowok="t"/>
              </v:shape>
            </v:group>
            <v:group style="position:absolute;left:678;top:13348;width:2;height:688" coordorigin="678,13348" coordsize="2,688">
              <v:shape style="position:absolute;left:678;top:13348;width:2;height:688" coordorigin="678,13348" coordsize="0,688" path="m678,14037l678,13348e" filled="f" stroked="t" strokeweight=".47597pt" strokecolor="#4F4F4F">
                <v:path arrowok="t"/>
              </v:shape>
            </v:group>
            <v:group style="position:absolute;left:1154;top:13348;width:2;height:2563" coordorigin="1154,13348" coordsize="2,2563">
              <v:shape style="position:absolute;left:1154;top:13348;width:2;height:2563" coordorigin="1154,13348" coordsize="0,2563" path="m1154,15911l1154,13348e" filled="f" stroked="t" strokeweight=".713954pt" strokecolor="#676767">
                <v:path arrowok="t"/>
              </v:shape>
            </v:group>
            <v:group style="position:absolute;left:1728;top:10862;width:2;height:5522" coordorigin="1728,10862" coordsize="2,5522">
              <v:shape style="position:absolute;left:1728;top:10862;width:2;height:5522" coordorigin="1728,10862" coordsize="0,5522" path="m1728,16384l1728,10862e" filled="f" stroked="t" strokeweight=".47597pt" strokecolor="#606060">
                <v:path arrowok="t"/>
              </v:shape>
            </v:group>
            <v:group style="position:absolute;left:7399;top:13353;width:2;height:349" coordorigin="7399,13353" coordsize="2,349">
              <v:shape style="position:absolute;left:7399;top:13353;width:2;height:349" coordorigin="7399,13353" coordsize="0,349" path="m7399,13702l7399,13353e" filled="f" stroked="t" strokeweight=".951939pt" strokecolor="#7C7C7C">
                <v:path arrowok="t"/>
              </v:shape>
            </v:group>
            <v:group style="position:absolute;left:1728;top:13645;width:2;height:674" coordorigin="1728,13645" coordsize="2,674">
              <v:shape style="position:absolute;left:1728;top:13645;width:2;height:674" coordorigin="1728,13645" coordsize="0,674" path="m1728,14319l1728,13645e" filled="f" stroked="t" strokeweight=".47597pt" strokecolor="#444444">
                <v:path arrowok="t"/>
              </v:shape>
            </v:group>
            <v:group style="position:absolute;left:7401;top:13645;width:2;height:674" coordorigin="7401,13645" coordsize="2,674">
              <v:shape style="position:absolute;left:7401;top:13645;width:2;height:674" coordorigin="7401,13645" coordsize="0,674" path="m7401,14319l7401,13645e" filled="f" stroked="t" strokeweight=".47597pt" strokecolor="#4F4F4F">
                <v:path arrowok="t"/>
              </v:shape>
            </v:group>
            <v:group style="position:absolute;left:11599;top:13774;width:2;height:263" coordorigin="11599,13774" coordsize="2,263">
              <v:shape style="position:absolute;left:11599;top:13774;width:2;height:263" coordorigin="11599,13774" coordsize="0,263" path="m11599,14037l11599,13774e" filled="f" stroked="t" strokeweight=".47597pt" strokecolor="#545454">
                <v:path arrowok="t"/>
              </v:shape>
            </v:group>
            <v:group style="position:absolute;left:678;top:13979;width:2;height:339" coordorigin="678,13979" coordsize="2,339">
              <v:shape style="position:absolute;left:678;top:13979;width:2;height:339" coordorigin="678,13979" coordsize="0,339" path="m678,14319l678,13979e" filled="f" stroked="t" strokeweight=".47597pt" strokecolor="#707070">
                <v:path arrowok="t"/>
              </v:shape>
            </v:group>
            <v:group style="position:absolute;left:1728;top:14261;width:2;height:841" coordorigin="1728,14261" coordsize="2,841">
              <v:shape style="position:absolute;left:1728;top:14261;width:2;height:841" coordorigin="1728,14261" coordsize="0,841" path="m1728,15103l1728,14261e" filled="f" stroked="t" strokeweight=".951939pt" strokecolor="#6B6B6B">
                <v:path arrowok="t"/>
              </v:shape>
            </v:group>
            <v:group style="position:absolute;left:2739;top:13348;width:2;height:1147" coordorigin="2739,13348" coordsize="2,1147">
              <v:shape style="position:absolute;left:2739;top:13348;width:2;height:1147" coordorigin="2739,13348" coordsize="0,1147" path="m2739,14496l2739,13348e" filled="f" stroked="t" strokeweight=".951939pt" strokecolor="#707070">
                <v:path arrowok="t"/>
              </v:shape>
            </v:group>
            <v:group style="position:absolute;left:647;top:14467;width:2;height:526" coordorigin="647,14467" coordsize="2,526">
              <v:shape style="position:absolute;left:647;top:14467;width:2;height:526" coordorigin="647,14467" coordsize="0,526" path="m647,14993l647,14467e" filled="f" stroked="t" strokeweight=".237985pt" strokecolor="#000000">
                <v:path arrowok="t"/>
              </v:shape>
            </v:group>
            <v:group style="position:absolute;left:1152;top:14438;width:2;height:311" coordorigin="1152,14438" coordsize="2,311">
              <v:shape style="position:absolute;left:1152;top:14438;width:2;height:311" coordorigin="1152,14438" coordsize="0,311" path="m1152,14749l1152,14438e" filled="f" stroked="t" strokeweight=".47597pt" strokecolor="#3B3B3B">
                <v:path arrowok="t"/>
              </v:shape>
            </v:group>
            <v:group style="position:absolute;left:2742;top:14438;width:2;height:134" coordorigin="2742,14438" coordsize="2,134">
              <v:shape style="position:absolute;left:2742;top:14438;width:2;height:134" coordorigin="2742,14438" coordsize="0,134" path="m2742,14572l2742,14438e" filled="f" stroked="t" strokeweight=".47597pt" strokecolor="#545454">
                <v:path arrowok="t"/>
              </v:shape>
            </v:group>
            <v:group style="position:absolute;left:2742;top:14515;width:2;height:507" coordorigin="2742,14515" coordsize="2,507">
              <v:shape style="position:absolute;left:2742;top:14515;width:2;height:507" coordorigin="2742,14515" coordsize="0,507" path="m2742,15022l2742,14515e" filled="f" stroked="t" strokeweight=".47597pt" strokecolor="#343434">
                <v:path arrowok="t"/>
              </v:shape>
            </v:group>
            <v:group style="position:absolute;left:678;top:14964;width:2;height:1415" coordorigin="678,14964" coordsize="2,1415">
              <v:shape style="position:absolute;left:678;top:14964;width:2;height:1415" coordorigin="678,14964" coordsize="0,1415" path="m678,16379l678,14964e" filled="f" stroked="t" strokeweight=".47597pt" strokecolor="#676767">
                <v:path arrowok="t"/>
              </v:shape>
            </v:group>
            <v:group style="position:absolute;left:2742;top:14964;width:2;height:1425" coordorigin="2742,14964" coordsize="2,1425">
              <v:shape style="position:absolute;left:2742;top:14964;width:2;height:1425" coordorigin="2742,14964" coordsize="0,1425" path="m2742,16389l2742,14964e" filled="f" stroked="t" strokeweight=".713954pt" strokecolor="#6B6B6B">
                <v:path arrowok="t"/>
              </v:shape>
            </v:group>
            <v:group style="position:absolute;left:1728;top:15371;width:2;height:483" coordorigin="1728,15371" coordsize="2,483">
              <v:shape style="position:absolute;left:1728;top:15371;width:2;height:483" coordorigin="1728,15371" coordsize="0,483" path="m1728,15853l1728,15371e" filled="f" stroked="t" strokeweight=".47597pt" strokecolor="#3F3F3F">
                <v:path arrowok="t"/>
              </v:shape>
            </v:group>
            <v:group style="position:absolute;left:7401;top:15371;width:2;height:483" coordorigin="7401,15371" coordsize="2,483">
              <v:shape style="position:absolute;left:7401;top:15371;width:2;height:483" coordorigin="7401,15371" coordsize="0,483" path="m7401,15853l7401,15371e" filled="f" stroked="t" strokeweight=".47597pt" strokecolor="#4B4B4B">
                <v:path arrowok="t"/>
              </v:shape>
            </v:group>
            <v:group style="position:absolute;left:11599;top:15371;width:2;height:483" coordorigin="11599,15371" coordsize="2,483">
              <v:shape style="position:absolute;left:11599;top:15371;width:2;height:483" coordorigin="11599,15371" coordsize="0,483" path="m11599,15853l11599,15371e" filled="f" stroked="t" strokeweight=".47597pt" strokecolor="#4F4F4F">
                <v:path arrowok="t"/>
              </v:shape>
            </v:group>
            <v:group style="position:absolute;left:681;top:16382;width:7934;height:2" coordorigin="681,16382" coordsize="7934,2">
              <v:shape style="position:absolute;left:681;top:16382;width:7934;height:2" coordorigin="681,16382" coordsize="7934,0" path="m681,16382l8615,16382e" filled="f" stroked="t" strokeweight=".713954pt" strokecolor="#878787">
                <v:path arrowok="t"/>
              </v:shape>
            </v:group>
            <v:group style="position:absolute;left:647;top:15825;width:2;height:564" coordorigin="647,15825" coordsize="2,564">
              <v:shape style="position:absolute;left:647;top:15825;width:2;height:564" coordorigin="647,15825" coordsize="0,564" path="m647,16389l647,15825e" filled="f" stroked="t" strokeweight=".237985pt" strokecolor="#000000">
                <v:path arrowok="t"/>
              </v:shape>
            </v:group>
            <v:group style="position:absolute;left:1718;top:16379;width:19;height:2" coordorigin="1718,16379" coordsize="19,2">
              <v:shape style="position:absolute;left:1718;top:16379;width:19;height:2" coordorigin="1718,16379" coordsize="19,0" path="m1718,16379l1737,16379e" filled="f" stroked="t" strokeweight=".951939pt" strokecolor="#646464">
                <v:path arrowok="t"/>
              </v:shape>
            </v:group>
            <v:group style="position:absolute;left:4883;top:16379;width:290;height:2" coordorigin="4883,16379" coordsize="290,2">
              <v:shape style="position:absolute;left:4883;top:16379;width:290;height:2" coordorigin="4883,16379" coordsize="290,0" path="m4883,16379l5174,16379e" filled="f" stroked="t" strokeweight=".47597pt" strokecolor="#777777">
                <v:path arrowok="t"/>
              </v:shape>
            </v:group>
            <v:group style="position:absolute;left:6940;top:16384;width:495;height:2" coordorigin="6940,16384" coordsize="495,2">
              <v:shape style="position:absolute;left:6940;top:16384;width:495;height:2" coordorigin="6940,16384" coordsize="495,0" path="m6940,16384l7435,16384e" filled="f" stroked="t" strokeweight=".47597pt" strokecolor="#646464">
                <v:path arrowok="t"/>
              </v:shape>
            </v:group>
            <v:group style="position:absolute;left:8558;top:16384;width:695;height:2" coordorigin="8558,16384" coordsize="695,2">
              <v:shape style="position:absolute;left:8558;top:16384;width:695;height:2" coordorigin="8558,16384" coordsize="695,0" path="m8558,16384l9253,16384e" filled="f" stroked="t" strokeweight=".47597pt" strokecolor="#575757">
                <v:path arrowok="t"/>
              </v:shape>
            </v:group>
            <v:group style="position:absolute;left:9196;top:16384;width:190;height:2" coordorigin="9196,16384" coordsize="190,2">
              <v:shape style="position:absolute;left:9196;top:16384;width:190;height:2" coordorigin="9196,16384" coordsize="190,0" path="m9196,16384l9386,16384e" filled="f" stroked="t" strokeweight=".47597pt" strokecolor="#707070">
                <v:path arrowok="t"/>
              </v:shape>
            </v:group>
            <v:group style="position:absolute;left:9329;top:16384;width:2280;height:2" coordorigin="9329,16384" coordsize="2280,2">
              <v:shape style="position:absolute;left:9329;top:16384;width:2280;height:2" coordorigin="9329,16384" coordsize="2280,0" path="m9329,16384l11609,16384e" filled="f" stroked="t" strokeweight=".713954pt" strokecolor="#808080">
                <v:path arrowok="t"/>
              </v:shape>
            </v:group>
            <v:group style="position:absolute;left:9962;top:12996;width:2;height:555" coordorigin="9962,12996" coordsize="2,555">
              <v:shape style="position:absolute;left:9962;top:12996;width:2;height:555" coordorigin="9962,12996" coordsize="0,555" path="m9962,13552l9962,12996e" filled="f" stroked="t" strokeweight="4.016080pt" strokecolor="#EBEDED">
                <v:path arrowok="t"/>
              </v:shape>
            </v:group>
            <v:group style="position:absolute;left:9639;top:13709;width:2;height:350" coordorigin="9639,13709" coordsize="2,350">
              <v:shape style="position:absolute;left:9639;top:13709;width:2;height:350" coordorigin="9639,13709" coordsize="0,350" path="m9639,14059l9639,13709e" filled="f" stroked="t" strokeweight="2.96pt" strokecolor="#EBEDED">
                <v:path arrowok="t"/>
              </v:shape>
            </v:group>
            <v:group style="position:absolute;left:10559;top:13905;width:122;height:579" coordorigin="10559,13905" coordsize="122,579">
              <v:shape style="position:absolute;left:10559;top:13905;width:122;height:579" coordorigin="10559,13905" coordsize="122,579" path="m10559,13905l10680,13905,10680,14484,10559,14484,10559,13905e" filled="t" fillcolor="#EBEDED" stroked="f">
                <v:path arrowok="t"/>
                <v:fill/>
              </v:shape>
            </v:group>
            <v:group style="position:absolute;left:9451;top:14269;width:2;height:273" coordorigin="9451,14269" coordsize="2,273">
              <v:shape style="position:absolute;left:9451;top:14269;width:2;height:273" coordorigin="9451,14269" coordsize="0,273" path="m9451,14542l9451,14269e" filled="f" stroked="t" strokeweight="2.7315pt" strokecolor="#EBEDED">
                <v:path arrowok="t"/>
              </v:shape>
            </v:group>
            <v:group style="position:absolute;left:9045;top:14452;width:34;height:81" coordorigin="9045,14452" coordsize="34,81">
              <v:shape style="position:absolute;left:9045;top:14452;width:34;height:81" coordorigin="9045,14452" coordsize="34,81" path="m9062,14533l9062,14452e" filled="f" stroked="t" strokeweight="1.801pt" strokecolor="#EBEDED">
                <v:path arrowok="t"/>
              </v:shape>
            </v:group>
            <v:group style="position:absolute;left:9134;top:14452;width:59;height:81" coordorigin="9134,14452" coordsize="59,81">
              <v:shape style="position:absolute;left:9134;top:14452;width:59;height:81" coordorigin="9134,14452" coordsize="59,81" path="m9164,14533l9164,14452e" filled="f" stroked="t" strokeweight="3.025pt" strokecolor="#EBEDED">
                <v:path arrowok="t"/>
              </v:shape>
            </v:group>
            <v:group style="position:absolute;left:10530;top:14493;width:114;height:2" coordorigin="10530,14493" coordsize="114,2">
              <v:shape style="position:absolute;left:10530;top:14493;width:114;height:2" coordorigin="10530,14493" coordsize="114,0" path="m10530,14493l10644,14493e" filled="f" stroked="t" strokeweight="4.138574pt" strokecolor="#EBEDED">
                <v:path arrowok="t"/>
              </v:shape>
            </v:group>
            <v:group style="position:absolute;left:9134;top:14501;width:2;height:304" coordorigin="9134,14501" coordsize="2,304">
              <v:shape style="position:absolute;left:9134;top:14501;width:2;height:304" coordorigin="9134,14501" coordsize="0,304" path="m9134,14805l9134,14501e" filled="f" stroked="t" strokeweight="1.126950pt" strokecolor="#EBEDED">
                <v:path arrowok="t"/>
              </v:shape>
            </v:group>
            <v:group style="position:absolute;left:9796;top:14501;width:2;height:304" coordorigin="9796,14501" coordsize="2,304">
              <v:shape style="position:absolute;left:9796;top:14501;width:2;height:304" coordorigin="9796,14501" coordsize="0,304" path="m9796,14805l9796,14501e" filled="f" stroked="t" strokeweight="3.890745pt" strokecolor="#EBEDED">
                <v:path arrowok="t"/>
              </v:shape>
            </v:group>
            <v:group style="position:absolute;left:10216;top:14576;width:116;height:200" coordorigin="10216,14576" coordsize="116,200">
              <v:shape style="position:absolute;left:10216;top:14576;width:116;height:200" coordorigin="10216,14576" coordsize="116,200" path="m10216,14576l10332,14576,10332,14776,10216,14776,10216,14576e" filled="t" fillcolor="#EBEDED" stroked="f">
                <v:path arrowok="t"/>
                <v:fill/>
              </v:shape>
            </v:group>
            <v:group style="position:absolute;left:9525;top:14714;width:2;height:109" coordorigin="9525,14714" coordsize="2,109">
              <v:shape style="position:absolute;left:9525;top:14714;width:2;height:109" coordorigin="9525,14714" coordsize="0,109" path="m9525,14823l9525,14714e" filled="f" stroked="t" strokeweight="3.77856pt" strokecolor="#EBEDED">
                <v:path arrowok="t"/>
              </v:shape>
            </v:group>
            <v:group style="position:absolute;left:8981;top:14896;width:2;height:95" coordorigin="8981,14896" coordsize="2,95">
              <v:shape style="position:absolute;left:8981;top:14896;width:2;height:95" coordorigin="8981,14896" coordsize="0,95" path="m8981,14896l8981,14992,8981,14896xe" filled="t" fillcolor="#EBEDED" stroked="f">
                <v:path arrowok="t"/>
                <v:fill/>
              </v:shape>
            </v:group>
            <v:group style="position:absolute;left:9983;top:14899;width:2;height:93" coordorigin="9983,14899" coordsize="2,93">
              <v:shape style="position:absolute;left:9983;top:14899;width:2;height:93" coordorigin="9983,14899" coordsize="0,93" path="m9983,14992l9983,14899e" filled="f" stroked="t" strokeweight="1.99pt" strokecolor="#EBEDED">
                <v:path arrowok="t"/>
              </v:shape>
            </v:group>
            <v:group style="position:absolute;left:9279;top:14908;width:96;height:266" coordorigin="9279,14908" coordsize="96,266">
              <v:shape style="position:absolute;left:9279;top:14908;width:96;height:266" coordorigin="9279,14908" coordsize="96,266" path="m9279,14908l9375,14908,9375,15174,9279,15174,9279,14908e" filled="t" fillcolor="#EBEDED" stroked="f">
                <v:path arrowok="t"/>
                <v:fill/>
              </v:shape>
            </v:group>
            <v:group style="position:absolute;left:9365;top:14908;width:174;height:266" coordorigin="9365,14908" coordsize="174,266">
              <v:shape style="position:absolute;left:9365;top:14908;width:174;height:266" coordorigin="9365,14908" coordsize="174,266" path="m9365,14908l9539,14908,9539,15174,9365,15174,9365,14908e" filled="t" fillcolor="#EBEDED" stroked="f">
                <v:path arrowok="t"/>
                <v:fill/>
              </v:shape>
            </v:group>
            <v:group style="position:absolute;left:9656;top:14977;width:2;height:175" coordorigin="9656,14977" coordsize="2,175">
              <v:shape style="position:absolute;left:9656;top:14977;width:2;height:175" coordorigin="9656,14977" coordsize="0,175" path="m9656,15152l9656,14977e" filled="f" stroked="t" strokeweight="2.282954pt" strokecolor="#EBEDED">
                <v:path arrowok="t"/>
              </v:shape>
            </v:group>
            <v:group style="position:absolute;left:9734;top:14821;width:2;height:382" coordorigin="9734,14821" coordsize="2,382">
              <v:shape style="position:absolute;left:9734;top:14821;width:2;height:382" coordorigin="9734,14821" coordsize="0,382" path="m9734,15203l9734,14821e" filled="f" stroked="t" strokeweight="2.73704pt" strokecolor="#EBEDED">
                <v:path arrowok="t"/>
              </v:shape>
            </v:group>
            <v:group style="position:absolute;left:9747;top:14967;width:134;height:188" coordorigin="9747,14967" coordsize="134,188">
              <v:shape style="position:absolute;left:9747;top:14967;width:134;height:188" coordorigin="9747,14967" coordsize="134,188" path="m9747,14967l9882,14967,9882,15155,9747,15155,9747,14967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678925pt;margin-top:2.873223pt;width:1.653013pt;height:14pt;mso-position-horizontal-relative:page;mso-position-vertical-relative:paragraph;z-index:-16176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1A1A1"/>
                      <w:spacing w:val="-29"/>
                      <w:w w:val="67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A3A3A"/>
          <w:w w:val="101"/>
          <w:position w:val="-2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3"/>
          <w:w w:val="10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45456"/>
          <w:spacing w:val="4"/>
          <w:w w:val="103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91"/>
          <w:position w:val="-2"/>
        </w:rPr>
        <w:t>ri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8E8E90"/>
          <w:spacing w:val="0"/>
          <w:w w:val="93"/>
          <w:position w:val="-2"/>
        </w:rPr>
        <w:t>-......</w:t>
      </w:r>
      <w:r>
        <w:rPr>
          <w:rFonts w:ascii="Arial" w:hAnsi="Arial" w:cs="Arial" w:eastAsia="Arial"/>
          <w:sz w:val="7"/>
          <w:szCs w:val="7"/>
          <w:color w:val="8E8E9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8E8E90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707070"/>
          <w:spacing w:val="0"/>
          <w:w w:val="170"/>
          <w:position w:val="-2"/>
        </w:rPr>
        <w:t>/</w:t>
      </w:r>
      <w:r>
        <w:rPr>
          <w:rFonts w:ascii="Arial" w:hAnsi="Arial" w:cs="Arial" w:eastAsia="Arial"/>
          <w:sz w:val="7"/>
          <w:szCs w:val="7"/>
          <w:color w:val="707070"/>
          <w:spacing w:val="2"/>
          <w:w w:val="170"/>
          <w:position w:val="-2"/>
        </w:rPr>
        <w:t> </w:t>
      </w:r>
      <w:r>
        <w:rPr>
          <w:rFonts w:ascii="Arial" w:hAnsi="Arial" w:cs="Arial" w:eastAsia="Arial"/>
          <w:sz w:val="7"/>
          <w:szCs w:val="7"/>
          <w:color w:val="545456"/>
          <w:spacing w:val="0"/>
          <w:w w:val="202"/>
          <w:position w:val="-2"/>
        </w:rPr>
        <w:t>'</w:t>
      </w:r>
      <w:r>
        <w:rPr>
          <w:rFonts w:ascii="Arial" w:hAnsi="Arial" w:cs="Arial" w:eastAsia="Arial"/>
          <w:sz w:val="7"/>
          <w:szCs w:val="7"/>
          <w:color w:val="54545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7"/>
          <w:szCs w:val="7"/>
          <w:color w:val="545456"/>
          <w:spacing w:val="0"/>
          <w:w w:val="100"/>
          <w:position w:val="-2"/>
        </w:rPr>
      </w:r>
      <w:r>
        <w:rPr>
          <w:rFonts w:ascii="Arial" w:hAnsi="Arial" w:cs="Arial" w:eastAsia="Arial"/>
          <w:sz w:val="7"/>
          <w:szCs w:val="7"/>
          <w:color w:val="B3B3B3"/>
          <w:spacing w:val="0"/>
          <w:w w:val="108"/>
          <w:i/>
          <w:position w:val="-2"/>
        </w:rPr>
        <w:t>J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1612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8E8E90"/>
          <w:spacing w:val="-24"/>
          <w:w w:val="110"/>
          <w:i/>
          <w:position w:val="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14"/>
          <w:w w:val="154"/>
          <w:i/>
          <w:position w:val="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1A1A1"/>
          <w:spacing w:val="-4"/>
          <w:w w:val="192"/>
          <w:i/>
          <w:position w:val="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31"/>
          <w:i/>
          <w:position w:val="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-8"/>
          <w:w w:val="31"/>
          <w:i/>
          <w:position w:val="4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68"/>
          <w:i/>
          <w:position w:val="4"/>
        </w:rPr>
        <w:t>._.: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0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3B3B3"/>
          <w:spacing w:val="-24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1A1A1"/>
          <w:spacing w:val="0"/>
          <w:w w:val="54"/>
          <w:position w:val="4"/>
        </w:rPr>
        <w:t>.•</w:t>
      </w:r>
      <w:r>
        <w:rPr>
          <w:rFonts w:ascii="Times New Roman" w:hAnsi="Times New Roman" w:cs="Times New Roman" w:eastAsia="Times New Roman"/>
          <w:sz w:val="13"/>
          <w:szCs w:val="13"/>
          <w:color w:val="A1A1A1"/>
          <w:spacing w:val="0"/>
          <w:w w:val="54"/>
          <w:position w:val="4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A1A1A1"/>
          <w:spacing w:val="2"/>
          <w:w w:val="54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100"/>
          <w:position w:val="4"/>
        </w:rPr>
        <w:t>.;;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3B3B3"/>
          <w:spacing w:val="21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707070"/>
          <w:spacing w:val="0"/>
          <w:w w:val="236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9" w:after="0" w:line="240" w:lineRule="auto"/>
        <w:ind w:left="277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54"/>
        </w:rPr>
        <w:t>:ı::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80" w:right="220"/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20" w:bottom="0" w:left="200" w:right="120"/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58" w:lineRule="exact"/>
        <w:ind w:left="883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838"/>
          <w:spacing w:val="0"/>
          <w:w w:val="120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5740" w:val="left"/>
        </w:tabs>
        <w:rPr>
          <w:rFonts w:ascii="Courier New" w:hAnsi="Courier New" w:cs="Courier New" w:eastAsia="Courier New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BAŞKANLIÖl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Courier New" w:hAnsi="Courier New" w:cs="Courier New" w:eastAsia="Courier New"/>
          <w:sz w:val="34"/>
          <w:szCs w:val="34"/>
          <w:color w:val="95959E"/>
          <w:spacing w:val="0"/>
          <w:w w:val="80"/>
          <w:i/>
          <w:position w:val="-4"/>
        </w:rPr>
        <w:t>l</w:t>
      </w:r>
      <w:r>
        <w:rPr>
          <w:rFonts w:ascii="Courier New" w:hAnsi="Courier New" w:cs="Courier New" w:eastAsia="Courier New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20"/>
          <w:cols w:num="2" w:equalWidth="0">
            <w:col w:w="1345" w:space="2178"/>
            <w:col w:w="807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.677146pt;margin-top:30.642809pt;width:570.260797pt;height:801.340368pt;mso-position-horizontal-relative:page;mso-position-vertical-relative:page;z-index:-1616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32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7.636888" w:space="0" w:color="878787"/>
                          <w:bottom w:val="single" w:sz="3.818448" w:space="0" w:color="4B4B4B"/>
                          <w:left w:val="single" w:sz="5.727664" w:space="0" w:color="575757"/>
                          <w:right w:val="single" w:sz="5.727664" w:space="0" w:color="7C7C7C"/>
                        </w:tcBorders>
                      </w:tcPr>
                      <w:p>
                        <w:pPr>
                          <w:spacing w:before="0" w:after="0" w:line="847" w:lineRule="exact"/>
                          <w:ind w:left="643" w:right="455"/>
                          <w:jc w:val="center"/>
                          <w:rPr>
                            <w:rFonts w:ascii="Arial" w:hAnsi="Arial" w:cs="Arial" w:eastAsia="Arial"/>
                            <w:sz w:val="86"/>
                            <w:szCs w:val="8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6"/>
                            <w:szCs w:val="86"/>
                            <w:color w:val="383838"/>
                            <w:spacing w:val="0"/>
                            <w:w w:val="187"/>
                            <w:b/>
                            <w:bCs/>
                            <w:i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86"/>
                            <w:szCs w:val="8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458" w:right="172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0"/>
                            <w:w w:val="104"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02" w:right="206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94949"/>
                            <w:spacing w:val="0"/>
                            <w:w w:val="115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85" w:type="dxa"/>
                        <w:gridSpan w:val="6"/>
                        <w:tcBorders>
                          <w:top w:val="single" w:sz="5.727664" w:space="0" w:color="707070"/>
                          <w:bottom w:val="single" w:sz="5.727664" w:space="0" w:color="646464"/>
                          <w:left w:val="single" w:sz="5.727664" w:space="0" w:color="7C7C7C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67" w:right="164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052" w:right="1098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2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4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2274" w:right="252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w w:val="10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14" w:type="dxa"/>
                        <w:tcBorders>
                          <w:top w:val="single" w:sz="5.727664" w:space="0" w:color="707070"/>
                          <w:bottom w:val="single" w:sz="5.727664" w:space="0" w:color="676767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217" w:lineRule="exact"/>
                          <w:ind w:left="9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08"/>
                            <w:szCs w:val="10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08"/>
                            <w:szCs w:val="108"/>
                            <w:color w:val="808080"/>
                            <w:spacing w:val="0"/>
                            <w:w w:val="51"/>
                            <w:position w:val="-4"/>
                          </w:rPr>
                          <w:t>---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8"/>
                            <w:szCs w:val="10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348" w:type="dxa"/>
                        <w:gridSpan w:val="10"/>
                        <w:tcBorders>
                          <w:top w:val="nil" w:sz="6" w:space="0" w:color="auto"/>
                          <w:bottom w:val="single" w:sz="5.727664" w:space="0" w:color="676767"/>
                          <w:left w:val="single" w:sz="5.727664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9" w:after="0" w:line="226" w:lineRule="exact"/>
                          <w:ind w:left="-7" w:right="-20"/>
                          <w:jc w:val="left"/>
                          <w:tabs>
                            <w:tab w:pos="1380" w:val="left"/>
                            <w:tab w:pos="2640" w:val="left"/>
                            <w:tab w:pos="5040" w:val="left"/>
                            <w:tab w:pos="70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9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25.05.2017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!Oildirim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41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6"/>
                            <w:w w:val="100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7"/>
                            <w:position w:val="-1"/>
                          </w:rPr>
                          <w:t>21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2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-1"/>
                          </w:rPr>
                          <w:t>:56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3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-1"/>
                          </w:rPr>
                          <w:t>tre!: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2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6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-1"/>
                          </w:rPr>
                          <w:t>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348" w:type="dxa"/>
                        <w:gridSpan w:val="10"/>
                        <w:tcBorders>
                          <w:top w:val="single" w:sz="5.727664" w:space="0" w:color="676767"/>
                          <w:bottom w:val="single" w:sz="5.727664" w:space="0" w:color="6B6B6B"/>
                          <w:left w:val="single" w:sz="5.727664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0" w:after="0" w:line="227" w:lineRule="exact"/>
                          <w:ind w:left="17" w:right="-20"/>
                          <w:jc w:val="left"/>
                          <w:tabs>
                            <w:tab w:pos="1380" w:val="left"/>
                            <w:tab w:pos="2640" w:val="left"/>
                            <w:tab w:pos="4020" w:val="left"/>
                            <w:tab w:pos="50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8"/>
                          </w:rPr>
                          <w:t>:25.05.2017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[Kayıt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6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348" w:type="dxa"/>
                        <w:gridSpan w:val="10"/>
                        <w:tcBorders>
                          <w:top w:val="single" w:sz="5.727664" w:space="0" w:color="6B6B6B"/>
                          <w:bottom w:val="single" w:sz="5.727664" w:space="0" w:color="6B6B6B"/>
                          <w:left w:val="single" w:sz="5.727664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w w:val="95"/>
                          </w:rPr>
                          <w:t>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w w:val="96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6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4"/>
                          </w:rPr>
                          <w:t>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8"/>
                            <w:w w:val="9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6"/>
                            <w:w w:val="9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1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Yunus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Emre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7402/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9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9"/>
                            <w:spacing w:val="3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348" w:type="dxa"/>
                        <w:gridSpan w:val="10"/>
                        <w:tcBorders>
                          <w:top w:val="single" w:sz="5.727664" w:space="0" w:color="6B6B6B"/>
                          <w:bottom w:val="single" w:sz="5.727664" w:space="0" w:color="646464"/>
                          <w:left w:val="single" w:sz="5.727664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0" w:after="0" w:line="221" w:lineRule="exact"/>
                          <w:ind w:left="17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90"/>
                            <w:position w:val="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6"/>
                            <w:position w:val="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10"/>
                            <w:w w:val="106"/>
                            <w:position w:val="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8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3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44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44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13"/>
                            <w:w w:val="44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Yunus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Emre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7402/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0"/>
                            <w:position w:val="0"/>
                          </w:rPr>
                          <w:t>Üzeri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3"/>
                            <w:w w:val="9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9"/>
                            <w:spacing w:val="0"/>
                            <w:w w:val="90"/>
                            <w:i/>
                            <w:position w:val="0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94949"/>
                            <w:spacing w:val="-3"/>
                            <w:w w:val="90"/>
                            <w:i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348" w:type="dxa"/>
                        <w:gridSpan w:val="10"/>
                        <w:tcBorders>
                          <w:top w:val="single" w:sz="5.727664" w:space="0" w:color="646464"/>
                          <w:bottom w:val="nil" w:sz="6" w:space="0" w:color="auto"/>
                          <w:left w:val="single" w:sz="5.727664" w:space="0" w:color="57575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0" w:after="0" w:line="228" w:lineRule="exact"/>
                          <w:ind w:left="12" w:right="-20"/>
                          <w:jc w:val="left"/>
                          <w:tabs>
                            <w:tab w:pos="1380" w:val="left"/>
                            <w:tab w:pos="4900" w:val="left"/>
                            <w:tab w:pos="79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1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  <w:position w:val="0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44" w:hRule="exact"/>
                    </w:trPr>
                    <w:tc>
                      <w:tcPr>
                        <w:tcW w:w="3131" w:type="dxa"/>
                        <w:vMerge w:val="restart"/>
                        <w:gridSpan w:val="4"/>
                        <w:tcBorders>
                          <w:top w:val="nil" w:sz="6" w:space="0" w:color="auto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19" w:type="dxa"/>
                        <w:gridSpan w:val="2"/>
                        <w:tcBorders>
                          <w:top w:val="nil" w:sz="6" w:space="0" w:color="auto"/>
                          <w:bottom w:val="single" w:sz="5.727664" w:space="0" w:color="838383"/>
                          <w:left w:val="single" w:sz="3.818448" w:space="0" w:color="3F3F3F"/>
                          <w:right w:val="single" w:sz="7.636888" w:space="0" w:color="5B5B5B"/>
                        </w:tcBorders>
                      </w:tcPr>
                      <w:p>
                        <w:pPr>
                          <w:spacing w:before="10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94949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94949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94949"/>
                            <w:spacing w:val="0"/>
                            <w:w w:val="103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494949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626464"/>
                            <w:spacing w:val="0"/>
                            <w:w w:val="10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16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Bcloııarme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4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3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9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8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5"/>
                            <w:w w:val="10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8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98" w:type="dxa"/>
                        <w:gridSpan w:val="4"/>
                        <w:tcBorders>
                          <w:top w:val="single" w:sz="5.727664" w:space="0" w:color="6B6B6B"/>
                          <w:bottom w:val="nil" w:sz="6" w:space="0" w:color="auto"/>
                          <w:left w:val="single" w:sz="7.636888" w:space="0" w:color="5B5B5B"/>
                          <w:right w:val="single" w:sz="5.727664" w:space="0" w:color="646464"/>
                        </w:tcBorders>
                      </w:tcPr>
                      <w:p>
                        <w:pPr>
                          <w:spacing w:before="70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4" w:hRule="exact"/>
                    </w:trPr>
                    <w:tc>
                      <w:tcPr>
                        <w:tcW w:w="3131" w:type="dxa"/>
                        <w:vMerge/>
                        <w:gridSpan w:val="4"/>
                        <w:tcBorders>
                          <w:bottom w:val="single" w:sz="7.636888" w:space="0" w:color="707070"/>
                          <w:left w:val="single" w:sz="5.727664" w:space="0" w:color="57575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19" w:type="dxa"/>
                        <w:gridSpan w:val="2"/>
                        <w:tcBorders>
                          <w:top w:val="single" w:sz="5.727664" w:space="0" w:color="838383"/>
                          <w:bottom w:val="single" w:sz="7.636888" w:space="0" w:color="545454"/>
                          <w:left w:val="single" w:sz="7.636888" w:space="0" w:color="545454"/>
                          <w:right w:val="single" w:sz="7.636888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98" w:type="dxa"/>
                        <w:gridSpan w:val="4"/>
                        <w:tcBorders>
                          <w:top w:val="nil" w:sz="6" w:space="0" w:color="auto"/>
                          <w:bottom w:val="single" w:sz="5.727664" w:space="0" w:color="6B6B6B"/>
                          <w:left w:val="single" w:sz="7.636888" w:space="0" w:color="5B5B5B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6" w:after="0" w:line="240" w:lineRule="auto"/>
                          <w:ind w:left="-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!Yangını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22:09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80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7.636888" w:space="0" w:color="707070"/>
                          <w:bottom w:val="single" w:sz="5.727664" w:space="0" w:color="676767"/>
                          <w:left w:val="single" w:sz="5.727664" w:space="0" w:color="575757"/>
                          <w:right w:val="single" w:sz="3.818448" w:space="0" w:color="545454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single" w:sz="5.727664" w:space="0" w:color="676767"/>
                          <w:left w:val="single" w:sz="3.818448" w:space="0" w:color="54545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3" w:after="0" w:line="240" w:lineRule="auto"/>
                          <w:ind w:left="7" w:right="-20"/>
                          <w:jc w:val="left"/>
                          <w:tabs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Alko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Nakliyat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78"/>
                            <w:position w:val="0"/>
                          </w:rPr>
                          <w:t>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77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2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-1"/>
                            <w:w w:val="100"/>
                            <w:position w:val="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37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27"/>
                            <w:w w:val="137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ldri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0"/>
                          </w:rPr>
                          <w:t>ERYILMAZ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749" w:type="dxa"/>
                        <w:vMerge w:val="restart"/>
                        <w:gridSpan w:val="3"/>
                        <w:tcBorders>
                          <w:top w:val="single" w:sz="5.727664" w:space="0" w:color="676767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4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2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1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single" w:sz="5.727664" w:space="0" w:color="676767"/>
                          <w:bottom w:val="single" w:sz="5.727664" w:space="0" w:color="646464"/>
                          <w:left w:val="single" w:sz="7.636888" w:space="0" w:color="74747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2"/>
                          </w:rPr>
                          <w:t>ÇaYll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92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4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Fevzi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SAVRAN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 w:val="restart"/>
                        <w:gridSpan w:val="2"/>
                        <w:tcBorders>
                          <w:top w:val="single" w:sz="5.727664" w:space="0" w:color="646464"/>
                          <w:left w:val="single" w:sz="7.636888" w:space="0" w:color="747474"/>
                          <w:right w:val="single" w:sz="7.636888" w:space="0" w:color="5B5B5B"/>
                        </w:tcBorders>
                      </w:tcPr>
                      <w:p>
                        <w:pPr>
                          <w:spacing w:before="4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106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3"/>
                        <w:tcBorders>
                          <w:top w:val="single" w:sz="5.727664" w:space="0" w:color="646464"/>
                          <w:bottom w:val="single" w:sz="5.727664" w:space="0" w:color="676767"/>
                          <w:left w:val="single" w:sz="7.636888" w:space="0" w:color="5B5B5B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21:57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34" w:type="dxa"/>
                        <w:gridSpan w:val="2"/>
                        <w:tcBorders>
                          <w:top w:val="single" w:sz="5.727664" w:space="0" w:color="646464"/>
                          <w:bottom w:val="single" w:sz="5.727664" w:space="0" w:color="676767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1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10"/>
                          </w:rPr>
                          <w:t>21:59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/>
                        <w:gridSpan w:val="2"/>
                        <w:tcBorders>
                          <w:left w:val="single" w:sz="7.636888" w:space="0" w:color="747474"/>
                          <w:right w:val="single" w:sz="7.636888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nil" w:sz="6" w:space="0" w:color="auto"/>
                          <w:bottom w:val="single" w:sz="5.727664" w:space="0" w:color="646464"/>
                          <w:left w:val="single" w:sz="7.636888" w:space="0" w:color="5B5B5B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/>
                        <w:gridSpan w:val="2"/>
                        <w:tcBorders>
                          <w:left w:val="single" w:sz="7.636888" w:space="0" w:color="747474"/>
                          <w:right w:val="single" w:sz="7.636888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single" w:sz="5.727664" w:space="0" w:color="646464"/>
                          <w:bottom w:val="nil" w:sz="6" w:space="0" w:color="auto"/>
                          <w:left w:val="single" w:sz="7.636888" w:space="0" w:color="5B5B5B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2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7.636888" w:space="0" w:color="747474"/>
                          <w:right w:val="single" w:sz="7.636888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nil" w:sz="6" w:space="0" w:color="auto"/>
                          <w:bottom w:val="single" w:sz="5.727664" w:space="0" w:color="676767"/>
                          <w:left w:val="single" w:sz="3.818448" w:space="0" w:color="3F3F3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bottom w:val="single" w:sz="7.636888" w:space="0" w:color="6B6B6B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gridSpan w:val="2"/>
                        <w:tcBorders>
                          <w:top w:val="nil" w:sz="6" w:space="0" w:color="auto"/>
                          <w:bottom w:val="single" w:sz="7.636888" w:space="0" w:color="6B6B6B"/>
                          <w:left w:val="single" w:sz="7.636888" w:space="0" w:color="747474"/>
                          <w:right w:val="single" w:sz="3.818448" w:space="0" w:color="3F3F3F"/>
                        </w:tcBorders>
                      </w:tcPr>
                      <w:p>
                        <w:pPr>
                          <w:spacing w:before="11" w:after="0" w:line="216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single" w:sz="5.727664" w:space="0" w:color="676767"/>
                          <w:bottom w:val="nil" w:sz="6" w:space="0" w:color="auto"/>
                          <w:left w:val="single" w:sz="3.818448" w:space="0" w:color="3F3F3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6" w:hRule="exact"/>
                    </w:trPr>
                    <w:tc>
                      <w:tcPr>
                        <w:tcW w:w="1749" w:type="dxa"/>
                        <w:vMerge w:val="restart"/>
                        <w:gridSpan w:val="3"/>
                        <w:tcBorders>
                          <w:top w:val="single" w:sz="7.636888" w:space="0" w:color="6B6B6B"/>
                          <w:left w:val="single" w:sz="5.727664" w:space="0" w:color="575757"/>
                          <w:right w:val="single" w:sz="3.818448" w:space="0" w:color="545454"/>
                        </w:tcBorders>
                      </w:tcPr>
                      <w:p>
                        <w:pPr>
                          <w:spacing w:before="2" w:after="0" w:line="230" w:lineRule="exact"/>
                          <w:ind w:left="-7" w:right="516" w:firstLine="19"/>
                          <w:jc w:val="left"/>
                          <w:tabs>
                            <w:tab w:pos="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Y: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ncı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11"/>
                            <w:position w:val="0"/>
                          </w:rPr>
                          <w:t>pitmışse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446" w:type="dxa"/>
                        <w:gridSpan w:val="2"/>
                        <w:tcBorders>
                          <w:top w:val="single" w:sz="7.636888" w:space="0" w:color="6B6B6B"/>
                          <w:bottom w:val="single" w:sz="5.727664" w:space="0" w:color="606060"/>
                          <w:left w:val="single" w:sz="3.81844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4"/>
                          </w:rPr>
                          <w:t>21:58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5"/>
                          </w:rPr>
                          <w:t>22:15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3"/>
                        <w:tcBorders>
                          <w:top w:val="single" w:sz="7.636888" w:space="0" w:color="6B6B6B"/>
                          <w:bottom w:val="single" w:sz="5.72766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67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34" w:type="dxa"/>
                        <w:gridSpan w:val="2"/>
                        <w:tcBorders>
                          <w:top w:val="nil" w:sz="6" w:space="0" w:color="auto"/>
                          <w:bottom w:val="single" w:sz="5.727664" w:space="0" w:color="676767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9" w:after="0" w:line="240" w:lineRule="auto"/>
                          <w:ind w:left="1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100"/>
                          </w:rPr>
                          <w:t>Pe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2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6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3.81844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gridSpan w:val="2"/>
                        <w:tcBorders>
                          <w:top w:val="single" w:sz="5.727664" w:space="0" w:color="606060"/>
                          <w:bottom w:val="single" w:sz="5.727664" w:space="0" w:color="575757"/>
                          <w:left w:val="single" w:sz="3.818448" w:space="0" w:color="545454"/>
                          <w:right w:val="single" w:sz="5.727664" w:space="0" w:color="545454"/>
                        </w:tcBorders>
                      </w:tcPr>
                      <w:p>
                        <w:pPr>
                          <w:spacing w:before="9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18" w:type="dxa"/>
                        <w:gridSpan w:val="3"/>
                        <w:tcBorders>
                          <w:top w:val="single" w:sz="5.727664" w:space="0" w:color="606060"/>
                          <w:bottom w:val="nil" w:sz="6" w:space="0" w:color="auto"/>
                          <w:left w:val="single" w:sz="5.727664" w:space="0" w:color="545454"/>
                          <w:right w:val="single" w:sz="1.909224" w:space="0" w:color="484848"/>
                        </w:tcBorders>
                      </w:tcPr>
                      <w:p>
                        <w:pPr>
                          <w:spacing w:before="9" w:after="0" w:line="240" w:lineRule="auto"/>
                          <w:ind w:left="6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668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34" w:type="dxa"/>
                        <w:gridSpan w:val="2"/>
                        <w:tcBorders>
                          <w:top w:val="single" w:sz="5.727664" w:space="0" w:color="676767"/>
                          <w:bottom w:val="single" w:sz="5.727664" w:space="0" w:color="6B6B6B"/>
                          <w:left w:val="single" w:sz="1.909224" w:space="0" w:color="484848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bottom w:val="single" w:sz="7.636888" w:space="0" w:color="7C7C7C"/>
                          <w:left w:val="single" w:sz="5.727664" w:space="0" w:color="575757"/>
                          <w:right w:val="single" w:sz="3.818448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3.818448" w:space="0" w:color="54545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0" w:after="0" w:line="235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9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Adı-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6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14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100"/>
                          </w:rPr>
                          <w:t>itf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83838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Rece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TEMEL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4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7.636888" w:space="0" w:color="7C7C7C"/>
                          <w:bottom w:val="single" w:sz="5.727664" w:space="0" w:color="676767"/>
                          <w:left w:val="single" w:sz="5.727664" w:space="0" w:color="575757"/>
                          <w:right w:val="single" w:sz="3.818448" w:space="0" w:color="545454"/>
                        </w:tcBorders>
                      </w:tcPr>
                      <w:p>
                        <w:pPr>
                          <w:spacing w:before="2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Dunım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single" w:sz="5.727664" w:space="0" w:color="676767"/>
                          <w:left w:val="single" w:sz="3.818448" w:space="0" w:color="54545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6" w:after="0" w:line="240" w:lineRule="auto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varıldığında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2"/>
                          </w:rPr>
                          <w:t>görüld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5"/>
                            <w:w w:val="103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1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749" w:type="dxa"/>
                        <w:vMerge w:val="restart"/>
                        <w:gridSpan w:val="3"/>
                        <w:tcBorders>
                          <w:top w:val="single" w:sz="5.727664" w:space="0" w:color="676767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>
                          <w:spacing w:before="14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Tliıii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46" w:type="dxa"/>
                        <w:vMerge w:val="restart"/>
                        <w:gridSpan w:val="2"/>
                        <w:tcBorders>
                          <w:top w:val="single" w:sz="5.727664" w:space="0" w:color="676767"/>
                          <w:left w:val="single" w:sz="7.636888" w:space="0" w:color="747474"/>
                          <w:right w:val="single" w:sz="3.818448" w:space="0" w:color="4F4F4F"/>
                        </w:tcBorders>
                      </w:tcPr>
                      <w:p>
                        <w:pPr>
                          <w:spacing w:before="4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Sulu-Köpükl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4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nil" w:sz="6" w:space="0" w:color="auto"/>
                          <w:bottom w:val="single" w:sz="5.727664" w:space="0" w:color="6B6B6B"/>
                          <w:left w:val="single" w:sz="3.818448" w:space="0" w:color="4F4F4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/>
                        <w:gridSpan w:val="2"/>
                        <w:tcBorders>
                          <w:left w:val="single" w:sz="7.636888" w:space="0" w:color="747474"/>
                          <w:right w:val="single" w:sz="3.81844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single" w:sz="5.727664" w:space="0" w:color="6B6B6B"/>
                          <w:bottom w:val="nil" w:sz="6" w:space="0" w:color="auto"/>
                          <w:left w:val="single" w:sz="3.818448" w:space="0" w:color="4F4F4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4" w:after="0" w:line="240" w:lineRule="auto"/>
                          <w:ind w:left="2" w:right="-20"/>
                          <w:jc w:val="left"/>
                          <w:tabs>
                            <w:tab w:pos="1920" w:val="left"/>
                            <w:tab w:pos="3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88"/>
                          </w:rPr>
                          <w:t>IKöpUk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2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24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11"/>
                            <w:w w:val="10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6" w:hRule="exact"/>
                    </w:trPr>
                    <w:tc>
                      <w:tcPr>
                        <w:tcW w:w="1749" w:type="dxa"/>
                        <w:vMerge/>
                        <w:gridSpan w:val="3"/>
                        <w:tcBorders>
                          <w:bottom w:val="single" w:sz="3.818448" w:space="0" w:color="606060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446" w:type="dxa"/>
                        <w:vMerge/>
                        <w:gridSpan w:val="2"/>
                        <w:tcBorders>
                          <w:bottom w:val="nil" w:sz="6" w:space="0" w:color="auto"/>
                          <w:left w:val="single" w:sz="7.636888" w:space="0" w:color="747474"/>
                          <w:right w:val="single" w:sz="3.81844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7152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3.818448" w:space="0" w:color="4F4F4F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934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3.818448" w:space="0" w:color="606060"/>
                          <w:bottom w:val="single" w:sz="5.727664" w:space="0" w:color="646464"/>
                          <w:left w:val="single" w:sz="5.727664" w:space="0" w:color="575757"/>
                          <w:right w:val="single" w:sz="3.818448" w:space="0" w:color="4B4B4B"/>
                        </w:tcBorders>
                      </w:tcPr>
                      <w:p>
                        <w:pPr>
                          <w:spacing w:before="2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8" w:right="-7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9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50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9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single" w:sz="5.727664" w:space="0" w:color="646464"/>
                          <w:left w:val="single" w:sz="3.818448" w:space="0" w:color="4B4B4B"/>
                          <w:right w:val="single" w:sz="7.636888" w:space="0" w:color="6B6B6B"/>
                        </w:tcBorders>
                      </w:tcPr>
                      <w:p>
                        <w:pPr>
                          <w:spacing w:before="11" w:after="0" w:line="257" w:lineRule="auto"/>
                          <w:ind w:left="7" w:right="-49" w:firstLine="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CJ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kamyontı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kupası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rı.ıhsatı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tamame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römorkuııda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yükl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olarak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yaklaşı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5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53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5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arasında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buğda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kepeği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pelet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görmüştür.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4" w:lineRule="exact"/>
                          <w:ind w:left="55" w:right="-20"/>
                          <w:jc w:val="left"/>
                          <w:tabs>
                            <w:tab w:pos="51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Araçta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Zarar: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95.000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Malzemede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Zarar: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5.000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Toplam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Zarar: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100.000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6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166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5.727664" w:space="0" w:color="646464"/>
                          <w:bottom w:val="single" w:sz="5.727664" w:space="0" w:color="676767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single" w:sz="5.727664" w:space="0" w:color="646464"/>
                          <w:bottom w:val="single" w:sz="5.727664" w:space="0" w:color="676767"/>
                          <w:left w:val="single" w:sz="7.636888" w:space="0" w:color="74747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4" w:after="0" w:line="240" w:lineRule="auto"/>
                          <w:ind w:left="12" w:right="-55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buğda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kepeği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pelet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deposunu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avl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bölümünde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4"/>
                          </w:rPr>
                          <w:t>CJF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52" w:lineRule="auto"/>
                          <w:ind w:left="2" w:right="-47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plakalı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2008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model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BMC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Pro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marka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çekicini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moto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bölümünde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olup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tarafımızda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1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şoför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İdri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ERYILMAZ'ı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kamyona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buğda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kepeğini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pelet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yükledikte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sonr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marşa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bastığında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dinamosunda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dinamosunu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bağlı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kablolarını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aşınma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yıpranma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1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sebebiyle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3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5.727664" w:space="0" w:color="676767"/>
                          <w:bottom w:val="single" w:sz="5.727664" w:space="0" w:color="676767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>
                          <w:spacing w:before="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single" w:sz="5.727664" w:space="0" w:color="676767"/>
                          <w:bottom w:val="nil" w:sz="6" w:space="0" w:color="auto"/>
                          <w:left w:val="single" w:sz="7.636888" w:space="0" w:color="747474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1" w:after="0" w:line="240" w:lineRule="auto"/>
                          <w:ind w:left="2" w:right="-20"/>
                          <w:jc w:val="left"/>
                          <w:tabs>
                            <w:tab w:pos="4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11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!Be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9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97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5.727664" w:space="0" w:color="676767"/>
                          <w:bottom w:val="single" w:sz="1.909224" w:space="0" w:color="4B4B4B"/>
                          <w:left w:val="single" w:sz="5.727664" w:space="0" w:color="575757"/>
                          <w:right w:val="single" w:sz="7.636888" w:space="0" w:color="747474"/>
                        </w:tcBorders>
                      </w:tcPr>
                      <w:p>
                        <w:pPr>
                          <w:spacing w:before="0" w:after="0" w:line="257" w:lineRule="exact"/>
                          <w:ind w:left="-7" w:right="-20"/>
                          <w:jc w:val="left"/>
                          <w:tabs>
                            <w:tab w:pos="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494949"/>
                            <w:w w:val="132"/>
                            <w:position w:val="1"/>
                          </w:rPr>
                          <w:t>#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26464"/>
                            <w:w w:val="51"/>
                            <w:position w:val="1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26464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26464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747474"/>
                          <w:right w:val="single" w:sz="7.636888" w:space="0" w:color="77777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21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1.909224" w:space="0" w:color="4B4B4B"/>
                          <w:bottom w:val="single" w:sz="5.727664" w:space="0" w:color="6B6B6B"/>
                          <w:left w:val="single" w:sz="5.727664" w:space="0" w:color="575757"/>
                          <w:right w:val="single" w:sz="3.818448" w:space="0" w:color="3F3F3F"/>
                        </w:tcBorders>
                      </w:tcPr>
                      <w:p>
                        <w:pPr>
                          <w:spacing w:before="0" w:after="0" w:line="173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16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[Teslim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nil" w:sz="6" w:space="0" w:color="auto"/>
                          <w:bottom w:val="single" w:sz="5.727664" w:space="0" w:color="6B6B6B"/>
                          <w:left w:val="single" w:sz="3.818448" w:space="0" w:color="3F3F3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0" w:after="0" w:line="175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1"/>
                          </w:rPr>
                          <w:t>Şoför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İdri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4"/>
                            <w:position w:val="1"/>
                          </w:rPr>
                          <w:t>ERYILMAZ'A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749" w:type="dxa"/>
                        <w:gridSpan w:val="3"/>
                        <w:tcBorders>
                          <w:top w:val="single" w:sz="5.727664" w:space="0" w:color="6B6B6B"/>
                          <w:bottom w:val="single" w:sz="5.727664" w:space="0" w:color="6B6B6B"/>
                          <w:left w:val="single" w:sz="5.727664" w:space="0" w:color="575757"/>
                          <w:right w:val="single" w:sz="3.818448" w:space="0" w:color="3F3F3F"/>
                        </w:tcBorders>
                      </w:tcPr>
                      <w:p>
                        <w:pPr>
                          <w:spacing w:before="11" w:after="0" w:line="218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599" w:type="dxa"/>
                        <w:gridSpan w:val="7"/>
                        <w:tcBorders>
                          <w:top w:val="single" w:sz="5.727664" w:space="0" w:color="6B6B6B"/>
                          <w:bottom w:val="nil" w:sz="6" w:space="0" w:color="auto"/>
                          <w:left w:val="single" w:sz="3.818448" w:space="0" w:color="3F3F3F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6" w:after="0" w:line="240" w:lineRule="auto"/>
                          <w:ind w:left="7" w:right="-20"/>
                          <w:jc w:val="left"/>
                          <w:tabs>
                            <w:tab w:pos="38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7"/>
                            <w:w w:val="107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9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25.05.2017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22:57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69" w:hRule="exact"/>
                    </w:trPr>
                    <w:tc>
                      <w:tcPr>
                        <w:tcW w:w="697" w:type="dxa"/>
                        <w:tcBorders>
                          <w:top w:val="single" w:sz="5.727664" w:space="0" w:color="6B6B6B"/>
                          <w:bottom w:val="single" w:sz="1.909224" w:space="0" w:color="676767"/>
                          <w:left w:val="single" w:sz="5.727664" w:space="0" w:color="575757"/>
                          <w:right w:val="single" w:sz="5.727664" w:space="0" w:color="5B5B5B"/>
                        </w:tcBorders>
                      </w:tcPr>
                      <w:p>
                        <w:pPr>
                          <w:spacing w:before="7" w:after="0" w:line="240" w:lineRule="auto"/>
                          <w:ind w:left="10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3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52" w:type="dxa"/>
                        <w:gridSpan w:val="2"/>
                        <w:tcBorders>
                          <w:top w:val="single" w:sz="5.727664" w:space="0" w:color="6B6B6B"/>
                          <w:bottom w:val="single" w:sz="1.909224" w:space="0" w:color="676767"/>
                          <w:left w:val="single" w:sz="5.727664" w:space="0" w:color="5B5B5B"/>
                          <w:right w:val="single" w:sz="5.727664" w:space="0" w:color="6B6B6B"/>
                        </w:tcBorders>
                      </w:tcPr>
                      <w:p>
                        <w:pPr>
                          <w:spacing w:before="6" w:after="0" w:line="240" w:lineRule="auto"/>
                          <w:ind w:left="1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Öl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10" w:type="dxa"/>
                        <w:gridSpan w:val="4"/>
                        <w:tcBorders>
                          <w:top w:val="nil" w:sz="6" w:space="0" w:color="auto"/>
                          <w:bottom w:val="single" w:sz="1.909224" w:space="0" w:color="676767"/>
                          <w:left w:val="single" w:sz="5.727664" w:space="0" w:color="6B6B6B"/>
                          <w:right w:val="single" w:sz="7.636888" w:space="0" w:color="676767"/>
                        </w:tcBorders>
                      </w:tcPr>
                      <w:p>
                        <w:pPr>
                          <w:spacing w:before="14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QİDE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2"/>
                          </w:rPr>
                          <w:t>EKİ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3"/>
                            <w:w w:val="103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26464"/>
                            <w:spacing w:val="-4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</w:rPr>
                          <w:t>Işıkkeııt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88" w:type="dxa"/>
                        <w:gridSpan w:val="3"/>
                        <w:tcBorders>
                          <w:top w:val="single" w:sz="5.727664" w:space="0" w:color="6B6B6B"/>
                          <w:bottom w:val="single" w:sz="1.909224" w:space="0" w:color="909090"/>
                          <w:left w:val="single" w:sz="7.636888" w:space="0" w:color="676767"/>
                          <w:right w:val="single" w:sz="5.727664" w:space="0" w:color="646464"/>
                        </w:tcBorders>
                      </w:tcPr>
                      <w:p>
                        <w:pPr>
                          <w:spacing w:before="2" w:after="0" w:line="240" w:lineRule="auto"/>
                          <w:ind w:left="1690" w:right="165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95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962" w:hRule="exact"/>
                    </w:trPr>
                    <w:tc>
                      <w:tcPr>
                        <w:tcW w:w="697" w:type="dxa"/>
                        <w:tcBorders>
                          <w:top w:val="single" w:sz="1.909224" w:space="0" w:color="676767"/>
                          <w:bottom w:val="single" w:sz="5.727664" w:space="0" w:color="838383"/>
                          <w:left w:val="single" w:sz="5.727664" w:space="0" w:color="575757"/>
                          <w:right w:val="single" w:sz="5.727664" w:space="0" w:color="5B5B5B"/>
                        </w:tcBorders>
                      </w:tcPr>
                      <w:p>
                        <w:pPr>
                          <w:spacing w:before="7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6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w w:val="111"/>
                          </w:rPr>
                          <w:t>itüı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83838"/>
                            <w:spacing w:val="-3"/>
                            <w:w w:val="112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626464"/>
                            <w:spacing w:val="7"/>
                            <w:w w:val="94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94949"/>
                            <w:spacing w:val="0"/>
                            <w:w w:val="111"/>
                          </w:rPr>
                          <w:t>ed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1" w:type="dxa"/>
                        <w:tcBorders>
                          <w:top w:val="single" w:sz="1.909224" w:space="0" w:color="676767"/>
                          <w:bottom w:val="single" w:sz="3.818448" w:space="0" w:color="5B5B5B"/>
                          <w:left w:val="single" w:sz="5.727664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22" w:type="dxa"/>
                        <w:tcBorders>
                          <w:top w:val="single" w:sz="1.909224" w:space="0" w:color="676767"/>
                          <w:bottom w:val="single" w:sz="5.727664" w:space="0" w:color="6B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10" w:type="dxa"/>
                        <w:vMerge w:val="restart"/>
                        <w:gridSpan w:val="4"/>
                        <w:tcBorders>
                          <w:top w:val="single" w:sz="1.909224" w:space="0" w:color="67676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466" w:lineRule="exact"/>
                          <w:ind w:left="160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59"/>
                            <w:w w:val="104"/>
                            <w:position w:val="8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83838"/>
                            <w:spacing w:val="-860"/>
                            <w:w w:val="22"/>
                            <w:position w:val="-82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8"/>
                          </w:rPr>
                          <w:t>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32"/>
                            <w:w w:val="103"/>
                            <w:position w:val="8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63F59"/>
                            <w:spacing w:val="-282"/>
                            <w:w w:val="138"/>
                            <w:position w:val="-8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8"/>
                          </w:rPr>
                          <w:t>iş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"/>
                            <w:w w:val="104"/>
                            <w:position w:val="8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  <w:position w:val="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2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8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8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8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5"/>
                            <w:position w:val="8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110"/>
                            <w:w w:val="104"/>
                            <w:position w:val="8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363F59"/>
                            <w:spacing w:val="-232"/>
                            <w:w w:val="137"/>
                            <w:position w:val="-82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4"/>
                            <w:position w:val="8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00"/>
                            <w:position w:val="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8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7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8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  <w:position w:val="8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9" w:lineRule="exact"/>
                          <w:ind w:left="29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2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  <w:position w:val="2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2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2"/>
                            <w:position w:val="2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9" w:after="0" w:line="170" w:lineRule="exact"/>
                          <w:jc w:val="left"/>
                          <w:rPr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51" w:right="-20"/>
                          <w:jc w:val="left"/>
                          <w:tabs>
                            <w:tab w:pos="1660" w:val="left"/>
                          </w:tabs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>Me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-5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83838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94949"/>
                            <w:spacing w:val="0"/>
                            <w:w w:val="100"/>
                          </w:rPr>
                          <w:t>hir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4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52" w:lineRule="auto"/>
                          <w:ind w:left="3081" w:right="732" w:firstLine="-25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Fevzi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SAVRAN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4"/>
                          </w:rPr>
                          <w:t>Çvş.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169" w:lineRule="exact"/>
                          <w:ind w:left="1029" w:right="3644"/>
                          <w:jc w:val="center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469A8"/>
                            <w:w w:val="108"/>
                            <w:position w:val="-3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469A8"/>
                            <w:w w:val="107"/>
                            <w:position w:val="-3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32" w:lineRule="exact"/>
                          <w:ind w:right="330"/>
                          <w:jc w:val="right"/>
                          <w:tabs>
                            <w:tab w:pos="1000" w:val="left"/>
                          </w:tabs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2"/>
                            <w:szCs w:val="82"/>
                            <w:color w:val="6469A8"/>
                            <w:w w:val="128"/>
                            <w:position w:val="-4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82"/>
                            <w:szCs w:val="82"/>
                            <w:color w:val="6469A8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82"/>
                            <w:szCs w:val="82"/>
                            <w:color w:val="6469A8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6674D1"/>
                            <w:spacing w:val="0"/>
                            <w:w w:val="340"/>
                            <w:position w:val="27"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3" w:lineRule="exact"/>
                          <w:ind w:left="375" w:right="-20"/>
                          <w:jc w:val="left"/>
                          <w:tabs>
                            <w:tab w:pos="1160" w:val="left"/>
                            <w:tab w:pos="1900" w:val="left"/>
                          </w:tabs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83838"/>
                            <w:w w:val="60"/>
                            <w:b/>
                            <w:bCs/>
                            <w:position w:val="2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83838"/>
                            <w:spacing w:val="-39"/>
                            <w:w w:val="100"/>
                            <w:b/>
                            <w:bCs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63F59"/>
                            <w:spacing w:val="0"/>
                            <w:w w:val="78"/>
                            <w:b/>
                            <w:bCs/>
                            <w:position w:val="2"/>
                          </w:rPr>
                          <w:t>tfltyw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63F59"/>
                            <w:spacing w:val="0"/>
                            <w:w w:val="100"/>
                            <w:b/>
                            <w:bCs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363F59"/>
                            <w:spacing w:val="0"/>
                            <w:w w:val="100"/>
                            <w:b/>
                            <w:bCs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2"/>
                            <w:position w:val="2"/>
                          </w:rPr>
                          <w:t>rr;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55"/>
                            <w:w w:val="73"/>
                            <w:position w:val="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32D50"/>
                            <w:spacing w:val="0"/>
                            <w:w w:val="141"/>
                            <w:position w:val="2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32D50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32D50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0"/>
                            <w:w w:val="156"/>
                            <w:b/>
                            <w:bCs/>
                            <w:position w:val="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94949"/>
                            <w:spacing w:val="-30"/>
                            <w:w w:val="156"/>
                            <w:b/>
                            <w:bCs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8"/>
                            <w:position w:val="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0"/>
                            <w:w w:val="78"/>
                            <w:position w:val="2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83838"/>
                            <w:spacing w:val="-3"/>
                            <w:w w:val="78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95959E"/>
                            <w:spacing w:val="0"/>
                            <w:w w:val="83"/>
                            <w:position w:val="2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6" w:after="0" w:line="252" w:lineRule="auto"/>
                          <w:ind w:left="3134" w:right="769" w:firstLine="-35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Erdal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DAGCAN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88" w:type="dxa"/>
                        <w:vMerge w:val="restart"/>
                        <w:gridSpan w:val="3"/>
                        <w:tcBorders>
                          <w:top w:val="single" w:sz="1.909224" w:space="0" w:color="909090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>
                          <w:spacing w:before="1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67" w:right="1663"/>
                          <w:jc w:val="center"/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0"/>
                            <w:w w:val="51"/>
                            <w:b/>
                            <w:bCs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383838"/>
                            <w:spacing w:val="16"/>
                            <w:w w:val="51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383838"/>
                            <w:spacing w:val="0"/>
                            <w:w w:val="91"/>
                          </w:rPr>
                          <w:t>f.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626464"/>
                            <w:spacing w:val="0"/>
                            <w:w w:val="50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626464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626464"/>
                            <w:spacing w:val="0"/>
                            <w:w w:val="49"/>
                          </w:rPr>
                          <w:t>ı1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626464"/>
                            <w:spacing w:val="0"/>
                            <w:w w:val="5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626464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494949"/>
                            <w:spacing w:val="0"/>
                            <w:w w:val="96"/>
                          </w:rPr>
                          <w:t>007.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300" w:lineRule="exact"/>
                          <w:ind w:left="865" w:right="1004"/>
                          <w:jc w:val="center"/>
                          <w:tabs>
                            <w:tab w:pos="1740" w:val="left"/>
                            <w:tab w:pos="2180" w:val="left"/>
                            <w:tab w:pos="322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0"/>
                            <w:w w:val="148"/>
                            <w:i/>
                            <w:position w:val="-11"/>
                          </w:rPr>
                          <w:t>(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0"/>
                            <w:w w:val="148"/>
                            <w:i/>
                            <w:position w:val="-1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-98"/>
                            <w:w w:val="148"/>
                            <w:i/>
                            <w:position w:val="-1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0"/>
                            <w:w w:val="100"/>
                            <w:i/>
                            <w:position w:val="-1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0"/>
                            <w:w w:val="100"/>
                            <w:i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181CA0"/>
                            <w:spacing w:val="9"/>
                            <w:w w:val="110"/>
                            <w:position w:val="3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26464"/>
                            <w:spacing w:val="0"/>
                            <w:w w:val="43"/>
                            <w:position w:val="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26464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26464"/>
                            <w:spacing w:val="0"/>
                            <w:w w:val="100"/>
                            <w:position w:val="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63F59"/>
                            <w:spacing w:val="0"/>
                            <w:w w:val="83"/>
                            <w:b/>
                            <w:bCs/>
                            <w:i/>
                            <w:position w:val="3"/>
                          </w:rPr>
                          <w:t>1)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63F59"/>
                            <w:spacing w:val="0"/>
                            <w:w w:val="100"/>
                            <w:b/>
                            <w:bCs/>
                            <w:i/>
                            <w:position w:val="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363F59"/>
                            <w:spacing w:val="0"/>
                            <w:w w:val="100"/>
                            <w:b/>
                            <w:bCs/>
                            <w:i/>
                            <w:position w:val="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94949"/>
                            <w:spacing w:val="0"/>
                            <w:w w:val="100"/>
                            <w:position w:val="3"/>
                          </w:rPr>
                          <w:t>,.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494949"/>
                            <w:spacing w:val="48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AAAAAA"/>
                            <w:spacing w:val="0"/>
                            <w:w w:val="151"/>
                            <w:position w:val="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37" w:lineRule="exact"/>
                          <w:ind w:left="1751" w:right="1606"/>
                          <w:jc w:val="center"/>
                          <w:tabs>
                            <w:tab w:pos="2720" w:val="left"/>
                          </w:tabs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08080"/>
                            <w:spacing w:val="0"/>
                            <w:w w:val="100"/>
                            <w:position w:val="-3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08080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08080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494949"/>
                            <w:spacing w:val="0"/>
                            <w:w w:val="106"/>
                            <w:position w:val="-3"/>
                          </w:rPr>
                          <w:t>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32" w:lineRule="exact"/>
                          <w:ind w:left="1513" w:right="975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94949"/>
                            <w:w w:val="148"/>
                            <w:position w:val="-18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26464"/>
                            <w:w w:val="309"/>
                            <w:position w:val="-18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626464"/>
                            <w:spacing w:val="-63"/>
                            <w:w w:val="100"/>
                            <w:position w:val="-1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26464"/>
                            <w:spacing w:val="0"/>
                            <w:w w:val="100"/>
                            <w:position w:val="5"/>
                          </w:rPr>
                          <w:t>;ı;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26464"/>
                            <w:spacing w:val="4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94949"/>
                            <w:spacing w:val="0"/>
                            <w:w w:val="352"/>
                            <w:position w:val="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94949"/>
                            <w:spacing w:val="-204"/>
                            <w:w w:val="352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26464"/>
                            <w:spacing w:val="0"/>
                            <w:w w:val="246"/>
                            <w:position w:val="5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26464"/>
                            <w:spacing w:val="4"/>
                            <w:w w:val="246"/>
                            <w:position w:val="5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AAAAAA"/>
                            <w:spacing w:val="-11"/>
                            <w:w w:val="70"/>
                            <w:position w:val="5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26464"/>
                            <w:spacing w:val="0"/>
                            <w:w w:val="50"/>
                            <w:position w:val="5"/>
                          </w:rPr>
                          <w:t>&amp;\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26464"/>
                            <w:spacing w:val="-9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26464"/>
                            <w:spacing w:val="0"/>
                            <w:w w:val="89"/>
                            <w:position w:val="5"/>
                          </w:rPr>
                          <w:t>"'</w:t>
                        </w:r>
                        <w:r>
                          <w:rPr>
                            <w:rFonts w:ascii="Arial" w:hAnsi="Arial" w:cs="Arial" w:eastAsia="Arial"/>
                            <w:sz w:val="35"/>
                            <w:szCs w:val="35"/>
                            <w:color w:val="626464"/>
                            <w:spacing w:val="-48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626464"/>
                            <w:spacing w:val="0"/>
                            <w:w w:val="183"/>
                            <w:position w:val="5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9" w:lineRule="exact"/>
                          <w:ind w:left="1996" w:right="2120"/>
                          <w:jc w:val="center"/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94949"/>
                            <w:w w:val="64"/>
                            <w:position w:val="-5"/>
                          </w:rPr>
                          <w:t>Jo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94949"/>
                            <w:w w:val="115"/>
                            <w:position w:val="-5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494949"/>
                            <w:spacing w:val="-27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808080"/>
                            <w:spacing w:val="0"/>
                            <w:w w:val="60"/>
                            <w:position w:val="-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7"/>
                            <w:szCs w:val="3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16" w:lineRule="exact"/>
                          <w:ind w:left="2109" w:right="1381"/>
                          <w:jc w:val="center"/>
                          <w:tabs>
                            <w:tab w:pos="2560" w:val="left"/>
                          </w:tabs>
                          <w:rPr>
                            <w:rFonts w:ascii="Arial" w:hAnsi="Arial" w:cs="Arial" w:eastAsia="Arial"/>
                            <w:sz w:val="65"/>
                            <w:szCs w:val="6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AAAAA"/>
                            <w:spacing w:val="0"/>
                            <w:w w:val="294"/>
                            <w:position w:val="-2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AAAAA"/>
                            <w:spacing w:val="0"/>
                            <w:w w:val="100"/>
                            <w:position w:val="-2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1"/>
                            <w:szCs w:val="11"/>
                            <w:color w:val="AAAAAA"/>
                            <w:spacing w:val="0"/>
                            <w:w w:val="100"/>
                            <w:position w:val="-2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65"/>
                            <w:szCs w:val="65"/>
                            <w:color w:val="626464"/>
                            <w:spacing w:val="0"/>
                            <w:w w:val="54"/>
                            <w:i/>
                            <w:position w:val="-24"/>
                          </w:rPr>
                          <w:t>1flf,</w:t>
                        </w:r>
                        <w:r>
                          <w:rPr>
                            <w:rFonts w:ascii="Arial" w:hAnsi="Arial" w:cs="Arial" w:eastAsia="Arial"/>
                            <w:sz w:val="65"/>
                            <w:szCs w:val="6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3" w:lineRule="exact"/>
                          <w:ind w:left="1839" w:right="-20"/>
                          <w:jc w:val="left"/>
                          <w:tabs>
                            <w:tab w:pos="2380" w:val="left"/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BCBCBC"/>
                            <w:spacing w:val="0"/>
                            <w:w w:val="100"/>
                            <w:position w:val="2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BCBCBC"/>
                            <w:spacing w:val="0"/>
                            <w:w w:val="100"/>
                            <w:position w:val="2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BCBCBC"/>
                            <w:spacing w:val="1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AAAAA"/>
                            <w:spacing w:val="0"/>
                            <w:w w:val="135"/>
                            <w:position w:val="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AAAAA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AAAAA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5959E"/>
                            <w:spacing w:val="0"/>
                            <w:w w:val="100"/>
                            <w:position w:val="2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5959E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5959E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AAAAA"/>
                            <w:spacing w:val="0"/>
                            <w:w w:val="237"/>
                            <w:position w:val="2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AAAAA"/>
                            <w:spacing w:val="-58"/>
                            <w:w w:val="237"/>
                            <w:position w:val="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494949"/>
                            <w:spacing w:val="-19"/>
                            <w:w w:val="270"/>
                            <w:position w:val="2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626464"/>
                            <w:spacing w:val="0"/>
                            <w:w w:val="77"/>
                            <w:position w:val="2"/>
                          </w:rPr>
                          <w:t>ılı-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626464"/>
                            <w:spacing w:val="0"/>
                            <w:w w:val="100"/>
                            <w:position w:val="2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626464"/>
                            <w:spacing w:val="14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626464"/>
                            <w:spacing w:val="0"/>
                            <w:w w:val="100"/>
                            <w:position w:val="2"/>
                          </w:rPr>
                          <w:t>-ll'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804" w:hRule="exact"/>
                    </w:trPr>
                    <w:tc>
                      <w:tcPr>
                        <w:tcW w:w="697" w:type="dxa"/>
                        <w:tcBorders>
                          <w:top w:val="single" w:sz="5.727664" w:space="0" w:color="838383"/>
                          <w:bottom w:val="single" w:sz="5.727664" w:space="0" w:color="808080"/>
                          <w:left w:val="single" w:sz="5.727664" w:space="0" w:color="575757"/>
                          <w:right w:val="single" w:sz="5.727664" w:space="0" w:color="5B5B5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31" w:type="dxa"/>
                        <w:tcBorders>
                          <w:top w:val="single" w:sz="3.818448" w:space="0" w:color="5B5B5B"/>
                          <w:bottom w:val="single" w:sz="5.727664" w:space="0" w:color="808080"/>
                          <w:left w:val="single" w:sz="5.727664" w:space="0" w:color="5B5B5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22" w:type="dxa"/>
                        <w:tcBorders>
                          <w:top w:val="single" w:sz="5.727664" w:space="0" w:color="6B7070"/>
                          <w:bottom w:val="single" w:sz="5.727664" w:space="0" w:color="80808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10" w:type="dxa"/>
                        <w:vMerge/>
                        <w:gridSpan w:val="4"/>
                        <w:tcBorders>
                          <w:bottom w:val="single" w:sz="5.727664" w:space="0" w:color="80808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688" w:type="dxa"/>
                        <w:vMerge/>
                        <w:gridSpan w:val="3"/>
                        <w:tcBorders>
                          <w:bottom w:val="single" w:sz="5.727664" w:space="0" w:color="808080"/>
                          <w:left w:val="nil" w:sz="6" w:space="0" w:color="auto"/>
                          <w:right w:val="single" w:sz="5.727664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80" w:lineRule="exact"/>
        <w:ind w:left="4022" w:right="5788"/>
        <w:jc w:val="center"/>
        <w:tabs>
          <w:tab w:pos="4600" w:val="left"/>
          <w:tab w:pos="5100" w:val="left"/>
          <w:tab w:pos="55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2"/>
          <w:position w:val="-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52"/>
          <w:position w:val="-2"/>
        </w:rPr>
        <w:t>j</w:t>
      </w:r>
      <w:r>
        <w:rPr>
          <w:rFonts w:ascii="Arial" w:hAnsi="Arial" w:cs="Arial" w:eastAsia="Arial"/>
          <w:sz w:val="27"/>
          <w:szCs w:val="27"/>
          <w:color w:val="AAAAAA"/>
          <w:spacing w:val="-38"/>
          <w:w w:val="52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  <w:position w:val="-2"/>
        </w:rPr>
      </w:r>
      <w:r>
        <w:rPr>
          <w:rFonts w:ascii="Arial" w:hAnsi="Arial" w:cs="Arial" w:eastAsia="Arial"/>
          <w:sz w:val="41"/>
          <w:szCs w:val="41"/>
          <w:color w:val="494949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9" w:after="0" w:line="461" w:lineRule="exact"/>
        <w:ind w:left="4315" w:right="-20"/>
        <w:jc w:val="left"/>
        <w:tabs>
          <w:tab w:pos="6220" w:val="left"/>
          <w:tab w:pos="7800" w:val="left"/>
          <w:tab w:pos="8500" w:val="left"/>
          <w:tab w:pos="95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3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88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  <w:position w:val="2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65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99"/>
          <w:position w:val="-1"/>
        </w:rPr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99"/>
          <w:u w:val="single" w:color="545454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u w:val="single" w:color="545454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u w:val="single" w:color="545454"/>
          <w:position w:val="-1"/>
        </w:rPr>
      </w:r>
      <w:r>
        <w:rPr>
          <w:rFonts w:ascii="Arial" w:hAnsi="Arial" w:cs="Arial" w:eastAsia="Arial"/>
          <w:sz w:val="41"/>
          <w:szCs w:val="41"/>
          <w:color w:val="626464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37" w:lineRule="exact"/>
        <w:ind w:left="1996" w:right="-20"/>
        <w:jc w:val="left"/>
        <w:tabs>
          <w:tab w:pos="296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87.819733pt;margin-top:-48.586884pt;width:.1pt;height:9.575420pt;mso-position-horizontal-relative:page;mso-position-vertical-relative:paragraph;z-index:-16174" coordorigin="3756,-972" coordsize="2,192">
            <v:shape style="position:absolute;left:3756;top:-972;width:2;height:192" coordorigin="3756,-972" coordsize="0,192" path="m3756,-780l3756,-972e" filled="f" stroked="t" strokeweight="1.909222pt" strokecolor="#384483">
              <v:path arrowok="t"/>
            </v:shape>
          </v:group>
          <w10:wrap type="none"/>
        </w:pict>
      </w:r>
      <w:r>
        <w:rPr/>
        <w:pict>
          <v:group style="position:absolute;margin-left:400.697998pt;margin-top:6.475442pt;width:43.196152pt;height:26.560065pt;mso-position-horizontal-relative:page;mso-position-vertical-relative:paragraph;z-index:-16173" coordorigin="8014,130" coordsize="864,531">
            <v:group style="position:absolute;left:8735;top:153;width:2;height:244" coordorigin="8735,153" coordsize="2,244">
              <v:shape style="position:absolute;left:8735;top:153;width:2;height:244" coordorigin="8735,153" coordsize="0,244" path="m8735,398l8735,153e" filled="f" stroked="t" strokeweight="2.386528pt" strokecolor="#606B97">
                <v:path arrowok="t"/>
              </v:shape>
            </v:group>
            <v:group style="position:absolute;left:8028;top:618;width:835;height:2" coordorigin="8028,618" coordsize="835,2">
              <v:shape style="position:absolute;left:8028;top:618;width:835;height:2" coordorigin="8028,618" coordsize="835,0" path="m8028,618l8864,618e" filled="f" stroked="t" strokeweight="1.431917pt" strokecolor="#3F4B8C">
                <v:path arrowok="t"/>
              </v:shape>
            </v:group>
            <v:group style="position:absolute;left:8682;top:417;width:105;height:192" coordorigin="8682,417" coordsize="105,192">
              <v:shape style="position:absolute;left:8682;top:417;width:105;height:192" coordorigin="8682,417" coordsize="105,192" path="m8682,417l8787,417,8787,608,8682,608,8682,417xe" filled="t" fillcolor="#3B4B64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87.342422pt;margin-top:19.877367pt;width:.1pt;height:12.20866pt;mso-position-horizontal-relative:page;mso-position-vertical-relative:paragraph;z-index:-16172" coordorigin="3747,398" coordsize="2,244">
            <v:shape style="position:absolute;left:3747;top:398;width:2;height:244" coordorigin="3747,398" coordsize="0,244" path="m3747,642l3747,398e" filled="f" stroked="t" strokeweight=".238653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6"/>
          <w:position w:val="-1"/>
        </w:rPr>
        <w:t>3.Po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6"/>
          <w:position w:val="-1"/>
        </w:rPr>
        <w:t>s</w:t>
      </w:r>
      <w:r>
        <w:rPr>
          <w:rFonts w:ascii="Arial" w:hAnsi="Arial" w:cs="Arial" w:eastAsia="Arial"/>
          <w:sz w:val="21"/>
          <w:szCs w:val="21"/>
          <w:color w:val="383838"/>
          <w:spacing w:val="-9"/>
          <w:w w:val="96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"/>
        </w:rPr>
        <w:t>a</w:t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"/>
        </w:rPr>
        <w:t>uplar</w:t>
      </w:r>
      <w:r>
        <w:rPr>
          <w:rFonts w:ascii="Arial" w:hAnsi="Arial" w:cs="Arial" w:eastAsia="Arial"/>
          <w:sz w:val="21"/>
          <w:szCs w:val="21"/>
          <w:color w:val="383838"/>
          <w:spacing w:val="3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9" w:after="0" w:line="240" w:lineRule="auto"/>
        <w:ind w:left="2425" w:right="-20"/>
        <w:jc w:val="left"/>
        <w:tabs>
          <w:tab w:pos="376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pict>
          <v:group style="position:absolute;margin-left:164.312439pt;margin-top:-11.387431pt;width:23.149319pt;height:.71669pt;mso-position-horizontal-relative:page;mso-position-vertical-relative:paragraph;z-index:-16171" coordorigin="3286,-228" coordsize="463,14">
            <v:group style="position:absolute;left:3293;top:-221;width:305;height:2" coordorigin="3293,-221" coordsize="305,2">
              <v:shape style="position:absolute;left:3293;top:-221;width:305;height:2" coordorigin="3293,-221" coordsize="305,0" path="m3293,-221l3599,-221e" filled="f" stroked="t" strokeweight=".715958pt" strokecolor="#A3AFD8">
                <v:path arrowok="t"/>
              </v:shape>
            </v:group>
            <v:group style="position:absolute;left:3532;top:-225;width:215;height:2" coordorigin="3532,-225" coordsize="215,2">
              <v:shape style="position:absolute;left:3532;top:-225;width:215;height:2" coordorigin="3532,-225" coordsize="215,0" path="m3532,-225l3747,-225e" filled="f" stroked="t" strokeweight=".238653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1.019287pt;margin-top:-48.468147pt;width:.1pt;height:9.549805pt;mso-position-horizontal-relative:page;mso-position-vertical-relative:paragraph;z-index:-16170" coordorigin="9020,-969" coordsize="2,191">
            <v:shape style="position:absolute;left:9020;top:-969;width:2;height:191" coordorigin="9020,-969" coordsize="0,191" path="m9020,-778l9020,-969e" filled="f" stroked="t" strokeweight="2.73704pt" strokecolor="#DAD8D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9"/>
          <w:szCs w:val="29"/>
          <w:color w:val="494949"/>
          <w:spacing w:val="0"/>
          <w:w w:val="248"/>
        </w:rPr>
        <w:t>ıl</w:t>
      </w:r>
      <w:r>
        <w:rPr>
          <w:rFonts w:ascii="Arial" w:hAnsi="Arial" w:cs="Arial" w:eastAsia="Arial"/>
          <w:sz w:val="29"/>
          <w:szCs w:val="29"/>
          <w:color w:val="494949"/>
          <w:spacing w:val="-82"/>
          <w:w w:val="248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383838"/>
          <w:spacing w:val="0"/>
          <w:w w:val="64"/>
        </w:rPr>
        <w:t>·•n</w:t>
      </w:r>
      <w:r>
        <w:rPr>
          <w:rFonts w:ascii="Times New Roman" w:hAnsi="Times New Roman" w:cs="Times New Roman" w:eastAsia="Times New Roman"/>
          <w:sz w:val="38"/>
          <w:szCs w:val="3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9"/>
          <w:szCs w:val="39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exact"/>
        <w:ind w:left="3772" w:right="4623" w:firstLine="-11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5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82"/>
        </w:rPr>
        <w:t>GI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40" w:bottom="280" w:left="140" w:right="0"/>
        </w:sectPr>
      </w:pPr>
      <w:rPr/>
    </w:p>
    <w:p>
      <w:pPr>
        <w:spacing w:before="0" w:after="0" w:line="104" w:lineRule="exact"/>
        <w:ind w:left="852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360001pt;margin-top:-35.762901pt;width:497.492252pt;height:49.533577pt;mso-position-horizontal-relative:page;mso-position-vertical-relative:paragraph;z-index:-16162" type="#_x0000_t202" filled="f" stroked="f">
            <v:textbox inset="0,0,0,0">
              <w:txbxContent>
                <w:p>
                  <w:pPr>
                    <w:spacing w:before="0" w:after="0" w:line="991" w:lineRule="exact"/>
                    <w:ind w:right="-189"/>
                    <w:jc w:val="left"/>
                    <w:tabs>
                      <w:tab w:pos="8300" w:val="left"/>
                    </w:tabs>
                    <w:rPr>
                      <w:rFonts w:ascii="Arial" w:hAnsi="Arial" w:cs="Arial" w:eastAsia="Arial"/>
                      <w:sz w:val="91"/>
                      <w:szCs w:val="91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B2B2B"/>
                      <w:spacing w:val="0"/>
                      <w:w w:val="161"/>
                      <w:b/>
                      <w:bCs/>
                      <w:position w:val="13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B2B2B"/>
                      <w:spacing w:val="-312"/>
                      <w:w w:val="161"/>
                      <w:b/>
                      <w:bCs/>
                      <w:position w:val="13"/>
                    </w:rPr>
                    <w:t> 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B2B2B"/>
                      <w:spacing w:val="0"/>
                      <w:w w:val="100"/>
                      <w:b/>
                      <w:bCs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2B2B2B"/>
                      <w:spacing w:val="0"/>
                      <w:w w:val="100"/>
                      <w:b/>
                      <w:bCs/>
                      <w:position w:val="13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0"/>
                      <w:w w:val="99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0"/>
                      <w:w w:val="99"/>
                      <w:u w:val="thick" w:color="60676B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-6"/>
                      <w:w w:val="100"/>
                      <w:u w:val="thick" w:color="60676B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-6"/>
                      <w:w w:val="100"/>
                      <w:u w:val="thick" w:color="60676B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0"/>
                      <w:w w:val="161"/>
                      <w:u w:val="thick" w:color="60676B"/>
                      <w:position w:val="-3"/>
                    </w:rPr>
                    <w:t>M</w:t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5B5B5B"/>
                      <w:spacing w:val="0"/>
                      <w:w w:val="161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91"/>
                      <w:szCs w:val="9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4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82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63" w:lineRule="exact"/>
        <w:ind w:right="-20"/>
        <w:jc w:val="left"/>
        <w:tabs>
          <w:tab w:pos="662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82"/>
          <w:szCs w:val="82"/>
          <w:color w:val="5B5B5B"/>
          <w:spacing w:val="0"/>
          <w:w w:val="217"/>
          <w:position w:val="-26"/>
        </w:rPr>
        <w:t>-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2" w:equalWidth="0">
            <w:col w:w="1647" w:space="1640"/>
            <w:col w:w="8493"/>
          </w:cols>
        </w:sectPr>
      </w:pPr>
      <w:rPr/>
    </w:p>
    <w:p>
      <w:pPr>
        <w:spacing w:before="0" w:after="0" w:line="143" w:lineRule="exact"/>
        <w:ind w:left="662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2" w:equalWidth="0">
            <w:col w:w="1609" w:space="2826"/>
            <w:col w:w="7345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30" w:after="0" w:line="251" w:lineRule="auto"/>
        <w:ind w:left="138" w:right="3486" w:firstLine="-29"/>
        <w:jc w:val="left"/>
        <w:tabs>
          <w:tab w:pos="1700" w:val="left"/>
          <w:tab w:pos="3220" w:val="left"/>
          <w:tab w:pos="4620" w:val="left"/>
          <w:tab w:pos="55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B2B2B"/>
          <w:spacing w:val="0"/>
          <w:w w:val="132"/>
        </w:rPr>
        <w:t>Q</w:t>
      </w:r>
      <w:r>
        <w:rPr>
          <w:rFonts w:ascii="Arial" w:hAnsi="Arial" w:cs="Arial" w:eastAsia="Arial"/>
          <w:sz w:val="19"/>
          <w:szCs w:val="19"/>
          <w:color w:val="2B2B2B"/>
          <w:spacing w:val="-37"/>
          <w:w w:val="132"/>
        </w:rPr>
        <w:t>l</w:t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132"/>
        </w:rPr>
        <w:t>y</w:t>
      </w:r>
      <w:r>
        <w:rPr>
          <w:rFonts w:ascii="Arial" w:hAnsi="Arial" w:cs="Arial" w:eastAsia="Arial"/>
          <w:sz w:val="19"/>
          <w:szCs w:val="19"/>
          <w:color w:val="494949"/>
          <w:spacing w:val="-13"/>
          <w:w w:val="1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:21: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109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94949"/>
          <w:spacing w:val="-47"/>
          <w:w w:val="109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5"/>
          <w:position w:val="0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7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8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3521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KILINÇ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Kıratlı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6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76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22"/>
          <w:w w:val="7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DİKİ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9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38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Atarur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Kıratlı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10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9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25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DIK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8" w:right="-20"/>
        <w:jc w:val="left"/>
        <w:tabs>
          <w:tab w:pos="1720" w:val="left"/>
          <w:tab w:pos="4820" w:val="left"/>
          <w:tab w:pos="6200" w:val="left"/>
          <w:tab w:pos="6660" w:val="left"/>
          <w:tab w:pos="752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82.080017pt;margin-top:12.319119pt;width:195.360004pt;height:.1pt;mso-position-horizontal-relative:page;mso-position-vertical-relative:paragraph;z-index:-16163" coordorigin="7642,246" coordsize="3907,2">
            <v:shape style="position:absolute;left:7642;top:246;width:3907;height:2" coordorigin="7642,246" coordsize="3907,0" path="m7642,246l11549,246e" filled="f" stroked="t" strokeweight=".48pt" strokecolor="#2B2B2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Türil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95" w:lineRule="exact"/>
        <w:ind w:left="138" w:right="-20"/>
        <w:jc w:val="left"/>
        <w:tabs>
          <w:tab w:pos="36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0.300079pt;margin-top:3.621706pt;width:18.066057pt;height:38.199221pt;mso-position-horizontal-relative:page;mso-position-vertical-relative:paragraph;z-index:-16168" type="#_x0000_t202" filled="f" stroked="f">
            <v:textbox inset="0,0,0,0">
              <w:txbxContent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-14"/>
                      <w:w w:val="100"/>
                    </w:rPr>
                    <w:t>Ç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el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-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949"/>
                      <w:spacing w:val="0"/>
                      <w:w w:val="55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9.692017pt;margin-top:3.621706pt;width:17.62236pt;height:38.199221pt;mso-position-horizontal-relative:page;mso-position-vertical-relative:paragraph;z-index:-16167" type="#_x0000_t202" filled="f" stroked="f">
            <v:textbox inset="0,0,0,0">
              <w:txbxContent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110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B2B2B"/>
                      <w:spacing w:val="0"/>
                      <w:w w:val="10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6"/>
          <w:position w:val="-4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1"/>
          <w:position w:val="-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7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2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Şekli:Yok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1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5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-1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0" w:after="0" w:line="559" w:lineRule="exact"/>
        <w:ind w:right="-20"/>
        <w:jc w:val="right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92"/>
          <w:position w:val="2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24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5"/>
          <w:position w:val="2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3"/>
          <w:position w:val="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  <w:position w:val="24"/>
        </w:rPr>
        <w:t>arm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5"/>
          <w:w w:val="104"/>
          <w:position w:val="24"/>
        </w:rPr>
        <w:t>e</w:t>
      </w:r>
      <w:r>
        <w:rPr>
          <w:rFonts w:ascii="Arial" w:hAnsi="Arial" w:cs="Arial" w:eastAsia="Arial"/>
          <w:sz w:val="52"/>
          <w:szCs w:val="52"/>
          <w:color w:val="494949"/>
          <w:spacing w:val="0"/>
          <w:w w:val="41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560" w:lineRule="exact"/>
        <w:ind w:right="-1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88"/>
          <w:position w:val="2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24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91"/>
          <w:position w:val="24"/>
        </w:rPr>
        <w:t>r</w:t>
      </w:r>
      <w:r>
        <w:rPr>
          <w:rFonts w:ascii="Arial" w:hAnsi="Arial" w:cs="Arial" w:eastAsia="Arial"/>
          <w:sz w:val="52"/>
          <w:szCs w:val="52"/>
          <w:color w:val="494949"/>
          <w:spacing w:val="-5"/>
          <w:w w:val="5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88"/>
          <w:position w:val="2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8"/>
          <w:position w:val="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2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8"/>
          <w:w w:val="104"/>
          <w:position w:val="24"/>
        </w:rPr>
        <w:t>p</w:t>
      </w:r>
      <w:r>
        <w:rPr>
          <w:rFonts w:ascii="Arial" w:hAnsi="Arial" w:cs="Arial" w:eastAsia="Arial"/>
          <w:sz w:val="56"/>
          <w:szCs w:val="56"/>
          <w:color w:val="AAAAAC"/>
          <w:spacing w:val="0"/>
          <w:w w:val="54"/>
          <w:position w:val="-1"/>
        </w:rPr>
        <w:t>-</w:t>
      </w:r>
      <w:r>
        <w:rPr>
          <w:rFonts w:ascii="Arial" w:hAnsi="Arial" w:cs="Arial" w:eastAsia="Arial"/>
          <w:sz w:val="56"/>
          <w:szCs w:val="56"/>
          <w:color w:val="AAAAAC"/>
          <w:spacing w:val="-98"/>
          <w:w w:val="100"/>
          <w:position w:val="-1"/>
        </w:rPr>
        <w:t> </w:t>
      </w:r>
      <w:r>
        <w:rPr>
          <w:rFonts w:ascii="Arial" w:hAnsi="Arial" w:cs="Arial" w:eastAsia="Arial"/>
          <w:sz w:val="56"/>
          <w:szCs w:val="56"/>
          <w:color w:val="AAAAAC"/>
          <w:spacing w:val="0"/>
          <w:w w:val="85"/>
          <w:position w:val="-1"/>
        </w:rPr>
        <w:t>-</w:t>
      </w:r>
      <w:r>
        <w:rPr>
          <w:rFonts w:ascii="Arial" w:hAnsi="Arial" w:cs="Arial" w:eastAsia="Arial"/>
          <w:sz w:val="56"/>
          <w:szCs w:val="56"/>
          <w:color w:val="AAAAAC"/>
          <w:spacing w:val="-62"/>
          <w:w w:val="85"/>
          <w:position w:val="-1"/>
        </w:rPr>
        <w:t>-</w:t>
      </w:r>
      <w:r>
        <w:rPr>
          <w:rFonts w:ascii="Arial" w:hAnsi="Arial" w:cs="Arial" w:eastAsia="Arial"/>
          <w:sz w:val="56"/>
          <w:szCs w:val="56"/>
          <w:color w:val="2B2B2B"/>
          <w:spacing w:val="-94"/>
          <w:w w:val="4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76"/>
          <w:position w:val="24"/>
        </w:rPr>
        <w:t>k</w:t>
      </w:r>
      <w:r>
        <w:rPr>
          <w:rFonts w:ascii="Arial" w:hAnsi="Arial" w:cs="Arial" w:eastAsia="Arial"/>
          <w:sz w:val="56"/>
          <w:szCs w:val="56"/>
          <w:color w:val="AAAAAC"/>
          <w:spacing w:val="-14"/>
          <w:w w:val="18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0"/>
          <w:position w:val="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71"/>
        </w:rPr>
        <w:t>!Y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:22:00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3" w:equalWidth="0">
            <w:col w:w="4500" w:space="107"/>
            <w:col w:w="2004" w:space="161"/>
            <w:col w:w="5008"/>
          </w:cols>
        </w:sectPr>
      </w:pPr>
      <w:rPr/>
    </w:p>
    <w:p>
      <w:pPr>
        <w:spacing w:before="13" w:after="0" w:line="240" w:lineRule="auto"/>
        <w:ind w:left="138" w:right="-20"/>
        <w:jc w:val="left"/>
        <w:tabs>
          <w:tab w:pos="2160" w:val="left"/>
          <w:tab w:pos="57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8"/>
          <w:w w:val="12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52"/>
          <w:position w:val="-6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B5B5B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2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2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26" w:right="-20"/>
        <w:jc w:val="left"/>
        <w:tabs>
          <w:tab w:pos="47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21:38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14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\Giden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48" w:right="-20"/>
        <w:jc w:val="left"/>
        <w:tabs>
          <w:tab w:pos="47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37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766" w:right="-20"/>
        <w:jc w:val="left"/>
        <w:tabs>
          <w:tab w:pos="7120" w:val="left"/>
          <w:tab w:pos="10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03"/>
          <w:position w:val="-1"/>
        </w:rPr>
        <w:t>Emniyet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u w:val="single" w:color="000000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35" w:after="0" w:line="240" w:lineRule="auto"/>
        <w:ind w:left="114" w:right="-108"/>
        <w:jc w:val="left"/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2B2B2B"/>
          <w:spacing w:val="0"/>
          <w:w w:val="51"/>
        </w:rPr>
        <w:t>v:-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25" w:after="0" w:line="240" w:lineRule="auto"/>
        <w:ind w:left="1488" w:right="-20"/>
        <w:jc w:val="left"/>
        <w:tabs>
          <w:tab w:pos="408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Peprsonel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-36" w:right="2365"/>
        <w:jc w:val="center"/>
        <w:tabs>
          <w:tab w:pos="40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54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5" w:lineRule="exact"/>
        <w:ind w:left="14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474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B2B2B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7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14" w:lineRule="exact"/>
        <w:ind w:left="1498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2" w:equalWidth="0">
            <w:col w:w="375" w:space="263"/>
            <w:col w:w="11142"/>
          </w:cols>
        </w:sectPr>
      </w:pPr>
      <w:rPr/>
    </w:p>
    <w:p>
      <w:pPr>
        <w:spacing w:before="20" w:after="0" w:line="252" w:lineRule="auto"/>
        <w:ind w:left="148" w:right="2145" w:firstLine="-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Görilldüğü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samanları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görilldü.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6" w:lineRule="exact"/>
        <w:ind w:left="4674" w:right="42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exact"/>
        <w:ind w:left="138" w:right="-20"/>
        <w:jc w:val="left"/>
        <w:tabs>
          <w:tab w:pos="2400" w:val="left"/>
          <w:tab w:pos="5440" w:val="left"/>
          <w:tab w:pos="6640" w:val="left"/>
          <w:tab w:pos="7020" w:val="left"/>
          <w:tab w:pos="8200" w:val="left"/>
          <w:tab w:pos="9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Türil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Sul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Arial" w:hAnsi="Arial" w:cs="Arial" w:eastAsia="Arial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>söndürme</w:t>
      </w:r>
      <w:r>
        <w:rPr>
          <w:rFonts w:ascii="Arial" w:hAnsi="Arial" w:cs="Arial" w:eastAsia="Arial"/>
          <w:sz w:val="19"/>
          <w:szCs w:val="19"/>
          <w:color w:val="2B2B2B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7"/>
          <w:position w:val="-1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53"/>
          <w:position w:val="-3"/>
        </w:rPr>
        <w:t>1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0"/>
        </w:rPr>
        <w:t>KöoükKg.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74"/>
          <w:position w:val="-2"/>
        </w:rPr>
        <w:t>T</w:t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2B2B2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0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5644" w:right="-20"/>
        <w:jc w:val="left"/>
        <w:tabs>
          <w:tab w:pos="6660" w:val="left"/>
          <w:tab w:pos="6920" w:val="left"/>
          <w:tab w:pos="93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4"/>
        </w:rPr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7"/>
          <w:position w:val="4"/>
        </w:rPr>
        <w:t>Kullanlimadi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7"/>
          <w:position w:val="4"/>
        </w:rPr>
        <w:t>  </w:t>
      </w:r>
      <w:r>
        <w:rPr>
          <w:rFonts w:ascii="Arial" w:hAnsi="Arial" w:cs="Arial" w:eastAsia="Arial"/>
          <w:sz w:val="19"/>
          <w:szCs w:val="19"/>
          <w:color w:val="2B2B2B"/>
          <w:spacing w:val="2"/>
          <w:w w:val="107"/>
          <w:position w:val="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64"/>
          <w:position w:val="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3"/>
          <w:position w:val="4"/>
        </w:rPr>
        <w:t>Kullanılmadı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7" w:lineRule="exact"/>
        <w:ind w:left="13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Müstail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avlusunda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üstüste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İstiftenmiş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balyasını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yarısı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3"/>
        </w:rPr>
        <w:t>görmüştür.Tahmi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66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53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3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300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3"/>
        </w:rPr>
        <w:t>T.L'dir.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2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samanlarda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ind w:left="2188" w:right="286" w:firstLine="-203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oruştuımada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attığı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balyalarını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29" w:right="-20"/>
        <w:jc w:val="left"/>
        <w:tabs>
          <w:tab w:pos="21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7"/>
        </w:rPr>
        <w:t>!ş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74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0"/>
          <w:w w:val="161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129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!yok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UÇAR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1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2" w:lineRule="exact"/>
        <w:ind w:left="129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0"/>
          <w:szCs w:val="20"/>
          <w:color w:val="2B2B2B"/>
          <w:spacing w:val="0"/>
          <w:w w:val="52"/>
          <w:position w:val="-1"/>
        </w:rPr>
        <w:t>tr('</w:t>
      </w:r>
      <w:r>
        <w:rPr>
          <w:rFonts w:ascii="Courier New" w:hAnsi="Courier New" w:cs="Courier New" w:eastAsia="Courier New"/>
          <w:sz w:val="20"/>
          <w:szCs w:val="20"/>
          <w:color w:val="2B2B2B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20"/>
          <w:szCs w:val="20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2B2B2B"/>
          <w:spacing w:val="-11"/>
          <w:w w:val="2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left="129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5B5B5B"/>
          <w:spacing w:val="0"/>
          <w:w w:val="174"/>
          <w:position w:val="-3"/>
        </w:rPr>
        <w:t>1--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0" w:after="0" w:line="199" w:lineRule="exact"/>
        <w:ind w:left="16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4" w:equalWidth="0">
            <w:col w:w="1345" w:space="781"/>
            <w:col w:w="424" w:space="185"/>
            <w:col w:w="1019" w:space="2346"/>
            <w:col w:w="5680"/>
          </w:cols>
        </w:sectPr>
      </w:pPr>
      <w:rPr/>
    </w:p>
    <w:p>
      <w:pPr>
        <w:spacing w:before="10" w:after="0" w:line="224" w:lineRule="exact"/>
        <w:ind w:left="254" w:right="-20"/>
        <w:jc w:val="left"/>
        <w:tabs>
          <w:tab w:pos="1100" w:val="left"/>
          <w:tab w:pos="352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2B2B2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40" w:after="0" w:line="240" w:lineRule="auto"/>
        <w:ind w:left="2294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32" w:lineRule="exact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98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B2B2B"/>
          <w:spacing w:val="0"/>
          <w:w w:val="57"/>
          <w:position w:val="-9"/>
        </w:rPr>
        <w:t>3</w:t>
      </w:r>
      <w:r>
        <w:rPr>
          <w:rFonts w:ascii="Arial" w:hAnsi="Arial" w:cs="Arial" w:eastAsia="Arial"/>
          <w:sz w:val="26"/>
          <w:szCs w:val="26"/>
          <w:color w:val="2B2B2B"/>
          <w:spacing w:val="30"/>
          <w:w w:val="57"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57"/>
          <w:i/>
          <w:position w:val="-9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0"/>
          <w:w w:val="57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B2B2B"/>
          <w:spacing w:val="26"/>
          <w:w w:val="57"/>
          <w:i/>
          <w:position w:val="-9"/>
        </w:rPr>
        <w:t> 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57"/>
          <w:position w:val="-9"/>
        </w:rPr>
        <w:t>MaYı</w:t>
      </w:r>
      <w:r>
        <w:rPr>
          <w:rFonts w:ascii="Arial" w:hAnsi="Arial" w:cs="Arial" w:eastAsia="Arial"/>
          <w:sz w:val="24"/>
          <w:szCs w:val="24"/>
          <w:color w:val="2B2B2B"/>
          <w:spacing w:val="0"/>
          <w:w w:val="57"/>
          <w:position w:val="-9"/>
        </w:rPr>
        <w:t>s</w:t>
      </w:r>
      <w:r>
        <w:rPr>
          <w:rFonts w:ascii="Arial" w:hAnsi="Arial" w:cs="Arial" w:eastAsia="Arial"/>
          <w:sz w:val="24"/>
          <w:szCs w:val="24"/>
          <w:color w:val="2B2B2B"/>
          <w:spacing w:val="8"/>
          <w:w w:val="57"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58"/>
          <w:position w:val="-9"/>
        </w:rPr>
        <w:t>Z017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2" w:equalWidth="0">
            <w:col w:w="6326" w:space="2496"/>
            <w:col w:w="2958"/>
          </w:cols>
        </w:sectPr>
      </w:pPr>
      <w:rPr/>
    </w:p>
    <w:p>
      <w:pPr>
        <w:spacing w:before="0" w:after="0" w:line="320" w:lineRule="exact"/>
        <w:ind w:left="2466" w:right="-20"/>
        <w:jc w:val="left"/>
        <w:tabs>
          <w:tab w:pos="3300" w:val="left"/>
          <w:tab w:pos="4100" w:val="left"/>
          <w:tab w:pos="90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76001pt;margin-top:16.005163pt;width:2.594375pt;height:18pt;mso-position-horizontal-relative:page;mso-position-vertical-relative:paragraph;z-index:-16161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Arial" w:hAnsi="Arial" w:cs="Arial" w:eastAsia="Arial"/>
                      <w:sz w:val="36"/>
                      <w:szCs w:val="36"/>
                      <w:color w:val="AAAAAC"/>
                      <w:spacing w:val="-50"/>
                      <w:w w:val="74"/>
                    </w:rPr>
                    <w:t>-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b/>
          <w:bCs/>
          <w:position w:val="-20"/>
        </w:rPr>
        <w:t>Nut·e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b/>
          <w:bCs/>
          <w:position w:val="-2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100"/>
          <w:b/>
          <w:bCs/>
          <w:position w:val="-20"/>
        </w:rPr>
      </w:r>
      <w:r>
        <w:rPr>
          <w:rFonts w:ascii="Arial" w:hAnsi="Arial" w:cs="Arial" w:eastAsia="Arial"/>
          <w:sz w:val="37"/>
          <w:szCs w:val="37"/>
          <w:color w:val="5B5B5B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5B5B5B"/>
          <w:spacing w:val="-86"/>
          <w:w w:val="100"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5B5B5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7"/>
          <w:szCs w:val="37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0"/>
          <w:w w:val="83"/>
          <w:i/>
          <w:position w:val="-2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0"/>
          <w:w w:val="83"/>
          <w:i/>
          <w:position w:val="-23"/>
        </w:rPr>
        <w:t>\.N</w:t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-59"/>
          <w:w w:val="83"/>
          <w:i/>
          <w:position w:val="-2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0"/>
          <w:w w:val="100"/>
          <w:i/>
          <w:position w:val="-2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07272"/>
          <w:spacing w:val="0"/>
          <w:w w:val="100"/>
          <w:i/>
          <w:position w:val="-23"/>
        </w:rPr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3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-1"/>
        </w:rPr>
        <w:t>12017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23" w:after="0" w:line="144" w:lineRule="exact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359985pt;margin-top:8.347057pt;width:3.303225pt;height:22.5pt;mso-position-horizontal-relative:page;mso-position-vertical-relative:paragraph;z-index:-1616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919393"/>
                      <w:spacing w:val="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6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150" w:lineRule="exact"/>
        <w:ind w:right="-96"/>
        <w:jc w:val="left"/>
        <w:tabs>
          <w:tab w:pos="860" w:val="left"/>
          <w:tab w:pos="1400" w:val="left"/>
          <w:tab w:pos="2220" w:val="left"/>
          <w:tab w:pos="342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828283"/>
          <w:w w:val="86"/>
          <w:position w:val="-24"/>
        </w:rPr>
        <w:t>itf</w:t>
      </w:r>
      <w:r>
        <w:rPr>
          <w:rFonts w:ascii="Times New Roman" w:hAnsi="Times New Roman" w:cs="Times New Roman" w:eastAsia="Times New Roman"/>
          <w:sz w:val="26"/>
          <w:szCs w:val="26"/>
          <w:color w:val="828283"/>
          <w:w w:val="100"/>
          <w:position w:val="-24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28283"/>
          <w:w w:val="100"/>
          <w:position w:val="-24"/>
        </w:rPr>
      </w:r>
      <w:r>
        <w:rPr>
          <w:rFonts w:ascii="Arial" w:hAnsi="Arial" w:cs="Arial" w:eastAsia="Arial"/>
          <w:sz w:val="28"/>
          <w:szCs w:val="28"/>
          <w:color w:val="707272"/>
          <w:w w:val="136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707272"/>
          <w:w w:val="100"/>
          <w:position w:val="-15"/>
        </w:rPr>
        <w:tab/>
      </w:r>
      <w:r>
        <w:rPr>
          <w:rFonts w:ascii="Arial" w:hAnsi="Arial" w:cs="Arial" w:eastAsia="Arial"/>
          <w:sz w:val="28"/>
          <w:szCs w:val="28"/>
          <w:color w:val="707272"/>
          <w:w w:val="100"/>
          <w:position w:val="-15"/>
        </w:rPr>
      </w:r>
      <w:r>
        <w:rPr>
          <w:rFonts w:ascii="Arial" w:hAnsi="Arial" w:cs="Arial" w:eastAsia="Arial"/>
          <w:sz w:val="21"/>
          <w:szCs w:val="21"/>
          <w:color w:val="707272"/>
          <w:w w:val="94"/>
          <w:position w:val="-23"/>
        </w:rPr>
        <w:t>·ıge</w:t>
      </w:r>
      <w:r>
        <w:rPr>
          <w:rFonts w:ascii="Arial" w:hAnsi="Arial" w:cs="Arial" w:eastAsia="Arial"/>
          <w:sz w:val="21"/>
          <w:szCs w:val="21"/>
          <w:color w:val="707272"/>
          <w:w w:val="100"/>
          <w:position w:val="-23"/>
        </w:rPr>
        <w:tab/>
      </w:r>
      <w:r>
        <w:rPr>
          <w:rFonts w:ascii="Arial" w:hAnsi="Arial" w:cs="Arial" w:eastAsia="Arial"/>
          <w:sz w:val="21"/>
          <w:szCs w:val="21"/>
          <w:color w:val="707272"/>
          <w:w w:val="100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93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93"/>
          <w:u w:val="thick" w:color="445787"/>
          <w:position w:val="-23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93"/>
          <w:u w:val="thick" w:color="445787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92"/>
          <w:u w:val="thick" w:color="445787"/>
          <w:position w:val="-23"/>
        </w:rPr>
        <w:t>\</w:t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92"/>
          <w:u w:val="thick" w:color="445787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36447E"/>
          <w:w w:val="100"/>
          <w:u w:val="thick" w:color="445787"/>
          <w:position w:val="-23"/>
        </w:rPr>
        <w:t>   </w:t>
      </w:r>
      <w:r>
        <w:rPr>
          <w:rFonts w:ascii="Times New Roman" w:hAnsi="Times New Roman" w:cs="Times New Roman" w:eastAsia="Times New Roman"/>
          <w:sz w:val="26"/>
          <w:szCs w:val="26"/>
          <w:color w:val="36447E"/>
          <w:spacing w:val="-9"/>
          <w:w w:val="100"/>
          <w:u w:val="thick" w:color="445787"/>
          <w:position w:val="-2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6447E"/>
          <w:spacing w:val="-9"/>
          <w:w w:val="100"/>
          <w:u w:val="thick" w:color="445787"/>
          <w:position w:val="-23"/>
        </w:rPr>
      </w:r>
      <w:r>
        <w:rPr>
          <w:rFonts w:ascii="Times New Roman" w:hAnsi="Times New Roman" w:cs="Times New Roman" w:eastAsia="Times New Roman"/>
          <w:sz w:val="26"/>
          <w:szCs w:val="26"/>
          <w:color w:val="36447E"/>
          <w:spacing w:val="-9"/>
          <w:w w:val="100"/>
          <w:u w:val="thick" w:color="445787"/>
          <w:position w:val="-23"/>
        </w:rPr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73"/>
          <w:u w:val="thick" w:color="445787"/>
          <w:position w:val="-21"/>
        </w:rPr>
        <w:t>....ol...h.</w:t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73"/>
          <w:u w:val="thick" w:color="445787"/>
          <w:position w:val="-21"/>
        </w:rPr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100"/>
          <w:u w:val="thick" w:color="445787"/>
          <w:position w:val="-2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100"/>
          <w:u w:val="thick" w:color="445787"/>
          <w:position w:val="-2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100"/>
          <w:u w:val="thick" w:color="445787"/>
          <w:position w:val="-21"/>
        </w:rPr>
      </w:r>
      <w:r>
        <w:rPr>
          <w:rFonts w:ascii="Times New Roman" w:hAnsi="Times New Roman" w:cs="Times New Roman" w:eastAsia="Times New Roman"/>
          <w:sz w:val="12"/>
          <w:szCs w:val="12"/>
          <w:color w:val="445487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9" w:lineRule="atLeas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105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-14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79"/>
        </w:rPr>
        <w:t>ı:-Jlınü:t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35"/>
          <w:w w:val="7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CBCBF"/>
          <w:spacing w:val="2"/>
          <w:w w:val="75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828283"/>
          <w:spacing w:val="-4"/>
          <w:w w:val="75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AAAAC"/>
          <w:spacing w:val="0"/>
          <w:w w:val="17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3" w:equalWidth="0">
            <w:col w:w="847" w:space="1797"/>
            <w:col w:w="3433" w:space="2606"/>
            <w:col w:w="3097"/>
          </w:cols>
        </w:sectPr>
      </w:pPr>
      <w:rPr/>
    </w:p>
    <w:p>
      <w:pPr>
        <w:spacing w:before="0" w:after="0" w:line="49" w:lineRule="atLeast"/>
        <w:ind w:left="5512" w:right="6023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5487"/>
          <w:spacing w:val="0"/>
          <w:w w:val="78"/>
        </w:rPr>
        <w:t>,._,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1" w:after="0" w:line="253" w:lineRule="exact"/>
        <w:ind w:left="2529" w:right="-20"/>
        <w:jc w:val="left"/>
        <w:tabs>
          <w:tab w:pos="3580" w:val="left"/>
          <w:tab w:pos="8980" w:val="left"/>
          <w:tab w:pos="99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0"/>
          <w:position w:val="-4"/>
        </w:rPr>
        <w:t>3,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0"/>
          <w:w w:val="100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94949"/>
          <w:spacing w:val="-1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648A"/>
          <w:spacing w:val="0"/>
          <w:w w:val="389"/>
          <w:i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648A"/>
          <w:spacing w:val="-108"/>
          <w:w w:val="389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5487"/>
          <w:spacing w:val="0"/>
          <w:w w:val="147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45487"/>
          <w:spacing w:val="-2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C"/>
          <w:spacing w:val="0"/>
          <w:w w:val="183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AAAAAC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AAAAC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707272"/>
          <w:spacing w:val="0"/>
          <w:w w:val="48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70727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4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AAAAAC"/>
          <w:spacing w:val="0"/>
          <w:w w:val="51"/>
          <w:position w:val="0"/>
        </w:rPr>
        <w:t>:e:ı</w:t>
      </w:r>
      <w:r>
        <w:rPr>
          <w:rFonts w:ascii="Times New Roman" w:hAnsi="Times New Roman" w:cs="Times New Roman" w:eastAsia="Times New Roman"/>
          <w:sz w:val="22"/>
          <w:szCs w:val="22"/>
          <w:color w:val="AAAAAC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AAAAC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86"/>
          <w:position w:val="-1"/>
        </w:rPr>
        <w:t>Ar</w:t>
      </w:r>
      <w:r>
        <w:rPr>
          <w:rFonts w:ascii="Arial" w:hAnsi="Arial" w:cs="Arial" w:eastAsia="Arial"/>
          <w:sz w:val="21"/>
          <w:szCs w:val="21"/>
          <w:color w:val="2B2B2B"/>
          <w:spacing w:val="-4"/>
          <w:w w:val="87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30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100"/>
          <w:position w:val="-1"/>
        </w:rPr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58"/>
          <w:position w:val="7"/>
        </w:rPr>
        <w:t>,</w:t>
      </w:r>
      <w:r>
        <w:rPr>
          <w:rFonts w:ascii="Arial" w:hAnsi="Arial" w:cs="Arial" w:eastAsia="Arial"/>
          <w:sz w:val="12"/>
          <w:szCs w:val="12"/>
          <w:color w:val="2B2B2B"/>
          <w:spacing w:val="-7"/>
          <w:w w:val="59"/>
          <w:position w:val="7"/>
        </w:rPr>
        <w:t>·</w:t>
      </w:r>
      <w:r>
        <w:rPr>
          <w:rFonts w:ascii="Arial" w:hAnsi="Arial" w:cs="Arial" w:eastAsia="Arial"/>
          <w:sz w:val="12"/>
          <w:szCs w:val="12"/>
          <w:color w:val="BCBCBF"/>
          <w:spacing w:val="0"/>
          <w:w w:val="198"/>
          <w:position w:val="7"/>
        </w:rPr>
        <w:t>'</w:t>
      </w:r>
      <w:r>
        <w:rPr>
          <w:rFonts w:ascii="Arial" w:hAnsi="Arial" w:cs="Arial" w:eastAsia="Arial"/>
          <w:sz w:val="12"/>
          <w:szCs w:val="12"/>
          <w:color w:val="BCBCBF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159"/>
          <w:position w:val="7"/>
        </w:rPr>
        <w:t>.</w:t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2"/>
          <w:szCs w:val="12"/>
          <w:color w:val="2B2B2B"/>
          <w:spacing w:val="0"/>
          <w:w w:val="100"/>
          <w:position w:val="7"/>
        </w:rPr>
      </w:r>
      <w:r>
        <w:rPr>
          <w:rFonts w:ascii="Arial" w:hAnsi="Arial" w:cs="Arial" w:eastAsia="Arial"/>
          <w:sz w:val="13"/>
          <w:szCs w:val="13"/>
          <w:color w:val="5B5B5B"/>
          <w:spacing w:val="0"/>
          <w:w w:val="113"/>
          <w:i/>
          <w:position w:val="3"/>
        </w:rPr>
        <w:t>•</w:t>
      </w:r>
      <w:r>
        <w:rPr>
          <w:rFonts w:ascii="Arial" w:hAnsi="Arial" w:cs="Arial" w:eastAsia="Arial"/>
          <w:sz w:val="13"/>
          <w:szCs w:val="13"/>
          <w:color w:val="5B5B5B"/>
          <w:spacing w:val="-19"/>
          <w:w w:val="112"/>
          <w:i/>
          <w:position w:val="3"/>
        </w:rPr>
        <w:t>'</w:t>
      </w:r>
      <w:r>
        <w:rPr>
          <w:rFonts w:ascii="Arial" w:hAnsi="Arial" w:cs="Arial" w:eastAsia="Arial"/>
          <w:sz w:val="13"/>
          <w:szCs w:val="13"/>
          <w:color w:val="AAAAAC"/>
          <w:spacing w:val="0"/>
          <w:w w:val="123"/>
          <w:i/>
          <w:position w:val="3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left="4886" w:right="-20"/>
        <w:jc w:val="left"/>
        <w:tabs>
          <w:tab w:pos="8940" w:val="left"/>
          <w:tab w:pos="10140" w:val="left"/>
          <w:tab w:pos="105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280029pt;margin-top:.107317pt;width:4.818351pt;height:5pt;mso-position-horizontal-relative:page;mso-position-vertical-relative:paragraph;z-index:-1615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BCBCBF"/>
                      <w:spacing w:val="5"/>
                      <w:w w:val="24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07272"/>
                      <w:spacing w:val="0"/>
                      <w:w w:val="17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2"/>
        </w:rPr>
        <w:t>Serka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-2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2"/>
        </w:rPr>
        <w:t>YDlN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-22"/>
        </w:rPr>
        <w:t>Bü!efn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-62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07272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26"/>
          <w:szCs w:val="26"/>
          <w:color w:val="919393"/>
          <w:spacing w:val="0"/>
          <w:w w:val="53"/>
          <w:i/>
          <w:position w:val="-13"/>
        </w:rPr>
        <w:t>r-</w:t>
      </w:r>
      <w:r>
        <w:rPr>
          <w:rFonts w:ascii="Times New Roman" w:hAnsi="Times New Roman" w:cs="Times New Roman" w:eastAsia="Times New Roman"/>
          <w:sz w:val="26"/>
          <w:szCs w:val="26"/>
          <w:color w:val="919393"/>
          <w:spacing w:val="7"/>
          <w:w w:val="53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100"/>
          <w:position w:val="-13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-6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0"/>
          <w:w w:val="65"/>
          <w:position w:val="-13"/>
        </w:rPr>
        <w:t>',</w:t>
      </w:r>
      <w:r>
        <w:rPr>
          <w:rFonts w:ascii="Times New Roman" w:hAnsi="Times New Roman" w:cs="Times New Roman" w:eastAsia="Times New Roman"/>
          <w:sz w:val="26"/>
          <w:szCs w:val="26"/>
          <w:color w:val="AAAAAC"/>
          <w:spacing w:val="21"/>
          <w:w w:val="65"/>
          <w:position w:val="-1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B2B2B"/>
          <w:spacing w:val="0"/>
          <w:w w:val="100"/>
          <w:position w:val="-1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1.20752pt;margin-top:14.482777pt;width:7.946125pt;height:23.874513pt;mso-position-horizontal-relative:page;mso-position-vertical-relative:paragraph;z-index:-16166" type="#_x0000_t202" filled="f" stroked="f">
            <v:textbox inset="0,0,0,0">
              <w:txbxContent>
                <w:p>
                  <w:pPr>
                    <w:spacing w:before="0" w:after="0" w:line="205" w:lineRule="exact"/>
                    <w:ind w:left="37" w:right="-2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AAAAAC"/>
                      <w:spacing w:val="0"/>
                      <w:w w:val="143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156525pt;margin-top:14.491762pt;width:6.045602pt;height:28.990235pt;mso-position-horizontal-relative:page;mso-position-vertical-relative:paragraph;z-index:-16165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5"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B5B5B"/>
                      <w:spacing w:val="0"/>
                      <w:w w:val="100"/>
                    </w:rPr>
                    <w:t>Ş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880005pt;margin-top:.917558pt;width:2.7696pt;height:7.5pt;mso-position-horizontal-relative:page;mso-position-vertical-relative:paragraph;z-index:-1615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-11"/>
                      <w:w w:val="95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B2B2B"/>
                      <w:spacing w:val="0"/>
                      <w:w w:val="63"/>
                    </w:rPr>
                    <w:t>.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B2B2B"/>
          <w:spacing w:val="-32"/>
          <w:w w:val="106"/>
          <w:i/>
          <w:position w:val="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43"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20"/>
          <w:w w:val="43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2B2B2B"/>
          <w:spacing w:val="-30"/>
          <w:w w:val="106"/>
          <w:i/>
          <w:position w:val="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43"/>
          <w:position w:val="-6"/>
        </w:rPr>
        <w:t>•.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3"/>
          <w:position w:val="-6"/>
        </w:rPr>
        <w:t>:ll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4"/>
          <w:w w:val="84"/>
          <w:position w:val="-6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4"/>
          <w:w w:val="83"/>
          <w:position w:val="-6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32"/>
          <w:w w:val="83"/>
          <w:position w:val="-6"/>
        </w:rPr>
        <w:t>ı</w:t>
      </w:r>
      <w:r>
        <w:rPr>
          <w:rFonts w:ascii="Arial" w:hAnsi="Arial" w:cs="Arial" w:eastAsia="Arial"/>
          <w:sz w:val="15"/>
          <w:szCs w:val="15"/>
          <w:color w:val="2B2B2B"/>
          <w:spacing w:val="-1"/>
          <w:w w:val="127"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67"/>
          <w:w w:val="62"/>
          <w:position w:val="-6"/>
        </w:rPr>
        <w:t>y</w:t>
      </w:r>
      <w:r>
        <w:rPr>
          <w:rFonts w:ascii="Arial" w:hAnsi="Arial" w:cs="Arial" w:eastAsia="Arial"/>
          <w:sz w:val="15"/>
          <w:szCs w:val="15"/>
          <w:color w:val="BCBCBF"/>
          <w:spacing w:val="0"/>
          <w:w w:val="58"/>
          <w:position w:val="4"/>
        </w:rPr>
        <w:t>..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09" w:lineRule="exact"/>
        <w:ind w:right="-163"/>
        <w:jc w:val="left"/>
        <w:tabs>
          <w:tab w:pos="360" w:val="left"/>
        </w:tabs>
        <w:rPr>
          <w:rFonts w:ascii="Arial" w:hAnsi="Arial" w:cs="Arial" w:eastAsia="Arial"/>
          <w:sz w:val="82"/>
          <w:szCs w:val="8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w w:val="65"/>
          <w:position w:val="-1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76"/>
          <w:position w:val="-1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0727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0"/>
          <w:w w:val="82"/>
          <w:position w:val="-10"/>
        </w:rPr>
        <w:t>ll</w:t>
      </w:r>
      <w:r>
        <w:rPr>
          <w:rFonts w:ascii="Times New Roman" w:hAnsi="Times New Roman" w:cs="Times New Roman" w:eastAsia="Times New Roman"/>
          <w:sz w:val="15"/>
          <w:szCs w:val="15"/>
          <w:color w:val="707272"/>
          <w:spacing w:val="-2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100"/>
          <w:position w:val="-10"/>
        </w:rPr>
        <w:t>ü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0"/>
          <w:w w:val="60"/>
          <w:position w:val="-10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5B5B5B"/>
          <w:spacing w:val="22"/>
          <w:w w:val="6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60"/>
          <w:position w:val="-10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0"/>
          <w:w w:val="6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AAC"/>
          <w:spacing w:val="20"/>
          <w:w w:val="6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60"/>
          <w:position w:val="-10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2"/>
          <w:w w:val="60"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60"/>
          <w:position w:val="-10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0"/>
          <w:w w:val="60"/>
          <w:position w:val="-10"/>
        </w:rPr>
        <w:t>       </w:t>
      </w:r>
      <w:r>
        <w:rPr>
          <w:rFonts w:ascii="Times New Roman" w:hAnsi="Times New Roman" w:cs="Times New Roman" w:eastAsia="Times New Roman"/>
          <w:sz w:val="15"/>
          <w:szCs w:val="15"/>
          <w:color w:val="2B2B2B"/>
          <w:spacing w:val="5"/>
          <w:w w:val="60"/>
          <w:position w:val="-10"/>
        </w:rPr>
        <w:t> </w:t>
      </w:r>
      <w:r>
        <w:rPr>
          <w:rFonts w:ascii="Arial" w:hAnsi="Arial" w:cs="Arial" w:eastAsia="Arial"/>
          <w:sz w:val="82"/>
          <w:szCs w:val="82"/>
          <w:color w:val="262F9A"/>
          <w:spacing w:val="0"/>
          <w:w w:val="600"/>
          <w:position w:val="-34"/>
        </w:rPr>
        <w:t>l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-340"/>
          <w:cols w:num="2" w:equalWidth="0">
            <w:col w:w="9542" w:space="321"/>
            <w:col w:w="2257"/>
          </w:cols>
        </w:sectPr>
      </w:pPr>
      <w:rPr/>
    </w:p>
    <w:p>
      <w:pPr>
        <w:spacing w:before="88" w:after="0" w:line="5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1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20"/>
        <w:jc w:val="left"/>
        <w:tabs>
          <w:tab w:pos="70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BCBCBF"/>
          <w:spacing w:val="-41"/>
          <w:w w:val="100"/>
          <w:position w:val="-11"/>
        </w:rPr>
        <w:t>·</w:t>
      </w:r>
      <w:r>
        <w:rPr>
          <w:rFonts w:ascii="Arial" w:hAnsi="Arial" w:cs="Arial" w:eastAsia="Arial"/>
          <w:sz w:val="20"/>
          <w:szCs w:val="20"/>
          <w:color w:val="BCBCBF"/>
          <w:spacing w:val="0"/>
          <w:w w:val="100"/>
          <w:position w:val="-11"/>
        </w:rPr>
        <w:t>.</w:t>
      </w:r>
      <w:r>
        <w:rPr>
          <w:rFonts w:ascii="Arial" w:hAnsi="Arial" w:cs="Arial" w:eastAsia="Arial"/>
          <w:sz w:val="20"/>
          <w:szCs w:val="20"/>
          <w:color w:val="BCBCBF"/>
          <w:spacing w:val="53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1"/>
        </w:rPr>
        <w:t>Mri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1"/>
          <w:position w:val="-11"/>
        </w:rPr>
        <w:t>ı:ıl</w:t>
      </w:r>
      <w:r>
        <w:rPr>
          <w:rFonts w:ascii="Arial" w:hAnsi="Arial" w:cs="Arial" w:eastAsia="Arial"/>
          <w:sz w:val="20"/>
          <w:szCs w:val="20"/>
          <w:color w:val="5B5B5B"/>
          <w:spacing w:val="-17"/>
          <w:w w:val="72"/>
          <w:position w:val="-11"/>
        </w:rPr>
        <w:t>e</w:t>
      </w:r>
      <w:r>
        <w:rPr>
          <w:rFonts w:ascii="Arial" w:hAnsi="Arial" w:cs="Arial" w:eastAsia="Arial"/>
          <w:sz w:val="20"/>
          <w:szCs w:val="20"/>
          <w:color w:val="BCBCBF"/>
          <w:spacing w:val="0"/>
          <w:w w:val="112"/>
          <w:position w:val="-11"/>
        </w:rPr>
        <w:t>,</w:t>
      </w:r>
      <w:r>
        <w:rPr>
          <w:rFonts w:ascii="Arial" w:hAnsi="Arial" w:cs="Arial" w:eastAsia="Arial"/>
          <w:sz w:val="20"/>
          <w:szCs w:val="20"/>
          <w:color w:val="BCBCBF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BCBCBF"/>
          <w:spacing w:val="2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86"/>
          <w:position w:val="-11"/>
        </w:rPr>
        <w:t>ti</w:t>
      </w:r>
      <w:r>
        <w:rPr>
          <w:rFonts w:ascii="Arial" w:hAnsi="Arial" w:cs="Arial" w:eastAsia="Arial"/>
          <w:sz w:val="20"/>
          <w:szCs w:val="20"/>
          <w:color w:val="5B5B5B"/>
          <w:spacing w:val="-18"/>
          <w:w w:val="87"/>
          <w:position w:val="-11"/>
        </w:rPr>
        <w:t>h</w:t>
      </w:r>
      <w:r>
        <w:rPr>
          <w:rFonts w:ascii="Arial" w:hAnsi="Arial" w:cs="Arial" w:eastAsia="Arial"/>
          <w:sz w:val="20"/>
          <w:szCs w:val="20"/>
          <w:color w:val="828283"/>
          <w:spacing w:val="-13"/>
          <w:w w:val="59"/>
          <w:position w:val="-11"/>
        </w:rPr>
        <w:t>F</w:t>
      </w:r>
      <w:r>
        <w:rPr>
          <w:rFonts w:ascii="Arial" w:hAnsi="Arial" w:cs="Arial" w:eastAsia="Arial"/>
          <w:sz w:val="20"/>
          <w:szCs w:val="20"/>
          <w:color w:val="AAAAAC"/>
          <w:spacing w:val="0"/>
          <w:w w:val="96"/>
          <w:position w:val="-11"/>
        </w:rPr>
        <w:t>·</w:t>
      </w:r>
      <w:r>
        <w:rPr>
          <w:rFonts w:ascii="Arial" w:hAnsi="Arial" w:cs="Arial" w:eastAsia="Arial"/>
          <w:sz w:val="20"/>
          <w:szCs w:val="20"/>
          <w:color w:val="AAAAAC"/>
          <w:spacing w:val="0"/>
          <w:w w:val="100"/>
          <w:position w:val="-11"/>
        </w:rPr>
        <w:t>  </w:t>
      </w:r>
      <w:r>
        <w:rPr>
          <w:rFonts w:ascii="Arial" w:hAnsi="Arial" w:cs="Arial" w:eastAsia="Arial"/>
          <w:sz w:val="20"/>
          <w:szCs w:val="20"/>
          <w:color w:val="AAAAAC"/>
          <w:spacing w:val="-16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919393"/>
          <w:spacing w:val="0"/>
          <w:w w:val="100"/>
          <w:position w:val="-11"/>
        </w:rPr>
        <w:t>;,</w:t>
      </w:r>
      <w:r>
        <w:rPr>
          <w:rFonts w:ascii="Arial" w:hAnsi="Arial" w:cs="Arial" w:eastAsia="Arial"/>
          <w:sz w:val="20"/>
          <w:szCs w:val="20"/>
          <w:color w:val="919393"/>
          <w:spacing w:val="19"/>
          <w:w w:val="100"/>
          <w:position w:val="-11"/>
        </w:rPr>
        <w:t> </w:t>
      </w:r>
      <w:r>
        <w:rPr>
          <w:rFonts w:ascii="Arial" w:hAnsi="Arial" w:cs="Arial" w:eastAsia="Arial"/>
          <w:sz w:val="28"/>
          <w:szCs w:val="28"/>
          <w:color w:val="5B5B5B"/>
          <w:spacing w:val="-30"/>
          <w:w w:val="71"/>
          <w:i/>
          <w:position w:val="-11"/>
        </w:rPr>
        <w:t>·</w:t>
      </w:r>
      <w:r>
        <w:rPr>
          <w:rFonts w:ascii="Arial" w:hAnsi="Arial" w:cs="Arial" w:eastAsia="Arial"/>
          <w:sz w:val="28"/>
          <w:szCs w:val="28"/>
          <w:color w:val="828283"/>
          <w:spacing w:val="0"/>
          <w:w w:val="48"/>
          <w:i/>
          <w:position w:val="-11"/>
        </w:rPr>
        <w:t>··if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  <w:cols w:num="2" w:equalWidth="0">
            <w:col w:w="5617" w:space="3152"/>
            <w:col w:w="301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47" w:lineRule="exact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6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1195" w:right="294"/>
        <w:jc w:val="center"/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74"/>
          <w:szCs w:val="74"/>
          <w:color w:val="445487"/>
          <w:spacing w:val="0"/>
          <w:w w:val="110"/>
          <w:i/>
        </w:rPr>
        <w:t>lif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</w:rPr>
      </w:r>
    </w:p>
    <w:p>
      <w:pPr>
        <w:spacing w:before="51" w:after="0" w:line="240" w:lineRule="auto"/>
        <w:ind w:left="945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KILINÇ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87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A6B"/>
          <w:spacing w:val="0"/>
          <w:w w:val="166"/>
          <w:i/>
          <w:position w:val="-6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62" w:lineRule="exact"/>
        <w:ind w:right="-20"/>
        <w:jc w:val="left"/>
        <w:tabs>
          <w:tab w:pos="15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AAAAAC"/>
          <w:spacing w:val="-47"/>
          <w:w w:val="65"/>
          <w:position w:val="9"/>
        </w:rPr>
        <w:t>•</w:t>
      </w:r>
      <w:r>
        <w:rPr>
          <w:rFonts w:ascii="Arial" w:hAnsi="Arial" w:cs="Arial" w:eastAsia="Arial"/>
          <w:sz w:val="21"/>
          <w:szCs w:val="21"/>
          <w:color w:val="707272"/>
          <w:spacing w:val="0"/>
          <w:w w:val="144"/>
          <w:position w:val="9"/>
        </w:rPr>
        <w:t>,.</w:t>
      </w:r>
      <w:r>
        <w:rPr>
          <w:rFonts w:ascii="Arial" w:hAnsi="Arial" w:cs="Arial" w:eastAsia="Arial"/>
          <w:sz w:val="21"/>
          <w:szCs w:val="21"/>
          <w:color w:val="707272"/>
          <w:spacing w:val="12"/>
          <w:w w:val="144"/>
          <w:position w:val="9"/>
        </w:rPr>
        <w:t>,</w:t>
      </w:r>
      <w:r>
        <w:rPr>
          <w:rFonts w:ascii="Arial" w:hAnsi="Arial" w:cs="Arial" w:eastAsia="Arial"/>
          <w:sz w:val="35"/>
          <w:szCs w:val="35"/>
          <w:color w:val="BCBCBF"/>
          <w:spacing w:val="0"/>
          <w:w w:val="81"/>
          <w:position w:val="9"/>
        </w:rPr>
        <w:t>.</w:t>
      </w:r>
      <w:r>
        <w:rPr>
          <w:rFonts w:ascii="Arial" w:hAnsi="Arial" w:cs="Arial" w:eastAsia="Arial"/>
          <w:sz w:val="35"/>
          <w:szCs w:val="35"/>
          <w:color w:val="BCBCBF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35"/>
          <w:szCs w:val="35"/>
          <w:color w:val="BCBCBF"/>
          <w:spacing w:val="-34"/>
          <w:w w:val="100"/>
          <w:position w:val="9"/>
        </w:rPr>
        <w:t> </w:t>
      </w:r>
      <w:r>
        <w:rPr>
          <w:rFonts w:ascii="Arial" w:hAnsi="Arial" w:cs="Arial" w:eastAsia="Arial"/>
          <w:sz w:val="35"/>
          <w:szCs w:val="35"/>
          <w:color w:val="BCBCBF"/>
          <w:spacing w:val="-26"/>
          <w:w w:val="94"/>
          <w:position w:val="9"/>
        </w:rPr>
        <w:t>.</w:t>
      </w:r>
      <w:r>
        <w:rPr>
          <w:rFonts w:ascii="Arial" w:hAnsi="Arial" w:cs="Arial" w:eastAsia="Arial"/>
          <w:sz w:val="35"/>
          <w:szCs w:val="35"/>
          <w:color w:val="BCBCBF"/>
          <w:spacing w:val="-37"/>
          <w:w w:val="51"/>
          <w:position w:val="-1"/>
        </w:rPr>
        <w:t>,</w:t>
      </w:r>
      <w:r>
        <w:rPr>
          <w:rFonts w:ascii="Arial" w:hAnsi="Arial" w:cs="Arial" w:eastAsia="Arial"/>
          <w:sz w:val="35"/>
          <w:szCs w:val="35"/>
          <w:color w:val="707272"/>
          <w:spacing w:val="-37"/>
          <w:w w:val="54"/>
          <w:position w:val="-1"/>
        </w:rPr>
      </w:r>
      <w:r>
        <w:rPr>
          <w:rFonts w:ascii="Arial" w:hAnsi="Arial" w:cs="Arial" w:eastAsia="Arial"/>
          <w:sz w:val="35"/>
          <w:szCs w:val="35"/>
          <w:color w:val="707272"/>
          <w:spacing w:val="-17"/>
          <w:w w:val="54"/>
          <w:emboss/>
          <w:position w:val="-1"/>
        </w:rPr>
        <w:t>.</w:t>
      </w:r>
      <w:r>
        <w:rPr>
          <w:rFonts w:ascii="Arial" w:hAnsi="Arial" w:cs="Arial" w:eastAsia="Arial"/>
          <w:sz w:val="35"/>
          <w:szCs w:val="35"/>
          <w:color w:val="707272"/>
          <w:spacing w:val="-17"/>
          <w:w w:val="54"/>
          <w:emboss/>
          <w:position w:val="-1"/>
        </w:rPr>
      </w:r>
      <w:r>
        <w:rPr>
          <w:rFonts w:ascii="Arial" w:hAnsi="Arial" w:cs="Arial" w:eastAsia="Arial"/>
          <w:sz w:val="35"/>
          <w:szCs w:val="35"/>
          <w:color w:val="707272"/>
          <w:spacing w:val="-17"/>
          <w:w w:val="54"/>
          <w:position w:val="-1"/>
        </w:rPr>
      </w:r>
      <w:r>
        <w:rPr>
          <w:rFonts w:ascii="Arial" w:hAnsi="Arial" w:cs="Arial" w:eastAsia="Arial"/>
          <w:sz w:val="35"/>
          <w:szCs w:val="35"/>
          <w:color w:val="707272"/>
          <w:spacing w:val="-17"/>
          <w:w w:val="54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779A8"/>
          <w:spacing w:val="0"/>
          <w:w w:val="155"/>
          <w:position w:val="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7779A8"/>
          <w:spacing w:val="0"/>
          <w:w w:val="156"/>
          <w:position w:val="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7779A8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AAC"/>
          <w:spacing w:val="0"/>
          <w:w w:val="172"/>
          <w:position w:val="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AAAAC"/>
          <w:spacing w:val="-52"/>
          <w:w w:val="172"/>
          <w:position w:val="9"/>
        </w:rPr>
        <w:t> </w:t>
      </w:r>
      <w:r>
        <w:rPr>
          <w:rFonts w:ascii="Arial" w:hAnsi="Arial" w:cs="Arial" w:eastAsia="Arial"/>
          <w:sz w:val="37"/>
          <w:szCs w:val="37"/>
          <w:color w:val="AAAAAC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37"/>
          <w:szCs w:val="37"/>
          <w:color w:val="AAAAAC"/>
          <w:spacing w:val="-100"/>
          <w:w w:val="100"/>
          <w:position w:val="-1"/>
        </w:rPr>
        <w:t> </w:t>
      </w:r>
      <w:r>
        <w:rPr>
          <w:rFonts w:ascii="Arial" w:hAnsi="Arial" w:cs="Arial" w:eastAsia="Arial"/>
          <w:sz w:val="37"/>
          <w:szCs w:val="37"/>
          <w:color w:val="AAAA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7"/>
          <w:szCs w:val="37"/>
          <w:color w:val="AAAAAC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AAAAAC"/>
          <w:spacing w:val="0"/>
          <w:w w:val="103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312" w:right="1537"/>
        <w:jc w:val="center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036804pt;margin-top:-11.425975pt;width:3.50649pt;height:9pt;mso-position-horizontal-relative:page;mso-position-vertical-relative:paragraph;z-index:-16157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BCBCBF"/>
                      <w:spacing w:val="0"/>
                      <w:w w:val="117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440002pt;margin-top:.290132pt;width:3.64705pt;height:5.5pt;mso-position-horizontal-relative:page;mso-position-vertical-relative:paragraph;z-index:-1615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AAAAAC"/>
                      <w:spacing w:val="0"/>
                      <w:w w:val="347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AAAAAC"/>
          <w:spacing w:val="-50"/>
          <w:w w:val="176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40" w:right="0"/>
          <w:cols w:num="3" w:equalWidth="0">
            <w:col w:w="554" w:space="3358"/>
            <w:col w:w="2344" w:space="2543"/>
            <w:col w:w="2981"/>
          </w:cols>
        </w:sectPr>
      </w:pPr>
      <w:rPr/>
    </w:p>
    <w:p>
      <w:pPr>
        <w:spacing w:before="0" w:after="0" w:line="360" w:lineRule="exact"/>
        <w:ind w:left="2356" w:right="-20"/>
        <w:jc w:val="left"/>
        <w:tabs>
          <w:tab w:pos="298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76pt;margin-top:29.280001pt;width:569.280012pt;height:775.440002pt;mso-position-horizontal-relative:page;mso-position-vertical-relative:page;z-index:-16164" coordorigin="235,586" coordsize="11386,15509">
            <v:group style="position:absolute;left:250;top:624;width:11290;height:2" coordorigin="250,624" coordsize="11290,2">
              <v:shape style="position:absolute;left:250;top:624;width:11290;height:2" coordorigin="250,624" coordsize="11290,0" path="m250,624l11539,624e" filled="f" stroked="t" strokeweight=".96pt" strokecolor="#5B5B5B">
                <v:path arrowok="t"/>
              </v:shape>
            </v:group>
            <v:group style="position:absolute;left:254;top:614;width:2;height:8102" coordorigin="254,614" coordsize="2,8102">
              <v:shape style="position:absolute;left:254;top:614;width:2;height:8102" coordorigin="254,614" coordsize="0,8102" path="m254,8717l254,614e" filled="f" stroked="t" strokeweight=".48pt" strokecolor="#444444">
                <v:path arrowok="t"/>
              </v:shape>
            </v:group>
            <v:group style="position:absolute;left:2242;top:614;width:2;height:1498" coordorigin="2242,614" coordsize="2,1498">
              <v:shape style="position:absolute;left:2242;top:614;width:2;height:1498" coordorigin="2242,614" coordsize="0,1498" path="m2242,2112l2242,614e" filled="f" stroked="t" strokeweight=".48pt" strokecolor="#3F3F3F">
                <v:path arrowok="t"/>
              </v:shape>
            </v:group>
            <v:group style="position:absolute;left:9110;top:614;width:2;height:922" coordorigin="9110,614" coordsize="2,922">
              <v:shape style="position:absolute;left:9110;top:614;width:2;height:922" coordorigin="9110,614" coordsize="0,922" path="m9110,1536l9110,614e" filled="f" stroked="t" strokeweight=".96pt" strokecolor="#5B5B5B">
                <v:path arrowok="t"/>
              </v:shape>
            </v:group>
            <v:group style="position:absolute;left:250;top:614;width:2;height:8102" coordorigin="250,614" coordsize="2,8102">
              <v:shape style="position:absolute;left:250;top:614;width:2;height:8102" coordorigin="250,614" coordsize="0,8102" path="m250,8717l250,614e" filled="f" stroked="t" strokeweight=".72pt" strokecolor="#484848">
                <v:path arrowok="t"/>
              </v:shape>
            </v:group>
            <v:group style="position:absolute;left:2242;top:1325;width:2;height:336" coordorigin="2242,1325" coordsize="2,336">
              <v:shape style="position:absolute;left:2242;top:1325;width:2;height:336" coordorigin="2242,1325" coordsize="0,336" path="m2242,1661l2242,1325e" filled="f" stroked="t" strokeweight=".48pt" strokecolor="#606060">
                <v:path arrowok="t"/>
              </v:shape>
            </v:group>
            <v:group style="position:absolute;left:9115;top:1474;width:2;height:187" coordorigin="9115,1474" coordsize="2,187">
              <v:shape style="position:absolute;left:9115;top:1474;width:2;height:187" coordorigin="9115,1474" coordsize="0,187" path="m9115,1661l9115,1474e" filled="f" stroked="t" strokeweight=".48pt" strokecolor="#2B2B2B">
                <v:path arrowok="t"/>
              </v:shape>
            </v:group>
            <v:group style="position:absolute;left:250;top:2107;width:7046;height:2" coordorigin="250,2107" coordsize="7046,2">
              <v:shape style="position:absolute;left:250;top:2107;width:7046;height:2" coordorigin="250,2107" coordsize="7046,0" path="m250,2107l7296,2107e" filled="f" stroked="t" strokeweight=".48pt" strokecolor="#232323">
                <v:path arrowok="t"/>
              </v:shape>
            </v:group>
            <v:group style="position:absolute;left:11611;top:590;width:2;height:9250" coordorigin="11611,590" coordsize="2,9250">
              <v:shape style="position:absolute;left:11611;top:590;width:2;height:9250" coordorigin="11611,590" coordsize="0,9250" path="m11611,9840l11611,590e" filled="f" stroked="t" strokeweight=".48pt" strokecolor="#000000">
                <v:path arrowok="t"/>
              </v:shape>
            </v:group>
            <v:group style="position:absolute;left:7238;top:2102;width:4310;height:2" coordorigin="7238,2102" coordsize="4310,2">
              <v:shape style="position:absolute;left:7238;top:2102;width:4310;height:2" coordorigin="7238,2102" coordsize="4310,0" path="m7238,2102l11549,2102e" filled="f" stroked="t" strokeweight=".96pt" strokecolor="#575757">
                <v:path arrowok="t"/>
              </v:shape>
            </v:group>
            <v:group style="position:absolute;left:9115;top:614;width:2;height:1498" coordorigin="9115,614" coordsize="2,1498">
              <v:shape style="position:absolute;left:9115;top:614;width:2;height:1498" coordorigin="9115,614" coordsize="0,1498" path="m9115,2112l9115,614e" filled="f" stroked="t" strokeweight=".48pt" strokecolor="#444444">
                <v:path arrowok="t"/>
              </v:shape>
            </v:group>
            <v:group style="position:absolute;left:250;top:2347;width:5160;height:2" coordorigin="250,2347" coordsize="5160,2">
              <v:shape style="position:absolute;left:250;top:2347;width:5160;height:2" coordorigin="250,2347" coordsize="5160,0" path="m250,2347l5410,2347e" filled="f" stroked="t" strokeweight=".48pt" strokecolor="#232323">
                <v:path arrowok="t"/>
              </v:shape>
            </v:group>
            <v:group style="position:absolute;left:245;top:2069;width:2;height:274" coordorigin="245,2069" coordsize="2,274">
              <v:shape style="position:absolute;left:245;top:2069;width:2;height:274" coordorigin="245,2069" coordsize="0,274" path="m245,2342l245,2069e" filled="f" stroked="t" strokeweight=".96pt" strokecolor="#232323">
                <v:path arrowok="t"/>
              </v:shape>
            </v:group>
            <v:group style="position:absolute;left:5352;top:2342;width:6197;height:2" coordorigin="5352,2342" coordsize="6197,2">
              <v:shape style="position:absolute;left:5352;top:2342;width:6197;height:2" coordorigin="5352,2342" coordsize="6197,0" path="m5352,2342l11549,2342e" filled="f" stroked="t" strokeweight=".96pt" strokecolor="#5B5B5B">
                <v:path arrowok="t"/>
              </v:shape>
            </v:group>
            <v:group style="position:absolute;left:250;top:2585;width:3922;height:2" coordorigin="250,2585" coordsize="3922,2">
              <v:shape style="position:absolute;left:250;top:2585;width:3922;height:2" coordorigin="250,2585" coordsize="3922,0" path="m250,2585l4171,2585e" filled="f" stroked="t" strokeweight=".24pt" strokecolor="#2B2B2B">
                <v:path arrowok="t"/>
              </v:shape>
            </v:group>
            <v:group style="position:absolute;left:259;top:2304;width:2;height:2050" coordorigin="259,2304" coordsize="2,2050">
              <v:shape style="position:absolute;left:259;top:2304;width:2;height:2050" coordorigin="259,2304" coordsize="0,2050" path="m259,4354l259,2304e" filled="f" stroked="t" strokeweight=".96pt" strokecolor="#545454">
                <v:path arrowok="t"/>
              </v:shape>
            </v:group>
            <v:group style="position:absolute;left:4114;top:2580;width:427;height:2" coordorigin="4114,2580" coordsize="427,2">
              <v:shape style="position:absolute;left:4114;top:2580;width:427;height:2" coordorigin="4114,2580" coordsize="427,0" path="m4114,2580l4541,2580e" filled="f" stroked="t" strokeweight=".48pt" strokecolor="#3F3F3F">
                <v:path arrowok="t"/>
              </v:shape>
            </v:group>
            <v:group style="position:absolute;left:4483;top:2585;width:926;height:2" coordorigin="4483,2585" coordsize="926,2">
              <v:shape style="position:absolute;left:4483;top:2585;width:926;height:2" coordorigin="4483,2585" coordsize="926,0" path="m4483,2585l5410,2585e" filled="f" stroked="t" strokeweight=".24pt" strokecolor="#2B2B2B">
                <v:path arrowok="t"/>
              </v:shape>
            </v:group>
            <v:group style="position:absolute;left:5299;top:2582;width:6250;height:2" coordorigin="5299,2582" coordsize="6250,2">
              <v:shape style="position:absolute;left:5299;top:2582;width:6250;height:2" coordorigin="5299,2582" coordsize="6250,0" path="m5299,2582l11549,2582e" filled="f" stroked="t" strokeweight=".96pt" strokecolor="#575757">
                <v:path arrowok="t"/>
              </v:shape>
            </v:group>
            <v:group style="position:absolute;left:250;top:2832;width:2966;height:2" coordorigin="250,2832" coordsize="2966,2">
              <v:shape style="position:absolute;left:250;top:2832;width:2966;height:2" coordorigin="250,2832" coordsize="2966,0" path="m250,2832l3216,2832e" filled="f" stroked="t" strokeweight=".72pt" strokecolor="#646464">
                <v:path arrowok="t"/>
              </v:shape>
            </v:group>
            <v:group style="position:absolute;left:2981;top:2827;width:1190;height:2" coordorigin="2981,2827" coordsize="1190,2">
              <v:shape style="position:absolute;left:2981;top:2827;width:1190;height:2" coordorigin="2981,2827" coordsize="1190,0" path="m2981,2827l4171,2827e" filled="f" stroked="t" strokeweight=".48pt" strokecolor="#383838">
                <v:path arrowok="t"/>
              </v:shape>
            </v:group>
            <v:group style="position:absolute;left:4142;top:2818;width:686;height:2" coordorigin="4142,2818" coordsize="686,2">
              <v:shape style="position:absolute;left:4142;top:2818;width:686;height:2" coordorigin="4142,2818" coordsize="686,0" path="m4142,2818l4829,2818e" filled="f" stroked="t" strokeweight=".48pt" strokecolor="#484848">
                <v:path arrowok="t"/>
              </v:shape>
            </v:group>
            <v:group style="position:absolute;left:4800;top:2827;width:2899;height:2" coordorigin="4800,2827" coordsize="2899,2">
              <v:shape style="position:absolute;left:4800;top:2827;width:2899;height:2" coordorigin="4800,2827" coordsize="2899,0" path="m4800,2827l7699,2827e" filled="f" stroked="t" strokeweight=".48pt" strokecolor="#4B4B4B">
                <v:path arrowok="t"/>
              </v:shape>
            </v:group>
            <v:group style="position:absolute;left:7603;top:2822;width:3946;height:2" coordorigin="7603,2822" coordsize="3946,2">
              <v:shape style="position:absolute;left:7603;top:2822;width:3946;height:2" coordorigin="7603,2822" coordsize="3946,0" path="m7603,2822l11549,2822e" filled="f" stroked="t" strokeweight=".96pt" strokecolor="#707070">
                <v:path arrowok="t"/>
              </v:shape>
            </v:group>
            <v:group style="position:absolute;left:250;top:3070;width:2741;height:2" coordorigin="250,3070" coordsize="2741,2">
              <v:shape style="position:absolute;left:250;top:3070;width:2741;height:2" coordorigin="250,3070" coordsize="2741,0" path="m250,3070l2990,3070e" filled="f" stroked="t" strokeweight=".72pt" strokecolor="#707070">
                <v:path arrowok="t"/>
              </v:shape>
            </v:group>
            <v:group style="position:absolute;left:1522;top:3067;width:8755;height:2" coordorigin="1522,3067" coordsize="8755,2">
              <v:shape style="position:absolute;left:1522;top:3067;width:8755;height:2" coordorigin="1522,3067" coordsize="8755,0" path="m1522,3067l10277,3067e" filled="f" stroked="t" strokeweight=".48pt" strokecolor="#444444">
                <v:path arrowok="t"/>
              </v:shape>
            </v:group>
            <v:group style="position:absolute;left:10219;top:3062;width:1330;height:2" coordorigin="10219,3062" coordsize="1330,2">
              <v:shape style="position:absolute;left:10219;top:3062;width:1330;height:2" coordorigin="10219,3062" coordsize="1330,0" path="m10219,3062l11549,3062e" filled="f" stroked="t" strokeweight=".96pt" strokecolor="#6B6B6B">
                <v:path arrowok="t"/>
              </v:shape>
            </v:group>
            <v:group style="position:absolute;left:250;top:3312;width:6528;height:2" coordorigin="250,3312" coordsize="6528,2">
              <v:shape style="position:absolute;left:250;top:3312;width:6528;height:2" coordorigin="250,3312" coordsize="6528,0" path="m250,3312l6778,3312e" filled="f" stroked="t" strokeweight=".96pt" strokecolor="#575757">
                <v:path arrowok="t"/>
              </v:shape>
            </v:group>
            <v:group style="position:absolute;left:3744;top:3302;width:2;height:773" coordorigin="3744,3302" coordsize="2,773">
              <v:shape style="position:absolute;left:3744;top:3302;width:2;height:773" coordorigin="3744,3302" coordsize="0,773" path="m3744,4075l3744,3302e" filled="f" stroked="t" strokeweight=".96pt" strokecolor="#4B4B4B">
                <v:path arrowok="t"/>
              </v:shape>
            </v:group>
            <v:group style="position:absolute;left:3734;top:3754;width:2123;height:2" coordorigin="3734,3754" coordsize="2123,2">
              <v:shape style="position:absolute;left:3734;top:3754;width:2123;height:2" coordorigin="3734,3754" coordsize="2123,0" path="m3734,3754l5858,3754e" filled="f" stroked="t" strokeweight=".72pt" strokecolor="#646464">
                <v:path arrowok="t"/>
              </v:shape>
            </v:group>
            <v:group style="position:absolute;left:6907;top:3302;width:2;height:245" coordorigin="6907,3302" coordsize="2,245">
              <v:shape style="position:absolute;left:6907;top:3302;width:2;height:245" coordorigin="6907,3302" coordsize="0,245" path="m6907,3547l6907,3302e" filled="f" stroked="t" strokeweight=".48pt" strokecolor="#2B2B2B">
                <v:path arrowok="t"/>
              </v:shape>
            </v:group>
            <v:group style="position:absolute;left:6893;top:3744;width:2213;height:2" coordorigin="6893,3744" coordsize="2213,2">
              <v:shape style="position:absolute;left:6893;top:3744;width:2213;height:2" coordorigin="6893,3744" coordsize="2213,0" path="m6893,3744l9106,3744e" filled="f" stroked="t" strokeweight=".48pt" strokecolor="#5B5B5B">
                <v:path arrowok="t"/>
              </v:shape>
            </v:group>
            <v:group style="position:absolute;left:6546;top:3754;width:375;height:2" coordorigin="6546,3754" coordsize="375,2">
              <v:shape style="position:absolute;left:6546;top:3754;width:375;height:2" coordorigin="6546,3754" coordsize="375,0" path="m6546,3754l6922,3754e" filled="f" stroked="t" strokeweight=".72pt" strokecolor="#646464">
                <v:path arrowok="t"/>
              </v:shape>
            </v:group>
            <v:group style="position:absolute;left:6912;top:3490;width:2;height:581" coordorigin="6912,3490" coordsize="2,581">
              <v:shape style="position:absolute;left:6912;top:3490;width:2;height:581" coordorigin="6912,3490" coordsize="0,581" path="m6912,4070l6912,3490e" filled="f" stroked="t" strokeweight=".96pt" strokecolor="#4F4F4F">
                <v:path arrowok="t"/>
              </v:shape>
            </v:group>
            <v:group style="position:absolute;left:9106;top:3744;width:1848;height:2" coordorigin="9106,3744" coordsize="1848,2">
              <v:shape style="position:absolute;left:9106;top:3744;width:1848;height:2" coordorigin="9106,3744" coordsize="1848,0" path="m9106,3744l10954,3744e" filled="f" stroked="t" strokeweight=".48pt" strokecolor="#000000">
                <v:path arrowok="t"/>
              </v:shape>
            </v:group>
            <v:group style="position:absolute;left:10954;top:3744;width:662;height:2" coordorigin="10954,3744" coordsize="662,2">
              <v:shape style="position:absolute;left:10954;top:3744;width:662;height:2" coordorigin="10954,3744" coordsize="662,0" path="m10954,3744l11616,3744e" filled="f" stroked="t" strokeweight=".48pt" strokecolor="#676767">
                <v:path arrowok="t"/>
              </v:shape>
            </v:group>
            <v:group style="position:absolute;left:250;top:4068;width:3514;height:2" coordorigin="250,4068" coordsize="3514,2">
              <v:shape style="position:absolute;left:250;top:4068;width:3514;height:2" coordorigin="250,4068" coordsize="3514,0" path="m250,4068l3763,4068e" filled="f" stroked="t" strokeweight=".72pt" strokecolor="#5B5B5B">
                <v:path arrowok="t"/>
              </v:shape>
            </v:group>
            <v:group style="position:absolute;left:6546;top:4061;width:35;height:2" coordorigin="6546,4061" coordsize="35,2">
              <v:shape style="position:absolute;left:6546;top:4061;width:35;height:2" coordorigin="6546,4061" coordsize="35,0" path="m6546,4061l6581,4061e" filled="f" stroked="t" strokeweight=".96pt" strokecolor="#343434">
                <v:path arrowok="t"/>
              </v:shape>
            </v:group>
            <v:group style="position:absolute;left:6167;top:4061;width:27;height:2" coordorigin="6167,4061" coordsize="27,2">
              <v:shape style="position:absolute;left:6167;top:4061;width:27;height:2" coordorigin="6167,4061" coordsize="27,0" path="m6167,4061l6194,4061e" filled="f" stroked="t" strokeweight=".96pt" strokecolor="#343434">
                <v:path arrowok="t"/>
              </v:shape>
            </v:group>
            <v:group style="position:absolute;left:3686;top:4061;width:2171;height:2" coordorigin="3686,4061" coordsize="2171,2">
              <v:shape style="position:absolute;left:3686;top:4061;width:2171;height:2" coordorigin="3686,4061" coordsize="2171,0" path="m3686,4061l5858,4061e" filled="f" stroked="t" strokeweight=".96pt" strokecolor="#343434">
                <v:path arrowok="t"/>
              </v:shape>
            </v:group>
            <v:group style="position:absolute;left:6546;top:4061;width:414;height:2" coordorigin="6546,4061" coordsize="414,2">
              <v:shape style="position:absolute;left:6546;top:4061;width:414;height:2" coordorigin="6546,4061" coordsize="414,0" path="m6546,4061l6960,4061e" filled="f" stroked="t" strokeweight=".72pt" strokecolor="#4F4F4F">
                <v:path arrowok="t"/>
              </v:shape>
            </v:group>
            <v:group style="position:absolute;left:6864;top:4066;width:3648;height:2" coordorigin="6864,4066" coordsize="3648,2">
              <v:shape style="position:absolute;left:6864;top:4066;width:3648;height:2" coordorigin="6864,4066" coordsize="3648,0" path="m6864,4066l10512,4066e" filled="f" stroked="t" strokeweight=".48pt" strokecolor="#2B2B2B">
                <v:path arrowok="t"/>
              </v:shape>
            </v:group>
            <v:group style="position:absolute;left:10416;top:4061;width:1142;height:2" coordorigin="10416,4061" coordsize="1142,2">
              <v:shape style="position:absolute;left:10416;top:4061;width:1142;height:2" coordorigin="10416,4061" coordsize="1142,0" path="m10416,4061l11558,4061e" filled="f" stroked="t" strokeweight=".96pt" strokecolor="#5B5B5B">
                <v:path arrowok="t"/>
              </v:shape>
            </v:group>
            <v:group style="position:absolute;left:250;top:4346;width:1589;height:2" coordorigin="250,4346" coordsize="1589,2">
              <v:shape style="position:absolute;left:250;top:4346;width:1589;height:2" coordorigin="250,4346" coordsize="1589,0" path="m250,4346l1838,4346e" filled="f" stroked="t" strokeweight=".72pt" strokecolor="#606060">
                <v:path arrowok="t"/>
              </v:shape>
            </v:group>
            <v:group style="position:absolute;left:1781;top:4346;width:1258;height:2" coordorigin="1781,4346" coordsize="1258,2">
              <v:shape style="position:absolute;left:1781;top:4346;width:1258;height:2" coordorigin="1781,4346" coordsize="1258,0" path="m1781,4346l3038,4346e" filled="f" stroked="t" strokeweight=".72pt" strokecolor="#4B4B4B">
                <v:path arrowok="t"/>
              </v:shape>
            </v:group>
            <v:group style="position:absolute;left:2244;top:4061;width:2;height:293" coordorigin="2244,4061" coordsize="2,293">
              <v:shape style="position:absolute;left:2244;top:4061;width:2;height:293" coordorigin="2244,4061" coordsize="0,293" path="m2244,4354l2244,4061e" filled="f" stroked="t" strokeweight=".96pt" strokecolor="#575757">
                <v:path arrowok="t"/>
              </v:shape>
            </v:group>
            <v:group style="position:absolute;left:2981;top:4344;width:4315;height:2" coordorigin="2981,4344" coordsize="4315,2">
              <v:shape style="position:absolute;left:2981;top:4344;width:4315;height:2" coordorigin="2981,4344" coordsize="4315,0" path="m2981,4344l7296,4344e" filled="f" stroked="t" strokeweight=".48pt" strokecolor="#1F1F1F">
                <v:path arrowok="t"/>
              </v:shape>
            </v:group>
            <v:group style="position:absolute;left:7238;top:4339;width:4320;height:2" coordorigin="7238,4339" coordsize="4320,2">
              <v:shape style="position:absolute;left:7238;top:4339;width:4320;height:2" coordorigin="7238,4339" coordsize="4320,0" path="m7238,4339l11558,4339e" filled="f" stroked="t" strokeweight=".96pt" strokecolor="#5B5B5B">
                <v:path arrowok="t"/>
              </v:shape>
            </v:group>
            <v:group style="position:absolute;left:259;top:4277;width:2;height:6350" coordorigin="259,4277" coordsize="2,6350">
              <v:shape style="position:absolute;left:259;top:4277;width:2;height:6350" coordorigin="259,4277" coordsize="0,6350" path="m259,10627l259,4277e" filled="f" stroked="t" strokeweight=".96pt" strokecolor="#3F3F3F">
                <v:path arrowok="t"/>
              </v:shape>
            </v:group>
            <v:group style="position:absolute;left:2244;top:4277;width:2;height:312" coordorigin="2244,4277" coordsize="2,312">
              <v:shape style="position:absolute;left:2244;top:4277;width:2;height:312" coordorigin="2244,4277" coordsize="0,312" path="m2244,4589l2244,4277e" filled="f" stroked="t" strokeweight=".72pt" strokecolor="#444444">
                <v:path arrowok="t"/>
              </v:shape>
            </v:group>
            <v:group style="position:absolute;left:2246;top:4589;width:3360;height:2" coordorigin="2246,4589" coordsize="3360,2">
              <v:shape style="position:absolute;left:2246;top:4589;width:3360;height:2" coordorigin="2246,4589" coordsize="3360,0" path="m2246,4589l5606,4589e" filled="f" stroked="t" strokeweight=".96pt" strokecolor="#575757">
                <v:path arrowok="t"/>
              </v:shape>
            </v:group>
            <v:group style="position:absolute;left:5352;top:4584;width:2918;height:2" coordorigin="5352,4584" coordsize="2918,2">
              <v:shape style="position:absolute;left:5352;top:4584;width:2918;height:2" coordorigin="5352,4584" coordsize="2918,0" path="m5352,4584l8270,4584e" filled="f" stroked="t" strokeweight=".48pt" strokecolor="#282828">
                <v:path arrowok="t"/>
              </v:shape>
            </v:group>
            <v:group style="position:absolute;left:8213;top:4579;width:3346;height:2" coordorigin="8213,4579" coordsize="3346,2">
              <v:shape style="position:absolute;left:8213;top:4579;width:3346;height:2" coordorigin="8213,4579" coordsize="3346,0" path="m8213,4579l11558,4579e" filled="f" stroked="t" strokeweight=".96pt" strokecolor="#5B5B5B">
                <v:path arrowok="t"/>
              </v:shape>
            </v:group>
            <v:group style="position:absolute;left:264;top:4531;width:2;height:2227" coordorigin="264,4531" coordsize="2,2227">
              <v:shape style="position:absolute;left:264;top:4531;width:2;height:2227" coordorigin="264,4531" coordsize="0,2227" path="m264,6758l264,4531e" filled="f" stroked="t" strokeweight=".48pt" strokecolor="#1F1F1F">
                <v:path arrowok="t"/>
              </v:shape>
            </v:group>
            <v:group style="position:absolute;left:2249;top:4531;width:2;height:2006" coordorigin="2249,4531" coordsize="2,2006">
              <v:shape style="position:absolute;left:2249;top:4531;width:2;height:2006" coordorigin="2249,4531" coordsize="0,2006" path="m2249,6538l2249,4531e" filled="f" stroked="t" strokeweight=".48pt" strokecolor="#1F1F1F">
                <v:path arrowok="t"/>
              </v:shape>
            </v:group>
            <v:group style="position:absolute;left:4838;top:4579;width:2;height:739" coordorigin="4838,4579" coordsize="2,739">
              <v:shape style="position:absolute;left:4838;top:4579;width:2;height:739" coordorigin="4838,4579" coordsize="0,739" path="m4838,5318l4838,4579e" filled="f" stroked="t" strokeweight=".96pt" strokecolor="#545454">
                <v:path arrowok="t"/>
              </v:shape>
            </v:group>
            <v:group style="position:absolute;left:7670;top:4555;width:2;height:259" coordorigin="7670,4555" coordsize="2,259">
              <v:shape style="position:absolute;left:7670;top:4555;width:2;height:259" coordorigin="7670,4555" coordsize="0,259" path="m7670,4814l7670,4555e" filled="f" stroked="t" strokeweight=".48pt" strokecolor="#181818">
                <v:path arrowok="t"/>
              </v:shape>
            </v:group>
            <v:group style="position:absolute;left:4829;top:5069;width:5611;height:2" coordorigin="4829,5069" coordsize="5611,2">
              <v:shape style="position:absolute;left:4829;top:5069;width:5611;height:2" coordorigin="4829,5069" coordsize="5611,0" path="m4829,5069l10440,5069e" filled="f" stroked="t" strokeweight=".96pt" strokecolor="#646464">
                <v:path arrowok="t"/>
              </v:shape>
            </v:group>
            <v:group style="position:absolute;left:7670;top:4814;width:2;height:240" coordorigin="7670,4814" coordsize="2,240">
              <v:shape style="position:absolute;left:7670;top:4814;width:2;height:240" coordorigin="7670,4814" coordsize="0,240" path="m7670,5054l7670,4814e" filled="f" stroked="t" strokeweight=".48pt" strokecolor="#000000">
                <v:path arrowok="t"/>
              </v:shape>
            </v:group>
            <v:group style="position:absolute;left:9989;top:5045;width:965;height:2" coordorigin="9989,5045" coordsize="965,2">
              <v:shape style="position:absolute;left:9989;top:5045;width:965;height:2" coordorigin="9989,5045" coordsize="965,0" path="m9989,5045l10954,5045e" filled="f" stroked="t" strokeweight=".48pt" strokecolor="#000000">
                <v:path arrowok="t"/>
              </v:shape>
            </v:group>
            <v:group style="position:absolute;left:10925;top:5064;width:634;height:2" coordorigin="10925,5064" coordsize="634,2">
              <v:shape style="position:absolute;left:10925;top:5064;width:634;height:2" coordorigin="10925,5064" coordsize="634,0" path="m10925,5064l11558,5064e" filled="f" stroked="t" strokeweight=".48pt" strokecolor="#383838">
                <v:path arrowok="t"/>
              </v:shape>
            </v:group>
            <v:group style="position:absolute;left:4834;top:5314;width:3437;height:2" coordorigin="4834,5314" coordsize="3437,2">
              <v:shape style="position:absolute;left:4834;top:5314;width:3437;height:2" coordorigin="4834,5314" coordsize="3437,0" path="m4834,5314l8270,5314e" filled="f" stroked="t" strokeweight=".48pt" strokecolor="#383838">
                <v:path arrowok="t"/>
              </v:shape>
            </v:group>
            <v:group style="position:absolute;left:7757;top:5309;width:3802;height:2" coordorigin="7757,5309" coordsize="3802,2">
              <v:shape style="position:absolute;left:7757;top:5309;width:3802;height:2" coordorigin="7757,5309" coordsize="3802,0" path="m7757,5309l11558,5309e" filled="f" stroked="t" strokeweight=".96pt" strokecolor="#5B5B5B">
                <v:path arrowok="t"/>
              </v:shape>
            </v:group>
            <v:group style="position:absolute;left:4838;top:5261;width:2;height:302" coordorigin="4838,5261" coordsize="2,302">
              <v:shape style="position:absolute;left:4838;top:5261;width:2;height:302" coordorigin="4838,5261" coordsize="0,302" path="m4838,5563l4838,5261e" filled="f" stroked="t" strokeweight=".72pt" strokecolor="#3B3B3B">
                <v:path arrowok="t"/>
              </v:shape>
            </v:group>
            <v:group style="position:absolute;left:4838;top:5554;width:5438;height:2" coordorigin="4838,5554" coordsize="5438,2">
              <v:shape style="position:absolute;left:4838;top:5554;width:5438;height:2" coordorigin="4838,5554" coordsize="5438,0" path="m4838,5554l10277,5554e" filled="f" stroked="t" strokeweight=".48pt" strokecolor="#2B2B2B">
                <v:path arrowok="t"/>
              </v:shape>
            </v:group>
            <v:group style="position:absolute;left:10219;top:5549;width:1339;height:2" coordorigin="10219,5549" coordsize="1339,2">
              <v:shape style="position:absolute;left:10219;top:5549;width:1339;height:2" coordorigin="10219,5549" coordsize="1339,0" path="m10219,5549l11558,5549e" filled="f" stroked="t" strokeweight=".72pt" strokecolor="#545454">
                <v:path arrowok="t"/>
              </v:shape>
            </v:group>
            <v:group style="position:absolute;left:2246;top:5803;width:1507;height:2" coordorigin="2246,5803" coordsize="1507,2">
              <v:shape style="position:absolute;left:2246;top:5803;width:1507;height:2" coordorigin="2246,5803" coordsize="1507,0" path="m2246,5803l3754,5803e" filled="f" stroked="t" strokeweight=".48pt" strokecolor="#1F1F1F">
                <v:path arrowok="t"/>
              </v:shape>
            </v:group>
            <v:group style="position:absolute;left:3696;top:5798;width:3850;height:2" coordorigin="3696,5798" coordsize="3850,2">
              <v:shape style="position:absolute;left:3696;top:5798;width:3850;height:2" coordorigin="3696,5798" coordsize="3850,0" path="m3696,5798l7546,5798e" filled="f" stroked="t" strokeweight=".96pt" strokecolor="#575757">
                <v:path arrowok="t"/>
              </v:shape>
            </v:group>
            <v:group style="position:absolute;left:4843;top:5506;width:2;height:1042" coordorigin="4843,5506" coordsize="2,1042">
              <v:shape style="position:absolute;left:4843;top:5506;width:2;height:1042" coordorigin="4843,5506" coordsize="0,1042" path="m4843,6547l4843,5506e" filled="f" stroked="t" strokeweight=".48pt" strokecolor="#232323">
                <v:path arrowok="t"/>
              </v:shape>
            </v:group>
            <v:group style="position:absolute;left:10219;top:5794;width:1344;height:2" coordorigin="10219,5794" coordsize="1344,2">
              <v:shape style="position:absolute;left:10219;top:5794;width:1344;height:2" coordorigin="10219,5794" coordsize="1344,0" path="m10219,5794l11563,5794e" filled="f" stroked="t" strokeweight=".48pt" strokecolor="#232323">
                <v:path arrowok="t"/>
              </v:shape>
            </v:group>
            <v:group style="position:absolute;left:720;top:6043;width:3451;height:2" coordorigin="720,6043" coordsize="3451,2">
              <v:shape style="position:absolute;left:720;top:6043;width:3451;height:2" coordorigin="720,6043" coordsize="3451,0" path="m720,6043l4171,6043e" filled="f" stroked="t" strokeweight=".48pt" strokecolor="#282828">
                <v:path arrowok="t"/>
              </v:shape>
            </v:group>
            <v:group style="position:absolute;left:4051;top:6038;width:4320;height:2" coordorigin="4051,6038" coordsize="4320,2">
              <v:shape style="position:absolute;left:4051;top:6038;width:4320;height:2" coordorigin="4051,6038" coordsize="4320,0" path="m4051,6038l8371,6038e" filled="f" stroked="t" strokeweight=".96pt" strokecolor="#575757">
                <v:path arrowok="t"/>
              </v:shape>
            </v:group>
            <v:group style="position:absolute;left:8242;top:6014;width:2712;height:2" coordorigin="8242,6014" coordsize="2712,2">
              <v:shape style="position:absolute;left:8242;top:6014;width:2712;height:2" coordorigin="8242,6014" coordsize="2712,0" path="m8242,6014l10954,6014e" filled="f" stroked="t" strokeweight=".96pt" strokecolor="#000000">
                <v:path arrowok="t"/>
              </v:shape>
            </v:group>
            <v:group style="position:absolute;left:10954;top:6014;width:662;height:2" coordorigin="10954,6014" coordsize="662,2">
              <v:shape style="position:absolute;left:10954;top:6014;width:662;height:2" coordorigin="10954,6014" coordsize="662,0" path="m10954,6014l11616,6014e" filled="f" stroked="t" strokeweight=".48pt" strokecolor="#4B4B4B">
                <v:path arrowok="t"/>
              </v:shape>
            </v:group>
            <v:group style="position:absolute;left:7670;top:6005;width:2;height:302" coordorigin="7670,6005" coordsize="2,302">
              <v:shape style="position:absolute;left:7670;top:6005;width:2;height:302" coordorigin="7670,6005" coordsize="0,302" path="m7670,6307l7670,6005e" filled="f" stroked="t" strokeweight=".48pt" strokecolor="#5B5B5B">
                <v:path arrowok="t"/>
              </v:shape>
            </v:group>
            <v:group style="position:absolute;left:2246;top:6518;width:3197;height:2" coordorigin="2246,6518" coordsize="3197,2">
              <v:shape style="position:absolute;left:2246;top:6518;width:3197;height:2" coordorigin="2246,6518" coordsize="3197,0" path="m2246,6518l5443,6518e" filled="f" stroked="t" strokeweight=".96pt" strokecolor="#545454">
                <v:path arrowok="t"/>
              </v:shape>
            </v:group>
            <v:group style="position:absolute;left:5381;top:6511;width:2323;height:2" coordorigin="5381,6511" coordsize="2323,2">
              <v:shape style="position:absolute;left:5381;top:6511;width:2323;height:2" coordorigin="5381,6511" coordsize="2323,0" path="m5381,6511l7704,6511e" filled="f" stroked="t" strokeweight=".48pt" strokecolor="#2B2B2B">
                <v:path arrowok="t"/>
              </v:shape>
            </v:group>
            <v:group style="position:absolute;left:7670;top:6307;width:2;height:427" coordorigin="7670,6307" coordsize="2,427">
              <v:shape style="position:absolute;left:7670;top:6307;width:2;height:427" coordorigin="7670,6307" coordsize="0,427" path="m7670,6734l7670,6307e" filled="f" stroked="t" strokeweight=".48pt" strokecolor="#2F2F2F">
                <v:path arrowok="t"/>
              </v:shape>
            </v:group>
            <v:group style="position:absolute;left:7637;top:6509;width:3931;height:2" coordorigin="7637,6509" coordsize="3931,2">
              <v:shape style="position:absolute;left:7637;top:6509;width:3931;height:2" coordorigin="7637,6509" coordsize="3931,0" path="m7637,6509l11568,6509e" filled="f" stroked="t" strokeweight=".96pt" strokecolor="#575757">
                <v:path arrowok="t"/>
              </v:shape>
            </v:group>
            <v:group style="position:absolute;left:2249;top:6374;width:2;height:1104" coordorigin="2249,6374" coordsize="2,1104">
              <v:shape style="position:absolute;left:2249;top:6374;width:2;height:1104" coordorigin="2249,6374" coordsize="0,1104" path="m2249,7478l2249,6374e" filled="f" stroked="t" strokeweight=".96pt" strokecolor="#4F4F4F">
                <v:path arrowok="t"/>
              </v:shape>
            </v:group>
            <v:group style="position:absolute;left:2246;top:6758;width:3283;height:2" coordorigin="2246,6758" coordsize="3283,2">
              <v:shape style="position:absolute;left:2246;top:6758;width:3283;height:2" coordorigin="2246,6758" coordsize="3283,0" path="m2246,6758l5530,6758e" filled="f" stroked="t" strokeweight=".96pt" strokecolor="#5B5B5B">
                <v:path arrowok="t"/>
              </v:shape>
            </v:group>
            <v:group style="position:absolute;left:4848;top:6470;width:2;height:298" coordorigin="4848,6470" coordsize="2,298">
              <v:shape style="position:absolute;left:4848;top:6470;width:2;height:298" coordorigin="4848,6470" coordsize="0,298" path="m4848,6768l4848,6470e" filled="f" stroked="t" strokeweight=".96pt" strokecolor="#4B4B4B">
                <v:path arrowok="t"/>
              </v:shape>
            </v:group>
            <v:group style="position:absolute;left:5352;top:6754;width:4018;height:2" coordorigin="5352,6754" coordsize="4018,2">
              <v:shape style="position:absolute;left:5352;top:6754;width:4018;height:2" coordorigin="5352,6754" coordsize="4018,0" path="m5352,6754l9370,6754e" filled="f" stroked="t" strokeweight=".48pt" strokecolor="#2B2B2B">
                <v:path arrowok="t"/>
              </v:shape>
            </v:group>
            <v:group style="position:absolute;left:9312;top:6749;width:2256;height:2" coordorigin="9312,6749" coordsize="2256,2">
              <v:shape style="position:absolute;left:9312;top:6749;width:2256;height:2" coordorigin="9312,6749" coordsize="2256,0" path="m9312,6749l11568,6749e" filled="f" stroked="t" strokeweight=".96pt" strokecolor="#5B5B5B">
                <v:path arrowok="t"/>
              </v:shape>
            </v:group>
            <v:group style="position:absolute;left:259;top:7003;width:4598;height:2" coordorigin="259,7003" coordsize="4598,2">
              <v:shape style="position:absolute;left:259;top:7003;width:4598;height:2" coordorigin="259,7003" coordsize="4598,0" path="m259,7003l4858,7003e" filled="f" stroked="t" strokeweight=".48pt" strokecolor="#444444">
                <v:path arrowok="t"/>
              </v:shape>
            </v:group>
            <v:group style="position:absolute;left:269;top:6701;width:2;height:307" coordorigin="269,6701" coordsize="2,307">
              <v:shape style="position:absolute;left:269;top:6701;width:2;height:307" coordorigin="269,6701" coordsize="0,307" path="m269,7008l269,6701e" filled="f" stroked="t" strokeweight=".72pt" strokecolor="#3F3F3F">
                <v:path arrowok="t"/>
              </v:shape>
            </v:group>
            <v:group style="position:absolute;left:4800;top:6998;width:2496;height:2" coordorigin="4800,6998" coordsize="2496,2">
              <v:shape style="position:absolute;left:4800;top:6998;width:2496;height:2" coordorigin="4800,6998" coordsize="2496,0" path="m4800,6998l7296,6998e" filled="f" stroked="t" strokeweight=".96pt" strokecolor="#5B5B5B">
                <v:path arrowok="t"/>
              </v:shape>
            </v:group>
            <v:group style="position:absolute;left:7267;top:6974;width:974;height:2" coordorigin="7267,6974" coordsize="974,2">
              <v:shape style="position:absolute;left:7267;top:6974;width:974;height:2" coordorigin="7267,6974" coordsize="974,0" path="m7267,6974l8242,6974e" filled="f" stroked="t" strokeweight=".96pt" strokecolor="#000000">
                <v:path arrowok="t"/>
              </v:shape>
            </v:group>
            <v:group style="position:absolute;left:8213;top:6994;width:3355;height:2" coordorigin="8213,6994" coordsize="3355,2">
              <v:shape style="position:absolute;left:8213;top:6994;width:3355;height:2" coordorigin="8213,6994" coordsize="3355,0" path="m8213,6994l11568,6994e" filled="f" stroked="t" strokeweight=".48pt" strokecolor="#343434">
                <v:path arrowok="t"/>
              </v:shape>
            </v:group>
            <v:group style="position:absolute;left:269;top:6874;width:2;height:1843" coordorigin="269,6874" coordsize="2,1843">
              <v:shape style="position:absolute;left:269;top:6874;width:2;height:1843" coordorigin="269,6874" coordsize="0,1843" path="m269,8717l269,6874e" filled="f" stroked="t" strokeweight=".96pt" strokecolor="#575757">
                <v:path arrowok="t"/>
              </v:shape>
            </v:group>
            <v:group style="position:absolute;left:259;top:7476;width:758;height:2" coordorigin="259,7476" coordsize="758,2">
              <v:shape style="position:absolute;left:259;top:7476;width:758;height:2" coordorigin="259,7476" coordsize="758,0" path="m259,7476l1018,7476e" filled="f" stroked="t" strokeweight=".72pt" strokecolor="#707070">
                <v:path arrowok="t"/>
              </v:shape>
            </v:group>
            <v:group style="position:absolute;left:960;top:7474;width:2698;height:2" coordorigin="960,7474" coordsize="2698,2">
              <v:shape style="position:absolute;left:960;top:7474;width:2698;height:2" coordorigin="960,7474" coordsize="2698,0" path="m960,7474l3658,7474e" filled="f" stroked="t" strokeweight=".48pt" strokecolor="#2F2F2F">
                <v:path arrowok="t"/>
              </v:shape>
            </v:group>
            <v:group style="position:absolute;left:3533;top:7469;width:4142;height:2" coordorigin="3533,7469" coordsize="4142,2">
              <v:shape style="position:absolute;left:3533;top:7469;width:4142;height:2" coordorigin="3533,7469" coordsize="4142,0" path="m3533,7469l7675,7469e" filled="f" stroked="t" strokeweight=".96pt" strokecolor="#5B5B5B">
                <v:path arrowok="t"/>
              </v:shape>
            </v:group>
            <v:group style="position:absolute;left:7267;top:7445;width:1354;height:2" coordorigin="7267,7445" coordsize="1354,2">
              <v:shape style="position:absolute;left:7267;top:7445;width:1354;height:2" coordorigin="7267,7445" coordsize="1354,0" path="m7267,7445l8621,7445e" filled="f" stroked="t" strokeweight=".96pt" strokecolor="#000000">
                <v:path arrowok="t"/>
              </v:shape>
            </v:group>
            <v:group style="position:absolute;left:8592;top:7464;width:2390;height:2" coordorigin="8592,7464" coordsize="2390,2">
              <v:shape style="position:absolute;left:8592;top:7464;width:2390;height:2" coordorigin="8592,7464" coordsize="2390,0" path="m8592,7464l10982,7464e" filled="f" stroked="t" strokeweight=".48pt" strokecolor="#444444">
                <v:path arrowok="t"/>
              </v:shape>
            </v:group>
            <v:group style="position:absolute;left:10906;top:7459;width:662;height:2" coordorigin="10906,7459" coordsize="662,2">
              <v:shape style="position:absolute;left:10906;top:7459;width:662;height:2" coordorigin="10906,7459" coordsize="662,0" path="m10906,7459l11568,7459e" filled="f" stroked="t" strokeweight=".96pt" strokecolor="#676767">
                <v:path arrowok="t"/>
              </v:shape>
            </v:group>
            <v:group style="position:absolute;left:2249;top:7411;width:2;height:576" coordorigin="2249,7411" coordsize="2,576">
              <v:shape style="position:absolute;left:2249;top:7411;width:2;height:576" coordorigin="2249,7411" coordsize="0,576" path="m2249,7987l2249,7411e" filled="f" stroked="t" strokeweight=".96pt" strokecolor="#676767">
                <v:path arrowok="t"/>
              </v:shape>
            </v:group>
            <v:group style="position:absolute;left:4848;top:7459;width:2;height:509" coordorigin="4848,7459" coordsize="2,509">
              <v:shape style="position:absolute;left:4848;top:7459;width:2;height:509" coordorigin="4848,7459" coordsize="0,509" path="m4848,7968l4848,7459e" filled="f" stroked="t" strokeweight=".96pt" strokecolor="#545454">
                <v:path arrowok="t"/>
              </v:shape>
            </v:group>
            <v:group style="position:absolute;left:4838;top:7709;width:4296;height:2" coordorigin="4838,7709" coordsize="4296,2">
              <v:shape style="position:absolute;left:4838;top:7709;width:4296;height:2" coordorigin="4838,7709" coordsize="4296,0" path="m4838,7709l9134,7709e" filled="f" stroked="t" strokeweight=".96pt" strokecolor="#575757">
                <v:path arrowok="t"/>
              </v:shape>
            </v:group>
            <v:group style="position:absolute;left:9077;top:7704;width:2491;height:2" coordorigin="9077,7704" coordsize="2491,2">
              <v:shape style="position:absolute;left:9077;top:7704;width:2491;height:2" coordorigin="9077,7704" coordsize="2491,0" path="m9077,7704l11568,7704e" filled="f" stroked="t" strokeweight=".48pt" strokecolor="#383838">
                <v:path arrowok="t"/>
              </v:shape>
            </v:group>
            <v:group style="position:absolute;left:4838;top:7954;width:571;height:2" coordorigin="4838,7954" coordsize="571,2">
              <v:shape style="position:absolute;left:4838;top:7954;width:571;height:2" coordorigin="4838,7954" coordsize="571,0" path="m4838,7954l5410,7954e" filled="f" stroked="t" strokeweight=".48pt" strokecolor="#2B2B2B">
                <v:path arrowok="t"/>
              </v:shape>
            </v:group>
            <v:group style="position:absolute;left:5352;top:7949;width:2938;height:2" coordorigin="5352,7949" coordsize="2938,2">
              <v:shape style="position:absolute;left:5352;top:7949;width:2938;height:2" coordorigin="5352,7949" coordsize="2938,0" path="m5352,7949l8290,7949e" filled="f" stroked="t" strokeweight=".96pt" strokecolor="#5B5B5B">
                <v:path arrowok="t"/>
              </v:shape>
            </v:group>
            <v:group style="position:absolute;left:8213;top:7944;width:3355;height:2" coordorigin="8213,7944" coordsize="3355,2">
              <v:shape style="position:absolute;left:8213;top:7944;width:3355;height:2" coordorigin="8213,7944" coordsize="3355,0" path="m8213,7944l11568,7944e" filled="f" stroked="t" strokeweight=".48pt" strokecolor="#2B2B2B">
                <v:path arrowok="t"/>
              </v:shape>
            </v:group>
            <v:group style="position:absolute;left:259;top:8198;width:2885;height:2" coordorigin="259,8198" coordsize="2885,2">
              <v:shape style="position:absolute;left:259;top:8198;width:2885;height:2" coordorigin="259,8198" coordsize="2885,0" path="m259,8198l3144,8198e" filled="f" stroked="t" strokeweight=".96pt" strokecolor="#575757">
                <v:path arrowok="t"/>
              </v:shape>
            </v:group>
            <v:group style="position:absolute;left:2218;top:7939;width:2;height:240" coordorigin="2218,7939" coordsize="2,240">
              <v:shape style="position:absolute;left:2218;top:7939;width:2;height:240" coordorigin="2218,7939" coordsize="0,240" path="m2218,8179l2218,7939e" filled="f" stroked="t" strokeweight=".48pt" strokecolor="#000000">
                <v:path arrowok="t"/>
              </v:shape>
            </v:group>
            <v:group style="position:absolute;left:2981;top:8194;width:1560;height:2" coordorigin="2981,8194" coordsize="1560,2">
              <v:shape style="position:absolute;left:2981;top:8194;width:1560;height:2" coordorigin="2981,8194" coordsize="1560,0" path="m2981,8194l4541,8194e" filled="f" stroked="t" strokeweight=".48pt" strokecolor="#232323">
                <v:path arrowok="t"/>
              </v:shape>
            </v:group>
            <v:group style="position:absolute;left:4483;top:8189;width:2947;height:2" coordorigin="4483,8189" coordsize="2947,2">
              <v:shape style="position:absolute;left:4483;top:8189;width:2947;height:2" coordorigin="4483,8189" coordsize="2947,0" path="m4483,8189l7430,8189e" filled="f" stroked="t" strokeweight=".96pt" strokecolor="#575757">
                <v:path arrowok="t"/>
              </v:shape>
            </v:group>
            <v:group style="position:absolute;left:4853;top:7459;width:2;height:749" coordorigin="4853,7459" coordsize="2,749">
              <v:shape style="position:absolute;left:4853;top:7459;width:2;height:749" coordorigin="4853,7459" coordsize="0,749" path="m4853,8208l4853,7459e" filled="f" stroked="t" strokeweight=".48pt" strokecolor="#3F3F3F">
                <v:path arrowok="t"/>
              </v:shape>
            </v:group>
            <v:group style="position:absolute;left:6902;top:8170;width:1339;height:2" coordorigin="6902,8170" coordsize="1339,2">
              <v:shape style="position:absolute;left:6902;top:8170;width:1339;height:2" coordorigin="6902,8170" coordsize="1339,0" path="m6902,8170l8242,8170e" filled="f" stroked="t" strokeweight=".96pt" strokecolor="#2F2F2F">
                <v:path arrowok="t"/>
              </v:shape>
            </v:group>
            <v:group style="position:absolute;left:8242;top:8170;width:864;height:2" coordorigin="8242,8170" coordsize="864,2">
              <v:shape style="position:absolute;left:8242;top:8170;width:864;height:2" coordorigin="8242,8170" coordsize="864,0" path="m8242,8170l9106,8170e" filled="f" stroked="t" strokeweight=".48pt" strokecolor="#676767">
                <v:path arrowok="t"/>
              </v:shape>
            </v:group>
            <v:group style="position:absolute;left:9077;top:8184;width:1906;height:2" coordorigin="9077,8184" coordsize="1906,2">
              <v:shape style="position:absolute;left:9077;top:8184;width:1906;height:2" coordorigin="9077,8184" coordsize="1906,0" path="m9077,8184l10982,8184e" filled="f" stroked="t" strokeweight=".48pt" strokecolor="#232323">
                <v:path arrowok="t"/>
              </v:shape>
            </v:group>
            <v:group style="position:absolute;left:10925;top:8179;width:653;height:2" coordorigin="10925,8179" coordsize="653,2">
              <v:shape style="position:absolute;left:10925;top:8179;width:653;height:2" coordorigin="10925,8179" coordsize="653,0" path="m10925,8179l11578,8179e" filled="f" stroked="t" strokeweight=".72pt" strokecolor="#444444">
                <v:path arrowok="t"/>
              </v:shape>
            </v:group>
            <v:group style="position:absolute;left:2218;top:8160;width:2;height:509" coordorigin="2218,8160" coordsize="2,509">
              <v:shape style="position:absolute;left:2218;top:8160;width:2;height:509" coordorigin="2218,8160" coordsize="0,509" path="m2218,8669l2218,8160e" filled="f" stroked="t" strokeweight=".48pt" strokecolor="#545454">
                <v:path arrowok="t"/>
              </v:shape>
            </v:group>
            <v:group style="position:absolute;left:269;top:9010;width:1310;height:2" coordorigin="269,9010" coordsize="1310,2">
              <v:shape style="position:absolute;left:269;top:9010;width:1310;height:2" coordorigin="269,9010" coordsize="1310,0" path="m269,9010l1579,9010e" filled="f" stroked="t" strokeweight=".48pt" strokecolor="#383838">
                <v:path arrowok="t"/>
              </v:shape>
            </v:group>
            <v:group style="position:absolute;left:274;top:8640;width:2;height:1478" coordorigin="274,8640" coordsize="2,1478">
              <v:shape style="position:absolute;left:274;top:8640;width:2;height:1478" coordorigin="274,8640" coordsize="0,1478" path="m274,10118l274,8640e" filled="f" stroked="t" strokeweight=".48pt" strokecolor="#282828">
                <v:path arrowok="t"/>
              </v:shape>
            </v:group>
            <v:group style="position:absolute;left:1522;top:9005;width:3336;height:2" coordorigin="1522,9005" coordsize="3336,2">
              <v:shape style="position:absolute;left:1522;top:9005;width:3336;height:2" coordorigin="1522,9005" coordsize="3336,0" path="m1522,9005l4858,9005e" filled="f" stroked="t" strokeweight=".96pt" strokecolor="#575757">
                <v:path arrowok="t"/>
              </v:shape>
            </v:group>
            <v:group style="position:absolute;left:2218;top:8669;width:2;height:322" coordorigin="2218,8669" coordsize="2,322">
              <v:shape style="position:absolute;left:2218;top:8669;width:2;height:322" coordorigin="2218,8669" coordsize="0,322" path="m2218,8990l2218,8669e" filled="f" stroked="t" strokeweight=".48pt" strokecolor="#000000">
                <v:path arrowok="t"/>
              </v:shape>
            </v:group>
            <v:group style="position:absolute;left:4829;top:8981;width:552;height:2" coordorigin="4829,8981" coordsize="552,2">
              <v:shape style="position:absolute;left:4829;top:8981;width:552;height:2" coordorigin="4829,8981" coordsize="552,0" path="m4829,8981l5381,8981e" filled="f" stroked="t" strokeweight=".48pt" strokecolor="#000000">
                <v:path arrowok="t"/>
              </v:shape>
            </v:group>
            <v:group style="position:absolute;left:5352;top:9000;width:1229;height:2" coordorigin="5352,9000" coordsize="1229,2">
              <v:shape style="position:absolute;left:5352;top:9000;width:1229;height:2" coordorigin="5352,9000" coordsize="1229,0" path="m5352,9000l6581,9000e" filled="f" stroked="t" strokeweight=".48pt" strokecolor="#232323">
                <v:path arrowok="t"/>
              </v:shape>
            </v:group>
            <v:group style="position:absolute;left:6523;top:8995;width:3494;height:2" coordorigin="6523,8995" coordsize="3494,2">
              <v:shape style="position:absolute;left:6523;top:8995;width:3494;height:2" coordorigin="6523,8995" coordsize="3494,0" path="m6523,8995l10018,8995e" filled="f" stroked="t" strokeweight=".96pt" strokecolor="#575757">
                <v:path arrowok="t"/>
              </v:shape>
            </v:group>
            <v:group style="position:absolute;left:9989;top:8981;width:494;height:2" coordorigin="9989,8981" coordsize="494,2">
              <v:shape style="position:absolute;left:9989;top:8981;width:494;height:2" coordorigin="9989,8981" coordsize="494,0" path="m9989,8981l10483,8981e" filled="f" stroked="t" strokeweight=".96pt" strokecolor="#2B2B2B">
                <v:path arrowok="t"/>
              </v:shape>
            </v:group>
            <v:group style="position:absolute;left:10483;top:8981;width:470;height:2" coordorigin="10483,8981" coordsize="470,2">
              <v:shape style="position:absolute;left:10483;top:8981;width:470;height:2" coordorigin="10483,8981" coordsize="470,0" path="m10483,8981l10954,8981e" filled="f" stroked="t" strokeweight=".48pt" strokecolor="#343434">
                <v:path arrowok="t"/>
              </v:shape>
            </v:group>
            <v:group style="position:absolute;left:10925;top:8990;width:653;height:2" coordorigin="10925,8990" coordsize="653,2">
              <v:shape style="position:absolute;left:10925;top:8990;width:653;height:2" coordorigin="10925,8990" coordsize="653,0" path="m10925,8990l11578,8990e" filled="f" stroked="t" strokeweight=".48pt" strokecolor="#2B2B2B">
                <v:path arrowok="t"/>
              </v:shape>
            </v:group>
            <v:group style="position:absolute;left:2218;top:8971;width:2;height:274" coordorigin="2218,8971" coordsize="2,274">
              <v:shape style="position:absolute;left:2218;top:8971;width:2;height:274" coordorigin="2218,8971" coordsize="0,274" path="m2218,9245l2218,8971e" filled="f" stroked="t" strokeweight=".48pt" strokecolor="#5B5B5B">
                <v:path arrowok="t"/>
              </v:shape>
            </v:group>
            <v:group style="position:absolute;left:2218;top:9245;width:2;height:590" coordorigin="2218,9245" coordsize="2,590">
              <v:shape style="position:absolute;left:2218;top:9245;width:2;height:590" coordorigin="2218,9245" coordsize="0,590" path="m2218,9835l2218,9245e" filled="f" stroked="t" strokeweight=".48pt" strokecolor="#000000">
                <v:path arrowok="t"/>
              </v:shape>
            </v:group>
            <v:group style="position:absolute;left:269;top:9859;width:509;height:2" coordorigin="269,9859" coordsize="509,2">
              <v:shape style="position:absolute;left:269;top:9859;width:509;height:2" coordorigin="269,9859" coordsize="509,0" path="m269,9859l778,9859e" filled="f" stroked="t" strokeweight=".72pt" strokecolor="#707070">
                <v:path arrowok="t"/>
              </v:shape>
            </v:group>
            <v:group style="position:absolute;left:720;top:9854;width:859;height:2" coordorigin="720,9854" coordsize="859,2">
              <v:shape style="position:absolute;left:720;top:9854;width:859;height:2" coordorigin="720,9854" coordsize="859,0" path="m720,9854l1579,9854e" filled="f" stroked="t" strokeweight=".48pt" strokecolor="#484848">
                <v:path arrowok="t"/>
              </v:shape>
            </v:group>
            <v:group style="position:absolute;left:1522;top:9854;width:730;height:2" coordorigin="1522,9854" coordsize="730,2">
              <v:shape style="position:absolute;left:1522;top:9854;width:730;height:2" coordorigin="1522,9854" coordsize="730,0" path="m1522,9854l2251,9854e" filled="f" stroked="t" strokeweight=".48pt" strokecolor="#2F2F2F">
                <v:path arrowok="t"/>
              </v:shape>
            </v:group>
            <v:group style="position:absolute;left:2184;top:9850;width:5515;height:2" coordorigin="2184,9850" coordsize="5515,2">
              <v:shape style="position:absolute;left:2184;top:9850;width:5515;height:2" coordorigin="2184,9850" coordsize="5515,0" path="m2184,9850l7699,9850e" filled="f" stroked="t" strokeweight=".72pt" strokecolor="#575757">
                <v:path arrowok="t"/>
              </v:shape>
            </v:group>
            <v:group style="position:absolute;left:7642;top:9845;width:629;height:2" coordorigin="7642,9845" coordsize="629,2">
              <v:shape style="position:absolute;left:7642;top:9845;width:629;height:2" coordorigin="7642,9845" coordsize="629,0" path="m7642,9845l8270,9845e" filled="f" stroked="t" strokeweight=".48pt" strokecolor="#383838">
                <v:path arrowok="t"/>
              </v:shape>
            </v:group>
            <v:group style="position:absolute;left:8213;top:9840;width:3365;height:2" coordorigin="8213,9840" coordsize="3365,2">
              <v:shape style="position:absolute;left:8213;top:9840;width:3365;height:2" coordorigin="8213,9840" coordsize="3365,0" path="m8213,9840l11578,9840e" filled="f" stroked="t" strokeweight=".96pt" strokecolor="#646464">
                <v:path arrowok="t"/>
              </v:shape>
            </v:group>
            <v:group style="position:absolute;left:269;top:10094;width:3389;height:2" coordorigin="269,10094" coordsize="3389,2">
              <v:shape style="position:absolute;left:269;top:10094;width:3389;height:2" coordorigin="269,10094" coordsize="3389,0" path="m269,10094l3658,10094e" filled="f" stroked="t" strokeweight=".48pt" strokecolor="#2F2F2F">
                <v:path arrowok="t"/>
              </v:shape>
            </v:group>
            <v:group style="position:absolute;left:2218;top:9826;width:2;height:264" coordorigin="2218,9826" coordsize="2,264">
              <v:shape style="position:absolute;left:2218;top:9826;width:2;height:264" coordorigin="2218,9826" coordsize="0,264" path="m2218,10090l2218,9826e" filled="f" stroked="t" strokeweight=".48pt" strokecolor="#282828">
                <v:path arrowok="t"/>
              </v:shape>
            </v:group>
            <v:group style="position:absolute;left:3514;top:10090;width:2659;height:2" coordorigin="3514,10090" coordsize="2659,2">
              <v:shape style="position:absolute;left:3514;top:10090;width:2659;height:2" coordorigin="3514,10090" coordsize="2659,0" path="m3514,10090l6173,10090e" filled="f" stroked="t" strokeweight=".96pt" strokecolor="#5B5B5B">
                <v:path arrowok="t"/>
              </v:shape>
            </v:group>
            <v:group style="position:absolute;left:6115;top:10085;width:2155;height:2" coordorigin="6115,10085" coordsize="2155,2">
              <v:shape style="position:absolute;left:6115;top:10085;width:2155;height:2" coordorigin="6115,10085" coordsize="2155,0" path="m6115,10085l8270,10085e" filled="f" stroked="t" strokeweight=".48pt" strokecolor="#2F2F2F">
                <v:path arrowok="t"/>
              </v:shape>
            </v:group>
            <v:group style="position:absolute;left:8064;top:10080;width:3514;height:2" coordorigin="8064,10080" coordsize="3514,2">
              <v:shape style="position:absolute;left:8064;top:10080;width:3514;height:2" coordorigin="8064,10080" coordsize="3514,0" path="m8064,10080l11578,10080e" filled="f" stroked="t" strokeweight=".96pt" strokecolor="#606060">
                <v:path arrowok="t"/>
              </v:shape>
            </v:group>
            <v:group style="position:absolute;left:11575;top:6062;width:2;height:4061" coordorigin="11575,6062" coordsize="2,4061">
              <v:shape style="position:absolute;left:11575;top:6062;width:2;height:4061" coordorigin="11575,6062" coordsize="0,4061" path="m11575,10123l11575,6062e" filled="f" stroked="t" strokeweight=".24pt" strokecolor="#444444">
                <v:path arrowok="t"/>
              </v:shape>
            </v:group>
            <v:group style="position:absolute;left:269;top:10339;width:1982;height:2" coordorigin="269,10339" coordsize="1982,2">
              <v:shape style="position:absolute;left:269;top:10339;width:1982;height:2" coordorigin="269,10339" coordsize="1982,0" path="m269,10339l2251,10339e" filled="f" stroked="t" strokeweight=".96pt" strokecolor="#606060">
                <v:path arrowok="t"/>
              </v:shape>
            </v:group>
            <v:group style="position:absolute;left:276;top:10051;width:2;height:864" coordorigin="276,10051" coordsize="2,864">
              <v:shape style="position:absolute;left:276;top:10051;width:2;height:864" coordorigin="276,10051" coordsize="0,864" path="m276,10915l276,10051e" filled="f" stroked="t" strokeweight=".72pt" strokecolor="#545454">
                <v:path arrowok="t"/>
              </v:shape>
            </v:group>
            <v:group style="position:absolute;left:2218;top:10080;width:2;height:730" coordorigin="2218,10080" coordsize="2,730">
              <v:shape style="position:absolute;left:2218;top:10080;width:2;height:730" coordorigin="2218,10080" coordsize="0,730" path="m2218,10810l2218,10080e" filled="f" stroked="t" strokeweight=".48pt" strokecolor="#4B4B4B">
                <v:path arrowok="t"/>
              </v:shape>
            </v:group>
            <v:group style="position:absolute;left:2213;top:10344;width:538;height:2" coordorigin="2213,10344" coordsize="538,2">
              <v:shape style="position:absolute;left:2213;top:10344;width:538;height:2" coordorigin="2213,10344" coordsize="538,0" path="m2213,10344l2750,10344e" filled="f" stroked="t" strokeweight=".96pt" strokecolor="#484848">
                <v:path arrowok="t"/>
              </v:shape>
            </v:group>
            <v:group style="position:absolute;left:2722;top:10334;width:1819;height:2" coordorigin="2722,10334" coordsize="1819,2">
              <v:shape style="position:absolute;left:2722;top:10334;width:1819;height:2" coordorigin="2722,10334" coordsize="1819,0" path="m2722,10334l4541,10334e" filled="f" stroked="t" strokeweight=".48pt" strokecolor="#1F1F1F">
                <v:path arrowok="t"/>
              </v:shape>
            </v:group>
            <v:group style="position:absolute;left:4483;top:10330;width:374;height:2" coordorigin="4483,10330" coordsize="374,2">
              <v:shape style="position:absolute;left:4483;top:10330;width:374;height:2" coordorigin="4483,10330" coordsize="374,0" path="m4483,10330l4858,10330e" filled="f" stroked="t" strokeweight=".72pt" strokecolor="#444444">
                <v:path arrowok="t"/>
              </v:shape>
            </v:group>
            <v:group style="position:absolute;left:4723;top:10330;width:2491;height:2" coordorigin="4723,10330" coordsize="2491,2">
              <v:shape style="position:absolute;left:4723;top:10330;width:2491;height:2" coordorigin="4723,10330" coordsize="2491,0" path="m4723,10330l7214,10330e" filled="f" stroked="t" strokeweight=".96pt" strokecolor="#5B5B5B">
                <v:path arrowok="t"/>
              </v:shape>
            </v:group>
            <v:group style="position:absolute;left:6902;top:10344;width:768;height:2" coordorigin="6902,10344" coordsize="768,2">
              <v:shape style="position:absolute;left:6902;top:10344;width:768;height:2" coordorigin="6902,10344" coordsize="768,0" path="m6902,10344l7670,10344e" filled="f" stroked="t" strokeweight=".96pt" strokecolor="#979797">
                <v:path arrowok="t"/>
              </v:shape>
            </v:group>
            <v:group style="position:absolute;left:7642;top:10325;width:3946;height:2" coordorigin="7642,10325" coordsize="3946,2">
              <v:shape style="position:absolute;left:7642;top:10325;width:3946;height:2" coordorigin="7642,10325" coordsize="3946,0" path="m7642,10325l11587,10325e" filled="f" stroked="t" strokeweight=".48pt" strokecolor="#2B2B2B">
                <v:path arrowok="t"/>
              </v:shape>
            </v:group>
            <v:group style="position:absolute;left:11585;top:6062;width:2;height:9490" coordorigin="11585,6062" coordsize="2,9490">
              <v:shape style="position:absolute;left:11585;top:6062;width:2;height:9490" coordorigin="11585,6062" coordsize="0,9490" path="m11585,15552l11585,6062e" filled="f" stroked="t" strokeweight=".72pt" strokecolor="#575757">
                <v:path arrowok="t"/>
              </v:shape>
            </v:group>
            <v:group style="position:absolute;left:768;top:10819;width:840;height:2" coordorigin="768,10819" coordsize="840,2">
              <v:shape style="position:absolute;left:768;top:10819;width:840;height:2" coordorigin="768,10819" coordsize="840,0" path="m768,10819l1608,10819e" filled="f" stroked="t" strokeweight=".72pt" strokecolor="#606060">
                <v:path arrowok="t"/>
              </v:shape>
            </v:group>
            <v:group style="position:absolute;left:1550;top:10805;width:672;height:2" coordorigin="1550,10805" coordsize="672,2">
              <v:shape style="position:absolute;left:1550;top:10805;width:672;height:2" coordorigin="1550,10805" coordsize="672,0" path="m1550,10805l2222,10805e" filled="f" stroked="t" strokeweight=".48pt" strokecolor="#3F3F3F">
                <v:path arrowok="t"/>
              </v:shape>
            </v:group>
            <v:group style="position:absolute;left:2184;top:10814;width:854;height:2" coordorigin="2184,10814" coordsize="854,2">
              <v:shape style="position:absolute;left:2184;top:10814;width:854;height:2" coordorigin="2184,10814" coordsize="854,0" path="m2184,10814l3038,10814e" filled="f" stroked="t" strokeweight=".48pt" strokecolor="#383838">
                <v:path arrowok="t"/>
              </v:shape>
            </v:group>
            <v:group style="position:absolute;left:2981;top:10810;width:2626;height:2" coordorigin="2981,10810" coordsize="2626,2">
              <v:shape style="position:absolute;left:2981;top:10810;width:2626;height:2" coordorigin="2981,10810" coordsize="2626,0" path="m2981,10810l5606,10810e" filled="f" stroked="t" strokeweight=".96pt" strokecolor="#5B5B5B">
                <v:path arrowok="t"/>
              </v:shape>
            </v:group>
            <v:group style="position:absolute;left:5381;top:10805;width:1915;height:2" coordorigin="5381,10805" coordsize="1915,2">
              <v:shape style="position:absolute;left:5381;top:10805;width:1915;height:2" coordorigin="5381,10805" coordsize="1915,0" path="m5381,10805l7296,10805e" filled="f" stroked="t" strokeweight=".48pt" strokecolor="#2F2F2F">
                <v:path arrowok="t"/>
              </v:shape>
            </v:group>
            <v:group style="position:absolute;left:7238;top:10800;width:4349;height:2" coordorigin="7238,10800" coordsize="4349,2">
              <v:shape style="position:absolute;left:7238;top:10800;width:4349;height:2" coordorigin="7238,10800" coordsize="4349,0" path="m7238,10800l11587,10800e" filled="f" stroked="t" strokeweight=".96pt" strokecolor="#606060">
                <v:path arrowok="t"/>
              </v:shape>
            </v:group>
            <v:group style="position:absolute;left:2218;top:10800;width:2;height:58" coordorigin="2218,10800" coordsize="2,58">
              <v:shape style="position:absolute;left:2218;top:10800;width:2;height:58" coordorigin="2218,10800" coordsize="0,58" path="m2218,10858l2218,10800e" filled="f" stroked="t" strokeweight=".48pt" strokecolor="#6B6B6B">
                <v:path arrowok="t"/>
              </v:shape>
            </v:group>
            <v:group style="position:absolute;left:269;top:11059;width:2650;height:2" coordorigin="269,11059" coordsize="2650,2">
              <v:shape style="position:absolute;left:269;top:11059;width:2650;height:2" coordorigin="269,11059" coordsize="2650,0" path="m269,11059l2918,11059e" filled="f" stroked="t" strokeweight=".96pt" strokecolor="#646464">
                <v:path arrowok="t"/>
              </v:shape>
            </v:group>
            <v:group style="position:absolute;left:276;top:10829;width:2;height:4474" coordorigin="276,10829" coordsize="2,4474">
              <v:shape style="position:absolute;left:276;top:10829;width:2;height:4474" coordorigin="276,10829" coordsize="0,4474" path="m276,15302l276,10829e" filled="f" stroked="t" strokeweight=".48pt" strokecolor="#3B3B3B">
                <v:path arrowok="t"/>
              </v:shape>
            </v:group>
            <v:group style="position:absolute;left:2218;top:10858;width:2;height:187" coordorigin="2218,10858" coordsize="2,187">
              <v:shape style="position:absolute;left:2218;top:10858;width:2;height:187" coordorigin="2218,10858" coordsize="0,187" path="m2218,11045l2218,10858e" filled="f" stroked="t" strokeweight=".48pt" strokecolor="#000000">
                <v:path arrowok="t"/>
              </v:shape>
            </v:group>
            <v:group style="position:absolute;left:2722;top:11054;width:2136;height:2" coordorigin="2722,11054" coordsize="2136,2">
              <v:shape style="position:absolute;left:2722;top:11054;width:2136;height:2" coordorigin="2722,11054" coordsize="2136,0" path="m2722,11054l4858,11054e" filled="f" stroked="t" strokeweight=".48pt" strokecolor="#343434">
                <v:path arrowok="t"/>
              </v:shape>
            </v:group>
            <v:group style="position:absolute;left:4800;top:11050;width:2496;height:2" coordorigin="4800,11050" coordsize="2496,2">
              <v:shape style="position:absolute;left:4800;top:11050;width:2496;height:2" coordorigin="4800,11050" coordsize="2496,0" path="m4800,11050l7296,11050e" filled="f" stroked="t" strokeweight=".96pt" strokecolor="#5B5B5B">
                <v:path arrowok="t"/>
              </v:shape>
            </v:group>
            <v:group style="position:absolute;left:7267;top:11035;width:403;height:2" coordorigin="7267,11035" coordsize="403,2">
              <v:shape style="position:absolute;left:7267;top:11035;width:403;height:2" coordorigin="7267,11035" coordsize="403,0" path="m7267,11035l7670,11035e" filled="f" stroked="t" strokeweight=".96pt" strokecolor="#282828">
                <v:path arrowok="t"/>
              </v:shape>
            </v:group>
            <v:group style="position:absolute;left:7670;top:11035;width:950;height:2" coordorigin="7670,11035" coordsize="950,2">
              <v:shape style="position:absolute;left:7670;top:11035;width:950;height:2" coordorigin="7670,11035" coordsize="950,0" path="m7670,11035l8621,11035e" filled="f" stroked="t" strokeweight=".48pt" strokecolor="#383838">
                <v:path arrowok="t"/>
              </v:shape>
            </v:group>
            <v:group style="position:absolute;left:8592;top:11045;width:542;height:2" coordorigin="8592,11045" coordsize="542,2">
              <v:shape style="position:absolute;left:8592;top:11045;width:542;height:2" coordorigin="8592,11045" coordsize="542,0" path="m8592,11045l9134,11045e" filled="f" stroked="t" strokeweight=".48pt" strokecolor="#3F3F3F">
                <v:path arrowok="t"/>
              </v:shape>
            </v:group>
            <v:group style="position:absolute;left:9077;top:11040;width:293;height:2" coordorigin="9077,11040" coordsize="293,2">
              <v:shape style="position:absolute;left:9077;top:11040;width:293;height:2" coordorigin="9077,11040" coordsize="293,0" path="m9077,11040l9370,11040e" filled="f" stroked="t" strokeweight=".72pt" strokecolor="#646464">
                <v:path arrowok="t"/>
              </v:shape>
            </v:group>
            <v:group style="position:absolute;left:9312;top:11045;width:706;height:2" coordorigin="9312,11045" coordsize="706,2">
              <v:shape style="position:absolute;left:9312;top:11045;width:706;height:2" coordorigin="9312,11045" coordsize="706,0" path="m9312,11045l10018,11045e" filled="f" stroked="t" strokeweight=".48pt" strokecolor="#3F3F3F">
                <v:path arrowok="t"/>
              </v:shape>
            </v:group>
            <v:group style="position:absolute;left:9960;top:11040;width:1627;height:2" coordorigin="9960,11040" coordsize="1627,2">
              <v:shape style="position:absolute;left:9960;top:11040;width:1627;height:2" coordorigin="9960,11040" coordsize="1627,0" path="m9960,11040l11587,11040e" filled="f" stroked="t" strokeweight=".96pt" strokecolor="#646464">
                <v:path arrowok="t"/>
              </v:shape>
            </v:group>
            <v:group style="position:absolute;left:278;top:11299;width:1973;height:2" coordorigin="278,11299" coordsize="1973,2">
              <v:shape style="position:absolute;left:278;top:11299;width:1973;height:2" coordorigin="278,11299" coordsize="1973,0" path="m278,11299l2251,11299e" filled="f" stroked="t" strokeweight=".96pt" strokecolor="#676767">
                <v:path arrowok="t"/>
              </v:shape>
            </v:group>
            <v:group style="position:absolute;left:245;top:11026;width:2;height:1354" coordorigin="245,11026" coordsize="2,1354">
              <v:shape style="position:absolute;left:245;top:11026;width:2;height:1354" coordorigin="245,11026" coordsize="0,1354" path="m245,12379l245,11026e" filled="f" stroked="t" strokeweight=".48pt" strokecolor="#000000">
                <v:path arrowok="t"/>
              </v:shape>
            </v:group>
            <v:group style="position:absolute;left:989;top:11026;width:2;height:754" coordorigin="989,11026" coordsize="2,754">
              <v:shape style="position:absolute;left:989;top:11026;width:2;height:754" coordorigin="989,11026" coordsize="0,754" path="m989,11779l989,11026e" filled="f" stroked="t" strokeweight=".48pt" strokecolor="#747474">
                <v:path arrowok="t"/>
              </v:shape>
            </v:group>
            <v:group style="position:absolute;left:1582;top:11050;width:2;height:259" coordorigin="1582,11050" coordsize="2,259">
              <v:shape style="position:absolute;left:1582;top:11050;width:2;height:259" coordorigin="1582,11050" coordsize="0,259" path="m1582,11309l1582,11050e" filled="f" stroked="t" strokeweight=".48pt" strokecolor="#444444">
                <v:path arrowok="t"/>
              </v:shape>
            </v:group>
            <v:group style="position:absolute;left:2218;top:11026;width:2;height:754" coordorigin="2218,11026" coordsize="2,754">
              <v:shape style="position:absolute;left:2218;top:11026;width:2;height:754" coordorigin="2218,11026" coordsize="0,754" path="m2218,11779l2218,11026e" filled="f" stroked="t" strokeweight=".48pt" strokecolor="#606060">
                <v:path arrowok="t"/>
              </v:shape>
            </v:group>
            <v:group style="position:absolute;left:2213;top:11270;width:1416;height:2" coordorigin="2213,11270" coordsize="1416,2">
              <v:shape style="position:absolute;left:2213;top:11270;width:1416;height:2" coordorigin="2213,11270" coordsize="1416,0" path="m2213,11270l3629,11270e" filled="f" stroked="t" strokeweight=".96pt" strokecolor="#343434">
                <v:path arrowok="t"/>
              </v:shape>
            </v:group>
            <v:group style="position:absolute;left:3600;top:11294;width:1258;height:2" coordorigin="3600,11294" coordsize="1258,2">
              <v:shape style="position:absolute;left:3600;top:11294;width:1258;height:2" coordorigin="3600,11294" coordsize="1258,0" path="m3600,11294l4858,11294e" filled="f" stroked="t" strokeweight=".48pt" strokecolor="#2F2F2F">
                <v:path arrowok="t"/>
              </v:shape>
            </v:group>
            <v:group style="position:absolute;left:4685;top:11290;width:3072;height:2" coordorigin="4685,11290" coordsize="3072,2">
              <v:shape style="position:absolute;left:4685;top:11290;width:3072;height:2" coordorigin="4685,11290" coordsize="3072,0" path="m4685,11290l7757,11290e" filled="f" stroked="t" strokeweight=".96pt" strokecolor="#5B5B5B">
                <v:path arrowok="t"/>
              </v:shape>
            </v:group>
            <v:group style="position:absolute;left:7267;top:11026;width:2;height:254" coordorigin="7267,11026" coordsize="2,254">
              <v:shape style="position:absolute;left:7267;top:11026;width:2;height:254" coordorigin="7267,11026" coordsize="0,254" path="m7267,11280l7267,11026e" filled="f" stroked="t" strokeweight=".48pt" strokecolor="#444444">
                <v:path arrowok="t"/>
              </v:shape>
            </v:group>
            <v:group style="position:absolute;left:7670;top:11270;width:571;height:2" coordorigin="7670,11270" coordsize="571,2">
              <v:shape style="position:absolute;left:7670;top:11270;width:571;height:2" coordorigin="7670,11270" coordsize="571,0" path="m7670,11270l8242,11270e" filled="f" stroked="t" strokeweight=".48pt" strokecolor="#000000">
                <v:path arrowok="t"/>
              </v:shape>
            </v:group>
            <v:group style="position:absolute;left:8213;top:11285;width:3374;height:2" coordorigin="8213,11285" coordsize="3374,2">
              <v:shape style="position:absolute;left:8213;top:11285;width:3374;height:2" coordorigin="8213,11285" coordsize="3374,0" path="m8213,11285l11587,11285e" filled="f" stroked="t" strokeweight=".48pt" strokecolor="#2B2B2B">
                <v:path arrowok="t"/>
              </v:shape>
            </v:group>
            <v:group style="position:absolute;left:1550;top:11261;width:2;height:518" coordorigin="1550,11261" coordsize="2,518">
              <v:shape style="position:absolute;left:1550;top:11261;width:2;height:518" coordorigin="1550,11261" coordsize="0,518" path="m1550,11779l1550,11261e" filled="f" stroked="t" strokeweight=".48pt" strokecolor="#676767">
                <v:path arrowok="t"/>
              </v:shape>
            </v:group>
            <v:group style="position:absolute;left:7267;top:11261;width:2;height:518" coordorigin="7267,11261" coordsize="2,518">
              <v:shape style="position:absolute;left:7267;top:11261;width:2;height:518" coordorigin="7267,11261" coordsize="0,518" path="m7267,11779l7267,11261e" filled="f" stroked="t" strokeweight=".48pt" strokecolor="#575757">
                <v:path arrowok="t"/>
              </v:shape>
            </v:group>
            <v:group style="position:absolute;left:11582;top:11232;width:2;height:802" coordorigin="11582,11232" coordsize="2,802">
              <v:shape style="position:absolute;left:11582;top:11232;width:2;height:802" coordorigin="11582,11232" coordsize="0,802" path="m11582,12034l11582,11232e" filled="f" stroked="t" strokeweight=".48pt" strokecolor="#383838">
                <v:path arrowok="t"/>
              </v:shape>
            </v:group>
            <v:group style="position:absolute;left:989;top:11779;width:2;height:1474" coordorigin="989,11779" coordsize="2,1474">
              <v:shape style="position:absolute;left:989;top:11779;width:2;height:1474" coordorigin="989,11779" coordsize="0,1474" path="m989,13253l989,11779e" filled="f" stroked="t" strokeweight=".48pt" strokecolor="#000000">
                <v:path arrowok="t"/>
              </v:shape>
            </v:group>
            <v:group style="position:absolute;left:1550;top:11779;width:2;height:797" coordorigin="1550,11779" coordsize="2,797">
              <v:shape style="position:absolute;left:1550;top:11779;width:2;height:797" coordorigin="1550,11779" coordsize="0,797" path="m1550,12576l1550,11779e" filled="f" stroked="t" strokeweight=".48pt" strokecolor="#000000">
                <v:path arrowok="t"/>
              </v:shape>
            </v:group>
            <v:group style="position:absolute;left:2218;top:11779;width:2;height:1474" coordorigin="2218,11779" coordsize="2,1474">
              <v:shape style="position:absolute;left:2218;top:11779;width:2;height:1474" coordorigin="2218,11779" coordsize="0,1474" path="m2218,13253l2218,11779e" filled="f" stroked="t" strokeweight=".48pt" strokecolor="#000000">
                <v:path arrowok="t"/>
              </v:shape>
            </v:group>
            <v:group style="position:absolute;left:7267;top:11779;width:2;height:3451" coordorigin="7267,11779" coordsize="2,3451">
              <v:shape style="position:absolute;left:7267;top:11779;width:2;height:3451" coordorigin="7267,11779" coordsize="0,3451" path="m7267,15230l7267,11779e" filled="f" stroked="t" strokeweight=".48pt" strokecolor="#000000">
                <v:path arrowok="t"/>
              </v:shape>
            </v:group>
            <v:group style="position:absolute;left:281;top:7104;width:2;height:6293" coordorigin="281,7104" coordsize="2,6293">
              <v:shape style="position:absolute;left:281;top:7104;width:2;height:6293" coordorigin="281,7104" coordsize="0,6293" path="m281,13397l281,7104e" filled="f" stroked="t" strokeweight=".96pt" strokecolor="#444444">
                <v:path arrowok="t"/>
              </v:shape>
            </v:group>
            <v:group style="position:absolute;left:281;top:12470;width:2;height:2832" coordorigin="281,12470" coordsize="2,2832">
              <v:shape style="position:absolute;left:281;top:12470;width:2;height:2832" coordorigin="281,12470" coordsize="0,2832" path="m281,15302l281,12470e" filled="f" stroked="t" strokeweight=".96pt" strokecolor="#606060">
                <v:path arrowok="t"/>
              </v:shape>
            </v:group>
            <v:group style="position:absolute;left:1586;top:12547;width:2;height:149" coordorigin="1586,12547" coordsize="2,149">
              <v:shape style="position:absolute;left:1586;top:12547;width:2;height:149" coordorigin="1586,12547" coordsize="0,149" path="m1586,12696l1586,12547e" filled="f" stroked="t" strokeweight=".96pt" strokecolor="#232323">
                <v:path arrowok="t"/>
              </v:shape>
            </v:group>
            <v:group style="position:absolute;left:281;top:12835;width:2;height:2467" coordorigin="281,12835" coordsize="2,2467">
              <v:shape style="position:absolute;left:281;top:12835;width:2;height:2467" coordorigin="281,12835" coordsize="0,2467" path="m281,15302l281,12835e" filled="f" stroked="t" strokeweight=".96pt" strokecolor="#777777">
                <v:path arrowok="t"/>
              </v:shape>
            </v:group>
            <v:group style="position:absolute;left:1586;top:12912;width:2;height:370" coordorigin="1586,12912" coordsize="2,370">
              <v:shape style="position:absolute;left:1586;top:12912;width:2;height:370" coordorigin="1586,12912" coordsize="0,370" path="m1586,13282l1586,12912e" filled="f" stroked="t" strokeweight=".96pt" strokecolor="#606060">
                <v:path arrowok="t"/>
              </v:shape>
            </v:group>
            <v:group style="position:absolute;left:278;top:13392;width:1310;height:2" coordorigin="278,13392" coordsize="1310,2">
              <v:shape style="position:absolute;left:278;top:13392;width:1310;height:2" coordorigin="278,13392" coordsize="1310,0" path="m278,13392l1589,13392e" filled="f" stroked="t" strokeweight=".96pt" strokecolor="#707070">
                <v:path arrowok="t"/>
              </v:shape>
            </v:group>
            <v:group style="position:absolute;left:989;top:13253;width:2;height:168" coordorigin="989,13253" coordsize="2,168">
              <v:shape style="position:absolute;left:989;top:13253;width:2;height:168" coordorigin="989,13253" coordsize="0,168" path="m989,13421l989,13253e" filled="f" stroked="t" strokeweight=".48pt" strokecolor="#7C7C7C">
                <v:path arrowok="t"/>
              </v:shape>
            </v:group>
            <v:group style="position:absolute;left:1586;top:13224;width:2;height:226" coordorigin="1586,13224" coordsize="2,226">
              <v:shape style="position:absolute;left:1586;top:13224;width:2;height:226" coordorigin="1586,13224" coordsize="0,226" path="m1586,13450l1586,13224e" filled="f" stroked="t" strokeweight=".96pt" strokecolor="#747474">
                <v:path arrowok="t"/>
              </v:shape>
            </v:group>
            <v:group style="position:absolute;left:1512;top:13387;width:739;height:2" coordorigin="1512,13387" coordsize="739,2">
              <v:shape style="position:absolute;left:1512;top:13387;width:739;height:2" coordorigin="1512,13387" coordsize="739,0" path="m1512,13387l2251,13387e" filled="f" stroked="t" strokeweight=".48pt" strokecolor="#383838">
                <v:path arrowok="t"/>
              </v:shape>
            </v:group>
            <v:group style="position:absolute;left:2218;top:13253;width:2;height:163" coordorigin="2218,13253" coordsize="2,163">
              <v:shape style="position:absolute;left:2218;top:13253;width:2;height:163" coordorigin="2218,13253" coordsize="0,163" path="m2218,13416l2218,13253e" filled="f" stroked="t" strokeweight=".48pt" strokecolor="#2B2B2B">
                <v:path arrowok="t"/>
              </v:shape>
            </v:group>
            <v:group style="position:absolute;left:245;top:13402;width:2;height:2664" coordorigin="245,13402" coordsize="2,2664">
              <v:shape style="position:absolute;left:245;top:13402;width:2;height:2664" coordorigin="245,13402" coordsize="0,2664" path="m245,16066l245,13402e" filled="f" stroked="t" strokeweight=".96pt" strokecolor="#000000">
                <v:path arrowok="t"/>
              </v:shape>
            </v:group>
            <v:group style="position:absolute;left:989;top:13402;width:2;height:235" coordorigin="989,13402" coordsize="2,235">
              <v:shape style="position:absolute;left:989;top:13402;width:2;height:235" coordorigin="989,13402" coordsize="0,235" path="m989,13637l989,13402e" filled="f" stroked="t" strokeweight=".48pt" strokecolor="#9C9C9C">
                <v:path arrowok="t"/>
              </v:shape>
            </v:group>
            <v:group style="position:absolute;left:1586;top:11054;width:2;height:2693" coordorigin="1586,11054" coordsize="2,2693">
              <v:shape style="position:absolute;left:1586;top:11054;width:2;height:2693" coordorigin="1586,11054" coordsize="0,2693" path="m1586,13747l1586,11054e" filled="f" stroked="t" strokeweight=".96pt" strokecolor="#3B3B3B">
                <v:path arrowok="t"/>
              </v:shape>
            </v:group>
            <v:group style="position:absolute;left:2218;top:13406;width:2;height:2659" coordorigin="2218,13406" coordsize="2,2659">
              <v:shape style="position:absolute;left:2218;top:13406;width:2;height:2659" coordorigin="2218,13406" coordsize="0,2659" path="m2218,16066l2218,13406e" filled="f" stroked="t" strokeweight=".48pt" strokecolor="#000000">
                <v:path arrowok="t"/>
              </v:shape>
            </v:group>
            <v:group style="position:absolute;left:989;top:13637;width:2;height:2429" coordorigin="989,13637" coordsize="2,2429">
              <v:shape style="position:absolute;left:989;top:13637;width:2;height:2429" coordorigin="989,13637" coordsize="0,2429" path="m989,16066l989,13637e" filled="f" stroked="t" strokeweight=".48pt" strokecolor="#000000">
                <v:path arrowok="t"/>
              </v:shape>
            </v:group>
            <v:group style="position:absolute;left:1586;top:13402;width:2;height:648" coordorigin="1586,13402" coordsize="2,648">
              <v:shape style="position:absolute;left:1586;top:13402;width:2;height:648" coordorigin="1586,13402" coordsize="0,648" path="m1586,14050l1586,13402e" filled="f" stroked="t" strokeweight=".72pt" strokecolor="#909090">
                <v:path arrowok="t"/>
              </v:shape>
            </v:group>
            <v:group style="position:absolute;left:11592;top:13608;width:2;height:710" coordorigin="11592,13608" coordsize="2,710">
              <v:shape style="position:absolute;left:11592;top:13608;width:2;height:710" coordorigin="11592,13608" coordsize="0,710" path="m11592,14318l11592,13608e" filled="f" stroked="t" strokeweight=".48pt" strokecolor="#3F3F3F">
                <v:path arrowok="t"/>
              </v:shape>
            </v:group>
            <v:group style="position:absolute;left:10493;top:13786;width:2;height:422" coordorigin="10493,13786" coordsize="2,422">
              <v:shape style="position:absolute;left:10493;top:13786;width:2;height:422" coordorigin="10493,13786" coordsize="0,422" path="m10493,14208l10493,13786e" filled="f" stroked="t" strokeweight=".96pt" strokecolor="#343B97">
                <v:path arrowok="t"/>
              </v:shape>
            </v:group>
            <v:group style="position:absolute;left:1550;top:13939;width:2;height:2126" coordorigin="1550,13939" coordsize="2,2126">
              <v:shape style="position:absolute;left:1550;top:13939;width:2;height:2126" coordorigin="1550,13939" coordsize="0,2126" path="m1550,16066l1550,13939e" filled="f" stroked="t" strokeweight=".96pt" strokecolor="#000000">
                <v:path arrowok="t"/>
              </v:shape>
            </v:group>
            <v:group style="position:absolute;left:3274;top:14016;width:2;height:115" coordorigin="3274,14016" coordsize="2,115">
              <v:shape style="position:absolute;left:3274;top:14016;width:2;height:115" coordorigin="3274,14016" coordsize="0,115" path="m3274,14131l3274,14016e" filled="f" stroked="t" strokeweight=".96pt" strokecolor="#444880">
                <v:path arrowok="t"/>
              </v:shape>
            </v:group>
            <v:group style="position:absolute;left:3276;top:14074;width:2;height:245" coordorigin="3276,14074" coordsize="2,245">
              <v:shape style="position:absolute;left:3276;top:14074;width:2;height:245" coordorigin="3276,14074" coordsize="0,245" path="m3276,14318l3276,14074e" filled="f" stroked="t" strokeweight=".96pt" strokecolor="#2B2F70">
                <v:path arrowok="t"/>
              </v:shape>
            </v:group>
            <v:group style="position:absolute;left:10505;top:14074;width:2;height:182" coordorigin="10505,14074" coordsize="2,182">
              <v:shape style="position:absolute;left:10505;top:14074;width:2;height:182" coordorigin="10505,14074" coordsize="0,182" path="m10505,14256l10505,14074e" filled="f" stroked="t" strokeweight=".72pt" strokecolor="#383B8C">
                <v:path arrowok="t"/>
              </v:shape>
            </v:group>
            <v:group style="position:absolute;left:2851;top:14496;width:1262;height:2" coordorigin="2851,14496" coordsize="1262,2">
              <v:shape style="position:absolute;left:2851;top:14496;width:1262;height:2" coordorigin="2851,14496" coordsize="1262,0" path="m2851,14496l4114,14496e" filled="f" stroked="t" strokeweight="1.68pt" strokecolor="#3F4B87">
                <v:path arrowok="t"/>
              </v:shape>
            </v:group>
            <v:group style="position:absolute;left:11597;top:10138;width:2;height:5933" coordorigin="11597,10138" coordsize="2,5933">
              <v:shape style="position:absolute;left:11597;top:10138;width:2;height:5933" coordorigin="11597,10138" coordsize="0,5933" path="m11597,16070l11597,10138e" filled="f" stroked="t" strokeweight=".72pt" strokecolor="#545454">
                <v:path arrowok="t"/>
              </v:shape>
            </v:group>
            <v:group style="position:absolute;left:11597;top:14434;width:2;height:1085" coordorigin="11597,14434" coordsize="2,1085">
              <v:shape style="position:absolute;left:11597;top:14434;width:2;height:1085" coordorigin="11597,14434" coordsize="0,1085" path="m11597,15518l11597,14434e" filled="f" stroked="t" strokeweight=".96pt" strokecolor="#6B6B6B">
                <v:path arrowok="t"/>
              </v:shape>
            </v:group>
            <v:group style="position:absolute;left:298;top:16087;width:1291;height:2" coordorigin="298,16087" coordsize="1291,2">
              <v:shape style="position:absolute;left:298;top:16087;width:1291;height:2" coordorigin="298,16087" coordsize="1291,0" path="m298,16087l1589,16087e" filled="f" stroked="t" strokeweight=".72pt" strokecolor="#747474">
                <v:path arrowok="t"/>
              </v:shape>
            </v:group>
            <v:group style="position:absolute;left:1512;top:16085;width:739;height:2" coordorigin="1512,16085" coordsize="739,2">
              <v:shape style="position:absolute;left:1512;top:16085;width:739;height:2" coordorigin="1512,16085" coordsize="739,0" path="m1512,16085l2251,16085e" filled="f" stroked="t" strokeweight=".48pt" strokecolor="#383838">
                <v:path arrowok="t"/>
              </v:shape>
            </v:group>
            <v:group style="position:absolute;left:2184;top:16080;width:9336;height:2" coordorigin="2184,16080" coordsize="9336,2">
              <v:shape style="position:absolute;left:2184;top:16080;width:9336;height:2" coordorigin="2184,16080" coordsize="9336,0" path="m2184,16080l11520,16080e" filled="f" stroked="t" strokeweight=".72pt" strokecolor="#545454">
                <v:path arrowok="t"/>
              </v:shape>
            </v:group>
            <v:group style="position:absolute;left:4800;top:16070;width:6806;height:2" coordorigin="4800,16070" coordsize="6806,2">
              <v:shape style="position:absolute;left:4800;top:16070;width:6806;height:2" coordorigin="4800,16070" coordsize="6806,0" path="m4800,16070l11606,16070e" filled="f" stroked="t" strokeweight=".96pt" strokecolor="#575757">
                <v:path arrowok="t"/>
              </v:shape>
            </v:group>
            <v:group style="position:absolute;left:6552;top:16061;width:350;height:2" coordorigin="6552,16061" coordsize="350,2">
              <v:shape style="position:absolute;left:6552;top:16061;width:350;height:2" coordorigin="6552,16061" coordsize="350,0" path="m6552,16061l6902,16061e" filled="f" stroked="t" strokeweight=".96pt" strokecolor="#343434">
                <v:path arrowok="t"/>
              </v:shape>
            </v:group>
            <v:group style="position:absolute;left:7267;top:15230;width:2;height:840" coordorigin="7267,15230" coordsize="2,840">
              <v:shape style="position:absolute;left:7267;top:15230;width:2;height:840" coordorigin="7267,15230" coordsize="0,840" path="m7267,16070l7267,15230e" filled="f" stroked="t" strokeweight=".48pt" strokecolor="#2F2F2F">
                <v:path arrowok="t"/>
              </v:shape>
            </v:group>
            <v:group style="position:absolute;left:7262;top:16061;width:408;height:2" coordorigin="7262,16061" coordsize="408,2">
              <v:shape style="position:absolute;left:7262;top:16061;width:408;height:2" coordorigin="7262,16061" coordsize="408,0" path="m7262,16061l7670,16061e" filled="f" stroked="t" strokeweight=".48pt" strokecolor="#3B3B3B">
                <v:path arrowok="t"/>
              </v:shape>
            </v:group>
            <v:group style="position:absolute;left:7642;top:16066;width:629;height:2" coordorigin="7642,16066" coordsize="629,2">
              <v:shape style="position:absolute;left:7642;top:16066;width:629;height:2" coordorigin="7642,16066" coordsize="629,0" path="m7642,16066l8270,16066e" filled="f" stroked="t" strokeweight=".48pt" strokecolor="#282828">
                <v:path arrowok="t"/>
              </v:shape>
            </v:group>
            <v:group style="position:absolute;left:8213;top:16061;width:3394;height:2" coordorigin="8213,16061" coordsize="3394,2">
              <v:shape style="position:absolute;left:8213;top:16061;width:3394;height:2" coordorigin="8213,16061" coordsize="3394,0" path="m8213,16061l11606,16061e" filled="f" stroked="t" strokeweight=".96pt" strokecolor="#575757">
                <v:path arrowok="t"/>
              </v:shape>
            </v:group>
            <v:group style="position:absolute;left:5618;top:3373;width:2;height:764" coordorigin="5618,3373" coordsize="2,764">
              <v:shape style="position:absolute;left:5618;top:3373;width:2;height:764" coordorigin="5618,3373" coordsize="0,764" path="m5618,4137l5618,3373e" filled="f" stroked="t" strokeweight=".1pt" strokecolor="#EBEDED">
                <v:path arrowok="t"/>
              </v:shape>
            </v:group>
            <v:group style="position:absolute;left:6167;top:3754;width:27;height:2" coordorigin="6167,3754" coordsize="27,2">
              <v:shape style="position:absolute;left:6167;top:3754;width:27;height:2" coordorigin="6167,3754" coordsize="27,0" path="m6167,3754l6194,3754e" filled="f" stroked="t" strokeweight=".72pt" strokecolor="#646464">
                <v:path arrowok="t"/>
              </v:shape>
            </v:group>
            <v:group style="position:absolute;left:5858;top:3373;width:309;height:764" coordorigin="5858,3373" coordsize="309,764">
              <v:shape style="position:absolute;left:5858;top:3373;width:309;height:764" coordorigin="5858,3373" coordsize="309,764" path="m5858,3373l6167,3373,6167,4137,5858,4137,5858,3373e" filled="t" fillcolor="#EBEDED" stroked="f">
                <v:path arrowok="t"/>
                <v:fill/>
              </v:shape>
            </v:group>
            <v:group style="position:absolute;left:6194;top:3373;width:352;height:764" coordorigin="6194,3373" coordsize="352,764">
              <v:shape style="position:absolute;left:6194;top:3373;width:352;height:764" coordorigin="6194,3373" coordsize="352,764" path="m6194,3373l6546,3373,6546,4137,6194,4137,6194,3373e" filled="t" fillcolor="#EBEDED" stroked="f">
                <v:path arrowok="t"/>
                <v:fill/>
              </v:shape>
            </v:group>
            <v:group style="position:absolute;left:9748;top:12135;width:2;height:491" coordorigin="9748,12135" coordsize="2,491">
              <v:shape style="position:absolute;left:9748;top:12135;width:2;height:491" coordorigin="9748,12135" coordsize="0,491" path="m9748,12626l9748,12135e" filled="f" stroked="t" strokeweight="4.53556pt" strokecolor="#EBEDED">
                <v:path arrowok="t"/>
              </v:shape>
            </v:group>
            <v:group style="position:absolute;left:10444;top:12400;width:2;height:296" coordorigin="10444,12400" coordsize="2,296">
              <v:shape style="position:absolute;left:10444;top:12400;width:2;height:296" coordorigin="10444,12400" coordsize="0,296" path="m10444,12696l10444,12400e" filled="f" stroked="t" strokeweight="2.1625pt" strokecolor="#EBEDED">
                <v:path arrowok="t"/>
              </v:shape>
            </v:group>
            <v:group style="position:absolute;left:10514;top:12400;width:2;height:296" coordorigin="10514,12400" coordsize="2,296">
              <v:shape style="position:absolute;left:10514;top:12400;width:2;height:296" coordorigin="10514,12400" coordsize="0,296" path="m10514,12696l10514,12400e" filled="f" stroked="t" strokeweight="1.035pt" strokecolor="#EBEDED">
                <v:path arrowok="t"/>
              </v:shape>
            </v:group>
            <v:group style="position:absolute;left:3516;top:12700;width:2;height:226" coordorigin="3516,12700" coordsize="2,226">
              <v:shape style="position:absolute;left:3516;top:12700;width:2;height:226" coordorigin="3516,12700" coordsize="0,226" path="m3516,12926l3516,12700e" filled="f" stroked="t" strokeweight="3.98875pt" strokecolor="#EBEDED">
                <v:path arrowok="t"/>
              </v:shape>
            </v:group>
            <v:group style="position:absolute;left:3869;top:12606;width:151;height:296" coordorigin="3869,12606" coordsize="151,296">
              <v:shape style="position:absolute;left:3869;top:12606;width:151;height:296" coordorigin="3869,12606" coordsize="151,296" path="m3869,12606l4020,12606,4020,12903,3869,12903,3869,12606e" filled="t" fillcolor="#EBEDED" stroked="f">
                <v:path arrowok="t"/>
                <v:fill/>
              </v:shape>
            </v:group>
            <v:group style="position:absolute;left:9185;top:12638;width:2;height:164" coordorigin="9185,12638" coordsize="2,164">
              <v:shape style="position:absolute;left:9185;top:12638;width:2;height:164" coordorigin="9185,12638" coordsize="0,164" path="m9185,12802l9185,12638e" filled="f" stroked="t" strokeweight="2.38pt" strokecolor="#EBEDED">
                <v:path arrowok="t"/>
              </v:shape>
            </v:group>
            <v:group style="position:absolute;left:10163;top:12672;width:2;height:172" coordorigin="10163,12672" coordsize="2,172">
              <v:shape style="position:absolute;left:10163;top:12672;width:2;height:172" coordorigin="10163,12672" coordsize="0,172" path="m10163,12844l10163,12672e" filled="f" stroked="t" strokeweight="4.545220pt" strokecolor="#EBEDED">
                <v:path arrowok="t"/>
              </v:shape>
            </v:group>
            <v:group style="position:absolute;left:10455;top:12781;width:2;height:350" coordorigin="10455,12781" coordsize="2,350">
              <v:shape style="position:absolute;left:10455;top:12781;width:2;height:350" coordorigin="10455,12781" coordsize="0,350" path="m10455,13131l10455,12781e" filled="f" stroked="t" strokeweight="3.4475pt" strokecolor="#EBEDED">
                <v:path arrowok="t"/>
              </v:shape>
            </v:group>
            <v:group style="position:absolute;left:10753;top:12781;width:2;height:350" coordorigin="10753,12781" coordsize="2,350">
              <v:shape style="position:absolute;left:10753;top:12781;width:2;height:350" coordorigin="10753,12781" coordsize="0,350" path="m10753,13131l10753,12781e" filled="f" stroked="t" strokeweight="3.6455pt" strokecolor="#EBEDED">
                <v:path arrowok="t"/>
              </v:shape>
            </v:group>
            <v:group style="position:absolute;left:9496;top:13102;width:112;height:205" coordorigin="9496,13102" coordsize="112,205">
              <v:shape style="position:absolute;left:9496;top:13102;width:112;height:205" coordorigin="9496,13102" coordsize="112,205" path="m9496,13102l9608,13102,9608,13306,9496,13306,9496,13102e" filled="t" fillcolor="#EBEDED" stroked="f">
                <v:path arrowok="t"/>
                <v:fill/>
              </v:shape>
            </v:group>
            <v:group style="position:absolute;left:9640;top:13102;width:2;height:205" coordorigin="9640,13102" coordsize="2,205">
              <v:shape style="position:absolute;left:9640;top:13102;width:2;height:205" coordorigin="9640,13102" coordsize="0,205" path="m9640,13306l9640,13102e" filled="f" stroked="t" strokeweight="2.55145pt" strokecolor="#EBEDED">
                <v:path arrowok="t"/>
              </v:shape>
            </v:group>
            <v:group style="position:absolute;left:10666;top:13202;width:2;height:202" coordorigin="10666,13202" coordsize="2,202">
              <v:shape style="position:absolute;left:10666;top:13202;width:2;height:202" coordorigin="10666,13202" coordsize="0,202" path="m10666,13404l10666,13202e" filled="f" stroked="t" strokeweight="1.20625pt" strokecolor="#EBEDED">
                <v:path arrowok="t"/>
              </v:shape>
            </v:group>
            <v:group style="position:absolute;left:8936;top:13362;width:2;height:273" coordorigin="8936,13362" coordsize="2,273">
              <v:shape style="position:absolute;left:8936;top:13362;width:2;height:273" coordorigin="8936,13362" coordsize="0,273" path="m8936,13635l8936,13362e" filled="f" stroked="t" strokeweight="2.7592pt" strokecolor="#EBEDED">
                <v:path arrowok="t"/>
              </v:shape>
            </v:group>
            <v:group style="position:absolute;left:9446;top:13385;width:82;height:2" coordorigin="9446,13385" coordsize="82,2">
              <v:shape style="position:absolute;left:9446;top:13385;width:82;height:2" coordorigin="9446,13385" coordsize="82,0" path="m9446,13385l9528,13385e" filled="f" stroked="t" strokeweight="4.0888pt" strokecolor="#EBEDED">
                <v:path arrowok="t"/>
              </v:shape>
            </v:group>
            <v:group style="position:absolute;left:10252;top:13362;width:2;height:273" coordorigin="10252,13362" coordsize="2,273">
              <v:shape style="position:absolute;left:10252;top:13362;width:2;height:273" coordorigin="10252,13362" coordsize="0,273" path="m10252,13635l10252,13362e" filled="f" stroked="t" strokeweight="3.2968pt" strokecolor="#EBEDED">
                <v:path arrowok="t"/>
              </v:shape>
            </v:group>
            <v:group style="position:absolute;left:8950;top:13553;width:2;height:286" coordorigin="8950,13553" coordsize="2,286">
              <v:shape style="position:absolute;left:8950;top:13553;width:2;height:286" coordorigin="8950,13553" coordsize="0,286" path="m8950,13839l8950,13553e" filled="f" stroked="t" strokeweight="2.48875pt" strokecolor="#EBEDED">
                <v:path arrowok="t"/>
              </v:shape>
            </v:group>
            <v:group style="position:absolute;left:9424;top:13407;width:159;height:477" coordorigin="9424,13407" coordsize="159,477">
              <v:shape style="position:absolute;left:9424;top:13407;width:159;height:477" coordorigin="9424,13407" coordsize="159,477" path="m9424,13407l9583,13407,9583,13885,9424,13885,9424,13407e" filled="t" fillcolor="#EBEDED" stroked="f">
                <v:path arrowok="t"/>
                <v:fill/>
              </v:shape>
            </v:group>
            <v:group style="position:absolute;left:9765;top:13574;width:109;height:256" coordorigin="9765,13574" coordsize="109,256">
              <v:shape style="position:absolute;left:9765;top:13574;width:109;height:256" coordorigin="9765,13574" coordsize="109,256" path="m9765,13574l9874,13574,9874,13829,9765,13829,9765,13574e" filled="t" fillcolor="#EBEDED" stroked="f">
                <v:path arrowok="t"/>
                <v:fill/>
              </v:shape>
            </v:group>
            <v:group style="position:absolute;left:9519;top:13503;width:2;height:477" coordorigin="9519,13503" coordsize="2,477">
              <v:shape style="position:absolute;left:9519;top:13503;width:2;height:477" coordorigin="9519,13503" coordsize="0,477" path="m9519,13981l9519,13503e" filled="f" stroked="t" strokeweight="2.620700pt" strokecolor="#EBEDED">
                <v:path arrowok="t"/>
              </v:shape>
            </v:group>
            <v:group style="position:absolute;left:9883;top:13483;width:107;height:505" coordorigin="9883,13483" coordsize="107,505">
              <v:shape style="position:absolute;left:9883;top:13483;width:107;height:505" coordorigin="9883,13483" coordsize="107,505" path="m9883,13483l9990,13483,9990,13987,9883,13987,9883,13483e" filled="t" fillcolor="#EBEDED" stroked="f">
                <v:path arrowok="t"/>
                <v:fill/>
              </v:shape>
            </v:group>
            <v:group style="position:absolute;left:10457;top:13628;width:2;height:314" coordorigin="10457,13628" coordsize="2,314">
              <v:shape style="position:absolute;left:10457;top:13628;width:2;height:314" coordorigin="10457,13628" coordsize="0,314" path="m10457,13942l10457,13628e" filled="f" stroked="t" strokeweight="3.41292pt" strokecolor="#EBEDED">
                <v:path arrowok="t"/>
              </v:shape>
            </v:group>
            <v:group style="position:absolute;left:10380;top:13930;width:2;height:150" coordorigin="10380,13930" coordsize="2,150">
              <v:shape style="position:absolute;left:10380;top:13930;width:2;height:150" coordorigin="10380,13930" coordsize="0,150" path="m10380,14081l10380,13930e" filled="f" stroked="t" strokeweight="3.7470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100"/>
          <w:b/>
          <w:bCs/>
          <w:position w:val="5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-64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100"/>
          <w:b/>
          <w:bCs/>
          <w:position w:val="5"/>
        </w:rPr>
        <w:t>rimKOSE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-36"/>
          <w:w w:val="100"/>
          <w:b/>
          <w:bCs/>
          <w:position w:val="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100"/>
          <w:b/>
          <w:bCs/>
          <w:position w:val="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B2B2B"/>
          <w:spacing w:val="0"/>
          <w:w w:val="100"/>
          <w:b/>
          <w:bCs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-5"/>
        </w:rPr>
        <w:t>A.A.K.P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332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5"/>
          <w:position w:val="1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17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5"/>
          <w:position w:val="1"/>
        </w:rPr>
        <w:t>Kuze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0"/>
          <w:w w:val="85"/>
          <w:position w:val="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B2B2B"/>
          <w:spacing w:val="-8"/>
          <w:w w:val="85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"/>
        </w:rPr>
        <w:t>Bölg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3"/>
          <w:position w:val="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0"/>
        </w:sectPr>
      </w:pPr>
      <w:rPr/>
    </w:p>
    <w:p>
      <w:pPr>
        <w:spacing w:before="0" w:after="0" w:line="926" w:lineRule="exact"/>
        <w:ind w:left="830" w:right="175"/>
        <w:jc w:val="center"/>
        <w:rPr>
          <w:rFonts w:ascii="Times New Roman" w:hAnsi="Times New Roman" w:cs="Times New Roman" w:eastAsia="Times New Roman"/>
          <w:sz w:val="84"/>
          <w:szCs w:val="84"/>
        </w:rPr>
      </w:pPr>
      <w:rPr/>
      <w:r>
        <w:rPr/>
        <w:pict>
          <v:group style="position:absolute;margin-left:27.6pt;margin-top:8.759998pt;width:557.280011pt;height:78.72pt;mso-position-horizontal-relative:page;mso-position-vertical-relative:paragraph;z-index:-16152" coordorigin="552,175" coordsize="11146,1574">
            <v:group style="position:absolute;left:557;top:190;width:11136;height:2" coordorigin="557,190" coordsize="11136,2">
              <v:shape style="position:absolute;left:557;top:190;width:11136;height:2" coordorigin="557,190" coordsize="11136,0" path="m557,190l11693,190e" filled="f" stroked="t" strokeweight=".48pt" strokecolor="#7C7C7C">
                <v:path arrowok="t"/>
              </v:shape>
            </v:group>
            <v:group style="position:absolute;left:2318;top:185;width:2;height:1555" coordorigin="2318,185" coordsize="2,1555">
              <v:shape style="position:absolute;left:2318;top:185;width:2;height:1555" coordorigin="2318,185" coordsize="0,1555" path="m2318,1740l2318,185e" filled="f" stroked="t" strokeweight=".72pt" strokecolor="#8C8C8C">
                <v:path arrowok="t"/>
              </v:shape>
            </v:group>
            <v:group style="position:absolute;left:9168;top:185;width:2;height:1555" coordorigin="9168,185" coordsize="2,1555">
              <v:shape style="position:absolute;left:9168;top:185;width:2;height:1555" coordorigin="9168,185" coordsize="0,1555" path="m9168,1740l9168,185e" filled="f" stroked="t" strokeweight=".9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4"/>
          <w:szCs w:val="84"/>
          <w:color w:val="313131"/>
          <w:spacing w:val="0"/>
          <w:w w:val="66"/>
          <w:position w:val="-3"/>
        </w:rPr>
        <w:t>!_</w:t>
      </w:r>
      <w:r>
        <w:rPr>
          <w:rFonts w:ascii="Times New Roman" w:hAnsi="Times New Roman" w:cs="Times New Roman" w:eastAsia="Times New Roman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854" w:right="245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33"/>
          <w:position w:val="1"/>
        </w:rPr>
        <w:t>!ZMIR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57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6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0" w:lineRule="exact"/>
        <w:ind w:left="629" w:right="-16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127"/>
        </w:rPr>
        <w:t>DELf:DIYESI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8" w:lineRule="auto"/>
        <w:ind w:left="361" w:right="45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2.480011pt;margin-top:-7.717263pt;width:52.799999pt;height:48.959999pt;mso-position-horizontal-relative:page;mso-position-vertical-relative:paragraph;z-index:-16155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BELEDiYESi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Müdalıale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097" w:right="535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00" w:bottom="280" w:left="460" w:right="60"/>
          <w:cols w:num="2" w:equalWidth="0">
            <w:col w:w="1653" w:space="1405"/>
            <w:col w:w="8342"/>
          </w:cols>
        </w:sectPr>
      </w:pPr>
      <w:rPr/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80002" w:type="dxa"/>
      </w:tblPr>
      <w:tblGrid/>
      <w:tr>
        <w:trPr>
          <w:trHeight w:val="240" w:hRule="exact"/>
        </w:trPr>
        <w:tc>
          <w:tcPr>
            <w:tcW w:w="1342" w:type="dxa"/>
            <w:tcBorders>
              <w:top w:val="single" w:sz="5.76" w:space="0" w:color="808080"/>
              <w:bottom w:val="nil" w:sz="6" w:space="0" w:color="auto"/>
              <w:left w:val="single" w:sz="5.76" w:space="0" w:color="6B6B6B"/>
              <w:right w:val="nil" w:sz="6" w:space="0" w:color="auto"/>
            </w:tcBorders>
          </w:tcPr>
          <w:p>
            <w:pPr>
              <w:spacing w:before="22" w:after="0" w:line="240" w:lineRule="auto"/>
              <w:ind w:left="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444444"/>
                <w:w w:val="53"/>
              </w:rPr>
              <w:t>&gt;</w:t>
            </w:r>
            <w:r>
              <w:rPr>
                <w:rFonts w:ascii="Arial" w:hAnsi="Arial" w:cs="Arial" w:eastAsia="Arial"/>
                <w:sz w:val="17"/>
                <w:szCs w:val="17"/>
                <w:color w:val="44444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5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00"/>
              </w:rPr>
              <w:t>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2"/>
              </w:rPr>
              <w:t>Tcı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7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2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2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7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2"/>
              </w:rPr>
              <w:t>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"/>
                <w:w w:val="7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4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5" w:type="dxa"/>
            <w:tcBorders>
              <w:top w:val="single" w:sz="5.76" w:space="0" w:color="80808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50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25/05/2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9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9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3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78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8"/>
                <w:w w:val="78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7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8"/>
              </w:rPr>
              <w:t>Id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5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7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69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47"/>
                <w:w w:val="69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96"/>
                <w:w w:val="109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1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48"/>
                <w:w w:val="9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3"/>
                <w:w w:val="10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92"/>
                <w:w w:val="90"/>
              </w:rPr>
              <w:t>&gt;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7"/>
                <w:w w:val="109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47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52"/>
              </w:rPr>
              <w:t>-fl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59"/>
                <w:w w:val="53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43"/>
                <w:w w:val="95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0"/>
                <w:w w:val="36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"/>
              </w:rPr>
              <w:t>:.:_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3"/>
                <w:w w:val="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6"/>
              </w:rPr>
              <w:t>::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3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2"/>
                <w:w w:val="2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0"/>
                <w:w w:val="3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28"/>
              </w:rPr>
              <w:t>_:_ri:-.::n_:_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"/>
                <w:w w:val="28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31"/>
              </w:rPr>
              <w:t>.:::S:::.:aa::.:l_:_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"/>
                <w:w w:val="3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78"/>
                <w:w w:val="47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6"/>
                <w:w w:val="92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46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4"/>
                <w:w w:val="47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29"/>
              </w:rPr>
              <w:t>=-2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5.76" w:space="0" w:color="80808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1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4"/>
                <w:szCs w:val="4"/>
                <w:color w:val="5D5D5D"/>
                <w:spacing w:val="-9"/>
                <w:w w:val="223"/>
              </w:rPr>
              <w:t>_</w:t>
            </w:r>
            <w:r>
              <w:rPr>
                <w:rFonts w:ascii="Times New Roman" w:hAnsi="Times New Roman" w:cs="Times New Roman" w:eastAsia="Times New Roman"/>
                <w:sz w:val="4"/>
                <w:szCs w:val="4"/>
                <w:color w:val="313131"/>
                <w:spacing w:val="0"/>
                <w:w w:val="213"/>
              </w:rPr>
              <w:t>ı</w:t>
            </w:r>
            <w:r>
              <w:rPr>
                <w:rFonts w:ascii="Times New Roman" w:hAnsi="Times New Roman" w:cs="Times New Roman" w:eastAsia="Times New Roman"/>
                <w:sz w:val="4"/>
                <w:szCs w:val="4"/>
                <w:color w:val="313131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4"/>
                <w:szCs w:val="4"/>
                <w:color w:val="5D5D5D"/>
                <w:spacing w:val="0"/>
                <w:w w:val="222"/>
              </w:rPr>
              <w:t>:</w:t>
            </w:r>
            <w:r>
              <w:rPr>
                <w:rFonts w:ascii="Times New Roman" w:hAnsi="Times New Roman" w:cs="Times New Roman" w:eastAsia="Times New Roman"/>
                <w:sz w:val="4"/>
                <w:szCs w:val="4"/>
                <w:color w:val="5D5D5D"/>
                <w:spacing w:val="-18"/>
                <w:w w:val="223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30"/>
              </w:rPr>
              <w:t>:..::.3..::.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31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7"/>
                <w:w w:val="235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39"/>
              </w:rPr>
              <w:t>_ı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8"/>
                <w:w w:val="40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39"/>
              </w:rPr>
              <w:t>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8"/>
                <w:w w:val="4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40"/>
              </w:rPr>
              <w:t>...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5"/>
                <w:w w:val="3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4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8"/>
                <w:w w:val="41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72"/>
                <w:w w:val="48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40"/>
              </w:rPr>
              <w:t>.: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7"/>
                <w:w w:val="4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7"/>
                <w:w w:val="115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31"/>
                <w:w w:val="115"/>
                <w:emboss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31"/>
                <w:w w:val="115"/>
                <w:emboss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31"/>
                <w:w w:val="115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31"/>
                <w:w w:val="115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35"/>
              </w:rPr>
              <w:t>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20"/>
                <w:w w:val="36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50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4"/>
                <w:w w:val="36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1"/>
                <w:w w:val="7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0"/>
                <w:w w:val="48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79"/>
              </w:rPr>
              <w:t>'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7"/>
                <w:w w:val="79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1"/>
                <w:w w:val="6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74"/>
                <w:w w:val="106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59"/>
              </w:rPr>
              <w:t>:::_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60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2" w:type="dxa"/>
            <w:tcBorders>
              <w:top w:val="single" w:sz="5.76" w:space="0" w:color="80808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15" w:lineRule="exact"/>
              <w:ind w:left="501" w:right="750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235"/>
                <w:position w:val="-1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012" w:type="dxa"/>
            <w:tcBorders>
              <w:top w:val="single" w:sz="5.76" w:space="0" w:color="808080"/>
              <w:bottom w:val="single" w:sz="3.0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11" w:lineRule="exact"/>
              <w:ind w:right="20"/>
              <w:jc w:val="righ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8C8C8C"/>
                <w:spacing w:val="0"/>
                <w:w w:val="106"/>
                <w:position w:val="-1"/>
              </w:rPr>
              <w:t>-1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342" w:type="dxa"/>
            <w:tcBorders>
              <w:top w:val="nil" w:sz="6" w:space="0" w:color="auto"/>
              <w:bottom w:val="single" w:sz="3.84" w:space="0" w:color="747474"/>
              <w:left w:val="single" w:sz="5.76" w:space="0" w:color="6B6B6B"/>
              <w:right w:val="nil" w:sz="6" w:space="0" w:color="auto"/>
            </w:tcBorders>
          </w:tcPr>
          <w:p>
            <w:pPr>
              <w:spacing w:before="7" w:after="0" w:line="240" w:lineRule="auto"/>
              <w:ind w:left="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8"/>
                <w:w w:val="7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95"/>
              </w:rPr>
              <w:t>;ı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9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6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7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5" w:type="dxa"/>
            <w:tcBorders>
              <w:top w:val="nil" w:sz="6" w:space="0" w:color="auto"/>
              <w:bottom w:val="single" w:sz="3.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55" w:right="-20"/>
              <w:jc w:val="left"/>
              <w:tabs>
                <w:tab w:pos="1420" w:val="left"/>
                <w:tab w:pos="2800" w:val="left"/>
                <w:tab w:pos="37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8C8C8C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C8C8C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25/05/2017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9"/>
              </w:rPr>
              <w:t>!K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14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A5A5A5"/>
                <w:spacing w:val="5"/>
                <w:w w:val="57"/>
              </w:rPr>
              <w:t>_</w:t>
            </w:r>
            <w:r>
              <w:rPr>
                <w:rFonts w:ascii="Arial" w:hAnsi="Arial" w:cs="Arial" w:eastAsia="Arial"/>
                <w:sz w:val="16"/>
                <w:szCs w:val="16"/>
                <w:color w:val="444444"/>
                <w:spacing w:val="-9"/>
                <w:w w:val="175"/>
              </w:rPr>
              <w:t>J</w:t>
            </w:r>
            <w:r>
              <w:rPr>
                <w:rFonts w:ascii="Arial" w:hAnsi="Arial" w:cs="Arial" w:eastAsia="Arial"/>
                <w:sz w:val="16"/>
                <w:szCs w:val="16"/>
                <w:color w:val="5D5D5D"/>
                <w:spacing w:val="0"/>
                <w:w w:val="144"/>
              </w:rPr>
              <w:t>t</w:t>
            </w:r>
            <w:r>
              <w:rPr>
                <w:rFonts w:ascii="Arial" w:hAnsi="Arial" w:cs="Arial" w:eastAsia="Arial"/>
                <w:sz w:val="16"/>
                <w:szCs w:val="16"/>
                <w:color w:val="5D5D5D"/>
                <w:spacing w:val="-18"/>
                <w:w w:val="145"/>
              </w:rPr>
              <w:t>)</w:t>
            </w:r>
            <w:r>
              <w:rPr>
                <w:rFonts w:ascii="Arial" w:hAnsi="Arial" w:cs="Arial" w:eastAsia="Arial"/>
                <w:sz w:val="16"/>
                <w:szCs w:val="16"/>
                <w:color w:val="A5A5A5"/>
                <w:spacing w:val="-8"/>
                <w:w w:val="180"/>
              </w:rPr>
              <w:t>·</w:t>
            </w:r>
            <w:r>
              <w:rPr>
                <w:rFonts w:ascii="Arial" w:hAnsi="Arial" w:cs="Arial" w:eastAsia="Arial"/>
                <w:sz w:val="16"/>
                <w:szCs w:val="16"/>
                <w:color w:val="444444"/>
                <w:spacing w:val="0"/>
                <w:w w:val="114"/>
              </w:rPr>
              <w:t>ZU</w:t>
            </w:r>
            <w:r>
              <w:rPr>
                <w:rFonts w:ascii="Arial" w:hAnsi="Arial" w:cs="Arial" w:eastAsia="Arial"/>
                <w:sz w:val="16"/>
                <w:szCs w:val="16"/>
                <w:color w:val="444444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6"/>
                <w:szCs w:val="16"/>
                <w:color w:val="44444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lBildiriııı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57575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nil" w:sz="6" w:space="0" w:color="auto"/>
              <w:bottom w:val="single" w:sz="3.84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62" w:type="dxa"/>
            <w:tcBorders>
              <w:top w:val="nil" w:sz="6" w:space="0" w:color="auto"/>
              <w:bottom w:val="single" w:sz="3.84" w:space="0" w:color="74747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12" w:type="dxa"/>
            <w:tcBorders>
              <w:top w:val="single" w:sz="3.04" w:space="0" w:color="747474"/>
              <w:bottom w:val="single" w:sz="3.84" w:space="0" w:color="74747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50" w:hRule="exact"/>
        </w:trPr>
        <w:tc>
          <w:tcPr>
            <w:tcW w:w="1342" w:type="dxa"/>
            <w:tcBorders>
              <w:top w:val="single" w:sz="3.84" w:space="0" w:color="747474"/>
              <w:bottom w:val="single" w:sz="7.68" w:space="0" w:color="8C8C8C"/>
              <w:left w:val="single" w:sz="5.76" w:space="0" w:color="6B6B6B"/>
              <w:right w:val="nil" w:sz="6" w:space="0" w:color="auto"/>
            </w:tcBorders>
          </w:tcPr>
          <w:p>
            <w:pPr>
              <w:spacing w:before="5" w:after="0" w:line="240" w:lineRule="auto"/>
              <w:ind w:left="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Hildirile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5" w:type="dxa"/>
            <w:tcBorders>
              <w:top w:val="single" w:sz="3.84" w:space="0" w:color="747474"/>
              <w:bottom w:val="single" w:sz="7.68" w:space="0" w:color="8C8C8C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6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Bayrakit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1629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3.84" w:space="0" w:color="747474"/>
              <w:bottom w:val="single" w:sz="7.68" w:space="0" w:color="8C8C8C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562" w:type="dxa"/>
            <w:tcBorders>
              <w:top w:val="single" w:sz="3.84" w:space="0" w:color="747474"/>
              <w:bottom w:val="single" w:sz="7.68" w:space="0" w:color="8C8C8C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12" w:type="dxa"/>
            <w:tcBorders>
              <w:top w:val="single" w:sz="3.84" w:space="0" w:color="747474"/>
              <w:bottom w:val="single" w:sz="7.68" w:space="0" w:color="8C8C8C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342" w:type="dxa"/>
            <w:tcBorders>
              <w:top w:val="single" w:sz="7.68" w:space="0" w:color="8C8C8C"/>
              <w:bottom w:val="single" w:sz="5.76" w:space="0" w:color="A3A3A3"/>
              <w:left w:val="single" w:sz="5.76" w:space="0" w:color="6B6B6B"/>
              <w:right w:val="nil" w:sz="6" w:space="0" w:color="auto"/>
            </w:tcBorders>
          </w:tcPr>
          <w:p>
            <w:pPr>
              <w:spacing w:before="0" w:after="0" w:line="214" w:lineRule="exact"/>
              <w:ind w:left="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0"/>
              </w:rPr>
              <w:t>DoQru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/\dres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35" w:type="dxa"/>
            <w:tcBorders>
              <w:top w:val="single" w:sz="7.68" w:space="0" w:color="8C8C8C"/>
              <w:bottom w:val="single" w:sz="5.76" w:space="0" w:color="A3A3A3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6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88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aynı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Arial" w:hAnsi="Arial" w:cs="Arial" w:eastAsia="Arial"/>
                <w:sz w:val="16"/>
                <w:szCs w:val="16"/>
                <w:color w:val="313131"/>
                <w:spacing w:val="0"/>
                <w:w w:val="100"/>
              </w:rPr>
              <w:t>k</w:t>
            </w:r>
            <w:r>
              <w:rPr>
                <w:rFonts w:ascii="Arial" w:hAnsi="Arial" w:cs="Arial" w:eastAsia="Arial"/>
                <w:sz w:val="16"/>
                <w:szCs w:val="16"/>
                <w:color w:val="313131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5"/>
              </w:rPr>
              <w:t>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7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7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1629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15" w:type="dxa"/>
            <w:tcBorders>
              <w:top w:val="single" w:sz="7.68" w:space="0" w:color="8C8C8C"/>
              <w:bottom w:val="single" w:sz="5.76" w:space="0" w:color="A3A3A3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562" w:type="dxa"/>
            <w:tcBorders>
              <w:top w:val="single" w:sz="7.68" w:space="0" w:color="8C8C8C"/>
              <w:bottom w:val="single" w:sz="5.76" w:space="0" w:color="A3A3A3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1012" w:type="dxa"/>
            <w:tcBorders>
              <w:top w:val="single" w:sz="7.68" w:space="0" w:color="8C8C8C"/>
              <w:bottom w:val="single" w:sz="5.76" w:space="0" w:color="A3A3A3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0" w:after="0" w:line="207" w:lineRule="exact"/>
        <w:ind w:left="140" w:right="-69"/>
        <w:jc w:val="left"/>
        <w:tabs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Türli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1" w:lineRule="exact"/>
        <w:ind w:left="921" w:right="6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5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5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4"/>
          <w:w w:val="8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0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nııı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9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2"/>
          <w:position w:val="-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6"/>
          <w:position w:val="-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8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8"/>
        </w:rPr>
        <w:t>ırıı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7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6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59"/>
          <w:position w:val="-8"/>
        </w:rPr>
        <w:t>ı.;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3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-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0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3"/>
          <w:w w:val="116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86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60"/>
          <w:position w:val="-8"/>
        </w:rPr>
        <w:t>_p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8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9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Yaı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sl_gara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3" w:equalWidth="0">
            <w:col w:w="2494" w:space="871"/>
            <w:col w:w="2994" w:space="169"/>
            <w:col w:w="487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-14"/>
          <w:w w:val="24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"/>
          <w:w w:val="14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63" w:lineRule="auto"/>
        <w:ind w:left="24" w:right="-53" w:firstLine="5"/>
        <w:jc w:val="left"/>
        <w:tabs>
          <w:tab w:pos="11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BelızatAYLAZ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5" w:lineRule="exact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Plcıkası: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88" w:lineRule="exact"/>
        <w:ind w:right="-20"/>
        <w:jc w:val="left"/>
        <w:tabs>
          <w:tab w:pos="560" w:val="left"/>
          <w:tab w:pos="1580" w:val="left"/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60"/>
        </w:rPr>
        <w:t>ı</w:t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5D5D5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i/>
        </w:rPr>
        <w:t>l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i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i/>
        </w:rPr>
      </w:r>
      <w:r>
        <w:rPr>
          <w:rFonts w:ascii="Arial" w:hAnsi="Arial" w:cs="Arial" w:eastAsia="Arial"/>
          <w:sz w:val="36"/>
          <w:szCs w:val="36"/>
          <w:color w:val="313131"/>
          <w:spacing w:val="0"/>
          <w:w w:val="44"/>
        </w:rPr>
        <w:t>ı</w:t>
      </w:r>
      <w:r>
        <w:rPr>
          <w:rFonts w:ascii="Arial" w:hAnsi="Arial" w:cs="Arial" w:eastAsia="Arial"/>
          <w:sz w:val="36"/>
          <w:szCs w:val="36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6"/>
          <w:szCs w:val="36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4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21:55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8" w:lineRule="exact"/>
        <w:ind w:left="1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D5D5D"/>
          <w:spacing w:val="-8"/>
          <w:w w:val="16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37"/>
        </w:rPr>
        <w:t>&lt;.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0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7"/>
          <w:w w:val="2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:34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Arızcı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Sacıli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9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Sacıti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1"/>
          <w:position w:val="-1"/>
        </w:rPr>
        <w:t>l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93"/>
          <w:i/>
          <w:position w:val="-1"/>
        </w:rPr>
        <w:t>İl</w:t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94"/>
          <w:i/>
          <w:position w:val="-1"/>
        </w:rPr>
        <w:t>_</w:t>
      </w:r>
      <w:r>
        <w:rPr>
          <w:rFonts w:ascii="Arial" w:hAnsi="Arial" w:cs="Arial" w:eastAsia="Arial"/>
          <w:sz w:val="17"/>
          <w:szCs w:val="17"/>
          <w:color w:val="444444"/>
          <w:spacing w:val="-21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-1"/>
        </w:rPr>
        <w:t>Scıati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3" w:equalWidth="0">
            <w:col w:w="1193" w:space="656"/>
            <w:col w:w="2329" w:space="19"/>
            <w:col w:w="7203"/>
          </w:cols>
        </w:sectPr>
      </w:pPr>
      <w:rPr/>
    </w:p>
    <w:p>
      <w:pPr>
        <w:spacing w:before="25" w:after="0" w:line="214" w:lineRule="exact"/>
        <w:ind w:left="1882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20" w:after="0" w:line="240" w:lineRule="auto"/>
        <w:ind w:left="13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6"/>
          <w:w w:val="208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rdııncı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r:kip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,uııişse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2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,-ıkı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57575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9" w:lineRule="exact"/>
        <w:ind w:left="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Y&lt;ırdııııa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3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3" w:equalWidth="0">
            <w:col w:w="1307" w:space="537"/>
            <w:col w:w="2221" w:space="381"/>
            <w:col w:w="6954"/>
          </w:cols>
        </w:sectPr>
      </w:pPr>
      <w:rPr/>
    </w:p>
    <w:p>
      <w:pPr>
        <w:spacing w:before="20" w:after="0" w:line="240" w:lineRule="auto"/>
        <w:ind w:left="19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Ycıngııı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5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1.76001pt;margin-top:17.953173pt;width:2.99991pt;height:19pt;mso-position-horizontal-relative:page;mso-position-vertical-relative:paragraph;z-index:-16150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757575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Söndiirnıede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söndürüeü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2" w:equalWidth="0">
            <w:col w:w="1586" w:space="326"/>
            <w:col w:w="9488"/>
          </w:cols>
        </w:sectPr>
      </w:pPr>
      <w:rPr/>
    </w:p>
    <w:p>
      <w:pPr>
        <w:spacing w:before="16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Söndürıııe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söndürıııe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3" w:lineRule="auto"/>
        <w:ind w:right="-53" w:firstLine="34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</w:rPr>
        <w:t>()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2/05/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198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211"/>
          <w:position w:val="-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3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9"/>
          <w:position w:val="-3"/>
        </w:rPr>
        <w:t>K_g.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72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5D5D5D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4" w:equalWidth="0">
            <w:col w:w="1379" w:space="773"/>
            <w:col w:w="1214" w:space="1047"/>
            <w:col w:w="2870" w:space="605"/>
            <w:col w:w="3512"/>
          </w:cols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130" w:right="-53" w:firstLine="5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Söııdümıe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13"/>
        </w:rPr>
        <w:t>ı</w:t>
      </w:r>
      <w:r>
        <w:rPr>
          <w:rFonts w:ascii="Arial" w:hAnsi="Arial" w:cs="Arial" w:eastAsia="Arial"/>
          <w:sz w:val="17"/>
          <w:szCs w:val="17"/>
          <w:color w:val="313131"/>
          <w:spacing w:val="3"/>
          <w:w w:val="114"/>
        </w:rPr>
        <w:t>n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7"/>
        </w:rPr>
        <w:t>u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Y&lt;ıngında: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yanııııştır.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otlarcia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yapı1cın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2" w:equalWidth="0">
            <w:col w:w="1517" w:space="395"/>
            <w:col w:w="9488"/>
          </w:cols>
        </w:sectPr>
      </w:pPr>
      <w:rPr/>
    </w:p>
    <w:p>
      <w:pPr>
        <w:spacing w:before="16" w:after="0" w:line="258" w:lineRule="auto"/>
        <w:ind w:left="1868" w:right="523" w:firstLine="-17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0"/>
        </w:rPr>
        <w:t>j&lt;ı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rcıştırıııa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soruşturıııadcı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kişi1eree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atılcı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söıııııeıııi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izıııaritiniıı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26" w:right="-20"/>
        <w:jc w:val="left"/>
        <w:tabs>
          <w:tab w:pos="18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orlalı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  <w:position w:val="1"/>
        </w:rPr>
        <w:t>Adı:--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66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9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10"/>
          <w:w w:val="113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4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;\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8"/>
        </w:rPr>
        <w:t>ı·aç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7"/>
          <w:w w:val="7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aııgı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ıııc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312" w:right="99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-liııı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1"/>
        </w:rPr>
        <w:t>Ldildi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81"/>
          <w:position w:val="-1"/>
        </w:rPr>
        <w:t>i!i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30" w:after="0" w:line="240" w:lineRule="auto"/>
        <w:ind w:left="135" w:right="-20"/>
        <w:jc w:val="left"/>
        <w:tabs>
          <w:tab w:pos="1820" w:val="left"/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3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4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36"/>
          <w:w w:val="19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h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:</w:t>
      </w:r>
      <w:r>
        <w:rPr>
          <w:rFonts w:ascii="Arial" w:hAnsi="Arial" w:cs="Arial" w:eastAsia="Arial"/>
          <w:sz w:val="18"/>
          <w:szCs w:val="18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25/05/2017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6" w:right="-69"/>
        <w:jc w:val="left"/>
        <w:tabs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3"/>
        </w:rPr>
        <w:t>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25"/>
          <w:w w:val="14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57575"/>
          <w:spacing w:val="-4"/>
          <w:w w:val="52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0"/>
        </w:rPr>
        <w:t>'iİDE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Bayraklı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14" w:lineRule="exact"/>
        <w:ind w:left="9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8C8C8C"/>
          <w:spacing w:val="-22"/>
          <w:w w:val="1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1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23:05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3" w:equalWidth="0">
            <w:col w:w="4987" w:space="764"/>
            <w:col w:w="1063" w:space="1654"/>
            <w:col w:w="2932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9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iıfaiycci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188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Gitnıişse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2789" w:right="-20"/>
        <w:jc w:val="left"/>
        <w:tabs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5.360001pt;margin-top:8.092525pt;width:97.919998pt;height:56.639999pt;mso-position-horizontal-relative:page;mso-position-vertical-relative:paragraph;z-index:-16154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1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2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Anıiri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pict>
          <v:shape style="width:61.439999pt;height:12.48pt;mso-position-horizontal-relative:char;mso-position-vertical-relative:line" type="#_x0000_t75">
            <v:imagedata r:id="rId4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2" w:equalWidth="0">
            <w:col w:w="776" w:space="1236"/>
            <w:col w:w="9388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40" w:lineRule="auto"/>
        <w:ind w:left="4815" w:right="6351"/>
        <w:jc w:val="center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436.799988pt;margin-top:-48.379112pt;width:125.760002pt;height:96.959999pt;mso-position-horizontal-relative:page;mso-position-vertical-relative:paragraph;z-index:-16153" type="#_x0000_t75">
            <v:imagedata r:id="rId48" o:title=""/>
          </v:shape>
        </w:pic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02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5127" w:right="552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position w:val="-1"/>
        </w:rPr>
        <w:t>İtf.</w:t>
      </w:r>
      <w:r>
        <w:rPr>
          <w:rFonts w:ascii="Arial" w:hAnsi="Arial" w:cs="Arial" w:eastAsia="Arial"/>
          <w:sz w:val="19"/>
          <w:szCs w:val="19"/>
          <w:color w:val="44444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2"/>
          <w:position w:val="-1"/>
        </w:rPr>
        <w:t>(v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142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4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!laik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7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/>
        <w:pict>
          <v:shape style="width:107.519997pt;height:64.320000pt;mso-position-horizontal-relative:char;mso-position-vertical-relative:line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19"/>
        </w:rPr>
        <w:t>   </w:t>
      </w:r>
      <w:r>
        <w:rPr>
          <w:rFonts w:ascii="Arial" w:hAnsi="Arial" w:cs="Arial" w:eastAsia="Arial"/>
          <w:sz w:val="19"/>
          <w:szCs w:val="19"/>
          <w:color w:val="313131"/>
          <w:spacing w:val="-157"/>
          <w:w w:val="105"/>
          <w:position w:val="-19"/>
        </w:rPr>
        <w:t>M</w:t>
      </w:r>
      <w:r>
        <w:rPr>
          <w:rFonts w:ascii="Courier New" w:hAnsi="Courier New" w:cs="Courier New" w:eastAsia="Courier New"/>
          <w:sz w:val="134"/>
          <w:szCs w:val="134"/>
          <w:color w:val="A5A5A5"/>
          <w:spacing w:val="-74"/>
          <w:w w:val="24"/>
          <w:position w:val="7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5"/>
          <w:position w:val="-19"/>
        </w:rPr>
        <w:t>u</w:t>
      </w:r>
      <w:r>
        <w:rPr>
          <w:rFonts w:ascii="Arial" w:hAnsi="Arial" w:cs="Arial" w:eastAsia="Arial"/>
          <w:sz w:val="19"/>
          <w:szCs w:val="19"/>
          <w:color w:val="313131"/>
          <w:spacing w:val="-59"/>
          <w:w w:val="105"/>
          <w:position w:val="-19"/>
        </w:rPr>
        <w:t>r</w:t>
      </w:r>
      <w:r>
        <w:rPr>
          <w:rFonts w:ascii="Courier New" w:hAnsi="Courier New" w:cs="Courier New" w:eastAsia="Courier New"/>
          <w:sz w:val="134"/>
          <w:szCs w:val="134"/>
          <w:color w:val="3B3D72"/>
          <w:spacing w:val="-729"/>
          <w:w w:val="85"/>
          <w:position w:val="7"/>
        </w:rPr>
        <w:t>4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5"/>
          <w:position w:val="-19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4"/>
          <w:position w:val="-19"/>
        </w:rPr>
        <w:t>t</w:t>
      </w:r>
      <w:r>
        <w:rPr>
          <w:rFonts w:ascii="Arial" w:hAnsi="Arial" w:cs="Arial" w:eastAsia="Arial"/>
          <w:sz w:val="19"/>
          <w:szCs w:val="19"/>
          <w:color w:val="313131"/>
          <w:spacing w:val="21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9"/>
        </w:rPr>
        <w:t>iBR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2"/>
          <w:w w:val="100"/>
          <w:position w:val="-19"/>
        </w:rPr>
        <w:t>E</w:t>
      </w:r>
      <w:r>
        <w:rPr>
          <w:rFonts w:ascii="Courier New" w:hAnsi="Courier New" w:cs="Courier New" w:eastAsia="Courier New"/>
          <w:sz w:val="134"/>
          <w:szCs w:val="134"/>
          <w:color w:val="3B3D72"/>
          <w:spacing w:val="-709"/>
          <w:w w:val="100"/>
          <w:position w:val="7"/>
        </w:rPr>
        <w:t>#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9"/>
        </w:rPr>
        <w:t>ŞOGLU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27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444444"/>
          <w:spacing w:val="-10"/>
          <w:w w:val="149"/>
          <w:position w:val="2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5"/>
          <w:position w:val="2"/>
        </w:rPr>
        <w:t>ır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  <w:cols w:num="2" w:equalWidth="0">
            <w:col w:w="498" w:space="1845"/>
            <w:col w:w="9057"/>
          </w:cols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27.480001pt;margin-top:62.639999pt;width:557.760011pt;height:721.440002pt;mso-position-horizontal-relative:page;mso-position-vertical-relative:page;z-index:-16151" coordorigin="550,1253" coordsize="11155,14429">
            <v:group style="position:absolute;left:576;top:1565;width:2;height:4426" coordorigin="576,1565" coordsize="2,4426">
              <v:shape style="position:absolute;left:576;top:1565;width:2;height:4426" coordorigin="576,1565" coordsize="0,4426" path="m576,5990l576,1565e" filled="f" stroked="t" strokeweight=".72pt" strokecolor="#6B6B6B">
                <v:path arrowok="t"/>
              </v:shape>
            </v:group>
            <v:group style="position:absolute;left:11688;top:1258;width:2;height:14419" coordorigin="11688,1258" coordsize="2,14419">
              <v:shape style="position:absolute;left:11688;top:1258;width:2;height:14419" coordorigin="11688,1258" coordsize="0,14419" path="m11688,15677l11688,1258e" filled="f" stroked="t" strokeweight=".48pt" strokecolor="#878787">
                <v:path arrowok="t"/>
              </v:shape>
            </v:group>
            <v:group style="position:absolute;left:6965;top:3149;width:2;height:778" coordorigin="6965,3149" coordsize="2,778">
              <v:shape style="position:absolute;left:6965;top:3149;width:2;height:778" coordorigin="6965,3149" coordsize="0,778" path="m6965,3926l6965,3149e" filled="f" stroked="t" strokeweight=".48pt" strokecolor="#343434">
                <v:path arrowok="t"/>
              </v:shape>
            </v:group>
            <v:group style="position:absolute;left:6960;top:3523;width:4733;height:2" coordorigin="6960,3523" coordsize="4733,2">
              <v:shape style="position:absolute;left:6960;top:3523;width:4733;height:2" coordorigin="6960,3523" coordsize="4733,0" path="m6960,3523l11693,3523e" filled="f" stroked="t" strokeweight=".72pt" strokecolor="#838383">
                <v:path arrowok="t"/>
              </v:shape>
            </v:group>
            <v:group style="position:absolute;left:2314;top:3907;width:2;height:8995" coordorigin="2314,3907" coordsize="2,8995">
              <v:shape style="position:absolute;left:2314;top:3907;width:2;height:8995" coordorigin="2314,3907" coordsize="0,8995" path="m2314,12902l2314,3907e" filled="f" stroked="t" strokeweight=".72pt" strokecolor="#676767">
                <v:path arrowok="t"/>
              </v:shape>
            </v:group>
            <v:group style="position:absolute;left:3821;top:3139;width:2;height:778" coordorigin="3821,3139" coordsize="2,778">
              <v:shape style="position:absolute;left:3821;top:3139;width:2;height:778" coordorigin="3821,3139" coordsize="0,778" path="m3821,3917l3821,3139e" filled="f" stroked="t" strokeweight=".96pt" strokecolor="#676767">
                <v:path arrowok="t"/>
              </v:shape>
            </v:group>
            <v:group style="position:absolute;left:576;top:3917;width:11117;height:2" coordorigin="576,3917" coordsize="11117,2">
              <v:shape style="position:absolute;left:576;top:3917;width:11117;height:2" coordorigin="576,3917" coordsize="11117,0" path="m576,3917l11693,3917e" filled="f" stroked="t" strokeweight=".72pt" strokecolor="#707070">
                <v:path arrowok="t"/>
              </v:shape>
            </v:group>
            <v:group style="position:absolute;left:2314;top:4435;width:9379;height:2" coordorigin="2314,4435" coordsize="9379,2">
              <v:shape style="position:absolute;left:2314;top:4435;width:9379;height:2" coordorigin="2314,4435" coordsize="9379,0" path="m2314,4435l11693,4435e" filled="f" stroked="t" strokeweight=".72pt" strokecolor="#808080">
                <v:path arrowok="t"/>
              </v:shape>
            </v:group>
            <v:group style="position:absolute;left:4886;top:4426;width:2;height:2189" coordorigin="4886,4426" coordsize="2,2189">
              <v:shape style="position:absolute;left:4886;top:4426;width:2;height:2189" coordorigin="4886,4426" coordsize="0,2189" path="m4886,6614l4886,4426e" filled="f" stroked="t" strokeweight=".72pt" strokecolor="#4F4F4F">
                <v:path arrowok="t"/>
              </v:shape>
            </v:group>
            <v:group style="position:absolute;left:4886;top:4925;width:6806;height:2" coordorigin="4886,4925" coordsize="6806,2">
              <v:shape style="position:absolute;left:4886;top:4925;width:6806;height:2" coordorigin="4886,4925" coordsize="6806,0" path="m4886,4925l11693,4925e" filled="f" stroked="t" strokeweight=".72pt" strokecolor="#838383">
                <v:path arrowok="t"/>
              </v:shape>
            </v:group>
            <v:group style="position:absolute;left:4877;top:5170;width:6816;height:2" coordorigin="4877,5170" coordsize="6816,2">
              <v:shape style="position:absolute;left:4877;top:5170;width:6816;height:2" coordorigin="4877,5170" coordsize="6816,0" path="m4877,5170l11693,5170e" filled="f" stroked="t" strokeweight=".48pt" strokecolor="#777777">
                <v:path arrowok="t"/>
              </v:shape>
            </v:group>
            <v:group style="position:absolute;left:4886;top:5414;width:6811;height:2" coordorigin="4886,5414" coordsize="6811,2">
              <v:shape style="position:absolute;left:4886;top:5414;width:6811;height:2" coordorigin="4886,5414" coordsize="6811,0" path="m4886,5414l11698,5414e" filled="f" stroked="t" strokeweight=".72pt" strokecolor="#838383">
                <v:path arrowok="t"/>
              </v:shape>
            </v:group>
            <v:group style="position:absolute;left:2304;top:5654;width:9394;height:2" coordorigin="2304,5654" coordsize="9394,2">
              <v:shape style="position:absolute;left:2304;top:5654;width:9394;height:2" coordorigin="2304,5654" coordsize="9394,0" path="m2304,5654l11698,5654e" filled="f" stroked="t" strokeweight=".72pt" strokecolor="#808080">
                <v:path arrowok="t"/>
              </v:shape>
            </v:group>
            <v:group style="position:absolute;left:566;top:5894;width:11131;height:2" coordorigin="566,5894" coordsize="11131,2">
              <v:shape style="position:absolute;left:566;top:5894;width:11131;height:2" coordorigin="566,5894" coordsize="11131,0" path="m566,5894l11698,5894e" filled="f" stroked="t" strokeweight=".72pt" strokecolor="#8C8C8C">
                <v:path arrowok="t"/>
              </v:shape>
            </v:group>
            <v:group style="position:absolute;left:566;top:4195;width:11126;height:2" coordorigin="566,4195" coordsize="11126,2">
              <v:shape style="position:absolute;left:566;top:4195;width:11126;height:2" coordorigin="566,4195" coordsize="11126,0" path="m566,4195l11693,4195e" filled="f" stroked="t" strokeweight=".72pt" strokecolor="#808080">
                <v:path arrowok="t"/>
              </v:shape>
            </v:group>
            <v:group style="position:absolute;left:571;top:6298;width:2;height:4262" coordorigin="571,6298" coordsize="2,4262">
              <v:shape style="position:absolute;left:571;top:6298;width:2;height:4262" coordorigin="571,6298" coordsize="0,4262" path="m571,10560l571,6298e" filled="f" stroked="t" strokeweight=".48pt" strokecolor="#606060">
                <v:path arrowok="t"/>
              </v:shape>
            </v:group>
            <v:group style="position:absolute;left:7824;top:5885;width:2;height:739" coordorigin="7824,5885" coordsize="2,739">
              <v:shape style="position:absolute;left:7824;top:5885;width:2;height:739" coordorigin="7824,5885" coordsize="0,739" path="m7824,6624l7824,5885e" filled="f" stroked="t" strokeweight=".96pt" strokecolor="#676767">
                <v:path arrowok="t"/>
              </v:shape>
            </v:group>
            <v:group style="position:absolute;left:2304;top:6365;width:9394;height:2" coordorigin="2304,6365" coordsize="9394,2">
              <v:shape style="position:absolute;left:2304;top:6365;width:9394;height:2" coordorigin="2304,6365" coordsize="9394,0" path="m2304,6365l11698,6365e" filled="f" stroked="t" strokeweight=".72pt" strokecolor="#878787">
                <v:path arrowok="t"/>
              </v:shape>
            </v:group>
            <v:group style="position:absolute;left:2304;top:6605;width:9389;height:2" coordorigin="2304,6605" coordsize="9389,2">
              <v:shape style="position:absolute;left:2304;top:6605;width:9389;height:2" coordorigin="2304,6605" coordsize="9389,0" path="m2304,6605l11693,6605e" filled="f" stroked="t" strokeweight=".72pt" strokecolor="#878787">
                <v:path arrowok="t"/>
              </v:shape>
            </v:group>
            <v:group style="position:absolute;left:614;top:6850;width:9835;height:2" coordorigin="614,6850" coordsize="9835,2">
              <v:shape style="position:absolute;left:614;top:6850;width:9835;height:2" coordorigin="614,6850" coordsize="9835,0" path="m614,6850l10450,6850e" filled="f" stroked="t" strokeweight=".48pt" strokecolor="#878787">
                <v:path arrowok="t"/>
              </v:shape>
            </v:group>
            <v:group style="position:absolute;left:4891;top:7315;width:2;height:749" coordorigin="4891,7315" coordsize="2,749">
              <v:shape style="position:absolute;left:4891;top:7315;width:2;height:749" coordorigin="4891,7315" coordsize="0,749" path="m4891,8064l4891,7315e" filled="f" stroked="t" strokeweight=".72pt" strokecolor="#3F3F3F">
                <v:path arrowok="t"/>
              </v:shape>
            </v:group>
            <v:group style="position:absolute;left:4877;top:7574;width:6816;height:2" coordorigin="4877,7574" coordsize="6816,2">
              <v:shape style="position:absolute;left:4877;top:7574;width:6816;height:2" coordorigin="4877,7574" coordsize="6816,0" path="m4877,7574l11693,7574e" filled="f" stroked="t" strokeweight=".72pt" strokecolor="#7C7C7C">
                <v:path arrowok="t"/>
              </v:shape>
            </v:group>
            <v:group style="position:absolute;left:566;top:8054;width:10954;height:2" coordorigin="566,8054" coordsize="10954,2">
              <v:shape style="position:absolute;left:566;top:8054;width:10954;height:2" coordorigin="566,8054" coordsize="10954,0" path="m566,8054l11520,8054e" filled="f" stroked="t" strokeweight=".72pt" strokecolor="#909090">
                <v:path arrowok="t"/>
              </v:shape>
            </v:group>
            <v:group style="position:absolute;left:566;top:7325;width:11126;height:2" coordorigin="566,7325" coordsize="11126,2">
              <v:shape style="position:absolute;left:566;top:7325;width:11126;height:2" coordorigin="566,7325" coordsize="11126,0" path="m566,7325l11693,7325e" filled="f" stroked="t" strokeweight=".72pt" strokecolor="#8C8C8C">
                <v:path arrowok="t"/>
              </v:shape>
            </v:group>
            <v:group style="position:absolute;left:566;top:8990;width:11126;height:2" coordorigin="566,8990" coordsize="11126,2">
              <v:shape style="position:absolute;left:566;top:8990;width:11126;height:2" coordorigin="566,8990" coordsize="11126,0" path="m566,8990l11693,8990e" filled="f" stroked="t" strokeweight=".72pt" strokecolor="#909090">
                <v:path arrowok="t"/>
              </v:shape>
            </v:group>
            <v:group style="position:absolute;left:4886;top:7814;width:6806;height:2" coordorigin="4886,7814" coordsize="6806,2">
              <v:shape style="position:absolute;left:4886;top:7814;width:6806;height:2" coordorigin="4886,7814" coordsize="6806,0" path="m4886,7814l11693,7814e" filled="f" stroked="t" strokeweight=".72pt" strokecolor="#878787">
                <v:path arrowok="t"/>
              </v:shape>
            </v:group>
            <v:group style="position:absolute;left:566;top:9840;width:11126;height:2" coordorigin="566,9840" coordsize="11126,2">
              <v:shape style="position:absolute;left:566;top:9840;width:11126;height:2" coordorigin="566,9840" coordsize="11126,0" path="m566,9840l11693,9840e" filled="f" stroked="t" strokeweight=".72pt" strokecolor="#878787">
                <v:path arrowok="t"/>
              </v:shape>
            </v:group>
            <v:group style="position:absolute;left:566;top:10080;width:11126;height:2" coordorigin="566,10080" coordsize="11126,2">
              <v:shape style="position:absolute;left:566;top:10080;width:11126;height:2" coordorigin="566,10080" coordsize="11126,0" path="m566,10080l11693,10080e" filled="f" stroked="t" strokeweight=".72pt" strokecolor="#878787">
                <v:path arrowok="t"/>
              </v:shape>
            </v:group>
            <v:group style="position:absolute;left:566;top:10320;width:11126;height:2" coordorigin="566,10320" coordsize="11126,2">
              <v:shape style="position:absolute;left:566;top:10320;width:11126;height:2" coordorigin="566,10320" coordsize="11126,0" path="m566,10320l11693,10320e" filled="f" stroked="t" strokeweight=".72pt" strokecolor="#878787">
                <v:path arrowok="t"/>
              </v:shape>
            </v:group>
            <v:group style="position:absolute;left:826;top:10810;width:10867;height:2" coordorigin="826,10810" coordsize="10867,2">
              <v:shape style="position:absolute;left:826;top:10810;width:10867;height:2" coordorigin="826,10810" coordsize="10867,0" path="m826,10810l11693,10810e" filled="f" stroked="t" strokeweight=".72pt" strokecolor="#878787">
                <v:path arrowok="t"/>
              </v:shape>
            </v:group>
            <v:group style="position:absolute;left:566;top:11050;width:11126;height:2" coordorigin="566,11050" coordsize="11126,2">
              <v:shape style="position:absolute;left:566;top:11050;width:11126;height:2" coordorigin="566,11050" coordsize="11126,0" path="m566,11050l11693,11050e" filled="f" stroked="t" strokeweight=".72pt" strokecolor="#878787">
                <v:path arrowok="t"/>
              </v:shape>
            </v:group>
            <v:group style="position:absolute;left:566;top:10886;width:2;height:4771" coordorigin="566,10886" coordsize="2,4771">
              <v:shape style="position:absolute;left:566;top:10886;width:2;height:4771" coordorigin="566,10886" coordsize="0,4771" path="m566,15658l566,10886e" filled="f" stroked="t" strokeweight=".72pt" strokecolor="#7C7C7C">
                <v:path arrowok="t"/>
              </v:shape>
            </v:group>
            <v:group style="position:absolute;left:1363;top:10901;width:2;height:4718" coordorigin="1363,10901" coordsize="2,4718">
              <v:shape style="position:absolute;left:1363;top:10901;width:2;height:4718" coordorigin="1363,10901" coordsize="0,4718" path="m1363,15619l1363,10901e" filled="f" stroked="t" strokeweight=".72pt" strokecolor="#777777">
                <v:path arrowok="t"/>
              </v:shape>
            </v:group>
            <v:group style="position:absolute;left:1776;top:11040;width:2;height:4579" coordorigin="1776,11040" coordsize="2,4579">
              <v:shape style="position:absolute;left:1776;top:11040;width:2;height:4579" coordorigin="1776,11040" coordsize="0,4579" path="m1776,15619l1776,11040e" filled="f" stroked="t" strokeweight=".72pt" strokecolor="#707070">
                <v:path arrowok="t"/>
              </v:shape>
            </v:group>
            <v:group style="position:absolute;left:566;top:11568;width:11126;height:2" coordorigin="566,11568" coordsize="11126,2">
              <v:shape style="position:absolute;left:566;top:11568;width:11126;height:2" coordorigin="566,11568" coordsize="11126,0" path="m566,11568l11693,11568e" filled="f" stroked="t" strokeweight=".72pt" strokecolor="#838383">
                <v:path arrowok="t"/>
              </v:shape>
            </v:group>
            <v:group style="position:absolute;left:557;top:13632;width:1757;height:2" coordorigin="557,13632" coordsize="1757,2">
              <v:shape style="position:absolute;left:557;top:13632;width:1757;height:2" coordorigin="557,13632" coordsize="1757,0" path="m557,13632l2314,13632e" filled="f" stroked="t" strokeweight=".72pt" strokecolor="#A0A0A0">
                <v:path arrowok="t"/>
              </v:shape>
            </v:group>
            <v:group style="position:absolute;left:2309;top:12874;width:2;height:2746" coordorigin="2309,12874" coordsize="2,2746">
              <v:shape style="position:absolute;left:2309;top:12874;width:2;height:2746" coordorigin="2309,12874" coordsize="0,2746" path="m2309,15619l2309,12874e" filled="f" stroked="t" strokeweight=".48pt" strokecolor="#545454">
                <v:path arrowok="t"/>
              </v:shape>
            </v:group>
            <v:group style="position:absolute;left:7373;top:11040;width:2;height:4574" coordorigin="7373,11040" coordsize="2,4574">
              <v:shape style="position:absolute;left:7373;top:11040;width:2;height:4574" coordorigin="7373,11040" coordsize="0,4574" path="m7373,15614l7373,11040e" filled="f" stroked="t" strokeweight=".96pt" strokecolor="#74747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left="145" w:right="-20"/>
        <w:jc w:val="left"/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A5A5A5"/>
          <w:w w:val="108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28"/>
          <w:w w:val="108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0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37"/>
          <w:w w:val="7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C8C8C"/>
          <w:spacing w:val="-8"/>
          <w:w w:val="99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0"/>
          <w:w w:val="113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86"/>
          <w:w w:val="113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C8C8C"/>
          <w:spacing w:val="0"/>
          <w:w w:val="132"/>
        </w:rPr>
        <w:t>---------</w:t>
      </w:r>
      <w:r>
        <w:rPr>
          <w:rFonts w:ascii="Courier New" w:hAnsi="Courier New" w:cs="Courier New" w:eastAsia="Courier New"/>
          <w:sz w:val="30"/>
          <w:szCs w:val="30"/>
          <w:color w:val="8C8C8C"/>
          <w:spacing w:val="-67"/>
          <w:w w:val="13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0"/>
          <w:w w:val="136"/>
        </w:rPr>
        <w:t>----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55"/>
          <w:w w:val="136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0"/>
          <w:w w:val="15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49"/>
          <w:w w:val="151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C8C8C"/>
          <w:spacing w:val="0"/>
          <w:w w:val="132"/>
        </w:rPr>
        <w:t>---------</w:t>
      </w:r>
      <w:r>
        <w:rPr>
          <w:rFonts w:ascii="Courier New" w:hAnsi="Courier New" w:cs="Courier New" w:eastAsia="Courier New"/>
          <w:sz w:val="30"/>
          <w:szCs w:val="30"/>
          <w:color w:val="8C8C8C"/>
          <w:spacing w:val="-67"/>
          <w:w w:val="13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0"/>
          <w:w w:val="96"/>
        </w:rPr>
        <w:t>-------</w:t>
      </w:r>
      <w:r>
        <w:rPr>
          <w:rFonts w:ascii="Courier New" w:hAnsi="Courier New" w:cs="Courier New" w:eastAsia="Courier New"/>
          <w:sz w:val="30"/>
          <w:szCs w:val="30"/>
          <w:color w:val="A5A5A5"/>
          <w:spacing w:val="-54"/>
          <w:w w:val="96"/>
        </w:rPr>
        <w:t>-</w:t>
      </w:r>
      <w:r>
        <w:rPr>
          <w:rFonts w:ascii="Courier New" w:hAnsi="Courier New" w:cs="Courier New" w:eastAsia="Courier New"/>
          <w:sz w:val="30"/>
          <w:szCs w:val="30"/>
          <w:color w:val="C8C8C8"/>
          <w:spacing w:val="0"/>
          <w:w w:val="12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460" w:right="6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pgSz w:w="11920" w:h="16840"/>
          <w:pgMar w:top="620" w:bottom="280" w:left="20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88" w:right="26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B6B6B"/>
          <w:spacing w:val="0"/>
          <w:w w:val="159"/>
        </w:rPr>
        <w:t>.</w:t>
      </w:r>
      <w:r>
        <w:rPr>
          <w:rFonts w:ascii="Arial" w:hAnsi="Arial" w:cs="Arial" w:eastAsia="Arial"/>
          <w:sz w:val="14"/>
          <w:szCs w:val="14"/>
          <w:color w:val="6B6B6B"/>
          <w:spacing w:val="-38"/>
          <w:w w:val="159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59"/>
        </w:rPr>
        <w:t>I_,M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0" w:after="0" w:line="172" w:lineRule="exact"/>
        <w:ind w:left="603" w:right="-52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2" w:lineRule="exact"/>
        <w:ind w:left="653" w:right="-1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42" w:after="0" w:line="244" w:lineRule="exact"/>
        <w:ind w:left="420" w:right="469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8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7"/>
          <w:w w:val="9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8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8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left="-39" w:right="408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4.23999pt;margin-top:-29.152464pt;width:50.880001pt;height:46.080002pt;mso-position-horizontal-relative:page;mso-position-vertical-relative:paragraph;z-index:-16149" type="#_x0000_t75">
            <v:imagedata r:id="rId50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7" w:lineRule="exact"/>
        <w:ind w:left="1171" w:right="552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D3D3D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140"/>
          <w:cols w:num="2" w:equalWidth="0">
            <w:col w:w="1659" w:space="1334"/>
            <w:col w:w="858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6" w:after="0" w:line="479" w:lineRule="exact"/>
        <w:ind w:left="3553" w:right="6260"/>
        <w:jc w:val="center"/>
        <w:tabs>
          <w:tab w:pos="4040" w:val="left"/>
          <w:tab w:pos="4640" w:val="left"/>
          <w:tab w:pos="514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540979pt;margin-top:-71.927345pt;width:567.757433pt;height:95.980348pt;mso-position-horizontal-relative:page;mso-position-vertical-relative:paragraph;z-index:-16144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39" w:hRule="exact"/>
                    </w:trPr>
                    <w:tc>
                      <w:tcPr>
                        <w:tcW w:w="1236" w:type="dxa"/>
                        <w:tcBorders>
                          <w:top w:val="nil" w:sz="6" w:space="0" w:color="auto"/>
                          <w:bottom w:val="single" w:sz="5.727664" w:space="0" w:color="646464"/>
                          <w:left w:val="single" w:sz="5.727664" w:space="0" w:color="646464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10" w:type="dxa"/>
                        <w:tcBorders>
                          <w:top w:val="single" w:sz="5.727664" w:space="0" w:color="646464"/>
                          <w:bottom w:val="single" w:sz="5.727664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7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8"/>
                          </w:rPr>
                          <w:t>:25.05.2017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273" w:type="dxa"/>
                        <w:tcBorders>
                          <w:top w:val="single" w:sz="5.727664" w:space="0" w:color="646464"/>
                          <w:bottom w:val="single" w:sz="5.727664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[Bildirim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6"/>
                          </w:rPr>
                          <w:t>38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2" w:type="dxa"/>
                        <w:gridSpan w:val="2"/>
                        <w:tcBorders>
                          <w:top w:val="single" w:sz="5.727664" w:space="0" w:color="646464"/>
                          <w:bottom w:val="single" w:sz="5.727664" w:space="0" w:color="646464"/>
                          <w:left w:val="nil" w:sz="6" w:space="0" w:color="auto"/>
                          <w:right w:val="single" w:sz="5.727664" w:space="0" w:color="676767"/>
                        </w:tcBorders>
                      </w:tcPr>
                      <w:p>
                        <w:pPr>
                          <w:spacing w:before="4" w:after="0" w:line="240" w:lineRule="auto"/>
                          <w:ind w:left="257" w:right="-20"/>
                          <w:jc w:val="left"/>
                          <w:tabs>
                            <w:tab w:pos="2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20:15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93"/>
                          </w:rPr>
                          <w:t>tTel: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9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36" w:type="dxa"/>
                        <w:tcBorders>
                          <w:top w:val="single" w:sz="5.727664" w:space="0" w:color="646464"/>
                          <w:bottom w:val="nil" w:sz="6" w:space="0" w:color="auto"/>
                          <w:left w:val="single" w:sz="5.727664" w:space="0" w:color="646464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92"/>
                          </w:rPr>
                          <w:t>Krıyıt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4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310" w:type="dxa"/>
                        <w:tcBorders>
                          <w:top w:val="single" w:sz="5.727664" w:space="0" w:color="64646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7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25.05.2017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273" w:type="dxa"/>
                        <w:tcBorders>
                          <w:top w:val="single" w:sz="5.727664" w:space="0" w:color="646464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143" w:right="-20"/>
                          <w:jc w:val="left"/>
                          <w:tabs>
                            <w:tab w:pos="1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B6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B6B6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5"/>
                          </w:rPr>
                          <w:t>3519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522" w:type="dxa"/>
                        <w:gridSpan w:val="2"/>
                        <w:tcBorders>
                          <w:top w:val="single" w:sz="5.727664" w:space="0" w:color="646464"/>
                          <w:bottom w:val="single" w:sz="5.727664" w:space="0" w:color="646464"/>
                          <w:left w:val="nil" w:sz="6" w:space="0" w:color="auto"/>
                          <w:right w:val="single" w:sz="5.727664" w:space="0" w:color="676767"/>
                        </w:tcBorders>
                      </w:tcPr>
                      <w:p>
                        <w:pPr>
                          <w:spacing w:before="4" w:after="0" w:line="240" w:lineRule="auto"/>
                          <w:ind w:left="2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4"/>
                          </w:rPr>
                          <w:t>:Merkez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341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0" w:lineRule="exact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8ildirile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Doğanlarla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1665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16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D3D3D"/>
                            <w:spacing w:val="0"/>
                            <w:w w:val="79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D3D3D"/>
                            <w:spacing w:val="5"/>
                            <w:w w:val="79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236" w:type="dxa"/>
                        <w:tcBorders>
                          <w:top w:val="single" w:sz="5.727664" w:space="0" w:color="676767"/>
                          <w:bottom w:val="single" w:sz="5.727664" w:space="0" w:color="6B6B6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105" w:type="dxa"/>
                        <w:gridSpan w:val="4"/>
                        <w:tcBorders>
                          <w:top w:val="single" w:sz="5.727664" w:space="0" w:color="676767"/>
                          <w:bottom w:val="single" w:sz="5.727664" w:space="0" w:color="6B6B6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240" w:lineRule="auto"/>
                          <w:ind w:left="18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Doğanlarla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1665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6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"/>
                            <w:w w:val="6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45454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45454"/>
                            <w:spacing w:val="-19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53" w:hRule="exact"/>
                    </w:trPr>
                    <w:tc>
                      <w:tcPr>
                        <w:tcW w:w="1236" w:type="dxa"/>
                        <w:tcBorders>
                          <w:top w:val="single" w:sz="5.727664" w:space="0" w:color="6B6B6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0105" w:type="dxa"/>
                        <w:gridSpan w:val="4"/>
                        <w:tcBorders>
                          <w:top w:val="single" w:sz="5.727664" w:space="0" w:color="6B6B6B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74" w:right="-20"/>
                          <w:jc w:val="left"/>
                          <w:tabs>
                            <w:tab w:pos="3620" w:val="left"/>
                            <w:tab w:pos="70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:E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4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36" w:hRule="exact"/>
                    </w:trPr>
                    <w:tc>
                      <w:tcPr>
                        <w:tcW w:w="2546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40" w:lineRule="auto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21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62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1" w:after="0" w:line="240" w:lineRule="auto"/>
                          <w:ind w:left="6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8" w:lineRule="exact"/>
                          <w:ind w:left="6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Bctonarme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1"/>
                          </w:rPr>
                          <w:t>Ahsap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132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70" w:hRule="exact"/>
                    </w:trPr>
                    <w:tc>
                      <w:tcPr>
                        <w:tcW w:w="2546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62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132" w:type="dxa"/>
                        <w:tcBorders>
                          <w:top w:val="single" w:sz="6" w:space="0" w:color="auto"/>
                          <w:bottom w:val="single" w:sz="6" w:space="0" w:color="auto"/>
                          <w:left w:val="single" w:sz="6" w:space="0" w:color="auto"/>
                          <w:right w:val="single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1"/>
        </w:rPr>
        <w:t>X</w:t>
      </w:r>
      <w:r>
        <w:rPr>
          <w:rFonts w:ascii="Arial" w:hAnsi="Arial" w:cs="Arial" w:eastAsia="Arial"/>
          <w:sz w:val="22"/>
          <w:szCs w:val="22"/>
          <w:color w:val="3D3D3D"/>
          <w:spacing w:val="-45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28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B6B6B6"/>
          <w:spacing w:val="0"/>
          <w:w w:val="28"/>
          <w:position w:val="-1"/>
        </w:rPr>
        <w:t>]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58" w:right="-20"/>
        <w:jc w:val="left"/>
        <w:tabs>
          <w:tab w:pos="1880" w:val="left"/>
          <w:tab w:pos="5360" w:val="left"/>
          <w:tab w:pos="76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İsmail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3"/>
          <w:position w:val="-1"/>
        </w:rPr>
        <w:t>]Kiracı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1"/>
        </w:rPr>
        <w:t>:ir.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26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Eşi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129" w:right="-20"/>
        <w:jc w:val="left"/>
        <w:tabs>
          <w:tab w:pos="9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------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ıı-ru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i-: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:a-v-uş-·=Fe_v_z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i-S_A_V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R-A-N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9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203"/>
        </w:rPr>
        <w:t>-----L----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49"/>
        </w:rPr>
        <w:t>--------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48"/>
        </w:rPr>
        <w:t>urıye--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249"/>
        </w:rPr>
        <w:t>-----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24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280"/>
        </w:rPr>
        <w:t>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</w:sectPr>
      </w:pPr>
      <w:rPr/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9" w:lineRule="exact"/>
        <w:ind w:left="134" w:right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D3D3D"/>
          <w:w w:val="58"/>
          <w:position w:val="-1"/>
        </w:rPr>
        <w:t>f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13"/>
          <w:w w:val="58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69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20:16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3" w:equalWidth="0">
            <w:col w:w="622" w:space="1268"/>
            <w:col w:w="3919" w:space="1446"/>
            <w:col w:w="4325"/>
          </w:cols>
        </w:sectPr>
      </w:pPr>
      <w:rPr/>
    </w:p>
    <w:p>
      <w:pPr>
        <w:spacing w:before="0" w:after="0" w:line="241" w:lineRule="exact"/>
        <w:ind w:left="153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319" w:right="4150"/>
        <w:jc w:val="center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20:50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310" w:right="41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20:45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895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</w:sectPr>
      </w:pPr>
      <w:rPr/>
    </w:p>
    <w:p>
      <w:pPr>
        <w:spacing w:before="15" w:after="0" w:line="263" w:lineRule="auto"/>
        <w:ind w:left="194" w:right="-53" w:firstLine="-46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;ıcı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6"/>
        </w:rPr>
        <w:t>itnıışse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20:16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21:00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3" w:equalWidth="0">
            <w:col w:w="1327" w:space="563"/>
            <w:col w:w="1519" w:space="924"/>
            <w:col w:w="724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2" w:lineRule="auto"/>
        <w:ind w:left="153" w:right="-53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668-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430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2" w:equalWidth="0">
            <w:col w:w="1771" w:space="130"/>
            <w:col w:w="9679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2" w:lineRule="exact"/>
        <w:ind w:left="19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6"/>
          <w:position w:val="-7"/>
        </w:rPr>
        <w:t>öndürmc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1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söndi.lrme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söndi.lrücü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18" w:lineRule="exact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8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5"/>
          <w:position w:val="-9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5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95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4" w:equalWidth="0">
            <w:col w:w="1409" w:space="529"/>
            <w:col w:w="1203" w:space="1198"/>
            <w:col w:w="2809" w:space="680"/>
            <w:col w:w="3752"/>
          </w:cols>
        </w:sectPr>
      </w:pPr>
      <w:rPr/>
    </w:p>
    <w:p>
      <w:pPr>
        <w:spacing w:before="0" w:after="0" w:line="432" w:lineRule="exact"/>
        <w:ind w:left="4334" w:right="-20"/>
        <w:jc w:val="left"/>
        <w:tabs>
          <w:tab w:pos="6240" w:val="left"/>
          <w:tab w:pos="78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Courier New" w:hAnsi="Courier New" w:cs="Courier New" w:eastAsia="Courier New"/>
          <w:sz w:val="21"/>
          <w:szCs w:val="21"/>
          <w:color w:val="545454"/>
          <w:spacing w:val="0"/>
          <w:w w:val="100"/>
          <w:position w:val="1"/>
        </w:rPr>
        <w:t>3</w:t>
      </w:r>
      <w:r>
        <w:rPr>
          <w:rFonts w:ascii="Courier New" w:hAnsi="Courier New" w:cs="Courier New" w:eastAsia="Courier New"/>
          <w:sz w:val="21"/>
          <w:szCs w:val="21"/>
          <w:color w:val="545454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1"/>
          <w:szCs w:val="21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2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18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pimape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kavnılmak,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karyola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gardolap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kıyafellcı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öndi.lrnıe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Soııundaki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beyaz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odalarını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zmaı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58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  <w:position w:val="-1"/>
        </w:rPr>
        <w:t>5örmüştür.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</w:sectPr>
      </w:pPr>
      <w:rPr/>
    </w:p>
    <w:p>
      <w:pPr>
        <w:spacing w:before="15" w:after="0" w:line="252" w:lineRule="auto"/>
        <w:ind w:left="1891"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5.000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15.000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2" w:equalWidth="0">
            <w:col w:w="4573" w:space="926"/>
            <w:col w:w="6081"/>
          </w:cols>
        </w:sectPr>
      </w:pPr>
      <w:rPr/>
    </w:p>
    <w:p>
      <w:pPr>
        <w:spacing w:before="14" w:after="0" w:line="252" w:lineRule="auto"/>
        <w:ind w:left="111" w:right="139" w:firstLine="174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betonaıme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sol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köşede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çocu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6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aşınara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birbirine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6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1" w:lineRule="exact"/>
        <w:ind w:right="94"/>
        <w:jc w:val="right"/>
        <w:rPr>
          <w:rFonts w:ascii="Courier New" w:hAnsi="Courier New" w:cs="Courier New" w:eastAsia="Courier New"/>
          <w:sz w:val="30"/>
          <w:szCs w:val="30"/>
        </w:rPr>
      </w:pPr>
      <w:rPr/>
      <w:r>
        <w:rPr>
          <w:rFonts w:ascii="Courier New" w:hAnsi="Courier New" w:cs="Courier New" w:eastAsia="Courier New"/>
          <w:sz w:val="30"/>
          <w:szCs w:val="30"/>
          <w:color w:val="545454"/>
          <w:spacing w:val="0"/>
          <w:w w:val="100"/>
          <w:position w:val="-2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60"/>
          <w:w w:val="100"/>
          <w:position w:val="-2"/>
        </w:rPr>
        <w:t> 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0"/>
          <w:w w:val="91"/>
          <w:position w:val="-2"/>
        </w:rPr>
        <w:t>-------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58"/>
          <w:w w:val="91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1"/>
          <w:w w:val="91"/>
          <w:position w:val="7"/>
        </w:rPr>
        <w:t>a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81"/>
          <w:w w:val="91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5"/>
          <w:w w:val="91"/>
          <w:position w:val="7"/>
        </w:rPr>
        <w:t>d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45"/>
          <w:w w:val="91"/>
          <w:position w:val="-2"/>
        </w:rPr>
        <w:t>+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7"/>
        </w:rPr>
        <w:t>deleri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91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7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8"/>
          <w:position w:val="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1"/>
          <w:position w:val="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2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7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2"/>
          <w:position w:val="7"/>
        </w:rPr>
        <w:t>yanp,ı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92"/>
          <w:position w:val="7"/>
        </w:rPr>
        <w:t>n</w:t>
      </w:r>
      <w:r>
        <w:rPr>
          <w:rFonts w:ascii="Arial" w:hAnsi="Arial" w:cs="Arial" w:eastAsia="Arial"/>
          <w:sz w:val="18"/>
          <w:szCs w:val="18"/>
          <w:color w:val="545454"/>
          <w:spacing w:val="6"/>
          <w:w w:val="92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çıktıı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7"/>
        </w:rPr>
        <w:t>kanaat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3"/>
          <w:position w:val="7"/>
        </w:rPr>
        <w:t>i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33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4"/>
          <w:w w:val="103"/>
          <w:position w:val="7"/>
        </w:rPr>
        <w:t>e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43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8"/>
          <w:w w:val="105"/>
          <w:position w:val="7"/>
        </w:rPr>
        <w:t>v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10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3"/>
          <w:w w:val="105"/>
          <w:position w:val="7"/>
        </w:rPr>
        <w:t>r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16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4"/>
          <w:position w:val="7"/>
        </w:rPr>
        <w:t>l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71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4"/>
          <w:position w:val="7"/>
        </w:rPr>
        <w:t>m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77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7"/>
        </w:rPr>
        <w:t>ış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4"/>
          <w:position w:val="7"/>
        </w:rPr>
        <w:t>t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146"/>
          <w:w w:val="89"/>
          <w:position w:val="-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5"/>
          <w:position w:val="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9"/>
          <w:w w:val="93"/>
          <w:position w:val="7"/>
        </w:rPr>
        <w:t>.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0"/>
          <w:w w:val="89"/>
          <w:position w:val="-2"/>
        </w:rPr>
        <w:t>----------------------</w:t>
      </w:r>
      <w:r>
        <w:rPr>
          <w:rFonts w:ascii="Courier New" w:hAnsi="Courier New" w:cs="Courier New" w:eastAsia="Courier New"/>
          <w:sz w:val="30"/>
          <w:szCs w:val="30"/>
          <w:color w:val="545454"/>
          <w:spacing w:val="-45"/>
          <w:w w:val="89"/>
          <w:position w:val="-2"/>
        </w:rPr>
        <w:t>-</w:t>
      </w:r>
      <w:r>
        <w:rPr>
          <w:rFonts w:ascii="Courier New" w:hAnsi="Courier New" w:cs="Courier New" w:eastAsia="Courier New"/>
          <w:sz w:val="30"/>
          <w:szCs w:val="30"/>
          <w:color w:val="808080"/>
          <w:spacing w:val="0"/>
          <w:w w:val="44"/>
          <w:position w:val="-2"/>
        </w:rPr>
        <w:t>--·-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39" w:right="-20"/>
        <w:jc w:val="left"/>
        <w:tabs>
          <w:tab w:pos="186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0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808080"/>
          <w:spacing w:val="1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[Şirketi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4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--ıereç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4" w:right="8821" w:firstLine="1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m</w:t>
      </w:r>
      <w:r>
        <w:rPr>
          <w:rFonts w:ascii="Arial" w:hAnsi="Arial" w:cs="Arial" w:eastAsia="Arial"/>
          <w:sz w:val="16"/>
          <w:szCs w:val="16"/>
          <w:color w:val="3D3D3D"/>
          <w:spacing w:val="-17"/>
          <w:w w:val="100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-4"/>
          <w:w w:val="100"/>
        </w:rPr>
        <w:t>,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Emniycte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</w:sectPr>
      </w:pPr>
      <w:rPr/>
    </w:p>
    <w:p>
      <w:pPr>
        <w:spacing w:before="10" w:after="0" w:line="240" w:lineRule="auto"/>
        <w:ind w:left="148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6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5" w:lineRule="exact"/>
        <w:ind w:left="239" w:right="-69"/>
        <w:jc w:val="left"/>
        <w:tabs>
          <w:tab w:pos="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"/>
        </w:rPr>
        <w:t>Öl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54545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  <w:cols w:num="3" w:equalWidth="0">
            <w:col w:w="4962" w:space="728"/>
            <w:col w:w="1048" w:space="1753"/>
            <w:col w:w="3089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5.631757pt;margin-top:29.206495pt;width:566.323026pt;height:798.707128pt;mso-position-horizontal-relative:page;mso-position-vertical-relative:page;z-index:-16145" coordorigin="313,584" coordsize="11326,15974">
            <v:group style="position:absolute;left:535;top:606;width:11093;height:2" coordorigin="535,606" coordsize="11093,2">
              <v:shape style="position:absolute;left:535;top:606;width:11093;height:2" coordorigin="535,606" coordsize="11093,0" path="m535,606l11627,606e" filled="f" stroked="t" strokeweight=".715958pt" strokecolor="#676767">
                <v:path arrowok="t"/>
              </v:shape>
            </v:group>
            <v:group style="position:absolute;left:2086;top:594;width:2;height:1436" coordorigin="2086,594" coordsize="2,1436">
              <v:shape style="position:absolute;left:2086;top:594;width:2;height:1436" coordorigin="2086,594" coordsize="0,1436" path="m2086,2030l2086,594e" filled="f" stroked="t" strokeweight=".954611pt" strokecolor="#909090">
                <v:path arrowok="t"/>
              </v:shape>
            </v:group>
            <v:group style="position:absolute;left:8770;top:598;width:2;height:1446" coordorigin="8770,598" coordsize="2,1446">
              <v:shape style="position:absolute;left:8770;top:598;width:2;height:1446" coordorigin="8770,598" coordsize="0,1446" path="m8770,2044l8770,598e" filled="f" stroked="t" strokeweight=".715958pt" strokecolor="#5B5B5B">
                <v:path arrowok="t"/>
              </v:shape>
            </v:group>
            <v:group style="position:absolute;left:11622;top:598;width:2;height:15953" coordorigin="11622,598" coordsize="2,15953">
              <v:shape style="position:absolute;left:11622;top:598;width:2;height:15953" coordorigin="11622,598" coordsize="0,15953" path="m11622,16551l11622,598e" filled="f" stroked="t" strokeweight=".715958pt" strokecolor="#676767">
                <v:path arrowok="t"/>
              </v:shape>
            </v:group>
            <v:group style="position:absolute;left:332;top:598;width:2;height:15948" coordorigin="332,598" coordsize="2,15948">
              <v:shape style="position:absolute;left:332;top:598;width:2;height:15948" coordorigin="332,598" coordsize="0,15948" path="m332,16546l332,598e" filled="f" stroked="t" strokeweight=".715958pt" strokecolor="#646464">
                <v:path arrowok="t"/>
              </v:shape>
            </v:group>
            <v:group style="position:absolute;left:329;top:3991;width:11303;height:2" coordorigin="329,3991" coordsize="11303,2">
              <v:shape style="position:absolute;left:329;top:3991;width:11303;height:2" coordorigin="329,3991" coordsize="11303,0" path="m329,3991l11632,3991e" filled="f" stroked="t" strokeweight=".715958pt" strokecolor="#606060">
                <v:path arrowok="t"/>
              </v:shape>
            </v:group>
            <v:group style="position:absolute;left:2076;top:3983;width:2;height:12568" coordorigin="2076,3983" coordsize="2,12568">
              <v:shape style="position:absolute;left:2076;top:3983;width:2;height:12568" coordorigin="2076,3983" coordsize="0,12568" path="m2076,16551l2076,3983e" filled="f" stroked="t" strokeweight=".715958pt" strokecolor="#707070">
                <v:path arrowok="t"/>
              </v:shape>
            </v:group>
            <v:group style="position:absolute;left:4525;top:4778;width:2;height:1906" coordorigin="4525,4778" coordsize="2,1906">
              <v:shape style="position:absolute;left:4525;top:4778;width:2;height:1906" coordorigin="4525,4778" coordsize="0,1906" path="m4525,6684l4525,4778e" filled="f" stroked="t" strokeweight=".715958pt" strokecolor="#575757">
                <v:path arrowok="t"/>
              </v:shape>
            </v:group>
            <v:group style="position:absolute;left:4515;top:4996;width:7112;height:2" coordorigin="4515,4996" coordsize="7112,2">
              <v:shape style="position:absolute;left:4515;top:4996;width:7112;height:2" coordorigin="4515,4996" coordsize="7112,0" path="m4515,4996l11627,4996e" filled="f" stroked="t" strokeweight=".477306pt" strokecolor="#777777">
                <v:path arrowok="t"/>
              </v:shape>
            </v:group>
            <v:group style="position:absolute;left:4515;top:5240;width:7112;height:2" coordorigin="4515,5240" coordsize="7112,2">
              <v:shape style="position:absolute;left:4515;top:5240;width:7112;height:2" coordorigin="4515,5240" coordsize="7112,0" path="m4515,5240l11627,5240e" filled="f" stroked="t" strokeweight=".715958pt" strokecolor="#6B6B6B">
                <v:path arrowok="t"/>
              </v:shape>
            </v:group>
            <v:group style="position:absolute;left:4515;top:5477;width:7112;height:2" coordorigin="4515,5477" coordsize="7112,2">
              <v:shape style="position:absolute;left:4515;top:5477;width:7112;height:2" coordorigin="4515,5477" coordsize="7112,0" path="m4515,5477l11627,5477e" filled="f" stroked="t" strokeweight=".715958pt" strokecolor="#6B6B6B">
                <v:path arrowok="t"/>
              </v:shape>
            </v:group>
            <v:group style="position:absolute;left:2067;top:5721;width:9560;height:2" coordorigin="2067,5721" coordsize="9560,2">
              <v:shape style="position:absolute;left:2067;top:5721;width:9560;height:2" coordorigin="2067,5721" coordsize="9560,0" path="m2067,5721l11627,5721e" filled="f" stroked="t" strokeweight=".715958pt" strokecolor="#6B6B6B">
                <v:path arrowok="t"/>
              </v:shape>
            </v:group>
            <v:group style="position:absolute;left:320;top:5956;width:11307;height:2" coordorigin="320,5956" coordsize="11307,2">
              <v:shape style="position:absolute;left:320;top:5956;width:11307;height:2" coordorigin="320,5956" coordsize="11307,0" path="m320,5956l11627,5956e" filled="f" stroked="t" strokeweight=".715958pt" strokecolor="#676767">
                <v:path arrowok="t"/>
              </v:shape>
            </v:group>
            <v:group style="position:absolute;left:7432;top:5956;width:2;height:718" coordorigin="7432,5956" coordsize="2,718">
              <v:shape style="position:absolute;left:7432;top:5956;width:2;height:718" coordorigin="7432,5956" coordsize="0,718" path="m7432,6674l7432,5956e" filled="f" stroked="t" strokeweight=".715958pt" strokecolor="#4F4F4F">
                <v:path arrowok="t"/>
              </v:shape>
            </v:group>
            <v:group style="position:absolute;left:2067;top:6430;width:9565;height:2" coordorigin="2067,6430" coordsize="9565,2">
              <v:shape style="position:absolute;left:2067;top:6430;width:9565;height:2" coordorigin="2067,6430" coordsize="9565,0" path="m2067,6430l11632,6430e" filled="f" stroked="t" strokeweight=".715958pt" strokecolor="#646464">
                <v:path arrowok="t"/>
              </v:shape>
            </v:group>
            <v:group style="position:absolute;left:2072;top:6669;width:9560;height:2" coordorigin="2072,6669" coordsize="9560,2">
              <v:shape style="position:absolute;left:2072;top:6669;width:9560;height:2" coordorigin="2072,6669" coordsize="9560,0" path="m2072,6669l11632,6669e" filled="f" stroked="t" strokeweight=".715958pt" strokecolor="#646464">
                <v:path arrowok="t"/>
              </v:shape>
            </v:group>
            <v:group style="position:absolute;left:325;top:7380;width:1399;height:2" coordorigin="325,7380" coordsize="1399,2">
              <v:shape style="position:absolute;left:325;top:7380;width:1399;height:2" coordorigin="325,7380" coordsize="1399,0" path="m325,7380l1723,7380e" filled="f" stroked="t" strokeweight=".477306pt" strokecolor="#7C7C7C">
                <v:path arrowok="t"/>
              </v:shape>
            </v:group>
            <v:group style="position:absolute;left:325;top:6909;width:11307;height:2" coordorigin="325,6909" coordsize="11307,2">
              <v:shape style="position:absolute;left:325;top:6909;width:11307;height:2" coordorigin="325,6909" coordsize="11307,0" path="m325,6909l11632,6909e" filled="f" stroked="t" strokeweight=".715958pt" strokecolor="#676767">
                <v:path arrowok="t"/>
              </v:shape>
            </v:group>
            <v:group style="position:absolute;left:1943;top:7383;width:9685;height:2" coordorigin="1943,7383" coordsize="9685,2">
              <v:shape style="position:absolute;left:1943;top:7383;width:9685;height:2" coordorigin="1943,7383" coordsize="9685,0" path="m1943,7383l11627,7383e" filled="f" stroked="t" strokeweight=".715958pt" strokecolor="#6B6B6B">
                <v:path arrowok="t"/>
              </v:shape>
            </v:group>
            <v:group style="position:absolute;left:4525;top:7378;width:2;height:761" coordorigin="4525,7378" coordsize="2,761">
              <v:shape style="position:absolute;left:4525;top:7378;width:2;height:761" coordorigin="4525,7378" coordsize="0,761" path="m4525,8139l4525,7378e" filled="f" stroked="t" strokeweight=".954611pt" strokecolor="#676767">
                <v:path arrowok="t"/>
              </v:shape>
            </v:group>
            <v:group style="position:absolute;left:4515;top:7627;width:7112;height:2" coordorigin="4515,7627" coordsize="7112,2">
              <v:shape style="position:absolute;left:4515;top:7627;width:7112;height:2" coordorigin="4515,7627" coordsize="7112,0" path="m4515,7627l11627,7627e" filled="f" stroked="t" strokeweight=".715958pt" strokecolor="#6B6B6B">
                <v:path arrowok="t"/>
              </v:shape>
            </v:group>
            <v:group style="position:absolute;left:4515;top:7866;width:7112;height:2" coordorigin="4515,7866" coordsize="7112,2">
              <v:shape style="position:absolute;left:4515;top:7866;width:7112;height:2" coordorigin="4515,7866" coordsize="7112,0" path="m4515,7866l11627,7866e" filled="f" stroked="t" strokeweight=".715958pt" strokecolor="#707070">
                <v:path arrowok="t"/>
              </v:shape>
            </v:group>
            <v:group style="position:absolute;left:320;top:8134;width:11307;height:2" coordorigin="320,8134" coordsize="11307,2">
              <v:shape style="position:absolute;left:320;top:8134;width:11307;height:2" coordorigin="320,8134" coordsize="11307,0" path="m320,8134l11627,8134e" filled="f" stroked="t" strokeweight=".715958pt" strokecolor="#6B6B6B">
                <v:path arrowok="t"/>
              </v:shape>
            </v:group>
            <v:group style="position:absolute;left:325;top:9298;width:11307;height:2" coordorigin="325,9298" coordsize="11307,2">
              <v:shape style="position:absolute;left:325;top:9298;width:11307;height:2" coordorigin="325,9298" coordsize="11307,0" path="m325,9298l11632,9298e" filled="f" stroked="t" strokeweight=".715958pt" strokecolor="#707070">
                <v:path arrowok="t"/>
              </v:shape>
            </v:group>
            <v:group style="position:absolute;left:320;top:10466;width:11307;height:2" coordorigin="320,10466" coordsize="11307,2">
              <v:shape style="position:absolute;left:320;top:10466;width:11307;height:2" coordorigin="320,10466" coordsize="11307,0" path="m320,10466l11627,10466e" filled="f" stroked="t" strokeweight=".715958pt" strokecolor="#676767">
                <v:path arrowok="t"/>
              </v:shape>
            </v:group>
            <v:group style="position:absolute;left:320;top:11186;width:11312;height:2" coordorigin="320,11186" coordsize="11312,2">
              <v:shape style="position:absolute;left:320;top:11186;width:11312;height:2" coordorigin="320,11186" coordsize="11312,0" path="m320,11186l11632,11186e" filled="f" stroked="t" strokeweight=".477306pt" strokecolor="#6B6B6B">
                <v:path arrowok="t"/>
              </v:shape>
            </v:group>
            <v:group style="position:absolute;left:1026;top:11419;width:2;height:5128" coordorigin="1026,11419" coordsize="2,5128">
              <v:shape style="position:absolute;left:1026;top:11419;width:2;height:5128" coordorigin="1026,11419" coordsize="0,5128" path="m1026,16546l1026,11419e" filled="f" stroked="t" strokeweight=".715958pt" strokecolor="#676767">
                <v:path arrowok="t"/>
              </v:shape>
            </v:group>
            <v:group style="position:absolute;left:1456;top:11419;width:2;height:5128" coordorigin="1456,11419" coordsize="2,5128">
              <v:shape style="position:absolute;left:1456;top:11419;width:2;height:5128" coordorigin="1456,11419" coordsize="0,5128" path="m1456,16546l1456,11419e" filled="f" stroked="t" strokeweight=".715958pt" strokecolor="#777777">
                <v:path arrowok="t"/>
              </v:shape>
            </v:group>
            <v:group style="position:absolute;left:325;top:11428;width:11307;height:2" coordorigin="325,11428" coordsize="11307,2">
              <v:shape style="position:absolute;left:325;top:11428;width:11307;height:2" coordorigin="325,11428" coordsize="11307,0" path="m325,11428l11632,11428e" filled="f" stroked="t" strokeweight=".715958pt" strokecolor="#707070">
                <v:path arrowok="t"/>
              </v:shape>
            </v:group>
            <v:group style="position:absolute;left:325;top:11672;width:11307;height:2" coordorigin="325,11672" coordsize="11307,2">
              <v:shape style="position:absolute;left:325;top:11672;width:11307;height:2" coordorigin="325,11672" coordsize="11307,0" path="m325,11672l11632,11672e" filled="f" stroked="t" strokeweight=".715958pt" strokecolor="#707070">
                <v:path arrowok="t"/>
              </v:shape>
            </v:group>
            <v:group style="position:absolute;left:320;top:13753;width:1766;height:2" coordorigin="320,13753" coordsize="1766,2">
              <v:shape style="position:absolute;left:320;top:13753;width:1766;height:2" coordorigin="320,13753" coordsize="1766,0" path="m320,13753l2086,13753e" filled="f" stroked="t" strokeweight=".477306pt" strokecolor="#777777">
                <v:path arrowok="t"/>
              </v:shape>
            </v:group>
            <v:group style="position:absolute;left:325;top:16542;width:11307;height:2" coordorigin="325,16542" coordsize="11307,2">
              <v:shape style="position:absolute;left:325;top:16542;width:11307;height:2" coordorigin="325,16542" coordsize="11307,0" path="m325,16542l11632,16542e" filled="f" stroked="t" strokeweight=".715958pt" strokecolor="#7C7C7C">
                <v:path arrowok="t"/>
              </v:shape>
            </v:group>
            <v:group style="position:absolute;left:6993;top:11423;width:2;height:5128" coordorigin="6993,11423" coordsize="2,5128">
              <v:shape style="position:absolute;left:6993;top:11423;width:2;height:5128" coordorigin="6993,11423" coordsize="0,5128" path="m6993,16551l6993,11423e" filled="f" stroked="t" strokeweight=".715958pt" strokecolor="#60606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7" w:lineRule="auto"/>
        <w:ind w:left="161" w:right="-3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1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460"/>
        <w:jc w:val="center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29" w:right="58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1" w:lineRule="exact"/>
        <w:ind w:left="269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477BC"/>
          <w:spacing w:val="0"/>
          <w:w w:val="173"/>
          <w:position w:val="-4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89" w:lineRule="exact"/>
        <w:ind w:left="-12" w:right="54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7.839996pt;margin-top:15.479485pt;width:56.639999pt;height:32.639999pt;mso-position-horizontal-relative:page;mso-position-vertical-relative:paragraph;z-index:-16148" type="#_x0000_t75">
            <v:imagedata r:id="rId51" o:title=""/>
          </v:shape>
        </w:pict>
      </w:r>
      <w:r>
        <w:rPr/>
        <w:pict>
          <v:shape style="position:absolute;margin-left:407.040009pt;margin-top:2.99948pt;width:157.440002pt;height:113.279999pt;mso-position-horizontal-relative:page;mso-position-vertical-relative:paragraph;z-index:-16146" type="#_x0000_t75">
            <v:imagedata r:id="rId52" o:title=""/>
          </v:shape>
        </w:pict>
      </w:r>
      <w:r>
        <w:rPr/>
        <w:pict>
          <v:shape style="width:93.120003pt;height:67.199997pt;mso-position-horizontal-relative:char;mso-position-vertical-relative:line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-18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8"/>
        </w:rPr>
        <w:t>Fevzi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8"/>
        </w:rPr>
        <w:t>SAVRAN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2877" w:right="592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31.520004pt;margin-top:27.840004pt;width:195.839996pt;height:73.919998pt;mso-position-horizontal-relative:page;mso-position-vertical-relative:paragraph;z-index:-16147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527" w:right="55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Erdal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DAGCAN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930" w:right="60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140"/>
          <w:cols w:num="2" w:equalWidth="0">
            <w:col w:w="691" w:space="1343"/>
            <w:col w:w="954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0" w:lineRule="atLeast"/>
        <w:ind w:left="3722" w:right="427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2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-12"/>
          <w:w w:val="103"/>
        </w:rPr>
        <w:t>S</w:t>
      </w:r>
      <w:r>
        <w:rPr>
          <w:rFonts w:ascii="Arial" w:hAnsi="Arial" w:cs="Arial" w:eastAsia="Arial"/>
          <w:sz w:val="21"/>
          <w:szCs w:val="21"/>
          <w:color w:val="3F3F3F"/>
          <w:spacing w:val="-15"/>
          <w:w w:val="271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4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0" w:lineRule="exact"/>
        <w:ind w:left="93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00193pt;margin-top:-42.874149pt;width:492.807672pt;height:72pt;mso-position-horizontal-relative:page;mso-position-vertical-relative:paragraph;z-index:-16140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A2B2B"/>
                      <w:spacing w:val="0"/>
                      <w:w w:val="156"/>
                      <w:b/>
                      <w:bCs/>
                      <w:i/>
                      <w:position w:val="36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B2B"/>
                      <w:spacing w:val="-325"/>
                      <w:w w:val="156"/>
                      <w:b/>
                      <w:bCs/>
                      <w:i/>
                      <w:position w:val="36"/>
                    </w:rPr>
                    <w:t> 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B2B"/>
                      <w:spacing w:val="0"/>
                      <w:w w:val="100"/>
                      <w:b/>
                      <w:bCs/>
                      <w:i/>
                      <w:position w:val="36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B2B"/>
                      <w:spacing w:val="0"/>
                      <w:w w:val="100"/>
                      <w:b/>
                      <w:bCs/>
                      <w:i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156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123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662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A2B2B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710" w:right="-20"/>
        <w:jc w:val="left"/>
        <w:tabs>
          <w:tab w:pos="4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391.295532pt;margin-top:25.203938pt;width:.1pt;height:12.945231pt;mso-position-horizontal-relative:page;mso-position-vertical-relative:paragraph;z-index:-16141" coordorigin="7826,504" coordsize="2,259">
            <v:shape style="position:absolute;left:7826;top:504;width:2;height:259" coordorigin="7826,504" coordsize="0,259" path="m7826,763l7826,504e" filled="f" stroked="t" strokeweight=".717973pt" strokecolor="#44444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B2B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267801" w:type="dxa"/>
      </w:tblPr>
      <w:tblGrid/>
      <w:tr>
        <w:trPr>
          <w:trHeight w:val="240" w:hRule="exact"/>
        </w:trPr>
        <w:tc>
          <w:tcPr>
            <w:tcW w:w="1219" w:type="dxa"/>
            <w:tcBorders>
              <w:top w:val="single" w:sz="5.743784" w:space="0" w:color="676767"/>
              <w:bottom w:val="single" w:sz="5.7437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743784" w:space="0" w:color="676767"/>
              <w:bottom w:val="single" w:sz="5.7437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4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single" w:sz="5.743784" w:space="0" w:color="676767"/>
              <w:bottom w:val="single" w:sz="5.7437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3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4"/>
              </w:rPr>
              <w:t>No:37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5" w:type="dxa"/>
            <w:tcBorders>
              <w:top w:val="single" w:sz="5.743784" w:space="0" w:color="676767"/>
              <w:bottom w:val="single" w:sz="5.743784" w:space="0" w:color="676767"/>
              <w:left w:val="nil" w:sz="6" w:space="0" w:color="auto"/>
              <w:right w:val="single" w:sz="5.743784" w:space="0" w:color="5B5B5B"/>
            </w:tcBorders>
          </w:tcPr>
          <w:p>
            <w:pPr>
              <w:spacing w:before="7" w:after="0" w:line="218" w:lineRule="exact"/>
              <w:ind w:left="275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19:59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3"/>
              </w:rPr>
              <w:t>Tel:5364799509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19" w:type="dxa"/>
            <w:tcBorders>
              <w:top w:val="single" w:sz="5.743784" w:space="0" w:color="676767"/>
              <w:bottom w:val="single" w:sz="7.6583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743784" w:space="0" w:color="676767"/>
              <w:bottom w:val="single" w:sz="7.6583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2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3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70" w:type="dxa"/>
            <w:tcBorders>
              <w:top w:val="single" w:sz="5.743784" w:space="0" w:color="676767"/>
              <w:bottom w:val="single" w:sz="7.6583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6" w:lineRule="exact"/>
              <w:ind w:left="361" w:right="-20"/>
              <w:jc w:val="left"/>
              <w:tabs>
                <w:tab w:pos="17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2"/>
              </w:rPr>
              <w:t>:3518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5" w:type="dxa"/>
            <w:tcBorders>
              <w:top w:val="single" w:sz="5.743784" w:space="0" w:color="676767"/>
              <w:bottom w:val="nil" w:sz="6" w:space="0" w:color="auto"/>
              <w:left w:val="nil" w:sz="6" w:space="0" w:color="auto"/>
              <w:right w:val="single" w:sz="5.743784" w:space="0" w:color="5B5B5B"/>
            </w:tcBorders>
          </w:tcPr>
          <w:p>
            <w:pPr>
              <w:spacing w:before="7" w:after="0" w:line="240" w:lineRule="auto"/>
              <w:ind w:left="2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E5E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Kını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A2B2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4"/>
              </w:rPr>
              <w:t>grup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9" w:lineRule="exact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55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Çöplüğü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5" w:right="-20"/>
        <w:jc w:val="left"/>
        <w:tabs>
          <w:tab w:pos="1520" w:val="left"/>
          <w:tab w:pos="466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56" w:lineRule="exact"/>
        <w:ind w:left="155" w:right="-20"/>
        <w:jc w:val="left"/>
        <w:tabs>
          <w:tab w:pos="36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5.455383pt;margin-top:12.610262pt;width:12.075243pt;height:27.920154pt;mso-position-horizontal-relative:page;mso-position-vertical-relative:paragraph;z-index:-16143" type="#_x0000_t202" filled="f" stroked="f">
            <v:textbox inset="0,0,0,0">
              <w:txbxContent>
                <w:p>
                  <w:pPr>
                    <w:spacing w:before="0" w:after="0" w:line="174" w:lineRule="exact"/>
                    <w:ind w:left="66"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F3F3F"/>
                      <w:spacing w:val="0"/>
                      <w:w w:val="103"/>
                    </w:rPr>
                    <w:t>eli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734619pt;margin-top:13.292792pt;width:82.004165pt;height:26pt;mso-position-horizontal-relative:page;mso-position-vertical-relative:paragraph;z-index:-1613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A2B2B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B2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B2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4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F3F3F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B2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3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3"/>
        </w:rPr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4"/>
        </w:rPr>
        <w:t>Yapını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4"/>
        </w:rPr>
        <w:t>n</w:t>
      </w:r>
      <w:r>
        <w:rPr>
          <w:rFonts w:ascii="Arial" w:hAnsi="Arial" w:cs="Arial" w:eastAsia="Arial"/>
          <w:sz w:val="17"/>
          <w:szCs w:val="17"/>
          <w:color w:val="3F3F3F"/>
          <w:spacing w:val="-11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4"/>
        </w:rPr>
        <w:t>Şekli:</w:t>
      </w:r>
      <w:r>
        <w:rPr>
          <w:rFonts w:ascii="Arial" w:hAnsi="Arial" w:cs="Arial" w:eastAsia="Arial"/>
          <w:sz w:val="17"/>
          <w:szCs w:val="17"/>
          <w:color w:val="3F3F3F"/>
          <w:spacing w:val="-43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8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37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Bctonnrm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c</w:t>
      </w:r>
      <w:r>
        <w:rPr>
          <w:rFonts w:ascii="Arial" w:hAnsi="Arial" w:cs="Arial" w:eastAsia="Arial"/>
          <w:sz w:val="17"/>
          <w:szCs w:val="17"/>
          <w:color w:val="3F3F3F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2"/>
          <w:w w:val="91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5D5E5E"/>
          <w:spacing w:val="-6"/>
          <w:w w:val="91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ıı.i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11"/>
          <w:w w:val="91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F3F3F"/>
          <w:spacing w:val="3"/>
          <w:w w:val="91"/>
          <w:position w:val="-1"/>
        </w:rPr>
        <w:t>h</w:t>
      </w:r>
      <w:r>
        <w:rPr>
          <w:rFonts w:ascii="Arial" w:hAnsi="Arial" w:cs="Arial" w:eastAsia="Arial"/>
          <w:sz w:val="17"/>
          <w:szCs w:val="17"/>
          <w:color w:val="5D5E5E"/>
          <w:spacing w:val="0"/>
          <w:w w:val="91"/>
          <w:position w:val="-1"/>
        </w:rPr>
        <w:t>s</w:t>
      </w:r>
      <w:r>
        <w:rPr>
          <w:rFonts w:ascii="Arial" w:hAnsi="Arial" w:cs="Arial" w:eastAsia="Arial"/>
          <w:sz w:val="17"/>
          <w:szCs w:val="17"/>
          <w:color w:val="5D5E5E"/>
          <w:spacing w:val="-6"/>
          <w:w w:val="91"/>
          <w:position w:val="-1"/>
        </w:rPr>
        <w:t>a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p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91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F3F3F"/>
          <w:spacing w:val="16"/>
          <w:w w:val="91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Ç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F3F3F"/>
          <w:spacing w:val="37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k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7"/>
          <w:szCs w:val="17"/>
          <w:color w:val="3F3F3F"/>
          <w:spacing w:val="41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2B2B"/>
          <w:spacing w:val="0"/>
          <w:w w:val="100"/>
          <w:position w:val="-1"/>
        </w:rPr>
        <w:t>Di</w:t>
      </w:r>
      <w:r>
        <w:rPr>
          <w:rFonts w:ascii="Arial" w:hAnsi="Arial" w:cs="Arial" w:eastAsia="Arial"/>
          <w:sz w:val="18"/>
          <w:szCs w:val="18"/>
          <w:color w:val="2A2B2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5E5E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left="5636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8"/>
          <w:szCs w:val="38"/>
          <w:color w:val="A7A7A7"/>
          <w:spacing w:val="13"/>
          <w:w w:val="149"/>
          <w:position w:val="1"/>
        </w:rPr>
        <w:t>l</w:t>
      </w:r>
      <w:r>
        <w:rPr>
          <w:rFonts w:ascii="Arial" w:hAnsi="Arial" w:cs="Arial" w:eastAsia="Arial"/>
          <w:sz w:val="38"/>
          <w:szCs w:val="38"/>
          <w:color w:val="A7A7A7"/>
          <w:spacing w:val="0"/>
          <w:w w:val="149"/>
          <w:position w:val="1"/>
        </w:rPr>
        <w:t>-</w:t>
      </w:r>
      <w:r>
        <w:rPr>
          <w:rFonts w:ascii="Arial" w:hAnsi="Arial" w:cs="Arial" w:eastAsia="Arial"/>
          <w:sz w:val="38"/>
          <w:szCs w:val="38"/>
          <w:color w:val="A7A7A7"/>
          <w:spacing w:val="-156"/>
          <w:w w:val="149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A7A7A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A7A7A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5"/>
        </w:rPr>
        <w:t>:20:20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88" w:lineRule="auto"/>
        <w:ind w:left="2250" w:right="3904" w:firstLine="-2095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\Kiracı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0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8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ÖzgU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100"/>
          <w:position w:val="0"/>
        </w:rPr>
        <w:t>IKİZ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99" w:right="-20"/>
        <w:jc w:val="left"/>
        <w:tabs>
          <w:tab w:pos="476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20:00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20:04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5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7"/>
          <w:position w:val="0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6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1" w:after="0" w:line="240" w:lineRule="auto"/>
        <w:ind w:left="4747" w:right="44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2204" w:right="4120" w:firstLine="257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Sayısı:3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65" w:right="-20"/>
        <w:jc w:val="left"/>
        <w:tabs>
          <w:tab w:pos="56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i/>
          <w:position w:val="3"/>
        </w:rPr>
        <w:t>'y</w:t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2A2B2B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51"/>
          <w:position w:val="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6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5"/>
          <w:w w:val="10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left="165" w:right="1225" w:firstLine="-1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45" w:right="38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3" w:lineRule="exact"/>
        <w:ind w:left="165" w:right="-20"/>
        <w:jc w:val="left"/>
        <w:tabs>
          <w:tab w:pos="23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2"/>
        </w:rPr>
        <w:t>yapılmıştı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573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F3F3F"/>
          <w:spacing w:val="-54"/>
          <w:w w:val="61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3F3F3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6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1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4" w:lineRule="exact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8" w:lineRule="auto"/>
        <w:ind w:left="160" w:right="64" w:firstLine="2144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çöplükteki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araştırmada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kolay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63" w:lineRule="auto"/>
        <w:ind w:left="169" w:right="3922"/>
        <w:jc w:val="left"/>
        <w:tabs>
          <w:tab w:pos="220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1" w:lineRule="exact"/>
        <w:ind w:left="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0"/>
          <w:w w:val="154"/>
          <w:position w:val="-4"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180" w:right="260"/>
        </w:sectPr>
      </w:pPr>
      <w:rPr/>
    </w:p>
    <w:p>
      <w:pPr>
        <w:spacing w:before="0" w:after="0" w:line="230" w:lineRule="exact"/>
        <w:ind w:left="142" w:right="-84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-64"/>
          <w:w w:val="139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3"/>
          <w:w w:val="89"/>
          <w:position w:val="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-59"/>
          <w:w w:val="139"/>
          <w:position w:val="-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89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D5E5E"/>
          <w:spacing w:val="0"/>
          <w:w w:val="139"/>
          <w:position w:val="-7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right="-8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D5E5E"/>
          <w:spacing w:val="11"/>
          <w:w w:val="98"/>
          <w:position w:val="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0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3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0"/>
          <w:w w:val="89"/>
          <w:position w:val="3"/>
        </w:rPr>
        <w:t>U</w:t>
      </w:r>
      <w:r>
        <w:rPr>
          <w:rFonts w:ascii="Times New Roman" w:hAnsi="Times New Roman" w:cs="Times New Roman" w:eastAsia="Times New Roman"/>
          <w:sz w:val="22"/>
          <w:szCs w:val="22"/>
          <w:color w:val="2A2B2B"/>
          <w:spacing w:val="0"/>
          <w:w w:val="73"/>
          <w:position w:val="-7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2A2B2B"/>
          <w:spacing w:val="-33"/>
          <w:w w:val="73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  <w:position w:val="3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6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5"/>
        </w:rPr>
        <w:t>20:30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5" w:equalWidth="0">
            <w:col w:w="461" w:space="149"/>
            <w:col w:w="755" w:space="839"/>
            <w:col w:w="428" w:space="175"/>
            <w:col w:w="972" w:space="2360"/>
            <w:col w:w="5341"/>
          </w:cols>
        </w:sectPr>
      </w:pPr>
      <w:rPr/>
    </w:p>
    <w:p>
      <w:pPr>
        <w:spacing w:before="0" w:after="0" w:line="204" w:lineRule="exact"/>
        <w:ind w:left="270" w:right="-68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1375" w:space="216"/>
            <w:col w:w="9889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0" w:after="0" w:line="1092" w:lineRule="exact"/>
        <w:ind w:left="2362" w:right="-239"/>
        <w:jc w:val="left"/>
        <w:tabs>
          <w:tab w:pos="4220" w:val="left"/>
        </w:tabs>
        <w:rPr>
          <w:rFonts w:ascii="Times New Roman" w:hAnsi="Times New Roman" w:cs="Times New Roman" w:eastAsia="Times New Roman"/>
          <w:sz w:val="133"/>
          <w:szCs w:val="133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5"/>
          <w:w w:val="100"/>
          <w:position w:val="6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itmi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4"/>
          <w:w w:val="100"/>
          <w:position w:val="6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2"/>
          <w:w w:val="100"/>
          <w:position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7"/>
          <w:w w:val="100"/>
          <w:position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26"/>
          <w:w w:val="100"/>
          <w:position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0"/>
          <w:w w:val="100"/>
          <w:position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6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4"/>
          <w:w w:val="100"/>
          <w:position w:val="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6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64"/>
        </w:rPr>
      </w:r>
      <w:r>
        <w:rPr>
          <w:rFonts w:ascii="Times New Roman" w:hAnsi="Times New Roman" w:cs="Times New Roman" w:eastAsia="Times New Roman"/>
          <w:sz w:val="133"/>
          <w:szCs w:val="133"/>
          <w:color w:val="727272"/>
          <w:spacing w:val="0"/>
          <w:w w:val="21"/>
          <w:i/>
          <w:position w:val="-26"/>
        </w:rPr>
        <w:t>AN</w:t>
      </w:r>
      <w:r>
        <w:rPr>
          <w:rFonts w:ascii="Times New Roman" w:hAnsi="Times New Roman" w:cs="Times New Roman" w:eastAsia="Times New Roman"/>
          <w:sz w:val="133"/>
          <w:szCs w:val="133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179" w:right="-20"/>
        <w:jc w:val="left"/>
        <w:tabs>
          <w:tab w:pos="35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8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54597E"/>
          <w:spacing w:val="0"/>
          <w:w w:val="77"/>
          <w:i/>
          <w:position w:val="4"/>
        </w:rPr>
        <w:t>7'fJ</w:t>
      </w:r>
      <w:r>
        <w:rPr>
          <w:rFonts w:ascii="Times New Roman" w:hAnsi="Times New Roman" w:cs="Times New Roman" w:eastAsia="Times New Roman"/>
          <w:sz w:val="19"/>
          <w:szCs w:val="19"/>
          <w:color w:val="54597E"/>
          <w:spacing w:val="34"/>
          <w:w w:val="77"/>
          <w:i/>
          <w:position w:val="4"/>
        </w:rPr>
        <w:t> </w:t>
      </w:r>
      <w:r>
        <w:rPr>
          <w:rFonts w:ascii="Arial" w:hAnsi="Arial" w:cs="Arial" w:eastAsia="Arial"/>
          <w:sz w:val="21"/>
          <w:szCs w:val="21"/>
          <w:color w:val="5D5E5E"/>
          <w:spacing w:val="0"/>
          <w:w w:val="100"/>
          <w:position w:val="4"/>
        </w:rPr>
        <w:t>Bolge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6" w:after="0" w:line="291" w:lineRule="exact"/>
        <w:ind w:right="-20"/>
        <w:jc w:val="left"/>
        <w:tabs>
          <w:tab w:pos="39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3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2A2B2B"/>
          <w:spacing w:val="0"/>
          <w:w w:val="55"/>
          <w:b/>
          <w:bCs/>
          <w:position w:val="-4"/>
        </w:rPr>
        <w:t>3</w:t>
      </w:r>
      <w:r>
        <w:rPr>
          <w:rFonts w:ascii="Arial" w:hAnsi="Arial" w:cs="Arial" w:eastAsia="Arial"/>
          <w:sz w:val="28"/>
          <w:szCs w:val="28"/>
          <w:color w:val="2A2B2B"/>
          <w:spacing w:val="22"/>
          <w:w w:val="55"/>
          <w:b/>
          <w:bCs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2A2B2B"/>
          <w:spacing w:val="0"/>
          <w:w w:val="55"/>
          <w:position w:val="-4"/>
        </w:rPr>
        <w:t>G</w:t>
      </w:r>
      <w:r>
        <w:rPr>
          <w:rFonts w:ascii="Arial" w:hAnsi="Arial" w:cs="Arial" w:eastAsia="Arial"/>
          <w:sz w:val="26"/>
          <w:szCs w:val="26"/>
          <w:color w:val="2A2B2B"/>
          <w:spacing w:val="0"/>
          <w:w w:val="55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2A2B2B"/>
          <w:spacing w:val="5"/>
          <w:w w:val="55"/>
          <w:position w:val="-4"/>
        </w:rPr>
        <w:t> </w:t>
      </w:r>
      <w:r>
        <w:rPr>
          <w:rFonts w:ascii="Arial" w:hAnsi="Arial" w:cs="Arial" w:eastAsia="Arial"/>
          <w:sz w:val="24"/>
          <w:szCs w:val="24"/>
          <w:color w:val="2A2B2B"/>
          <w:spacing w:val="0"/>
          <w:w w:val="55"/>
          <w:position w:val="-4"/>
        </w:rPr>
        <w:t>MaYı</w:t>
      </w:r>
      <w:r>
        <w:rPr>
          <w:rFonts w:ascii="Arial" w:hAnsi="Arial" w:cs="Arial" w:eastAsia="Arial"/>
          <w:sz w:val="24"/>
          <w:szCs w:val="24"/>
          <w:color w:val="2A2B2B"/>
          <w:spacing w:val="0"/>
          <w:w w:val="55"/>
          <w:position w:val="-4"/>
        </w:rPr>
        <w:t>s</w:t>
      </w:r>
      <w:r>
        <w:rPr>
          <w:rFonts w:ascii="Arial" w:hAnsi="Arial" w:cs="Arial" w:eastAsia="Arial"/>
          <w:sz w:val="24"/>
          <w:szCs w:val="24"/>
          <w:color w:val="2A2B2B"/>
          <w:spacing w:val="17"/>
          <w:w w:val="55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2A2B2B"/>
          <w:spacing w:val="0"/>
          <w:w w:val="60"/>
          <w:position w:val="-4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412" w:lineRule="exact"/>
        <w:ind w:left="4028" w:right="1024"/>
        <w:jc w:val="center"/>
        <w:tabs>
          <w:tab w:pos="53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20"/>
          <w:szCs w:val="20"/>
          <w:color w:val="2A2B2B"/>
          <w:spacing w:val="0"/>
          <w:w w:val="80"/>
          <w:i/>
          <w:position w:val="14"/>
        </w:rPr>
        <w:t>1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80"/>
          <w:i/>
          <w:position w:val="14"/>
        </w:rPr>
        <w:t>  </w:t>
      </w:r>
      <w:r>
        <w:rPr>
          <w:rFonts w:ascii="Arial" w:hAnsi="Arial" w:cs="Arial" w:eastAsia="Arial"/>
          <w:sz w:val="20"/>
          <w:szCs w:val="20"/>
          <w:color w:val="2A2B2B"/>
          <w:spacing w:val="36"/>
          <w:w w:val="80"/>
          <w:i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5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5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15"/>
        </w:rPr>
      </w:r>
      <w:r>
        <w:rPr>
          <w:rFonts w:ascii="Arial" w:hAnsi="Arial" w:cs="Arial" w:eastAsia="Arial"/>
          <w:sz w:val="41"/>
          <w:szCs w:val="41"/>
          <w:color w:val="3F3F3F"/>
          <w:spacing w:val="0"/>
          <w:w w:val="92"/>
          <w:position w:val="-6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3692" w:right="801"/>
        <w:jc w:val="center"/>
        <w:tabs>
          <w:tab w:pos="54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2"/>
          <w:w w:val="100"/>
          <w:position w:val="-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6"/>
          <w:w w:val="100"/>
          <w:position w:val="-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9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4"/>
        </w:rPr>
        <w:t>}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79"/>
          <w:position w:val="-4"/>
        </w:rPr>
        <w:t>iı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79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3"/>
          <w:w w:val="7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68"/>
          <w:position w:val="-4"/>
        </w:rPr>
        <w:t>*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5"/>
          <w:w w:val="168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68"/>
          <w:position w:val="-4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  <w:position w:val="-4"/>
        </w:rPr>
      </w:r>
      <w:r>
        <w:rPr>
          <w:rFonts w:ascii="Arial" w:hAnsi="Arial" w:cs="Arial" w:eastAsia="Arial"/>
          <w:sz w:val="8"/>
          <w:szCs w:val="8"/>
          <w:color w:val="A7A7A7"/>
          <w:spacing w:val="0"/>
          <w:w w:val="168"/>
          <w:position w:val="1"/>
        </w:rPr>
        <w:t>\</w:t>
      </w:r>
      <w:r>
        <w:rPr>
          <w:rFonts w:ascii="Arial" w:hAnsi="Arial" w:cs="Arial" w:eastAsia="Arial"/>
          <w:sz w:val="8"/>
          <w:szCs w:val="8"/>
          <w:color w:val="A7A7A7"/>
          <w:spacing w:val="16"/>
          <w:w w:val="168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727272"/>
          <w:spacing w:val="0"/>
          <w:w w:val="69"/>
          <w:position w:val="-9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4595" w:space="308"/>
            <w:col w:w="6577"/>
          </w:cols>
        </w:sectPr>
      </w:pPr>
      <w:rPr/>
    </w:p>
    <w:p>
      <w:pPr>
        <w:spacing w:before="0" w:after="0" w:line="215" w:lineRule="exact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631134pt;margin-top:23.591272pt;width:86.542192pt;height:16pt;mso-position-horizontal-relative:page;mso-position-vertical-relative:paragraph;z-index:-16138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146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5D5E5E"/>
                      <w:spacing w:val="0"/>
                      <w:w w:val="100"/>
                    </w:rPr>
                    <w:t>-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E5E"/>
                      <w:spacing w:val="-4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E5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5D5E5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7A7A7"/>
                      <w:spacing w:val="0"/>
                      <w:w w:val="134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7A7A7"/>
                      <w:spacing w:val="10"/>
                      <w:w w:val="13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B8BABA"/>
                      <w:spacing w:val="0"/>
                      <w:w w:val="6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909391"/>
          <w:spacing w:val="-51"/>
          <w:w w:val="454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299"/>
        </w:rPr>
        <w:t>,</w:t>
      </w:r>
      <w:r>
        <w:rPr>
          <w:rFonts w:ascii="Arial" w:hAnsi="Arial" w:cs="Arial" w:eastAsia="Arial"/>
          <w:sz w:val="21"/>
          <w:szCs w:val="21"/>
          <w:color w:val="727272"/>
          <w:spacing w:val="-3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A2B2B"/>
          <w:spacing w:val="0"/>
          <w:w w:val="92"/>
        </w:rPr>
        <w:t>Amırl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3" w:after="0" w:line="240" w:lineRule="auto"/>
        <w:ind w:left="469"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249"/>
          <w:b/>
          <w:bCs/>
          <w:i/>
        </w:rPr>
        <w:t>y</w:t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8BABA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0"/>
          <w:w w:val="100"/>
          <w:i/>
        </w:rPr>
        <w:t>-,</w:t>
      </w:r>
      <w:r>
        <w:rPr>
          <w:rFonts w:ascii="Times New Roman" w:hAnsi="Times New Roman" w:cs="Times New Roman" w:eastAsia="Times New Roman"/>
          <w:sz w:val="10"/>
          <w:szCs w:val="10"/>
          <w:color w:val="3F3F3F"/>
          <w:spacing w:val="1"/>
          <w:w w:val="100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D5E5E"/>
          <w:spacing w:val="0"/>
          <w:w w:val="100"/>
          <w:i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62" w:lineRule="exact"/>
        <w:ind w:right="-20"/>
        <w:jc w:val="left"/>
        <w:tabs>
          <w:tab w:pos="980" w:val="left"/>
          <w:tab w:pos="1620" w:val="left"/>
        </w:tabs>
        <w:rPr>
          <w:rFonts w:ascii="Times New Roman" w:hAnsi="Times New Roman" w:cs="Times New Roman" w:eastAsia="Times New Roman"/>
          <w:sz w:val="88"/>
          <w:szCs w:val="88"/>
        </w:rPr>
      </w:pPr>
      <w:rPr/>
      <w:r>
        <w:rPr>
          <w:rFonts w:ascii="Arial" w:hAnsi="Arial" w:cs="Arial" w:eastAsia="Arial"/>
          <w:sz w:val="26"/>
          <w:szCs w:val="26"/>
          <w:color w:val="2A2B2B"/>
          <w:spacing w:val="0"/>
          <w:w w:val="59"/>
          <w:position w:val="-75"/>
        </w:rPr>
        <w:t>""</w:t>
      </w:r>
      <w:r>
        <w:rPr>
          <w:rFonts w:ascii="Arial" w:hAnsi="Arial" w:cs="Arial" w:eastAsia="Arial"/>
          <w:sz w:val="26"/>
          <w:szCs w:val="26"/>
          <w:color w:val="2A2B2B"/>
          <w:spacing w:val="0"/>
          <w:w w:val="59"/>
          <w:position w:val="-75"/>
        </w:rPr>
        <w:t>   </w:t>
      </w:r>
      <w:r>
        <w:rPr>
          <w:rFonts w:ascii="Arial" w:hAnsi="Arial" w:cs="Arial" w:eastAsia="Arial"/>
          <w:sz w:val="26"/>
          <w:szCs w:val="26"/>
          <w:color w:val="2A2B2B"/>
          <w:spacing w:val="15"/>
          <w:w w:val="59"/>
          <w:position w:val="-7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131C3D"/>
          <w:spacing w:val="0"/>
          <w:w w:val="112"/>
          <w:position w:val="-75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131C3D"/>
          <w:spacing w:val="-13"/>
          <w:w w:val="100"/>
          <w:position w:val="-7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D5E5E"/>
          <w:spacing w:val="0"/>
          <w:w w:val="100"/>
          <w:position w:val="-75"/>
        </w:rPr>
        <w:t>.;</w:t>
      </w:r>
      <w:r>
        <w:rPr>
          <w:rFonts w:ascii="Times New Roman" w:hAnsi="Times New Roman" w:cs="Times New Roman" w:eastAsia="Times New Roman"/>
          <w:sz w:val="7"/>
          <w:szCs w:val="7"/>
          <w:color w:val="5D5E5E"/>
          <w:spacing w:val="-10"/>
          <w:w w:val="100"/>
          <w:position w:val="-7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D5E5E"/>
          <w:spacing w:val="0"/>
          <w:w w:val="100"/>
          <w:position w:val="-75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5D5E5E"/>
          <w:spacing w:val="0"/>
          <w:w w:val="100"/>
          <w:position w:val="-75"/>
        </w:rPr>
      </w:r>
      <w:r>
        <w:rPr>
          <w:rFonts w:ascii="Times New Roman" w:hAnsi="Times New Roman" w:cs="Times New Roman" w:eastAsia="Times New Roman"/>
          <w:sz w:val="12"/>
          <w:szCs w:val="12"/>
          <w:color w:val="B8BABA"/>
          <w:spacing w:val="0"/>
          <w:w w:val="151"/>
          <w:position w:val="-75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B8BABA"/>
          <w:spacing w:val="-43"/>
          <w:w w:val="151"/>
          <w:position w:val="-7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8BABA"/>
          <w:spacing w:val="0"/>
          <w:w w:val="100"/>
          <w:position w:val="-7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8BABA"/>
          <w:spacing w:val="0"/>
          <w:w w:val="100"/>
          <w:position w:val="-75"/>
        </w:rPr>
      </w:r>
      <w:r>
        <w:rPr>
          <w:rFonts w:ascii="Times New Roman" w:hAnsi="Times New Roman" w:cs="Times New Roman" w:eastAsia="Times New Roman"/>
          <w:sz w:val="88"/>
          <w:szCs w:val="88"/>
          <w:color w:val="343F8E"/>
          <w:spacing w:val="0"/>
          <w:w w:val="151"/>
          <w:position w:val="-65"/>
        </w:rPr>
        <w:t>1</w:t>
      </w:r>
      <w:r>
        <w:rPr>
          <w:rFonts w:ascii="Times New Roman" w:hAnsi="Times New Roman" w:cs="Times New Roman" w:eastAsia="Times New Roman"/>
          <w:sz w:val="88"/>
          <w:szCs w:val="8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4458" w:space="4581"/>
            <w:col w:w="2441"/>
          </w:cols>
        </w:sectPr>
      </w:pPr>
      <w:rPr/>
    </w:p>
    <w:p>
      <w:pPr>
        <w:spacing w:before="0" w:after="0" w:line="161" w:lineRule="exact"/>
        <w:ind w:right="-20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343F8E"/>
          <w:spacing w:val="0"/>
          <w:w w:val="128"/>
          <w:i/>
          <w:position w:val="-15"/>
        </w:rPr>
        <w:t>re:?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86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5D5E5E"/>
          <w:w w:val="96"/>
          <w:position w:val="-13"/>
        </w:rPr>
        <w:t>Riil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-11"/>
          <w:w w:val="96"/>
          <w:position w:val="-13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909391"/>
          <w:spacing w:val="-109"/>
          <w:w w:val="202"/>
          <w:position w:val="-13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-3"/>
          <w:w w:val="97"/>
          <w:position w:val="-13"/>
        </w:rPr>
        <w:t>!</w:t>
      </w:r>
      <w:r>
        <w:rPr>
          <w:rFonts w:ascii="Times New Roman" w:hAnsi="Times New Roman" w:cs="Times New Roman" w:eastAsia="Times New Roman"/>
          <w:sz w:val="31"/>
          <w:szCs w:val="31"/>
          <w:color w:val="5D5E5E"/>
          <w:spacing w:val="0"/>
          <w:w w:val="97"/>
          <w:position w:val="-13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A7A7A7"/>
          <w:spacing w:val="0"/>
          <w:w w:val="59"/>
          <w:position w:val="-13"/>
        </w:rPr>
        <w:t>,,</w:t>
      </w:r>
      <w:r>
        <w:rPr>
          <w:rFonts w:ascii="Times New Roman" w:hAnsi="Times New Roman" w:cs="Times New Roman" w:eastAsia="Times New Roman"/>
          <w:sz w:val="31"/>
          <w:szCs w:val="31"/>
          <w:color w:val="A7A7A7"/>
          <w:spacing w:val="7"/>
          <w:w w:val="59"/>
          <w:position w:val="-1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7A7A7"/>
          <w:spacing w:val="0"/>
          <w:w w:val="59"/>
          <w:position w:val="-13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3" w:equalWidth="0">
            <w:col w:w="6613" w:space="2062"/>
            <w:col w:w="738" w:space="137"/>
            <w:col w:w="1930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6" w:lineRule="exact"/>
        <w:ind w:left="5262" w:right="-53" w:firstLine="-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3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KİZ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7" w:after="0" w:line="239" w:lineRule="exact"/>
        <w:ind w:left="57" w:right="763"/>
        <w:jc w:val="center"/>
        <w:tabs>
          <w:tab w:pos="500" w:val="left"/>
          <w:tab w:pos="10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-6"/>
          <w:w w:val="282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5D5E5E"/>
          <w:spacing w:val="0"/>
          <w:w w:val="93"/>
          <w:position w:val="-2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5D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D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A7A7A7"/>
          <w:spacing w:val="0"/>
          <w:w w:val="134"/>
          <w:position w:val="-2"/>
        </w:rPr>
        <w:t>'·</w:t>
      </w:r>
      <w:r>
        <w:rPr>
          <w:rFonts w:ascii="Times New Roman" w:hAnsi="Times New Roman" w:cs="Times New Roman" w:eastAsia="Times New Roman"/>
          <w:sz w:val="11"/>
          <w:szCs w:val="11"/>
          <w:color w:val="A7A7A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7A7A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-8"/>
          <w:w w:val="169"/>
          <w:position w:val="-2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727272"/>
          <w:spacing w:val="-14"/>
          <w:w w:val="124"/>
          <w:position w:val="-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8BABA"/>
          <w:spacing w:val="4"/>
          <w:w w:val="107"/>
          <w:position w:val="-2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0"/>
          <w:w w:val="218"/>
          <w:position w:val="-2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-4"/>
          <w:w w:val="218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8BABA"/>
          <w:spacing w:val="0"/>
          <w:w w:val="89"/>
          <w:position w:val="-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8BABA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0"/>
          <w:w w:val="100"/>
          <w:position w:val="-2"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0939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0"/>
          <w:w w:val="65"/>
          <w:position w:val="-2"/>
        </w:rPr>
        <w:t>'lo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-8"/>
          <w:w w:val="65"/>
          <w:position w:val="-2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0"/>
          <w:w w:val="380"/>
          <w:position w:val="-2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A7A7A7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0"/>
          <w:w w:val="77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-34" w:right="804"/>
        <w:jc w:val="center"/>
        <w:tabs>
          <w:tab w:pos="1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</w:rPr>
        <w:t>M</w:t>
      </w:r>
      <w:r>
        <w:rPr>
          <w:rFonts w:ascii="Arial" w:hAnsi="Arial" w:cs="Arial" w:eastAsia="Arial"/>
          <w:sz w:val="18"/>
          <w:szCs w:val="18"/>
          <w:color w:val="5D5E5E"/>
          <w:spacing w:val="-19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</w:rPr>
        <w:t>su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-13"/>
          <w:w w:val="54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54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5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23"/>
          <w:w w:val="54"/>
        </w:rPr>
        <w:t> </w:t>
      </w:r>
      <w:r>
        <w:rPr>
          <w:rFonts w:ascii="Arial" w:hAnsi="Arial" w:cs="Arial" w:eastAsia="Arial"/>
          <w:sz w:val="18"/>
          <w:szCs w:val="18"/>
          <w:color w:val="5D5E5E"/>
          <w:spacing w:val="0"/>
          <w:w w:val="106"/>
        </w:rPr>
        <w:t>n</w:t>
      </w:r>
      <w:r>
        <w:rPr>
          <w:rFonts w:ascii="Arial" w:hAnsi="Arial" w:cs="Arial" w:eastAsia="Arial"/>
          <w:sz w:val="18"/>
          <w:szCs w:val="18"/>
          <w:color w:val="5D5E5E"/>
          <w:spacing w:val="6"/>
          <w:w w:val="105"/>
        </w:rPr>
        <w:t>ı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69"/>
        </w:rPr>
        <w:t>r.</w:t>
      </w:r>
      <w:r>
        <w:rPr>
          <w:rFonts w:ascii="Arial" w:hAnsi="Arial" w:cs="Arial" w:eastAsia="Arial"/>
          <w:sz w:val="18"/>
          <w:szCs w:val="18"/>
          <w:color w:val="727272"/>
          <w:spacing w:val="-4"/>
          <w:w w:val="70"/>
        </w:rPr>
        <w:t>ü</w:t>
      </w:r>
      <w:r>
        <w:rPr>
          <w:rFonts w:ascii="Arial" w:hAnsi="Arial" w:cs="Arial" w:eastAsia="Arial"/>
          <w:sz w:val="18"/>
          <w:szCs w:val="18"/>
          <w:color w:val="B8BABA"/>
          <w:spacing w:val="12"/>
          <w:w w:val="237"/>
        </w:rPr>
        <w:t>'</w:t>
      </w:r>
      <w:r>
        <w:rPr>
          <w:rFonts w:ascii="Arial" w:hAnsi="Arial" w:cs="Arial" w:eastAsia="Arial"/>
          <w:sz w:val="18"/>
          <w:szCs w:val="18"/>
          <w:color w:val="727272"/>
          <w:spacing w:val="10"/>
          <w:w w:val="64"/>
        </w:rPr>
        <w:t>•</w:t>
      </w:r>
      <w:r>
        <w:rPr>
          <w:rFonts w:ascii="Arial" w:hAnsi="Arial" w:cs="Arial" w:eastAsia="Arial"/>
          <w:sz w:val="18"/>
          <w:szCs w:val="18"/>
          <w:color w:val="A7A7A7"/>
          <w:spacing w:val="0"/>
          <w:w w:val="185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8" w:lineRule="exact"/>
        <w:ind w:left="435" w:right="972"/>
        <w:jc w:val="center"/>
        <w:tabs>
          <w:tab w:pos="880" w:val="left"/>
          <w:tab w:pos="14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-19"/>
          <w:w w:val="77"/>
          <w:b/>
          <w:bCs/>
          <w:i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11"/>
          <w:b/>
          <w:bCs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b/>
          <w:bCs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b/>
          <w:bCs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0"/>
          <w:w w:val="67"/>
          <w:b/>
          <w:bCs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0"/>
          <w:w w:val="67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909391"/>
          <w:spacing w:val="5"/>
          <w:w w:val="67"/>
          <w:b/>
          <w:bCs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5D5E5E"/>
          <w:spacing w:val="0"/>
          <w:w w:val="67"/>
          <w:b/>
          <w:bCs/>
          <w:position w:val="-1"/>
        </w:rPr>
        <w:t>"'o.l</w:t>
      </w:r>
      <w:r>
        <w:rPr>
          <w:rFonts w:ascii="Arial" w:hAnsi="Arial" w:cs="Arial" w:eastAsia="Arial"/>
          <w:sz w:val="6"/>
          <w:szCs w:val="6"/>
          <w:color w:val="5D5E5E"/>
          <w:spacing w:val="-6"/>
          <w:w w:val="67"/>
          <w:b/>
          <w:bCs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5D5E5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5D5E5E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6"/>
          <w:szCs w:val="6"/>
          <w:color w:val="727272"/>
          <w:spacing w:val="0"/>
          <w:w w:val="159"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727272"/>
          <w:spacing w:val="0"/>
          <w:w w:val="159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727272"/>
          <w:spacing w:val="2"/>
          <w:w w:val="159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8BABA"/>
          <w:spacing w:val="0"/>
          <w:w w:val="599"/>
          <w:position w:val="-1"/>
        </w:rPr>
        <w:t>,</w:t>
      </w:r>
      <w:r>
        <w:rPr>
          <w:rFonts w:ascii="Arial" w:hAnsi="Arial" w:cs="Arial" w:eastAsia="Arial"/>
          <w:sz w:val="6"/>
          <w:szCs w:val="6"/>
          <w:color w:val="B8BABA"/>
          <w:spacing w:val="11"/>
          <w:w w:val="599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A7A7A7"/>
          <w:spacing w:val="0"/>
          <w:w w:val="97"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306" w:right="1180"/>
        <w:jc w:val="center"/>
        <w:tabs>
          <w:tab w:pos="9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7"/>
          <w:szCs w:val="7"/>
          <w:color w:val="5D5E5E"/>
          <w:spacing w:val="-14"/>
          <w:w w:val="410"/>
          <w:position w:val="5"/>
        </w:rPr>
        <w:t>·</w:t>
      </w:r>
      <w:r>
        <w:rPr>
          <w:rFonts w:ascii="Arial" w:hAnsi="Arial" w:cs="Arial" w:eastAsia="Arial"/>
          <w:sz w:val="7"/>
          <w:szCs w:val="7"/>
          <w:color w:val="A7A7A7"/>
          <w:spacing w:val="0"/>
          <w:w w:val="84"/>
          <w:position w:val="5"/>
        </w:rPr>
        <w:t>'/</w:t>
      </w:r>
      <w:r>
        <w:rPr>
          <w:rFonts w:ascii="Arial" w:hAnsi="Arial" w:cs="Arial" w:eastAsia="Arial"/>
          <w:sz w:val="7"/>
          <w:szCs w:val="7"/>
          <w:color w:val="A7A7A7"/>
          <w:spacing w:val="-13"/>
          <w:w w:val="84"/>
          <w:position w:val="5"/>
        </w:rPr>
        <w:t>:</w:t>
      </w:r>
      <w:r>
        <w:rPr>
          <w:rFonts w:ascii="Arial" w:hAnsi="Arial" w:cs="Arial" w:eastAsia="Arial"/>
          <w:sz w:val="10"/>
          <w:szCs w:val="10"/>
          <w:color w:val="A7A7A7"/>
          <w:spacing w:val="-15"/>
          <w:w w:val="66"/>
          <w:i/>
          <w:position w:val="1"/>
        </w:rPr>
        <w:t>-</w:t>
      </w:r>
      <w:r>
        <w:rPr>
          <w:rFonts w:ascii="Arial" w:hAnsi="Arial" w:cs="Arial" w:eastAsia="Arial"/>
          <w:sz w:val="7"/>
          <w:szCs w:val="7"/>
          <w:color w:val="A7A7A7"/>
          <w:spacing w:val="0"/>
          <w:w w:val="84"/>
          <w:position w:val="5"/>
        </w:rPr>
        <w:t>""</w:t>
      </w:r>
      <w:r>
        <w:rPr>
          <w:rFonts w:ascii="Arial" w:hAnsi="Arial" w:cs="Arial" w:eastAsia="Arial"/>
          <w:sz w:val="7"/>
          <w:szCs w:val="7"/>
          <w:color w:val="A7A7A7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7"/>
          <w:szCs w:val="7"/>
          <w:color w:val="A7A7A7"/>
          <w:spacing w:val="9"/>
          <w:w w:val="100"/>
          <w:position w:val="5"/>
        </w:rPr>
        <w:t> </w:t>
      </w:r>
      <w:r>
        <w:rPr>
          <w:rFonts w:ascii="Arial" w:hAnsi="Arial" w:cs="Arial" w:eastAsia="Arial"/>
          <w:sz w:val="7"/>
          <w:szCs w:val="7"/>
          <w:color w:val="2A2B2B"/>
          <w:spacing w:val="0"/>
          <w:w w:val="600"/>
          <w:position w:val="5"/>
        </w:rPr>
        <w:t>-</w:t>
      </w:r>
      <w:r>
        <w:rPr>
          <w:rFonts w:ascii="Arial" w:hAnsi="Arial" w:cs="Arial" w:eastAsia="Arial"/>
          <w:sz w:val="7"/>
          <w:szCs w:val="7"/>
          <w:color w:val="2A2B2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7"/>
          <w:szCs w:val="7"/>
          <w:color w:val="2A2B2B"/>
          <w:spacing w:val="0"/>
          <w:w w:val="100"/>
          <w:position w:val="5"/>
        </w:rPr>
      </w:r>
      <w:r>
        <w:rPr>
          <w:rFonts w:ascii="Arial" w:hAnsi="Arial" w:cs="Arial" w:eastAsia="Arial"/>
          <w:sz w:val="7"/>
          <w:szCs w:val="7"/>
          <w:color w:val="3F3F3F"/>
          <w:spacing w:val="-28"/>
          <w:w w:val="65"/>
          <w:b/>
          <w:bCs/>
          <w:position w:val="4"/>
        </w:rPr>
        <w:t>1</w:t>
      </w:r>
      <w:r>
        <w:rPr>
          <w:rFonts w:ascii="Arial" w:hAnsi="Arial" w:cs="Arial" w:eastAsia="Arial"/>
          <w:sz w:val="18"/>
          <w:szCs w:val="18"/>
          <w:color w:val="5D5E5E"/>
          <w:spacing w:val="-42"/>
          <w:w w:val="79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3F3F3F"/>
          <w:spacing w:val="-4"/>
          <w:w w:val="183"/>
          <w:b/>
          <w:bCs/>
          <w:position w:val="5"/>
        </w:rPr>
        <w:t>3</w:t>
      </w:r>
      <w:r>
        <w:rPr>
          <w:rFonts w:ascii="Arial" w:hAnsi="Arial" w:cs="Arial" w:eastAsia="Arial"/>
          <w:sz w:val="14"/>
          <w:szCs w:val="14"/>
          <w:color w:val="3F3F3F"/>
          <w:spacing w:val="-34"/>
          <w:w w:val="182"/>
          <w:b/>
          <w:bCs/>
          <w:position w:val="5"/>
        </w:rPr>
        <w:t>l</w:t>
      </w:r>
      <w:r>
        <w:rPr>
          <w:rFonts w:ascii="Arial" w:hAnsi="Arial" w:cs="Arial" w:eastAsia="Arial"/>
          <w:sz w:val="14"/>
          <w:szCs w:val="14"/>
          <w:color w:val="5D5E5E"/>
          <w:spacing w:val="-14"/>
          <w:w w:val="75"/>
          <w:b/>
          <w:bCs/>
          <w:position w:val="5"/>
        </w:rPr>
        <w:t>·</w:t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65"/>
          <w:b/>
          <w:bCs/>
          <w:position w:val="5"/>
        </w:rPr>
        <w:t>t</w:t>
      </w:r>
      <w:r>
        <w:rPr>
          <w:rFonts w:ascii="Arial" w:hAnsi="Arial" w:cs="Arial" w:eastAsia="Arial"/>
          <w:sz w:val="14"/>
          <w:szCs w:val="14"/>
          <w:color w:val="2A2B2B"/>
          <w:spacing w:val="0"/>
          <w:w w:val="64"/>
          <w:b/>
          <w:bCs/>
          <w:position w:val="5"/>
        </w:rPr>
        <w:t>ı</w:t>
      </w:r>
      <w:r>
        <w:rPr>
          <w:rFonts w:ascii="Arial" w:hAnsi="Arial" w:cs="Arial" w:eastAsia="Arial"/>
          <w:sz w:val="14"/>
          <w:szCs w:val="14"/>
          <w:color w:val="2A2B2B"/>
          <w:spacing w:val="-9"/>
          <w:w w:val="100"/>
          <w:b/>
          <w:bCs/>
          <w:position w:val="5"/>
        </w:rPr>
        <w:t> </w:t>
      </w:r>
      <w:r>
        <w:rPr>
          <w:rFonts w:ascii="Arial" w:hAnsi="Arial" w:cs="Arial" w:eastAsia="Arial"/>
          <w:sz w:val="14"/>
          <w:szCs w:val="14"/>
          <w:color w:val="727272"/>
          <w:spacing w:val="-16"/>
          <w:w w:val="46"/>
          <w:b/>
          <w:bCs/>
          <w:position w:val="5"/>
        </w:rPr>
        <w:t>"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55"/>
          <w:b/>
          <w:bCs/>
          <w:position w:val="5"/>
        </w:rPr>
        <w:t>,</w:t>
      </w:r>
      <w:r>
        <w:rPr>
          <w:rFonts w:ascii="Arial" w:hAnsi="Arial" w:cs="Arial" w:eastAsia="Arial"/>
          <w:sz w:val="14"/>
          <w:szCs w:val="14"/>
          <w:color w:val="3F3F3F"/>
          <w:spacing w:val="-12"/>
          <w:w w:val="55"/>
          <w:b/>
          <w:bCs/>
          <w:position w:val="5"/>
        </w:rPr>
        <w:t>.</w:t>
      </w:r>
      <w:r>
        <w:rPr>
          <w:rFonts w:ascii="Arial" w:hAnsi="Arial" w:cs="Arial" w:eastAsia="Arial"/>
          <w:sz w:val="14"/>
          <w:szCs w:val="14"/>
          <w:color w:val="5D5E5E"/>
          <w:spacing w:val="0"/>
          <w:w w:val="131"/>
          <w:b/>
          <w:bCs/>
          <w:position w:val="5"/>
        </w:rPr>
        <w:t>.</w:t>
      </w:r>
      <w:r>
        <w:rPr>
          <w:rFonts w:ascii="Arial" w:hAnsi="Arial" w:cs="Arial" w:eastAsia="Arial"/>
          <w:sz w:val="14"/>
          <w:szCs w:val="14"/>
          <w:color w:val="3F3F3F"/>
          <w:spacing w:val="-13"/>
          <w:w w:val="139"/>
          <w:b/>
          <w:bCs/>
          <w:position w:val="5"/>
        </w:rPr>
        <w:t>!</w:t>
      </w:r>
      <w:r>
        <w:rPr>
          <w:rFonts w:ascii="Arial" w:hAnsi="Arial" w:cs="Arial" w:eastAsia="Arial"/>
          <w:sz w:val="25"/>
          <w:szCs w:val="25"/>
          <w:color w:val="909391"/>
          <w:spacing w:val="0"/>
          <w:w w:val="106"/>
          <w:position w:val="1"/>
        </w:rPr>
        <w:t>.,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615" w:right="1409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A7A7A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09391"/>
          <w:spacing w:val="0"/>
          <w:w w:val="54"/>
          <w:b/>
          <w:bCs/>
          <w:i/>
        </w:rPr>
        <w:t>:'\'</w:t>
      </w:r>
      <w:r>
        <w:rPr>
          <w:rFonts w:ascii="Times New Roman" w:hAnsi="Times New Roman" w:cs="Times New Roman" w:eastAsia="Times New Roman"/>
          <w:sz w:val="9"/>
          <w:szCs w:val="9"/>
          <w:color w:val="909391"/>
          <w:spacing w:val="-11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93"/>
          <w:b/>
          <w:bCs/>
          <w:i/>
        </w:rPr>
        <w:t>tı..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0"/>
          <w:w w:val="93"/>
          <w:b/>
          <w:bCs/>
          <w:i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727272"/>
          <w:spacing w:val="-4"/>
          <w:w w:val="93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D5E5E"/>
          <w:spacing w:val="-1"/>
          <w:w w:val="95"/>
          <w:b/>
          <w:bCs/>
          <w:i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A7A7A7"/>
          <w:spacing w:val="-10"/>
          <w:w w:val="76"/>
          <w:b/>
          <w:bCs/>
          <w:i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5D5E5E"/>
          <w:spacing w:val="0"/>
          <w:w w:val="264"/>
          <w:b/>
          <w:bCs/>
          <w:i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5D5E5E"/>
          <w:spacing w:val="0"/>
          <w:w w:val="100"/>
          <w:b/>
          <w:bCs/>
          <w:i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5D5E5E"/>
          <w:spacing w:val="6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D5E5E"/>
          <w:spacing w:val="0"/>
          <w:w w:val="263"/>
          <w:b/>
          <w:bCs/>
          <w:i/>
        </w:rPr>
        <w:t>·'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5773" w:space="2906"/>
            <w:col w:w="280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45" w:after="0" w:line="240" w:lineRule="auto"/>
        <w:ind w:left="1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107117pt;margin-top:7.996033pt;width:9.73865pt;height:15.5pt;mso-position-horizontal-relative:page;mso-position-vertical-relative:paragraph;z-index:-16137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2A2B2B"/>
                      <w:spacing w:val="0"/>
                      <w:w w:val="10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30" w:lineRule="atLeast"/>
        <w:ind w:left="704" w:right="4662" w:firstLine="-7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KARACAOÖLU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  <w:cols w:num="2" w:equalWidth="0">
            <w:col w:w="2657" w:space="1944"/>
            <w:col w:w="6879"/>
          </w:cols>
        </w:sectPr>
      </w:pPr>
      <w:rPr/>
    </w:p>
    <w:p>
      <w:pPr>
        <w:spacing w:before="0" w:after="0" w:line="710" w:lineRule="exact"/>
        <w:ind w:left="2433" w:right="-20"/>
        <w:jc w:val="left"/>
        <w:tabs>
          <w:tab w:pos="5200" w:val="left"/>
        </w:tabs>
        <w:rPr>
          <w:rFonts w:ascii="Times New Roman" w:hAnsi="Times New Roman" w:cs="Times New Roman" w:eastAsia="Times New Roman"/>
          <w:sz w:val="79"/>
          <w:szCs w:val="79"/>
        </w:rPr>
      </w:pPr>
      <w:rPr/>
      <w:r>
        <w:rPr/>
        <w:pict>
          <v:group style="position:absolute;margin-left:14.838119pt;margin-top:26.37072pt;width:563.13053pt;height:774.555104pt;mso-position-horizontal-relative:page;mso-position-vertical-relative:page;z-index:-16142" coordorigin="297,527" coordsize="11263,15491">
            <v:group style="position:absolute;left:311;top:554;width:11191;height:2" coordorigin="311,554" coordsize="11191,2">
              <v:shape style="position:absolute;left:311;top:554;width:11191;height:2" coordorigin="311,554" coordsize="11191,0" path="m311,554l11502,554e" filled="f" stroked="t" strokeweight=".478649pt" strokecolor="#5B5B5B">
                <v:path arrowok="t"/>
              </v:shape>
            </v:group>
            <v:group style="position:absolute;left:1642;top:563;width:9860;height:2" coordorigin="1642,563" coordsize="9860,2">
              <v:shape style="position:absolute;left:1642;top:563;width:9860;height:2" coordorigin="1642,563" coordsize="9860,0" path="m1642,563l11502,563e" filled="f" stroked="t" strokeweight=".717973pt" strokecolor="#676767">
                <v:path arrowok="t"/>
              </v:shape>
            </v:group>
            <v:group style="position:absolute;left:2355;top:551;width:2;height:547" coordorigin="2355,551" coordsize="2,547">
              <v:shape style="position:absolute;left:2355;top:551;width:2;height:547" coordorigin="2355,551" coordsize="0,547" path="m2355,1098l2355,551e" filled="f" stroked="t" strokeweight=".478649pt" strokecolor="#2F2F2F">
                <v:path arrowok="t"/>
              </v:shape>
            </v:group>
            <v:group style="position:absolute;left:9142;top:556;width:2;height:542" coordorigin="9142,556" coordsize="2,542">
              <v:shape style="position:absolute;left:9142;top:556;width:2;height:542" coordorigin="9142,556" coordsize="0,542" path="m9142,1098l9142,556e" filled="f" stroked="t" strokeweight=".478649pt" strokecolor="#3F3F3F">
                <v:path arrowok="t"/>
              </v:shape>
            </v:group>
            <v:group style="position:absolute;left:9104;top:561;width:2398;height:2" coordorigin="9104,561" coordsize="2398,2">
              <v:shape style="position:absolute;left:9104;top:561;width:2398;height:2" coordorigin="9104,561" coordsize="2398,0" path="m9104,561l11502,561e" filled="f" stroked="t" strokeweight=".478649pt" strokecolor="#4F4F4F">
                <v:path arrowok="t"/>
              </v:shape>
            </v:group>
            <v:group style="position:absolute;left:11509;top:556;width:2;height:3807" coordorigin="11509,556" coordsize="2,3807">
              <v:shape style="position:absolute;left:11509;top:556;width:2;height:3807" coordorigin="11509,556" coordsize="0,3807" path="m11509,4363l11509,556e" filled="f" stroked="t" strokeweight=".717973pt" strokecolor="#606060">
                <v:path arrowok="t"/>
              </v:shape>
            </v:group>
            <v:group style="position:absolute;left:2357;top:1040;width:2;height:1045" coordorigin="2357,1040" coordsize="2,1045">
              <v:shape style="position:absolute;left:2357;top:1040;width:2;height:1045" coordorigin="2357,1040" coordsize="0,1045" path="m2357,2086l2357,1040e" filled="f" stroked="t" strokeweight=".957298pt" strokecolor="#676767">
                <v:path arrowok="t"/>
              </v:shape>
            </v:group>
            <v:group style="position:absolute;left:9145;top:1040;width:2;height:633" coordorigin="9145,1040" coordsize="2,633">
              <v:shape style="position:absolute;left:9145;top:1040;width:2;height:633" coordorigin="9145,1040" coordsize="0,633" path="m9145,1673l9145,1040e" filled="f" stroked="t" strokeweight=".957298pt" strokecolor="#747474">
                <v:path arrowok="t"/>
              </v:shape>
            </v:group>
            <v:group style="position:absolute;left:9147;top:1563;width:2;height:518" coordorigin="9147,1563" coordsize="2,518">
              <v:shape style="position:absolute;left:9147;top:1563;width:2;height:518" coordorigin="9147,1563" coordsize="0,518" path="m9147,2081l9147,1563e" filled="f" stroked="t" strokeweight=".478649pt" strokecolor="#4B4B4B">
                <v:path arrowok="t"/>
              </v:shape>
            </v:group>
            <v:group style="position:absolute;left:306;top:2798;width:5763;height:2" coordorigin="306,2798" coordsize="5763,2">
              <v:shape style="position:absolute;left:306;top:2798;width:5763;height:2" coordorigin="306,2798" coordsize="5763,0" path="m306,2798l6069,2798e" filled="f" stroked="t" strokeweight=".957298pt" strokecolor="#676767">
                <v:path arrowok="t"/>
              </v:shape>
            </v:group>
            <v:group style="position:absolute;left:5993;top:2798;width:1005;height:2" coordorigin="5993,2798" coordsize="1005,2">
              <v:shape style="position:absolute;left:5993;top:2798;width:1005;height:2" coordorigin="5993,2798" coordsize="1005,0" path="m5993,2798l6998,2798e" filled="f" stroked="t" strokeweight=".478649pt" strokecolor="#4B4B4B">
                <v:path arrowok="t"/>
              </v:shape>
            </v:group>
            <v:group style="position:absolute;left:6940;top:2800;width:498;height:2" coordorigin="6940,2800" coordsize="498,2">
              <v:shape style="position:absolute;left:6940;top:2800;width:498;height:2" coordorigin="6940,2800" coordsize="498,0" path="m6940,2800l7438,2800e" filled="f" stroked="t" strokeweight=".478649pt" strokecolor="#383838">
                <v:path arrowok="t"/>
              </v:shape>
            </v:group>
            <v:group style="position:absolute;left:7381;top:2798;width:4136;height:2" coordorigin="7381,2798" coordsize="4136,2">
              <v:shape style="position:absolute;left:7381;top:2798;width:4136;height:2" coordorigin="7381,2798" coordsize="4136,0" path="m7381,2798l11516,2798e" filled="f" stroked="t" strokeweight=".957298pt" strokecolor="#676767">
                <v:path arrowok="t"/>
              </v:shape>
            </v:group>
            <v:group style="position:absolute;left:306;top:3035;width:5347;height:2" coordorigin="306,3035" coordsize="5347,2">
              <v:shape style="position:absolute;left:306;top:3035;width:5347;height:2" coordorigin="306,3035" coordsize="5347,0" path="m306,3035l5653,3035e" filled="f" stroked="t" strokeweight=".957298pt" strokecolor="#6B6B6B">
                <v:path arrowok="t"/>
              </v:shape>
            </v:group>
            <v:group style="position:absolute;left:5595;top:3037;width:1843;height:2" coordorigin="5595,3037" coordsize="1843,2">
              <v:shape style="position:absolute;left:5595;top:3037;width:1843;height:2" coordorigin="5595,3037" coordsize="1843,0" path="m5595,3037l7438,3037e" filled="f" stroked="t" strokeweight=".478649pt" strokecolor="#4F4F4F">
                <v:path arrowok="t"/>
              </v:shape>
            </v:group>
            <v:group style="position:absolute;left:7381;top:3037;width:3049;height:2" coordorigin="7381,3037" coordsize="3049,2">
              <v:shape style="position:absolute;left:7381;top:3037;width:3049;height:2" coordorigin="7381,3037" coordsize="3049,0" path="m7381,3037l10430,3037e" filled="f" stroked="t" strokeweight=".957298pt" strokecolor="#676767">
                <v:path arrowok="t"/>
              </v:shape>
            </v:group>
            <v:group style="position:absolute;left:10372;top:3037;width:1144;height:2" coordorigin="10372,3037" coordsize="1144,2">
              <v:shape style="position:absolute;left:10372;top:3037;width:1144;height:2" coordorigin="10372,3037" coordsize="1144,0" path="m10372,3037l11516,3037e" filled="f" stroked="t" strokeweight=".478649pt" strokecolor="#4F4F4F">
                <v:path arrowok="t"/>
              </v:shape>
            </v:group>
            <v:group style="position:absolute;left:306;top:3275;width:5744;height:2" coordorigin="306,3275" coordsize="5744,2">
              <v:shape style="position:absolute;left:306;top:3275;width:5744;height:2" coordorigin="306,3275" coordsize="5744,0" path="m306,3275l6050,3275e" filled="f" stroked="t" strokeweight=".957298pt" strokecolor="#676767">
                <v:path arrowok="t"/>
              </v:shape>
            </v:group>
            <v:group style="position:absolute;left:5993;top:3277;width:1446;height:2" coordorigin="5993,3277" coordsize="1446,2">
              <v:shape style="position:absolute;left:5993;top:3277;width:1446;height:2" coordorigin="5993,3277" coordsize="1446,0" path="m5993,3277l7438,3277e" filled="f" stroked="t" strokeweight=".478649pt" strokecolor="#4B4B4B">
                <v:path arrowok="t"/>
              </v:shape>
            </v:group>
            <v:group style="position:absolute;left:7381;top:3277;width:3049;height:2" coordorigin="7381,3277" coordsize="3049,2">
              <v:shape style="position:absolute;left:7381;top:3277;width:3049;height:2" coordorigin="7381,3277" coordsize="3049,0" path="m7381,3277l10430,3277e" filled="f" stroked="t" strokeweight=".717973pt" strokecolor="#676767">
                <v:path arrowok="t"/>
              </v:shape>
            </v:group>
            <v:group style="position:absolute;left:10372;top:3277;width:1144;height:2" coordorigin="10372,3277" coordsize="1144,2">
              <v:shape style="position:absolute;left:10372;top:3277;width:1144;height:2" coordorigin="10372,3277" coordsize="1144,0" path="m10372,3277l11516,3277e" filled="f" stroked="t" strokeweight=".478649pt" strokecolor="#4F4F4F">
                <v:path arrowok="t"/>
              </v:shape>
            </v:group>
            <v:group style="position:absolute;left:3863;top:3270;width:2;height:451" coordorigin="3863,3270" coordsize="2,451">
              <v:shape style="position:absolute;left:3863;top:3270;width:2;height:451" coordorigin="3863,3270" coordsize="0,451" path="m3863,3721l3863,3270e" filled="f" stroked="t" strokeweight=".478649pt" strokecolor="#484848">
                <v:path arrowok="t"/>
              </v:shape>
            </v:group>
            <v:group style="position:absolute;left:6979;top:3275;width:2;height:767" coordorigin="6979,3275" coordsize="2,767">
              <v:shape style="position:absolute;left:6979;top:3275;width:2;height:767" coordorigin="6979,3275" coordsize="0,767" path="m6979,4042l6979,3275e" filled="f" stroked="t" strokeweight=".717973pt" strokecolor="#606060">
                <v:path arrowok="t"/>
              </v:shape>
            </v:group>
            <v:group style="position:absolute;left:3853;top:3701;width:2056;height:2" coordorigin="3853,3701" coordsize="2056,2">
              <v:shape style="position:absolute;left:3853;top:3701;width:2056;height:2" coordorigin="3853,3701" coordsize="2056,0" path="m3853,3701l5909,3701e" filled="f" stroked="t" strokeweight=".957298pt" strokecolor="#777777">
                <v:path arrowok="t"/>
              </v:shape>
            </v:group>
            <v:group style="position:absolute;left:8424;top:3663;width:2006;height:2" coordorigin="8424,3663" coordsize="2006,2">
              <v:shape style="position:absolute;left:8424;top:3663;width:2006;height:2" coordorigin="8424,3663" coordsize="2006,0" path="m8424,3663l10430,3663e" filled="f" stroked="t" strokeweight=".239324pt" strokecolor="#3F3F3F">
                <v:path arrowok="t"/>
              </v:shape>
            </v:group>
            <v:group style="position:absolute;left:10372;top:3663;width:1149;height:2" coordorigin="10372,3663" coordsize="1149,2">
              <v:shape style="position:absolute;left:10372;top:3663;width:1149;height:2" coordorigin="10372,3663" coordsize="1149,0" path="m10372,3663l11521,3663e" filled="f" stroked="t" strokeweight=".478649pt" strokecolor="#646464">
                <v:path arrowok="t"/>
              </v:shape>
            </v:group>
            <v:group style="position:absolute;left:11514;top:940;width:2;height:2786" coordorigin="11514,940" coordsize="2,2786">
              <v:shape style="position:absolute;left:11514;top:940;width:2;height:2786" coordorigin="11514,940" coordsize="0,2786" path="m11514,3725l11514,940e" filled="f" stroked="t" strokeweight=".717973pt" strokecolor="#5B5B5B">
                <v:path arrowok="t"/>
              </v:shape>
            </v:group>
            <v:group style="position:absolute;left:316;top:537;width:2;height:8237" coordorigin="316,537" coordsize="2,8237">
              <v:shape style="position:absolute;left:316;top:537;width:2;height:8237" coordorigin="316,537" coordsize="0,8237" path="m316,8774l316,537e" filled="f" stroked="t" strokeweight=".957298pt" strokecolor="#5B5B5B">
                <v:path arrowok="t"/>
              </v:shape>
            </v:group>
            <v:group style="position:absolute;left:3867;top:3697;width:2;height:350" coordorigin="3867,3697" coordsize="2,350">
              <v:shape style="position:absolute;left:3867;top:3697;width:2;height:350" coordorigin="3867,3697" coordsize="0,350" path="m3867,4047l3867,3697e" filled="f" stroked="t" strokeweight="1.435947pt" strokecolor="#4B4B4B">
                <v:path arrowok="t"/>
              </v:shape>
            </v:group>
            <v:group style="position:absolute;left:6120;top:4025;width:873;height:2" coordorigin="6120,4025" coordsize="873,2">
              <v:shape style="position:absolute;left:6120;top:4025;width:873;height:2" coordorigin="6120,4025" coordsize="873,0" path="m6120,4025l6993,4025e" filled="f" stroked="t" strokeweight="1.196622pt" strokecolor="#6B6B6B">
                <v:path arrowok="t"/>
              </v:shape>
            </v:group>
            <v:group style="position:absolute;left:311;top:4025;width:5598;height:2" coordorigin="311,4025" coordsize="5598,2">
              <v:shape style="position:absolute;left:311;top:4025;width:5598;height:2" coordorigin="311,4025" coordsize="5598,0" path="m311,4025l5909,4025e" filled="f" stroked="t" strokeweight="1.196622pt" strokecolor="#6B6B6B">
                <v:path arrowok="t"/>
              </v:shape>
            </v:group>
            <v:group style="position:absolute;left:6936;top:4032;width:3494;height:2" coordorigin="6936,4032" coordsize="3494,2">
              <v:shape style="position:absolute;left:6936;top:4032;width:3494;height:2" coordorigin="6936,4032" coordsize="3494,0" path="m6936,4032l10430,4032e" filled="f" stroked="t" strokeweight=".717973pt" strokecolor="#6B6B6B">
                <v:path arrowok="t"/>
              </v:shape>
            </v:group>
            <v:group style="position:absolute;left:10372;top:4035;width:1154;height:2" coordorigin="10372,4035" coordsize="1154,2">
              <v:shape style="position:absolute;left:10372;top:4035;width:1154;height:2" coordorigin="10372,4035" coordsize="1154,0" path="m10372,4035l11526,4035e" filled="f" stroked="t" strokeweight=".478649pt" strokecolor="#545454">
                <v:path arrowok="t"/>
              </v:shape>
            </v:group>
            <v:group style="position:absolute;left:11521;top:3030;width:2;height:4689" coordorigin="11521,3030" coordsize="2,4689">
              <v:shape style="position:absolute;left:11521;top:3030;width:2;height:4689" coordorigin="11521,3030" coordsize="0,4689" path="m11521,7719l11521,3030e" filled="f" stroked="t" strokeweight=".717973pt" strokecolor="#646464">
                <v:path arrowok="t"/>
              </v:shape>
            </v:group>
            <v:group style="position:absolute;left:311;top:4320;width:4662;height:2" coordorigin="311,4320" coordsize="4662,2">
              <v:shape style="position:absolute;left:311;top:4320;width:4662;height:2" coordorigin="311,4320" coordsize="4662,0" path="m311,4320l4973,4320e" filled="f" stroked="t" strokeweight=".957298pt" strokecolor="#646464">
                <v:path arrowok="t"/>
              </v:shape>
            </v:group>
            <v:group style="position:absolute;left:318;top:537;width:2;height:8237" coordorigin="318,537" coordsize="2,8237">
              <v:shape style="position:absolute;left:318;top:537;width:2;height:8237" coordorigin="318,537" coordsize="0,8237" path="m318,8774l318,537e" filled="f" stroked="t" strokeweight=".717973pt" strokecolor="#5B5B5B">
                <v:path arrowok="t"/>
              </v:shape>
            </v:group>
            <v:group style="position:absolute;left:2360;top:4023;width:2;height:815" coordorigin="2360,4023" coordsize="2,815">
              <v:shape style="position:absolute;left:2360;top:4023;width:2;height:815" coordorigin="2360,4023" coordsize="0,815" path="m2360,4838l2360,4023e" filled="f" stroked="t" strokeweight=".957298pt" strokecolor="#5B5B5B">
                <v:path arrowok="t"/>
              </v:shape>
            </v:group>
            <v:group style="position:absolute;left:4901;top:4320;width:751;height:2" coordorigin="4901,4320" coordsize="751,2">
              <v:shape style="position:absolute;left:4901;top:4320;width:751;height:2" coordorigin="4901,4320" coordsize="751,0" path="m4901,4320l5653,4320e" filled="f" stroked="t" strokeweight=".478649pt" strokecolor="#3B3B3B">
                <v:path arrowok="t"/>
              </v:shape>
            </v:group>
            <v:group style="position:absolute;left:5595;top:4320;width:3178;height:2" coordorigin="5595,4320" coordsize="3178,2">
              <v:shape style="position:absolute;left:5595;top:4320;width:3178;height:2" coordorigin="5595,4320" coordsize="3178,0" path="m5595,4320l8774,4320e" filled="f" stroked="t" strokeweight=".717973pt" strokecolor="#5B5B5B">
                <v:path arrowok="t"/>
              </v:shape>
            </v:group>
            <v:group style="position:absolute;left:8716;top:4320;width:1714;height:2" coordorigin="8716,4320" coordsize="1714,2">
              <v:shape style="position:absolute;left:8716;top:4320;width:1714;height:2" coordorigin="8716,4320" coordsize="1714,0" path="m8716,4320l10430,4320e" filled="f" stroked="t" strokeweight=".478649pt" strokecolor="#3B3B3B">
                <v:path arrowok="t"/>
              </v:shape>
            </v:group>
            <v:group style="position:absolute;left:10372;top:4320;width:1154;height:2" coordorigin="10372,4320" coordsize="1154,2">
              <v:shape style="position:absolute;left:10372;top:4320;width:1154;height:2" coordorigin="10372,4320" coordsize="1154,0" path="m10372,4320l11526,4320e" filled="f" stroked="t" strokeweight=".717973pt" strokecolor="#707070">
                <v:path arrowok="t"/>
              </v:shape>
            </v:group>
            <v:group style="position:absolute;left:2350;top:4560;width:2609;height:2" coordorigin="2350,4560" coordsize="2609,2">
              <v:shape style="position:absolute;left:2350;top:4560;width:2609;height:2" coordorigin="2350,4560" coordsize="2609,0" path="m2350,4560l4959,4560e" filled="f" stroked="t" strokeweight=".717973pt" strokecolor="#606060">
                <v:path arrowok="t"/>
              </v:shape>
            </v:group>
            <v:group style="position:absolute;left:4901;top:4560;width:751;height:2" coordorigin="4901,4560" coordsize="751,2">
              <v:shape style="position:absolute;left:4901;top:4560;width:751;height:2" coordorigin="4901,4560" coordsize="751,0" path="m4901,4560l5653,4560e" filled="f" stroked="t" strokeweight=".478649pt" strokecolor="#383838">
                <v:path arrowok="t"/>
              </v:shape>
            </v:group>
            <v:group style="position:absolute;left:5595;top:4557;width:3178;height:2" coordorigin="5595,4557" coordsize="3178,2">
              <v:shape style="position:absolute;left:5595;top:4557;width:3178;height:2" coordorigin="5595,4557" coordsize="3178,0" path="m5595,4557l8774,4557e" filled="f" stroked="t" strokeweight=".957298pt" strokecolor="#676767">
                <v:path arrowok="t"/>
              </v:shape>
            </v:group>
            <v:group style="position:absolute;left:8716;top:4560;width:924;height:2" coordorigin="8716,4560" coordsize="924,2">
              <v:shape style="position:absolute;left:8716;top:4560;width:924;height:2" coordorigin="8716,4560" coordsize="924,0" path="m8716,4560l9640,4560e" filled="f" stroked="t" strokeweight=".478649pt" strokecolor="#3F3F3F">
                <v:path arrowok="t"/>
              </v:shape>
            </v:group>
            <v:group style="position:absolute;left:9583;top:4555;width:847;height:2" coordorigin="9583,4555" coordsize="847,2">
              <v:shape style="position:absolute;left:9583;top:4555;width:847;height:2" coordorigin="9583,4555" coordsize="847,0" path="m9583,4555l10430,4555e" filled="f" stroked="t" strokeweight=".717973pt" strokecolor="#575757">
                <v:path arrowok="t"/>
              </v:shape>
            </v:group>
            <v:group style="position:absolute;left:9903;top:4557;width:1618;height:2" coordorigin="9903,4557" coordsize="1618,2">
              <v:shape style="position:absolute;left:9903;top:4557;width:1618;height:2" coordorigin="9903,4557" coordsize="1618,0" path="m9903,4557l11521,4557e" filled="f" stroked="t" strokeweight=".957298pt" strokecolor="#6B6B6B">
                <v:path arrowok="t"/>
              </v:shape>
            </v:group>
            <v:group style="position:absolute;left:11519;top:4291;width:2;height:786" coordorigin="11519,4291" coordsize="2,786">
              <v:shape style="position:absolute;left:11519;top:4291;width:2;height:786" coordorigin="11519,4291" coordsize="0,786" path="m11519,5077l11519,4291e" filled="f" stroked="t" strokeweight=".478649pt" strokecolor="#484848">
                <v:path arrowok="t"/>
              </v:shape>
            </v:group>
            <v:group style="position:absolute;left:4930;top:4545;width:2;height:777" coordorigin="4930,4545" coordsize="2,777">
              <v:shape style="position:absolute;left:4930;top:4545;width:2;height:777" coordorigin="4930,4545" coordsize="0,777" path="m4930,5322l4930,4545e" filled="f" stroked="t" strokeweight=".478649pt" strokecolor="#3B3B3B">
                <v:path arrowok="t"/>
              </v:shape>
            </v:group>
            <v:group style="position:absolute;left:7835;top:4550;width:2;height:288" coordorigin="7835,4550" coordsize="2,288">
              <v:shape style="position:absolute;left:7835;top:4550;width:2;height:288" coordorigin="7835,4550" coordsize="0,288" path="m7835,4838l7835,4550e" filled="f" stroked="t" strokeweight=".957298pt" strokecolor="#5B5B5B">
                <v:path arrowok="t"/>
              </v:shape>
            </v:group>
            <v:group style="position:absolute;left:2365;top:4780;width:2;height:542" coordorigin="2365,4780" coordsize="2,542">
              <v:shape style="position:absolute;left:2365;top:4780;width:2;height:542" coordorigin="2365,4780" coordsize="0,542" path="m2365,5322l2365,4780e" filled="f" stroked="t" strokeweight=".478649pt" strokecolor="#282828">
                <v:path arrowok="t"/>
              </v:shape>
            </v:group>
            <v:group style="position:absolute;left:4925;top:5056;width:2073;height:2" coordorigin="4925,5056" coordsize="2073,2">
              <v:shape style="position:absolute;left:4925;top:5056;width:2073;height:2" coordorigin="4925,5056" coordsize="2073,0" path="m4925,5056l6998,5056e" filled="f" stroked="t" strokeweight=".957298pt" strokecolor="#777777">
                <v:path arrowok="t"/>
              </v:shape>
            </v:group>
            <v:group style="position:absolute;left:6940;top:5053;width:914;height:2" coordorigin="6940,5053" coordsize="914,2">
              <v:shape style="position:absolute;left:6940;top:5053;width:914;height:2" coordorigin="6940,5053" coordsize="914,0" path="m6940,5053l7855,5053e" filled="f" stroked="t" strokeweight=".478649pt" strokecolor="#444444">
                <v:path arrowok="t"/>
              </v:shape>
            </v:group>
            <v:group style="position:absolute;left:7840;top:4780;width:2;height:278" coordorigin="7840,4780" coordsize="2,278">
              <v:shape style="position:absolute;left:7840;top:4780;width:2;height:278" coordorigin="7840,4780" coordsize="0,278" path="m7840,5058l7840,4780e" filled="f" stroked="t" strokeweight=".478649pt" strokecolor="#343434">
                <v:path arrowok="t"/>
              </v:shape>
            </v:group>
            <v:group style="position:absolute;left:7783;top:5051;width:3738;height:2" coordorigin="7783,5051" coordsize="3738,2">
              <v:shape style="position:absolute;left:7783;top:5051;width:3738;height:2" coordorigin="7783,5051" coordsize="3738,0" path="m7783,5051l11521,5051e" filled="f" stroked="t" strokeweight=".957298pt" strokecolor="#777777">
                <v:path arrowok="t"/>
              </v:shape>
            </v:group>
            <v:group style="position:absolute;left:4925;top:5305;width:2513;height:2" coordorigin="4925,5305" coordsize="2513,2">
              <v:shape style="position:absolute;left:4925;top:5305;width:2513;height:2" coordorigin="4925,5305" coordsize="2513,0" path="m4925,5305l7438,5305e" filled="f" stroked="t" strokeweight=".957298pt" strokecolor="#6B6B6B">
                <v:path arrowok="t"/>
              </v:shape>
            </v:group>
            <v:group style="position:absolute;left:7381;top:5303;width:976;height:2" coordorigin="7381,5303" coordsize="976,2">
              <v:shape style="position:absolute;left:7381;top:5303;width:976;height:2" coordorigin="7381,5303" coordsize="976,0" path="m7381,5303l8357,5303e" filled="f" stroked="t" strokeweight=".478649pt" strokecolor="#3F3F3F">
                <v:path arrowok="t"/>
              </v:shape>
            </v:group>
            <v:group style="position:absolute;left:8300;top:5305;width:474;height:2" coordorigin="8300,5305" coordsize="474,2">
              <v:shape style="position:absolute;left:8300;top:5305;width:474;height:2" coordorigin="8300,5305" coordsize="474,0" path="m8300,5305l8774,5305e" filled="f" stroked="t" strokeweight=".478649pt" strokecolor="#545454">
                <v:path arrowok="t"/>
              </v:shape>
            </v:group>
            <v:group style="position:absolute;left:8597;top:5305;width:2934;height:2" coordorigin="8597,5305" coordsize="2934,2">
              <v:shape style="position:absolute;left:8597;top:5305;width:2934;height:2" coordorigin="8597,5305" coordsize="2934,0" path="m8597,5305l11531,5305e" filled="f" stroked="t" strokeweight=".957298pt" strokecolor="#6B6B6B">
                <v:path arrowok="t"/>
              </v:shape>
            </v:group>
            <v:group style="position:absolute;left:2365;top:5264;width:2;height:868" coordorigin="2365,5264" coordsize="2,868">
              <v:shape style="position:absolute;left:2365;top:5264;width:2;height:868" coordorigin="2365,5264" coordsize="0,868" path="m2365,6132l2365,5264e" filled="f" stroked="t" strokeweight=".478649pt" strokecolor="#444444">
                <v:path arrowok="t"/>
              </v:shape>
            </v:group>
            <v:group style="position:absolute;left:4925;top:5554;width:2513;height:2" coordorigin="4925,5554" coordsize="2513,2">
              <v:shape style="position:absolute;left:4925;top:5554;width:2513;height:2" coordorigin="4925,5554" coordsize="2513,0" path="m4925,5554l7438,5554e" filled="f" stroked="t" strokeweight=".957298pt" strokecolor="#707070">
                <v:path arrowok="t"/>
              </v:shape>
            </v:group>
            <v:group style="position:absolute;left:7381;top:5554;width:1393;height:2" coordorigin="7381,5554" coordsize="1393,2">
              <v:shape style="position:absolute;left:7381;top:5554;width:1393;height:2" coordorigin="7381,5554" coordsize="1393,0" path="m7381,5554l8774,5554e" filled="f" stroked="t" strokeweight=".478649pt" strokecolor="#4B4B4B">
                <v:path arrowok="t"/>
              </v:shape>
            </v:group>
            <v:group style="position:absolute;left:8597;top:5554;width:2934;height:2" coordorigin="8597,5554" coordsize="2934,2">
              <v:shape style="position:absolute;left:8597;top:5554;width:2934;height:2" coordorigin="8597,5554" coordsize="2934,0" path="m8597,5554l11531,5554e" filled="f" stroked="t" strokeweight=".957298pt" strokecolor="#707070">
                <v:path arrowok="t"/>
              </v:shape>
            </v:group>
            <v:group style="position:absolute;left:2360;top:5794;width:2609;height:2" coordorigin="2360,5794" coordsize="2609,2">
              <v:shape style="position:absolute;left:2360;top:5794;width:2609;height:2" coordorigin="2360,5794" coordsize="2609,0" path="m2360,5794l4968,5794e" filled="f" stroked="t" strokeweight=".478649pt" strokecolor="#4B4B4B">
                <v:path arrowok="t"/>
              </v:shape>
            </v:group>
            <v:group style="position:absolute;left:4897;top:5792;width:2948;height:2" coordorigin="4897,5792" coordsize="2948,2">
              <v:shape style="position:absolute;left:4897;top:5792;width:2948;height:2" coordorigin="4897,5792" coordsize="2948,0" path="m4897,5792l7845,5792e" filled="f" stroked="t" strokeweight=".717973pt" strokecolor="#676767">
                <v:path arrowok="t"/>
              </v:shape>
            </v:group>
            <v:group style="position:absolute;left:7788;top:5792;width:570;height:2" coordorigin="7788,5792" coordsize="570,2">
              <v:shape style="position:absolute;left:7788;top:5792;width:570;height:2" coordorigin="7788,5792" coordsize="570,0" path="m7788,5792l8357,5792e" filled="f" stroked="t" strokeweight=".478649pt" strokecolor="#4B4B4B">
                <v:path arrowok="t"/>
              </v:shape>
            </v:group>
            <v:group style="position:absolute;left:8300;top:5792;width:3231;height:2" coordorigin="8300,5792" coordsize="3231,2">
              <v:shape style="position:absolute;left:8300;top:5792;width:3231;height:2" coordorigin="8300,5792" coordsize="3231,0" path="m8300,5792l11531,5792e" filled="f" stroked="t" strokeweight=".957298pt" strokecolor="#707070">
                <v:path arrowok="t"/>
              </v:shape>
            </v:group>
            <v:group style="position:absolute;left:522;top:6034;width:3360;height:2" coordorigin="522,6034" coordsize="3360,2">
              <v:shape style="position:absolute;left:522;top:6034;width:3360;height:2" coordorigin="522,6034" coordsize="3360,0" path="m522,6034l3882,6034e" filled="f" stroked="t" strokeweight=".957298pt" strokecolor="#707070">
                <v:path arrowok="t"/>
              </v:shape>
            </v:group>
            <v:group style="position:absolute;left:3824;top:6036;width:976;height:2" coordorigin="3824,6036" coordsize="976,2">
              <v:shape style="position:absolute;left:3824;top:6036;width:976;height:2" coordorigin="3824,6036" coordsize="976,0" path="m3824,6036l4801,6036e" filled="f" stroked="t" strokeweight=".478649pt" strokecolor="#4F4F4F">
                <v:path arrowok="t"/>
              </v:shape>
            </v:group>
            <v:group style="position:absolute;left:4743;top:6036;width:225;height:2" coordorigin="4743,6036" coordsize="225,2">
              <v:shape style="position:absolute;left:4743;top:6036;width:225;height:2" coordorigin="4743,6036" coordsize="225,0" path="m4743,6036l4968,6036e" filled="f" stroked="t" strokeweight=".478649pt" strokecolor="#3B3B3B">
                <v:path arrowok="t"/>
              </v:shape>
            </v:group>
            <v:group style="position:absolute;left:4897;top:6036;width:2542;height:2" coordorigin="4897,6036" coordsize="2542,2">
              <v:shape style="position:absolute;left:4897;top:6036;width:2542;height:2" coordorigin="4897,6036" coordsize="2542,0" path="m4897,6036l7438,6036e" filled="f" stroked="t" strokeweight=".717973pt" strokecolor="#707070">
                <v:path arrowok="t"/>
              </v:shape>
            </v:group>
            <v:group style="position:absolute;left:7381;top:6032;width:464;height:2" coordorigin="7381,6032" coordsize="464,2">
              <v:shape style="position:absolute;left:7381;top:6032;width:464;height:2" coordorigin="7381,6032" coordsize="464,0" path="m7381,6032l7845,6032e" filled="f" stroked="t" strokeweight=".478649pt" strokecolor="#3B3B3B">
                <v:path arrowok="t"/>
              </v:shape>
            </v:group>
            <v:group style="position:absolute;left:7788;top:6032;width:570;height:2" coordorigin="7788,6032" coordsize="570,2">
              <v:shape style="position:absolute;left:7788;top:6032;width:570;height:2" coordorigin="7788,6032" coordsize="570,0" path="m7788,6032l8357,6032e" filled="f" stroked="t" strokeweight=".478649pt" strokecolor="#4F4F4F">
                <v:path arrowok="t"/>
              </v:shape>
            </v:group>
            <v:group style="position:absolute;left:8300;top:6034;width:474;height:2" coordorigin="8300,6034" coordsize="474,2">
              <v:shape style="position:absolute;left:8300;top:6034;width:474;height:2" coordorigin="8300,6034" coordsize="474,0" path="m8300,6034l8774,6034e" filled="f" stroked="t" strokeweight=".478649pt" strokecolor="#646464">
                <v:path arrowok="t"/>
              </v:shape>
            </v:group>
            <v:group style="position:absolute;left:8606;top:6034;width:2925;height:2" coordorigin="8606,6034" coordsize="2925,2">
              <v:shape style="position:absolute;left:8606;top:6034;width:2925;height:2" coordorigin="8606,6034" coordsize="2925,0" path="m8606,6034l11531,6034e" filled="f" stroked="t" strokeweight=".957298pt" strokecolor="#777777">
                <v:path arrowok="t"/>
              </v:shape>
            </v:group>
            <v:group style="position:absolute;left:2365;top:5988;width:2;height:1721" coordorigin="2365,5988" coordsize="2,1721">
              <v:shape style="position:absolute;left:2365;top:5988;width:2;height:1721" coordorigin="2365,5988" coordsize="0,1721" path="m2365,7710l2365,5988e" filled="f" stroked="t" strokeweight=".957298pt" strokecolor="#606060">
                <v:path arrowok="t"/>
              </v:shape>
            </v:group>
            <v:group style="position:absolute;left:4932;top:5245;width:2;height:1074" coordorigin="4932,5245" coordsize="2,1074">
              <v:shape style="position:absolute;left:4932;top:5245;width:2;height:1074" coordorigin="4932,5245" coordsize="0,1074" path="m4932,6319l4932,5245e" filled="f" stroked="t" strokeweight=".957298pt" strokecolor="#646464">
                <v:path arrowok="t"/>
              </v:shape>
            </v:group>
            <v:group style="position:absolute;left:7840;top:6027;width:2;height:503" coordorigin="7840,6027" coordsize="2,503">
              <v:shape style="position:absolute;left:7840;top:6027;width:2;height:503" coordorigin="7840,6027" coordsize="0,503" path="m7840,6530l7840,6027e" filled="f" stroked="t" strokeweight=".717973pt" strokecolor="#676767">
                <v:path arrowok="t"/>
              </v:shape>
            </v:group>
            <v:group style="position:absolute;left:316;top:6262;width:2;height:2512" coordorigin="316,6262" coordsize="2,2512">
              <v:shape style="position:absolute;left:316;top:6262;width:2;height:2512" coordorigin="316,6262" coordsize="0,2512" path="m316,8774l316,6262e" filled="f" stroked="t" strokeweight=".717973pt" strokecolor="#484848">
                <v:path arrowok="t"/>
              </v:shape>
            </v:group>
            <v:group style="position:absolute;left:2355;top:6509;width:2446;height:2" coordorigin="2355,6509" coordsize="2446,2">
              <v:shape style="position:absolute;left:2355;top:6509;width:2446;height:2" coordorigin="2355,6509" coordsize="2446,0" path="m2355,6509l4801,6509e" filled="f" stroked="t" strokeweight=".957298pt" strokecolor="#747474">
                <v:path arrowok="t"/>
              </v:shape>
            </v:group>
            <v:group style="position:absolute;left:4743;top:6506;width:909;height:2" coordorigin="4743,6506" coordsize="909,2">
              <v:shape style="position:absolute;left:4743;top:6506;width:909;height:2" coordorigin="4743,6506" coordsize="909,0" path="m4743,6506l5653,6506e" filled="f" stroked="t" strokeweight=".478649pt" strokecolor="#444444">
                <v:path arrowok="t"/>
              </v:shape>
            </v:group>
            <v:group style="position:absolute;left:4935;top:6262;width:2;height:489" coordorigin="4935,6262" coordsize="2,489">
              <v:shape style="position:absolute;left:4935;top:6262;width:2;height:489" coordorigin="4935,6262" coordsize="0,489" path="m4935,6751l4935,6262e" filled="f" stroked="t" strokeweight=".478649pt" strokecolor="#3F3F3F">
                <v:path arrowok="t"/>
              </v:shape>
            </v:group>
            <v:group style="position:absolute;left:5595;top:6504;width:1843;height:2" coordorigin="5595,6504" coordsize="1843,2">
              <v:shape style="position:absolute;left:5595;top:6504;width:1843;height:2" coordorigin="5595,6504" coordsize="1843,0" path="m5595,6504l7438,6504e" filled="f" stroked="t" strokeweight=".957298pt" strokecolor="#7C7C7C">
                <v:path arrowok="t"/>
              </v:shape>
            </v:group>
            <v:group style="position:absolute;left:7381;top:6504;width:2029;height:2" coordorigin="7381,6504" coordsize="2029,2">
              <v:shape style="position:absolute;left:7381;top:6504;width:2029;height:2" coordorigin="7381,6504" coordsize="2029,0" path="m7381,6504l9410,6504e" filled="f" stroked="t" strokeweight=".478649pt" strokecolor="#575757">
                <v:path arrowok="t"/>
              </v:shape>
            </v:group>
            <v:group style="position:absolute;left:9353;top:6504;width:2178;height:2" coordorigin="9353,6504" coordsize="2178,2">
              <v:shape style="position:absolute;left:9353;top:6504;width:2178;height:2" coordorigin="9353,6504" coordsize="2178,0" path="m9353,6504l11531,6504e" filled="f" stroked="t" strokeweight=".957298pt" strokecolor="#7C7C7C">
                <v:path arrowok="t"/>
              </v:shape>
            </v:group>
            <v:group style="position:absolute;left:321;top:6463;width:2;height:302" coordorigin="321,6463" coordsize="2,302">
              <v:shape style="position:absolute;left:321;top:6463;width:2;height:302" coordorigin="321,6463" coordsize="0,302" path="m321,6765l321,6463e" filled="f" stroked="t" strokeweight=".478649pt" strokecolor="#343434">
                <v:path arrowok="t"/>
              </v:shape>
            </v:group>
            <v:group style="position:absolute;left:2355;top:6751;width:2613;height:2" coordorigin="2355,6751" coordsize="2613,2">
              <v:shape style="position:absolute;left:2355;top:6751;width:2613;height:2" coordorigin="2355,6751" coordsize="2613,0" path="m2355,6751l4968,6751e" filled="f" stroked="t" strokeweight=".717973pt" strokecolor="#707070">
                <v:path arrowok="t"/>
              </v:shape>
            </v:group>
            <v:group style="position:absolute;left:4897;top:6746;width:1154;height:2" coordorigin="4897,6746" coordsize="1154,2">
              <v:shape style="position:absolute;left:4897;top:6746;width:1154;height:2" coordorigin="4897,6746" coordsize="1154,0" path="m4897,6746l6050,6746e" filled="f" stroked="t" strokeweight=".478649pt" strokecolor="#575757">
                <v:path arrowok="t"/>
              </v:shape>
            </v:group>
            <v:group style="position:absolute;left:5993;top:6746;width:2365;height:2" coordorigin="5993,6746" coordsize="2365,2">
              <v:shape style="position:absolute;left:5993;top:6746;width:2365;height:2" coordorigin="5993,6746" coordsize="2365,0" path="m5993,6746l8357,6746e" filled="f" stroked="t" strokeweight=".957298pt" strokecolor="#777777">
                <v:path arrowok="t"/>
              </v:shape>
            </v:group>
            <v:group style="position:absolute;left:7845;top:6458;width:2;height:292" coordorigin="7845,6458" coordsize="2,292">
              <v:shape style="position:absolute;left:7845;top:6458;width:2;height:292" coordorigin="7845,6458" coordsize="0,292" path="m7845,6751l7845,6458e" filled="f" stroked="t" strokeweight=".478649pt" strokecolor="#3F3F3F">
                <v:path arrowok="t"/>
              </v:shape>
            </v:group>
            <v:group style="position:absolute;left:8300;top:6744;width:1110;height:2" coordorigin="8300,6744" coordsize="1110,2">
              <v:shape style="position:absolute;left:8300;top:6744;width:1110;height:2" coordorigin="8300,6744" coordsize="1110,0" path="m8300,6744l9410,6744e" filled="f" stroked="t" strokeweight=".478649pt" strokecolor="#575757">
                <v:path arrowok="t"/>
              </v:shape>
            </v:group>
            <v:group style="position:absolute;left:9353;top:6746;width:287;height:2" coordorigin="9353,6746" coordsize="287,2">
              <v:shape style="position:absolute;left:9353;top:6746;width:287;height:2" coordorigin="9353,6746" coordsize="287,0" path="m9353,6746l9640,6746e" filled="f" stroked="t" strokeweight=".478649pt" strokecolor="#444444">
                <v:path arrowok="t"/>
              </v:shape>
            </v:group>
            <v:group style="position:absolute;left:9583;top:6741;width:847;height:2" coordorigin="9583,6741" coordsize="847,2">
              <v:shape style="position:absolute;left:9583;top:6741;width:847;height:2" coordorigin="9583,6741" coordsize="847,0" path="m9583,6741l10430,6741e" filled="f" stroked="t" strokeweight=".717973pt" strokecolor="#646464">
                <v:path arrowok="t"/>
              </v:shape>
            </v:group>
            <v:group style="position:absolute;left:10128;top:6744;width:1402;height:2" coordorigin="10128,6744" coordsize="1402,2">
              <v:shape style="position:absolute;left:10128;top:6744;width:1402;height:2" coordorigin="10128,6744" coordsize="1402,0" path="m10128,6744l11531,6744e" filled="f" stroked="t" strokeweight=".957298pt" strokecolor="#7C7C7C">
                <v:path arrowok="t"/>
              </v:shape>
            </v:group>
            <v:group style="position:absolute;left:316;top:6990;width:909;height:2" coordorigin="316,6990" coordsize="909,2">
              <v:shape style="position:absolute;left:316;top:6990;width:909;height:2" coordorigin="316,6990" coordsize="909,0" path="m316,6990l1225,6990e" filled="f" stroked="t" strokeweight=".957298pt" strokecolor="#676767">
                <v:path arrowok="t"/>
              </v:shape>
            </v:group>
            <v:group style="position:absolute;left:1034;top:6990;width:704;height:2" coordorigin="1034,6990" coordsize="704,2">
              <v:shape style="position:absolute;left:1034;top:6990;width:704;height:2" coordorigin="1034,6990" coordsize="704,0" path="m1034,6990l1737,6990e" filled="f" stroked="t" strokeweight=".478649pt" strokecolor="#545454">
                <v:path arrowok="t"/>
              </v:shape>
            </v:group>
            <v:group style="position:absolute;left:1680;top:6990;width:704;height:2" coordorigin="1680,6990" coordsize="704,2">
              <v:shape style="position:absolute;left:1680;top:6990;width:704;height:2" coordorigin="1680,6990" coordsize="704,0" path="m1680,6990l2384,6990e" filled="f" stroked="t" strokeweight=".478649pt" strokecolor="#3F3F3F">
                <v:path arrowok="t"/>
              </v:shape>
            </v:group>
            <v:group style="position:absolute;left:5595;top:6986;width:531;height:2" coordorigin="5595,6986" coordsize="531,2">
              <v:shape style="position:absolute;left:5595;top:6986;width:531;height:2" coordorigin="5595,6986" coordsize="531,0" path="m5595,6986l6127,6986e" filled="f" stroked="t" strokeweight=".478649pt" strokecolor="#606060">
                <v:path arrowok="t"/>
              </v:shape>
            </v:group>
            <v:group style="position:absolute;left:6146;top:6990;width:852;height:2" coordorigin="6146,6990" coordsize="852,2">
              <v:shape style="position:absolute;left:6146;top:6990;width:852;height:2" coordorigin="6146,6990" coordsize="852,0" path="m6146,6990l6998,6990e" filled="f" stroked="t" strokeweight=".478649pt" strokecolor="#575757">
                <v:path arrowok="t"/>
              </v:shape>
            </v:group>
            <v:group style="position:absolute;left:2312;top:6988;width:9224;height:2" coordorigin="2312,6988" coordsize="9224,2">
              <v:shape style="position:absolute;left:2312;top:6988;width:9224;height:2" coordorigin="2312,6988" coordsize="9224,0" path="m2312,6988l11535,6988e" filled="f" stroked="t" strokeweight=".717973pt" strokecolor="#6B6B6B">
                <v:path arrowok="t"/>
              </v:shape>
            </v:group>
            <v:group style="position:absolute;left:9353;top:6986;width:1077;height:2" coordorigin="9353,6986" coordsize="1077,2">
              <v:shape style="position:absolute;left:9353;top:6986;width:1077;height:2" coordorigin="9353,6986" coordsize="1077,0" path="m9353,6986l10430,6986e" filled="f" stroked="t" strokeweight=".478649pt" strokecolor="#4B4B4B">
                <v:path arrowok="t"/>
              </v:shape>
            </v:group>
            <v:group style="position:absolute;left:316;top:7458;width:1422;height:2" coordorigin="316,7458" coordsize="1422,2">
              <v:shape style="position:absolute;left:316;top:7458;width:1422;height:2" coordorigin="316,7458" coordsize="1422,0" path="m316,7458l1737,7458e" filled="f" stroked="t" strokeweight=".478649pt" strokecolor="#545454">
                <v:path arrowok="t"/>
              </v:shape>
            </v:group>
            <v:group style="position:absolute;left:1647;top:7458;width:3154;height:2" coordorigin="1647,7458" coordsize="3154,2">
              <v:shape style="position:absolute;left:1647;top:7458;width:3154;height:2" coordorigin="1647,7458" coordsize="3154,0" path="m1647,7458l4801,7458e" filled="f" stroked="t" strokeweight=".957298pt" strokecolor="#707070">
                <v:path arrowok="t"/>
              </v:shape>
            </v:group>
            <v:group style="position:absolute;left:4743;top:7455;width:1307;height:2" coordorigin="4743,7455" coordsize="1307,2">
              <v:shape style="position:absolute;left:4743;top:7455;width:1307;height:2" coordorigin="4743,7455" coordsize="1307,0" path="m4743,7455l6050,7455e" filled="f" stroked="t" strokeweight=".478649pt" strokecolor="#484848">
                <v:path arrowok="t"/>
              </v:shape>
            </v:group>
            <v:group style="position:absolute;left:7788;top:7451;width:799;height:2" coordorigin="7788,7451" coordsize="799,2">
              <v:shape style="position:absolute;left:7788;top:7451;width:799;height:2" coordorigin="7788,7451" coordsize="799,0" path="m7788,7451l8587,7451e" filled="f" stroked="t" strokeweight=".478649pt" strokecolor="#575757">
                <v:path arrowok="t"/>
              </v:shape>
            </v:group>
            <v:group style="position:absolute;left:8597;top:7455;width:1043;height:2" coordorigin="8597,7455" coordsize="1043,2">
              <v:shape style="position:absolute;left:8597;top:7455;width:1043;height:2" coordorigin="8597,7455" coordsize="1043,0" path="m8597,7455l9640,7455e" filled="f" stroked="t" strokeweight=".478649pt" strokecolor="#4B4B4B">
                <v:path arrowok="t"/>
              </v:shape>
            </v:group>
            <v:group style="position:absolute;left:4959;top:7453;width:5471;height:2" coordorigin="4959,7453" coordsize="5471,2">
              <v:shape style="position:absolute;left:4959;top:7453;width:5471;height:2" coordorigin="4959,7453" coordsize="5471,0" path="m4959,7453l10430,7453e" filled="f" stroked="t" strokeweight=".717973pt" strokecolor="#646464">
                <v:path arrowok="t"/>
              </v:shape>
            </v:group>
            <v:group style="position:absolute;left:10128;top:7453;width:1407;height:2" coordorigin="10128,7453" coordsize="1407,2">
              <v:shape style="position:absolute;left:10128;top:7453;width:1407;height:2" coordorigin="10128,7453" coordsize="1407,0" path="m10128,7453l11535,7453e" filled="f" stroked="t" strokeweight=".957298pt" strokecolor="#777777">
                <v:path arrowok="t"/>
              </v:shape>
            </v:group>
            <v:group style="position:absolute;left:4940;top:7451;width:2;height:738" coordorigin="4940,7451" coordsize="2,738">
              <v:shape style="position:absolute;left:4940;top:7451;width:2;height:738" coordorigin="4940,7451" coordsize="0,738" path="m4940,8189l4940,7451e" filled="f" stroked="t" strokeweight=".717973pt" strokecolor="#5B5B5B">
                <v:path arrowok="t"/>
              </v:shape>
            </v:group>
            <v:group style="position:absolute;left:4930;top:7695;width:3844;height:2" coordorigin="4930,7695" coordsize="3844,2">
              <v:shape style="position:absolute;left:4930;top:7695;width:3844;height:2" coordorigin="4930,7695" coordsize="3844,0" path="m4930,7695l8774,7695e" filled="f" stroked="t" strokeweight=".717973pt" strokecolor="#6B6B6B">
                <v:path arrowok="t"/>
              </v:shape>
            </v:group>
            <v:group style="position:absolute;left:8510;top:7698;width:3025;height:2" coordorigin="8510,7698" coordsize="3025,2">
              <v:shape style="position:absolute;left:8510;top:7698;width:3025;height:2" coordorigin="8510,7698" coordsize="3025,0" path="m8510,7698l11535,7698e" filled="f" stroked="t" strokeweight=".478649pt" strokecolor="#545454">
                <v:path arrowok="t"/>
              </v:shape>
            </v:group>
            <v:group style="position:absolute;left:2369;top:7652;width:2;height:580" coordorigin="2369,7652" coordsize="2,580">
              <v:shape style="position:absolute;left:2369;top:7652;width:2;height:580" coordorigin="2369,7652" coordsize="0,580" path="m2369,8232l2369,7652e" filled="f" stroked="t" strokeweight=".478649pt" strokecolor="#343434">
                <v:path arrowok="t"/>
              </v:shape>
            </v:group>
            <v:group style="position:absolute;left:4935;top:7937;width:2910;height:2" coordorigin="4935,7937" coordsize="2910,2">
              <v:shape style="position:absolute;left:4935;top:7937;width:2910;height:2" coordorigin="4935,7937" coordsize="2910,0" path="m4935,7937l7845,7937e" filled="f" stroked="t" strokeweight=".717973pt" strokecolor="#646464">
                <v:path arrowok="t"/>
              </v:shape>
            </v:group>
            <v:group style="position:absolute;left:7788;top:7937;width:1852;height:2" coordorigin="7788,7937" coordsize="1852,2">
              <v:shape style="position:absolute;left:7788;top:7937;width:1852;height:2" coordorigin="7788,7937" coordsize="1852,0" path="m7788,7937l9640,7937e" filled="f" stroked="t" strokeweight=".957298pt" strokecolor="#777777">
                <v:path arrowok="t"/>
              </v:shape>
            </v:group>
            <v:group style="position:absolute;left:9583;top:7935;width:847;height:2" coordorigin="9583,7935" coordsize="847,2">
              <v:shape style="position:absolute;left:9583;top:7935;width:847;height:2" coordorigin="9583,7935" coordsize="847,0" path="m9583,7935l10430,7935e" filled="f" stroked="t" strokeweight=".478649pt" strokecolor="#484848">
                <v:path arrowok="t"/>
              </v:shape>
            </v:group>
            <v:group style="position:absolute;left:10372;top:7937;width:1163;height:2" coordorigin="10372,7937" coordsize="1163,2">
              <v:shape style="position:absolute;left:10372;top:7937;width:1163;height:2" coordorigin="10372,7937" coordsize="1163,0" path="m10372,7937l11535,7937e" filled="f" stroked="t" strokeweight=".478649pt" strokecolor="#646464">
                <v:path arrowok="t"/>
              </v:shape>
            </v:group>
            <v:group style="position:absolute;left:11531;top:7647;width:2;height:316" coordorigin="11531,7647" coordsize="2,316">
              <v:shape style="position:absolute;left:11531;top:7647;width:2;height:316" coordorigin="11531,7647" coordsize="0,316" path="m11531,7964l11531,7647e" filled="f" stroked="t" strokeweight=".478649pt" strokecolor="#444444">
                <v:path arrowok="t"/>
              </v:shape>
            </v:group>
            <v:group style="position:absolute;left:316;top:8177;width:1422;height:2" coordorigin="316,8177" coordsize="1422,2">
              <v:shape style="position:absolute;left:316;top:8177;width:1422;height:2" coordorigin="316,8177" coordsize="1422,0" path="m316,8177l1737,8177e" filled="f" stroked="t" strokeweight=".717973pt" strokecolor="#4F4F4F">
                <v:path arrowok="t"/>
              </v:shape>
            </v:group>
            <v:group style="position:absolute;left:330;top:7897;width:2;height:7988" coordorigin="330,7897" coordsize="2,7988">
              <v:shape style="position:absolute;left:330;top:7897;width:2;height:7988" coordorigin="330,7897" coordsize="0,7988" path="m330,15884l330,7897e" filled="f" stroked="t" strokeweight=".717973pt" strokecolor="#575757">
                <v:path arrowok="t"/>
              </v:shape>
            </v:group>
            <v:group style="position:absolute;left:1680;top:8179;width:1824;height:2" coordorigin="1680,8179" coordsize="1824,2">
              <v:shape style="position:absolute;left:1680;top:8179;width:1824;height:2" coordorigin="1680,8179" coordsize="1824,0" path="m1680,8179l3504,8179e" filled="f" stroked="t" strokeweight=".478649pt" strokecolor="#383838">
                <v:path arrowok="t"/>
              </v:shape>
            </v:group>
            <v:group style="position:absolute;left:3446;top:8177;width:1881;height:2" coordorigin="3446,8177" coordsize="1881,2">
              <v:shape style="position:absolute;left:3446;top:8177;width:1881;height:2" coordorigin="3446,8177" coordsize="1881,0" path="m3446,8177l5327,8177e" filled="f" stroked="t" strokeweight=".957298pt" strokecolor="#6B6B6B">
                <v:path arrowok="t"/>
              </v:shape>
            </v:group>
            <v:group style="position:absolute;left:5270;top:8177;width:1728;height:2" coordorigin="5270,8177" coordsize="1728,2">
              <v:shape style="position:absolute;left:5270;top:8177;width:1728;height:2" coordorigin="5270,8177" coordsize="1728,0" path="m5270,8177l6998,8177e" filled="f" stroked="t" strokeweight=".478649pt" strokecolor="#545454">
                <v:path arrowok="t"/>
              </v:shape>
            </v:group>
            <v:group style="position:absolute;left:6940;top:8175;width:2226;height:2" coordorigin="6940,8175" coordsize="2226,2">
              <v:shape style="position:absolute;left:6940;top:8175;width:2226;height:2" coordorigin="6940,8175" coordsize="2226,0" path="m6940,8175l9166,8175e" filled="f" stroked="t" strokeweight=".957298pt" strokecolor="#676767">
                <v:path arrowok="t"/>
              </v:shape>
            </v:group>
            <v:group style="position:absolute;left:9109;top:8175;width:1321;height:2" coordorigin="9109,8175" coordsize="1321,2">
              <v:shape style="position:absolute;left:9109;top:8175;width:1321;height:2" coordorigin="9109,8175" coordsize="1321,0" path="m9109,8175l10430,8175e" filled="f" stroked="t" strokeweight=".478649pt" strokecolor="#383838">
                <v:path arrowok="t"/>
              </v:shape>
            </v:group>
            <v:group style="position:absolute;left:10372;top:8175;width:1173;height:2" coordorigin="10372,8175" coordsize="1173,2">
              <v:shape style="position:absolute;left:10372;top:8175;width:1173;height:2" coordorigin="10372,8175" coordsize="1173,0" path="m10372,8175l11545,8175e" filled="f" stroked="t" strokeweight=".717973pt" strokecolor="#6B6B6B">
                <v:path arrowok="t"/>
              </v:shape>
            </v:group>
            <v:group style="position:absolute;left:11538;top:5063;width:2;height:8400" coordorigin="11538,5063" coordsize="2,8400">
              <v:shape style="position:absolute;left:11538;top:5063;width:2;height:8400" coordorigin="11538,5063" coordsize="0,8400" path="m11538,13463l11538,5063e" filled="f" stroked="t" strokeweight=".478649pt" strokecolor="#646464">
                <v:path arrowok="t"/>
              </v:shape>
            </v:group>
            <v:group style="position:absolute;left:2372;top:8160;width:2;height:911" coordorigin="2372,8160" coordsize="2,911">
              <v:shape style="position:absolute;left:2372;top:8160;width:2;height:911" coordorigin="2372,8160" coordsize="0,911" path="m2372,9071l2372,8160e" filled="f" stroked="t" strokeweight=".957298pt" strokecolor="#6B6B6B">
                <v:path arrowok="t"/>
              </v:shape>
            </v:group>
            <v:group style="position:absolute;left:321;top:8791;width:1417;height:2" coordorigin="321,8791" coordsize="1417,2">
              <v:shape style="position:absolute;left:321;top:8791;width:1417;height:2" coordorigin="321,8791" coordsize="1417,0" path="m321,8791l1737,8791e" filled="f" stroked="t" strokeweight=".478649pt" strokecolor="#4F4F4F">
                <v:path arrowok="t"/>
              </v:shape>
            </v:group>
            <v:group style="position:absolute;left:1680;top:8793;width:1273;height:2" coordorigin="1680,8793" coordsize="1273,2">
              <v:shape style="position:absolute;left:1680;top:8793;width:1273;height:2" coordorigin="1680,8793" coordsize="1273,0" path="m1680,8793l2953,8793e" filled="f" stroked="t" strokeweight=".478649pt" strokecolor="#343434">
                <v:path arrowok="t"/>
              </v:shape>
            </v:group>
            <v:group style="position:absolute;left:2896;top:8793;width:608;height:2" coordorigin="2896,8793" coordsize="608,2">
              <v:shape style="position:absolute;left:2896;top:8793;width:608;height:2" coordorigin="2896,8793" coordsize="608,0" path="m2896,8793l3504,8793e" filled="f" stroked="t" strokeweight=".478649pt" strokecolor="#545454">
                <v:path arrowok="t"/>
              </v:shape>
            </v:group>
            <v:group style="position:absolute;left:3379;top:8791;width:1594;height:2" coordorigin="3379,8791" coordsize="1594,2">
              <v:shape style="position:absolute;left:3379;top:8791;width:1594;height:2" coordorigin="3379,8791" coordsize="1594,0" path="m3379,8791l4973,8791e" filled="f" stroked="t" strokeweight=".957298pt" strokecolor="#747474">
                <v:path arrowok="t"/>
              </v:shape>
            </v:group>
            <v:group style="position:absolute;left:4901;top:8788;width:1149;height:2" coordorigin="4901,8788" coordsize="1149,2">
              <v:shape style="position:absolute;left:4901;top:8788;width:1149;height:2" coordorigin="4901,8788" coordsize="1149,0" path="m4901,8788l6050,8788e" filled="f" stroked="t" strokeweight=".478649pt" strokecolor="#444444">
                <v:path arrowok="t"/>
              </v:shape>
            </v:group>
            <v:group style="position:absolute;left:5993;top:8788;width:2781;height:2" coordorigin="5993,8788" coordsize="2781,2">
              <v:shape style="position:absolute;left:5993;top:8788;width:2781;height:2" coordorigin="5993,8788" coordsize="2781,0" path="m5993,8788l8774,8788e" filled="f" stroked="t" strokeweight=".717973pt" strokecolor="#646464">
                <v:path arrowok="t"/>
              </v:shape>
            </v:group>
            <v:group style="position:absolute;left:8716;top:8788;width:924;height:2" coordorigin="8716,8788" coordsize="924,2">
              <v:shape style="position:absolute;left:8716;top:8788;width:924;height:2" coordorigin="8716,8788" coordsize="924,0" path="m8716,8788l9640,8788e" filled="f" stroked="t" strokeweight=".478649pt" strokecolor="#484848">
                <v:path arrowok="t"/>
              </v:shape>
            </v:group>
            <v:group style="position:absolute;left:9583;top:8786;width:1962;height:2" coordorigin="9583,8786" coordsize="1962,2">
              <v:shape style="position:absolute;left:9583;top:8786;width:1962;height:2" coordorigin="9583,8786" coordsize="1962,0" path="m9583,8786l11545,8786e" filled="f" stroked="t" strokeweight=".957298pt" strokecolor="#6B6B6B">
                <v:path arrowok="t"/>
              </v:shape>
            </v:group>
            <v:group style="position:absolute;left:2374;top:9014;width:2;height:312" coordorigin="2374,9014" coordsize="2,312">
              <v:shape style="position:absolute;left:2374;top:9014;width:2;height:312" coordorigin="2374,9014" coordsize="0,312" path="m2374,9325l2374,9014e" filled="f" stroked="t" strokeweight=".478649pt" strokecolor="#444444">
                <v:path arrowok="t"/>
              </v:shape>
            </v:group>
            <v:group style="position:absolute;left:11535;top:8980;width:2;height:345" coordorigin="11535,8980" coordsize="2,345">
              <v:shape style="position:absolute;left:11535;top:8980;width:2;height:345" coordorigin="11535,8980" coordsize="0,345" path="m11535,9325l11535,8980e" filled="f" stroked="t" strokeweight=".478649pt" strokecolor="#5B5B5B">
                <v:path arrowok="t"/>
              </v:shape>
            </v:group>
            <v:group style="position:absolute;left:321;top:9649;width:1417;height:2" coordorigin="321,9649" coordsize="1417,2">
              <v:shape style="position:absolute;left:321;top:9649;width:1417;height:2" coordorigin="321,9649" coordsize="1417,0" path="m321,9649l1737,9649e" filled="f" stroked="t" strokeweight=".957298pt" strokecolor="#6B6B6B">
                <v:path arrowok="t"/>
              </v:shape>
            </v:group>
            <v:group style="position:absolute;left:1680;top:9647;width:699;height:2" coordorigin="1680,9647" coordsize="699,2">
              <v:shape style="position:absolute;left:1680;top:9647;width:699;height:2" coordorigin="1680,9647" coordsize="699,0" path="m1680,9647l2379,9647e" filled="f" stroked="t" strokeweight=".478649pt" strokecolor="#3B3B3B">
                <v:path arrowok="t"/>
              </v:shape>
            </v:group>
            <v:group style="position:absolute;left:2374;top:9268;width:2;height:921" coordorigin="2374,9268" coordsize="2,921">
              <v:shape style="position:absolute;left:2374;top:9268;width:2;height:921" coordorigin="2374,9268" coordsize="0,921" path="m2374,10188l2374,9268e" filled="f" stroked="t" strokeweight=".478649pt" strokecolor="#2F2F2F">
                <v:path arrowok="t"/>
              </v:shape>
            </v:group>
            <v:group style="position:absolute;left:2317;top:9644;width:6849;height:2" coordorigin="2317,9644" coordsize="6849,2">
              <v:shape style="position:absolute;left:2317;top:9644;width:6849;height:2" coordorigin="2317,9644" coordsize="6849,0" path="m2317,9644l9166,9644e" filled="f" stroked="t" strokeweight=".478649pt" strokecolor="#646464">
                <v:path arrowok="t"/>
              </v:shape>
            </v:group>
            <v:group style="position:absolute;left:9109;top:9642;width:1321;height:2" coordorigin="9109,9642" coordsize="1321,2">
              <v:shape style="position:absolute;left:9109;top:9642;width:1321;height:2" coordorigin="9109,9642" coordsize="1321,0" path="m9109,9642l10430,9642e" filled="f" stroked="t" strokeweight=".478649pt" strokecolor="#4B4B4B">
                <v:path arrowok="t"/>
              </v:shape>
            </v:group>
            <v:group style="position:absolute;left:10353;top:9639;width:1197;height:2" coordorigin="10353,9639" coordsize="1197,2">
              <v:shape style="position:absolute;left:10353;top:9639;width:1197;height:2" coordorigin="10353,9639" coordsize="1197,0" path="m10353,9639l11550,9639e" filled="f" stroked="t" strokeweight=".957298pt" strokecolor="#777777">
                <v:path arrowok="t"/>
              </v:shape>
            </v:group>
            <v:group style="position:absolute;left:321;top:9894;width:1417;height:2" coordorigin="321,9894" coordsize="1417,2">
              <v:shape style="position:absolute;left:321;top:9894;width:1417;height:2" coordorigin="321,9894" coordsize="1417,0" path="m321,9894l1737,9894e" filled="f" stroked="t" strokeweight=".478649pt" strokecolor="#545454">
                <v:path arrowok="t"/>
              </v:shape>
            </v:group>
            <v:group style="position:absolute;left:1627;top:9891;width:2135;height:2" coordorigin="1627,9891" coordsize="2135,2">
              <v:shape style="position:absolute;left:1627;top:9891;width:2135;height:2" coordorigin="1627,9891" coordsize="2135,0" path="m1627,9891l3762,9891e" filled="f" stroked="t" strokeweight=".957298pt" strokecolor="#676767">
                <v:path arrowok="t"/>
              </v:shape>
            </v:group>
            <v:group style="position:absolute;left:3705;top:9891;width:1254;height:2" coordorigin="3705,9891" coordsize="1254,2">
              <v:shape style="position:absolute;left:3705;top:9891;width:1254;height:2" coordorigin="3705,9891" coordsize="1254,0" path="m3705,9891l4959,9891e" filled="f" stroked="t" strokeweight=".478649pt" strokecolor="#4F4F4F">
                <v:path arrowok="t"/>
              </v:shape>
            </v:group>
            <v:group style="position:absolute;left:4901;top:9889;width:2096;height:2" coordorigin="4901,9889" coordsize="2096,2">
              <v:shape style="position:absolute;left:4901;top:9889;width:2096;height:2" coordorigin="4901,9889" coordsize="2096,0" path="m4901,9889l6998,9889e" filled="f" stroked="t" strokeweight=".957298pt" strokecolor="#747474">
                <v:path arrowok="t"/>
              </v:shape>
            </v:group>
            <v:group style="position:absolute;left:6940;top:9886;width:905;height:2" coordorigin="6940,9886" coordsize="905,2">
              <v:shape style="position:absolute;left:6940;top:9886;width:905;height:2" coordorigin="6940,9886" coordsize="905,0" path="m6940,9886l7845,9886e" filled="f" stroked="t" strokeweight=".478649pt" strokecolor="#3F3F3F">
                <v:path arrowok="t"/>
              </v:shape>
            </v:group>
            <v:group style="position:absolute;left:7788;top:9884;width:1977;height:2" coordorigin="7788,9884" coordsize="1977,2">
              <v:shape style="position:absolute;left:7788;top:9884;width:1977;height:2" coordorigin="7788,9884" coordsize="1977,0" path="m7788,9884l9764,9884e" filled="f" stroked="t" strokeweight=".957298pt" strokecolor="#747474">
                <v:path arrowok="t"/>
              </v:shape>
            </v:group>
            <v:group style="position:absolute;left:9583;top:9884;width:1967;height:2" coordorigin="9583,9884" coordsize="1967,2">
              <v:shape style="position:absolute;left:9583;top:9884;width:1967;height:2" coordorigin="9583,9884" coordsize="1967,0" path="m9583,9884l11550,9884e" filled="f" stroked="t" strokeweight=".478649pt" strokecolor="#575757">
                <v:path arrowok="t"/>
              </v:shape>
            </v:group>
            <v:group style="position:absolute;left:321;top:10136;width:2058;height:2" coordorigin="321,10136" coordsize="2058,2">
              <v:shape style="position:absolute;left:321;top:10136;width:2058;height:2" coordorigin="321,10136" coordsize="2058,0" path="m321,10136l2379,10136e" filled="f" stroked="t" strokeweight=".717973pt" strokecolor="#676767">
                <v:path arrowok="t"/>
              </v:shape>
            </v:group>
            <v:group style="position:absolute;left:2317;top:10136;width:637;height:2" coordorigin="2317,10136" coordsize="637,2">
              <v:shape style="position:absolute;left:2317;top:10136;width:637;height:2" coordorigin="2317,10136" coordsize="637,0" path="m2317,10136l2953,10136e" filled="f" stroked="t" strokeweight=".478649pt" strokecolor="#3F3F3F">
                <v:path arrowok="t"/>
              </v:shape>
            </v:group>
            <v:group style="position:absolute;left:5270;top:10131;width:780;height:2" coordorigin="5270,10131" coordsize="780,2">
              <v:shape style="position:absolute;left:5270;top:10131;width:780;height:2" coordorigin="5270,10131" coordsize="780,0" path="m5270,10131l6050,10131e" filled="f" stroked="t" strokeweight=".478649pt" strokecolor="#545454">
                <v:path arrowok="t"/>
              </v:shape>
            </v:group>
            <v:group style="position:absolute;left:5993;top:10133;width:297;height:2" coordorigin="5993,10133" coordsize="297,2">
              <v:shape style="position:absolute;left:5993;top:10133;width:297;height:2" coordorigin="5993,10133" coordsize="297,0" path="m5993,10133l6289,10133e" filled="f" stroked="t" strokeweight=".478649pt" strokecolor="#676767">
                <v:path arrowok="t"/>
              </v:shape>
            </v:group>
            <v:group style="position:absolute;left:7788;top:10128;width:986;height:2" coordorigin="7788,10128" coordsize="986,2">
              <v:shape style="position:absolute;left:7788;top:10128;width:986;height:2" coordorigin="7788,10128" coordsize="986,0" path="m7788,10128l8774,10128e" filled="f" stroked="t" strokeweight=".478649pt" strokecolor="#646464">
                <v:path arrowok="t"/>
              </v:shape>
            </v:group>
            <v:group style="position:absolute;left:2896;top:10131;width:8654;height:2" coordorigin="2896,10131" coordsize="8654,2">
              <v:shape style="position:absolute;left:2896;top:10131;width:8654;height:2" coordorigin="2896,10131" coordsize="8654,0" path="m2896,10131l11550,10131e" filled="f" stroked="t" strokeweight=".717973pt" strokecolor="#747474">
                <v:path arrowok="t"/>
              </v:shape>
            </v:group>
            <v:group style="position:absolute;left:2374;top:10116;width:2;height:1103" coordorigin="2374,10116" coordsize="2,1103">
              <v:shape style="position:absolute;left:2374;top:10116;width:2;height:1103" coordorigin="2374,10116" coordsize="0,1103" path="m2374,11219l2374,10116e" filled="f" stroked="t" strokeweight=".478649pt" strokecolor="#575757">
                <v:path arrowok="t"/>
              </v:shape>
            </v:group>
            <v:group style="position:absolute;left:11545;top:10116;width:2;height:858" coordorigin="11545,10116" coordsize="2,858">
              <v:shape style="position:absolute;left:11545;top:10116;width:2;height:858" coordorigin="11545,10116" coordsize="0,858" path="m11545,10975l11545,10116e" filled="f" stroked="t" strokeweight=".478649pt" strokecolor="#4F4F4F">
                <v:path arrowok="t"/>
              </v:shape>
            </v:group>
            <v:group style="position:absolute;left:780;top:10709;width:2173;height:2" coordorigin="780,10709" coordsize="2173,2">
              <v:shape style="position:absolute;left:780;top:10709;width:2173;height:2" coordorigin="780,10709" coordsize="2173,0" path="m780,10709l2953,10709e" filled="f" stroked="t" strokeweight=".478649pt" strokecolor="#575757">
                <v:path arrowok="t"/>
              </v:shape>
            </v:group>
            <v:group style="position:absolute;left:1680;top:10711;width:699;height:2" coordorigin="1680,10711" coordsize="699,2">
              <v:shape style="position:absolute;left:1680;top:10711;width:699;height:2" coordorigin="1680,10711" coordsize="699,0" path="m1680,10711l2379,10711e" filled="f" stroked="t" strokeweight=".478649pt" strokecolor="#444444">
                <v:path arrowok="t"/>
              </v:shape>
            </v:group>
            <v:group style="position:absolute;left:2762;top:10709;width:1235;height:2" coordorigin="2762,10709" coordsize="1235,2">
              <v:shape style="position:absolute;left:2762;top:10709;width:1235;height:2" coordorigin="2762,10709" coordsize="1235,0" path="m2762,10709l3997,10709e" filled="f" stroked="t" strokeweight=".957298pt" strokecolor="#808080">
                <v:path arrowok="t"/>
              </v:shape>
            </v:group>
            <v:group style="position:absolute;left:3824;top:10706;width:976;height:2" coordorigin="3824,10706" coordsize="976,2">
              <v:shape style="position:absolute;left:3824;top:10706;width:976;height:2" coordorigin="3824,10706" coordsize="976,0" path="m3824,10706l4801,10706e" filled="f" stroked="t" strokeweight=".478649pt" strokecolor="#575757">
                <v:path arrowok="t"/>
              </v:shape>
            </v:group>
            <v:group style="position:absolute;left:4743;top:10706;width:584;height:2" coordorigin="4743,10706" coordsize="584,2">
              <v:shape style="position:absolute;left:4743;top:10706;width:584;height:2" coordorigin="4743,10706" coordsize="584,0" path="m4743,10706l5327,10706e" filled="f" stroked="t" strokeweight=".478649pt" strokecolor="#3F3F3F">
                <v:path arrowok="t"/>
              </v:shape>
            </v:group>
            <v:group style="position:absolute;left:5270;top:10701;width:383;height:2" coordorigin="5270,10701" coordsize="383,2">
              <v:shape style="position:absolute;left:5270;top:10701;width:383;height:2" coordorigin="5270,10701" coordsize="383,0" path="m5270,10701l5653,10701e" filled="f" stroked="t" strokeweight=".717973pt" strokecolor="#646464">
                <v:path arrowok="t"/>
              </v:shape>
            </v:group>
            <v:group style="position:absolute;left:5519;top:10704;width:1479;height:2" coordorigin="5519,10704" coordsize="1479,2">
              <v:shape style="position:absolute;left:5519;top:10704;width:1479;height:2" coordorigin="5519,10704" coordsize="1479,0" path="m5519,10704l6998,10704e" filled="f" stroked="t" strokeweight=".957298pt" strokecolor="#7C7C7C">
                <v:path arrowok="t"/>
              </v:shape>
            </v:group>
            <v:group style="position:absolute;left:6940;top:10701;width:905;height:2" coordorigin="6940,10701" coordsize="905,2">
              <v:shape style="position:absolute;left:6940;top:10701;width:905;height:2" coordorigin="6940,10701" coordsize="905,0" path="m6940,10701l7845,10701e" filled="f" stroked="t" strokeweight=".478649pt" strokecolor="#484848">
                <v:path arrowok="t"/>
              </v:shape>
            </v:group>
            <v:group style="position:absolute;left:7788;top:10699;width:3762;height:2" coordorigin="7788,10699" coordsize="3762,2">
              <v:shape style="position:absolute;left:7788;top:10699;width:3762;height:2" coordorigin="7788,10699" coordsize="3762,0" path="m7788,10699l11550,10699e" filled="f" stroked="t" strokeweight=".717973pt" strokecolor="#747474">
                <v:path arrowok="t"/>
              </v:shape>
            </v:group>
            <v:group style="position:absolute;left:2317;top:10951;width:637;height:2" coordorigin="2317,10951" coordsize="637,2">
              <v:shape style="position:absolute;left:2317;top:10951;width:637;height:2" coordorigin="2317,10951" coordsize="637,0" path="m2317,10951l2953,10951e" filled="f" stroked="t" strokeweight=".478649pt" strokecolor="#3F3F3F">
                <v:path arrowok="t"/>
              </v:shape>
            </v:group>
            <v:group style="position:absolute;left:5993;top:10946;width:1446;height:2" coordorigin="5993,10946" coordsize="1446,2">
              <v:shape style="position:absolute;left:5993;top:10946;width:1446;height:2" coordorigin="5993,10946" coordsize="1446,0" path="m5993,10946l7438,10946e" filled="f" stroked="t" strokeweight=".957298pt" strokecolor="#777777">
                <v:path arrowok="t"/>
              </v:shape>
            </v:group>
            <v:group style="position:absolute;left:814;top:10951;width:924;height:2" coordorigin="814,10951" coordsize="924,2">
              <v:shape style="position:absolute;left:814;top:10951;width:924;height:2" coordorigin="814,10951" coordsize="924,0" path="m814,10951l1737,10951e" filled="f" stroked="t" strokeweight=".957298pt" strokecolor="#7C7C7C">
                <v:path arrowok="t"/>
              </v:shape>
            </v:group>
            <v:group style="position:absolute;left:1680;top:10956;width:699;height:2" coordorigin="1680,10956" coordsize="699,2">
              <v:shape style="position:absolute;left:1680;top:10956;width:699;height:2" coordorigin="1680,10956" coordsize="699,0" path="m1680,10956l2379,10956e" filled="f" stroked="t" strokeweight=".717973pt" strokecolor="#676767">
                <v:path arrowok="t"/>
              </v:shape>
            </v:group>
            <v:group style="position:absolute;left:2896;top:10951;width:2063;height:2" coordorigin="2896,10951" coordsize="2063,2">
              <v:shape style="position:absolute;left:2896;top:10951;width:2063;height:2" coordorigin="2896,10951" coordsize="2063,0" path="m2896,10951l4959,10951e" filled="f" stroked="t" strokeweight=".717973pt" strokecolor="#747474">
                <v:path arrowok="t"/>
              </v:shape>
            </v:group>
            <v:group style="position:absolute;left:4901;top:10946;width:1149;height:2" coordorigin="4901,10946" coordsize="1149,2">
              <v:shape style="position:absolute;left:4901;top:10946;width:1149;height:2" coordorigin="4901,10946" coordsize="1149,0" path="m4901,10946l6050,10946e" filled="f" stroked="t" strokeweight=".478649pt" strokecolor="#4B4B4B">
                <v:path arrowok="t"/>
              </v:shape>
            </v:group>
            <v:group style="position:absolute;left:7381;top:10941;width:976;height:2" coordorigin="7381,10941" coordsize="976,2">
              <v:shape style="position:absolute;left:7381;top:10941;width:976;height:2" coordorigin="7381,10941" coordsize="976,0" path="m7381,10941l8357,10941e" filled="f" stroked="t" strokeweight=".478649pt" strokecolor="#4B4B4B">
                <v:path arrowok="t"/>
              </v:shape>
            </v:group>
            <v:group style="position:absolute;left:8300;top:10941;width:3250;height:2" coordorigin="8300,10941" coordsize="3250,2">
              <v:shape style="position:absolute;left:8300;top:10941;width:3250;height:2" coordorigin="8300,10941" coordsize="3250,0" path="m8300,10941l11550,10941e" filled="f" stroked="t" strokeweight=".717973pt" strokecolor="#707070">
                <v:path arrowok="t"/>
              </v:shape>
            </v:group>
            <v:group style="position:absolute;left:1714;top:10946;width:2;height:1573" coordorigin="1714,10946" coordsize="2,1573">
              <v:shape style="position:absolute;left:1714;top:10946;width:2;height:1573" coordorigin="1714,10946" coordsize="0,1573" path="m1714,12519l1714,10946e" filled="f" stroked="t" strokeweight=".717973pt" strokecolor="#5B5B5B">
                <v:path arrowok="t"/>
              </v:shape>
            </v:group>
            <v:group style="position:absolute;left:1244;top:11200;width:1134;height:2" coordorigin="1244,11200" coordsize="1134,2">
              <v:shape style="position:absolute;left:1244;top:11200;width:1134;height:2" coordorigin="1244,11200" coordsize="1134,0" path="m1244,11200l2379,11200e" filled="f" stroked="t" strokeweight=".478649pt" strokecolor="#4F4F4F">
                <v:path arrowok="t"/>
              </v:shape>
            </v:group>
            <v:group style="position:absolute;left:8716;top:11188;width:2834;height:2" coordorigin="8716,11188" coordsize="2834,2">
              <v:shape style="position:absolute;left:8716;top:11188;width:2834;height:2" coordorigin="8716,11188" coordsize="2834,0" path="m8716,11188l11550,11188e" filled="f" stroked="t" strokeweight=".478649pt" strokecolor="#606060">
                <v:path arrowok="t"/>
              </v:shape>
            </v:group>
            <v:group style="position:absolute;left:325;top:11198;width:1422;height:2" coordorigin="325,11198" coordsize="1422,2">
              <v:shape style="position:absolute;left:325;top:11198;width:1422;height:2" coordorigin="325,11198" coordsize="1422,0" path="m325,11198l1747,11198e" filled="f" stroked="t" strokeweight=".478649pt" strokecolor="#646464">
                <v:path arrowok="t"/>
              </v:shape>
            </v:group>
            <v:group style="position:absolute;left:2317;top:11193;width:4011;height:2" coordorigin="2317,11193" coordsize="4011,2">
              <v:shape style="position:absolute;left:2317;top:11193;width:4011;height:2" coordorigin="2317,11193" coordsize="4011,0" path="m2317,11193l6328,11193e" filled="f" stroked="t" strokeweight=".717973pt" strokecolor="#777777">
                <v:path arrowok="t"/>
              </v:shape>
            </v:group>
            <v:group style="position:absolute;left:6232;top:11190;width:1613;height:2" coordorigin="6232,11190" coordsize="1613,2">
              <v:shape style="position:absolute;left:6232;top:11190;width:1613;height:2" coordorigin="6232,11190" coordsize="1613,0" path="m6232,11190l7845,11190e" filled="f" stroked="t" strokeweight=".478649pt" strokecolor="#575757">
                <v:path arrowok="t"/>
              </v:shape>
            </v:group>
            <v:group style="position:absolute;left:7414;top:10936;width:2;height:3045" coordorigin="7414,10936" coordsize="2,3045">
              <v:shape style="position:absolute;left:7414;top:10936;width:2;height:3045" coordorigin="7414,10936" coordsize="0,3045" path="m7414,13981l7414,10936e" filled="f" stroked="t" strokeweight=".957298pt" strokecolor="#646464">
                <v:path arrowok="t"/>
              </v:shape>
            </v:group>
            <v:group style="position:absolute;left:7749;top:11188;width:1154;height:2" coordorigin="7749,11188" coordsize="1154,2">
              <v:shape style="position:absolute;left:7749;top:11188;width:1154;height:2" coordorigin="7749,11188" coordsize="1154,0" path="m7749,11188l8903,11188e" filled="f" stroked="t" strokeweight=".957298pt" strokecolor="#808080">
                <v:path arrowok="t"/>
              </v:shape>
            </v:group>
            <v:group style="position:absolute;left:1063;top:11176;width:2;height:499" coordorigin="1063,11176" coordsize="2,499">
              <v:shape style="position:absolute;left:1063;top:11176;width:2;height:499" coordorigin="1063,11176" coordsize="0,499" path="m1063,11675l1063,11176e" filled="f" stroked="t" strokeweight=".239324pt" strokecolor="#6B6B6B">
                <v:path arrowok="t"/>
              </v:shape>
            </v:group>
            <v:group style="position:absolute;left:2376;top:11147;width:2;height:978" coordorigin="2376,11147" coordsize="2,978">
              <v:shape style="position:absolute;left:2376;top:11147;width:2;height:978" coordorigin="2376,11147" coordsize="0,978" path="m2376,12125l2376,11147e" filled="f" stroked="t" strokeweight=".239324pt" strokecolor="#3F3F3F">
                <v:path arrowok="t"/>
              </v:shape>
            </v:group>
            <v:group style="position:absolute;left:1063;top:11675;width:2;height:1458" coordorigin="1063,11675" coordsize="2,1458">
              <v:shape style="position:absolute;left:1063;top:11675;width:2;height:1458" coordorigin="1063,11675" coordsize="0,1458" path="m1063,13132l1063,11675e" filled="f" stroked="t" strokeweight=".239324pt" strokecolor="#000000">
                <v:path arrowok="t"/>
              </v:shape>
            </v:group>
            <v:group style="position:absolute;left:7414;top:11646;width:2;height:283" coordorigin="7414,11646" coordsize="2,283">
              <v:shape style="position:absolute;left:7414;top:11646;width:2;height:283" coordorigin="7414,11646" coordsize="0,283" path="m7414,11929l7414,11646e" filled="f" stroked="t" strokeweight=".478649pt" strokecolor="#383838">
                <v:path arrowok="t"/>
              </v:shape>
            </v:group>
            <v:group style="position:absolute;left:7414;top:11871;width:2;height:2110" coordorigin="7414,11871" coordsize="2,2110">
              <v:shape style="position:absolute;left:7414;top:11871;width:2;height:2110" coordorigin="7414,11871" coordsize="0,2110" path="m7414,13981l7414,11871e" filled="f" stroked="t" strokeweight=".717973pt" strokecolor="#606060">
                <v:path arrowok="t"/>
              </v:shape>
            </v:group>
            <v:group style="position:absolute;left:2376;top:12068;width:2;height:451" coordorigin="2376,12068" coordsize="2,451">
              <v:shape style="position:absolute;left:2376;top:12068;width:2;height:451" coordorigin="2376,12068" coordsize="0,451" path="m2376,12519l2376,12068e" filled="f" stroked="t" strokeweight=".239324pt" strokecolor="#676767">
                <v:path arrowok="t"/>
              </v:shape>
            </v:group>
            <v:group style="position:absolute;left:3480;top:12327;width:2;height:149" coordorigin="3480,12327" coordsize="2,149">
              <v:shape style="position:absolute;left:3480;top:12327;width:2;height:149" coordorigin="3480,12327" coordsize="0,149" path="m3480,12475l3480,12327e" filled="f" stroked="t" strokeweight="1.196622pt" strokecolor="#747787">
                <v:path arrowok="t"/>
              </v:shape>
            </v:group>
            <v:group style="position:absolute;left:1718;top:12461;width:2;height:278" coordorigin="1718,12461" coordsize="2,278">
              <v:shape style="position:absolute;left:1718;top:12461;width:2;height:278" coordorigin="1718,12461" coordsize="0,278" path="m1718,12739l1718,12461e" filled="f" stroked="t" strokeweight=".478649pt" strokecolor="#2F2F2F">
                <v:path arrowok="t"/>
              </v:shape>
            </v:group>
            <v:group style="position:absolute;left:2376;top:12461;width:2;height:125" coordorigin="2376,12461" coordsize="2,125">
              <v:shape style="position:absolute;left:2376;top:12461;width:2;height:125" coordorigin="2376,12461" coordsize="0,125" path="m2376,12586l2376,12461e" filled="f" stroked="t" strokeweight=".239324pt" strokecolor="#878787">
                <v:path arrowok="t"/>
              </v:shape>
            </v:group>
            <v:group style="position:absolute;left:3475;top:12490;width:2;height:101" coordorigin="3475,12490" coordsize="2,101">
              <v:shape style="position:absolute;left:3475;top:12490;width:2;height:101" coordorigin="3475,12490" coordsize="0,101" path="m3475,12590l3475,12490e" filled="f" stroked="t" strokeweight=".717973pt" strokecolor="#4B5490">
                <v:path arrowok="t"/>
              </v:shape>
            </v:group>
            <v:group style="position:absolute;left:2345;top:12590;width:2;height:542" coordorigin="2345,12590" coordsize="2,542">
              <v:shape style="position:absolute;left:2345;top:12590;width:2;height:542" coordorigin="2345,12590" coordsize="0,542" path="m2345,13132l2345,12590e" filled="f" stroked="t" strokeweight=".239324pt" strokecolor="#000000">
                <v:path arrowok="t"/>
              </v:shape>
            </v:group>
            <v:group style="position:absolute;left:2910;top:12710;width:603;height:2" coordorigin="2910,12710" coordsize="603,2">
              <v:shape style="position:absolute;left:2910;top:12710;width:603;height:2" coordorigin="2910,12710" coordsize="603,0" path="m2910,12710l3513,12710e" filled="f" stroked="t" strokeweight="1.675271pt" strokecolor="#707493">
                <v:path arrowok="t"/>
              </v:shape>
            </v:group>
            <v:group style="position:absolute;left:3475;top:12562;width:2;height:187" coordorigin="3475,12562" coordsize="2,187">
              <v:shape style="position:absolute;left:3475;top:12562;width:2;height:187" coordorigin="3475,12562" coordsize="0,187" path="m3475,12749l3475,12562e" filled="f" stroked="t" strokeweight="2.153920pt" strokecolor="#646B9C">
                <v:path arrowok="t"/>
              </v:shape>
            </v:group>
            <v:group style="position:absolute;left:4930;top:13022;width:2039;height:2" coordorigin="4930,13022" coordsize="2039,2">
              <v:shape style="position:absolute;left:4930;top:13022;width:2039;height:2" coordorigin="4930,13022" coordsize="2039,0" path="m4930,13022l6969,13022e" filled="f" stroked="t" strokeweight=".717973pt" strokecolor="#4F60A3">
                <v:path arrowok="t"/>
              </v:shape>
            </v:group>
            <v:group style="position:absolute;left:7424;top:12562;width:2;height:599" coordorigin="7424,12562" coordsize="2,599">
              <v:shape style="position:absolute;left:7424;top:12562;width:2;height:599" coordorigin="7424,12562" coordsize="0,599" path="m7424,13161l7424,12562e" filled="f" stroked="t" strokeweight=".478649pt" strokecolor="#3F3F3F">
                <v:path arrowok="t"/>
              </v:shape>
            </v:group>
            <v:group style="position:absolute;left:9614;top:12562;width:2;height:177" coordorigin="9614,12562" coordsize="2,177">
              <v:shape style="position:absolute;left:9614;top:12562;width:2;height:177" coordorigin="9614,12562" coordsize="0,177" path="m9614,12739l9614,12562e" filled="f" stroked="t" strokeweight="1.435947pt" strokecolor="#606493">
                <v:path arrowok="t"/>
              </v:shape>
            </v:group>
            <v:group style="position:absolute;left:340;top:12682;width:2;height:249" coordorigin="340,12682" coordsize="2,249">
              <v:shape style="position:absolute;left:340;top:12682;width:2;height:249" coordorigin="340,12682" coordsize="0,249" path="m340,12931l340,12682e" filled="f" stroked="t" strokeweight=".478649pt" strokecolor="#383838">
                <v:path arrowok="t"/>
              </v:shape>
            </v:group>
            <v:group style="position:absolute;left:1723;top:12682;width:2;height:249" coordorigin="1723,12682" coordsize="2,249">
              <v:shape style="position:absolute;left:1723;top:12682;width:2;height:249" coordorigin="1723,12682" coordsize="0,249" path="m1723,12931l1723,12682e" filled="f" stroked="t" strokeweight=".717973pt" strokecolor="#4B4B4B">
                <v:path arrowok="t"/>
              </v:shape>
            </v:group>
            <v:group style="position:absolute;left:345;top:12873;width:2;height:628" coordorigin="345,12873" coordsize="2,628">
              <v:shape style="position:absolute;left:345;top:12873;width:2;height:628" coordorigin="345,12873" coordsize="0,628" path="m345,13501l345,12873e" filled="f" stroked="t" strokeweight=".957298pt" strokecolor="#6B6B6B">
                <v:path arrowok="t"/>
              </v:shape>
            </v:group>
            <v:group style="position:absolute;left:335;top:13295;width:436;height:2" coordorigin="335,13295" coordsize="436,2">
              <v:shape style="position:absolute;left:335;top:13295;width:436;height:2" coordorigin="335,13295" coordsize="436,0" path="m335,13295l771,13295e" filled="f" stroked="t" strokeweight=".478649pt" strokecolor="#444444">
                <v:path arrowok="t"/>
              </v:shape>
            </v:group>
            <v:group style="position:absolute;left:713;top:13295;width:383;height:2" coordorigin="713,13295" coordsize="383,2">
              <v:shape style="position:absolute;left:713;top:13295;width:383;height:2" coordorigin="713,13295" coordsize="383,0" path="m713,13295l1096,13295e" filled="f" stroked="t" strokeweight=".478649pt" strokecolor="#606060">
                <v:path arrowok="t"/>
              </v:shape>
            </v:group>
            <v:group style="position:absolute;left:1063;top:13132;width:2;height:197" coordorigin="1063,13132" coordsize="2,197">
              <v:shape style="position:absolute;left:1063;top:13132;width:2;height:197" coordorigin="1063,13132" coordsize="0,197" path="m1063,13329l1063,13132e" filled="f" stroked="t" strokeweight=".239324pt" strokecolor="#838383">
                <v:path arrowok="t"/>
              </v:shape>
            </v:group>
            <v:group style="position:absolute;left:852;top:13295;width:1527;height:2" coordorigin="852,13295" coordsize="1527,2">
              <v:shape style="position:absolute;left:852;top:13295;width:1527;height:2" coordorigin="852,13295" coordsize="1527,0" path="m852,13295l2379,13295e" filled="f" stroked="t" strokeweight=".957298pt" strokecolor="#747474">
                <v:path arrowok="t"/>
              </v:shape>
            </v:group>
            <v:group style="position:absolute;left:2345;top:13132;width:2;height:201" coordorigin="2345,13132" coordsize="2,201">
              <v:shape style="position:absolute;left:2345;top:13132;width:2;height:201" coordorigin="2345,13132" coordsize="0,201" path="m2345,13334l2345,13132e" filled="f" stroked="t" strokeweight=".239324pt" strokecolor="#747474">
                <v:path arrowok="t"/>
              </v:shape>
            </v:group>
            <v:group style="position:absolute;left:345;top:13295;width:2;height:2718" coordorigin="345,13295" coordsize="2,2718">
              <v:shape style="position:absolute;left:345;top:13295;width:2;height:2718" coordorigin="345,13295" coordsize="0,2718" path="m345,16014l345,13295e" filled="f" stroked="t" strokeweight=".478649pt" strokecolor="#575757">
                <v:path arrowok="t"/>
              </v:shape>
            </v:group>
            <v:group style="position:absolute;left:1063;top:13324;width:2;height:2666" coordorigin="1063,13324" coordsize="2,2666">
              <v:shape style="position:absolute;left:1063;top:13324;width:2;height:2666" coordorigin="1063,13324" coordsize="0,2666" path="m1063,15990l1063,13324e" filled="f" stroked="t" strokeweight=".239324pt" strokecolor="#000000">
                <v:path arrowok="t"/>
              </v:shape>
            </v:group>
            <v:group style="position:absolute;left:2345;top:13319;width:2;height:1745" coordorigin="2345,13319" coordsize="2,1745">
              <v:shape style="position:absolute;left:2345;top:13319;width:2;height:1745" coordorigin="2345,13319" coordsize="0,1745" path="m2345,15064l2345,13319e" filled="f" stroked="t" strokeweight=".239324pt" strokecolor="#000000">
                <v:path arrowok="t"/>
              </v:shape>
            </v:group>
            <v:group style="position:absolute;left:11547;top:9455;width:2;height:5005" coordorigin="11547,9455" coordsize="2,5005">
              <v:shape style="position:absolute;left:11547;top:9455;width:2;height:5005" coordorigin="11547,9455" coordsize="0,5005" path="m11547,14460l11547,9455e" filled="f" stroked="t" strokeweight=".478649pt" strokecolor="#676767">
                <v:path arrowok="t"/>
              </v:shape>
            </v:group>
            <v:group style="position:absolute;left:345;top:13477;width:2;height:91" coordorigin="345,13477" coordsize="2,91">
              <v:shape style="position:absolute;left:345;top:13477;width:2;height:91" coordorigin="345,13477" coordsize="0,91" path="m345,13569l345,13477e" filled="f" stroked="t" strokeweight=".478649pt" strokecolor="#4F4F4F">
                <v:path arrowok="t"/>
              </v:shape>
            </v:group>
            <v:group style="position:absolute;left:1721;top:12816;width:2;height:863" coordorigin="1721,12816" coordsize="2,863">
              <v:shape style="position:absolute;left:1721;top:12816;width:2;height:863" coordorigin="1721,12816" coordsize="0,863" path="m1721,13679l1721,12816e" filled="f" stroked="t" strokeweight=".957298pt" strokecolor="#6B6B6B">
                <v:path arrowok="t"/>
              </v:shape>
            </v:group>
            <v:group style="position:absolute;left:11516;top:13506;width:2;height:1558" coordorigin="11516,13506" coordsize="2,1558">
              <v:shape style="position:absolute;left:11516;top:13506;width:2;height:1558" coordorigin="11516,13506" coordsize="0,1558" path="m11516,15064l11516,13506e" filled="f" stroked="t" strokeweight=".239324pt" strokecolor="#000000">
                <v:path arrowok="t"/>
              </v:shape>
            </v:group>
            <v:group style="position:absolute;left:345;top:13511;width:2;height:1376" coordorigin="345,13511" coordsize="2,1376">
              <v:shape style="position:absolute;left:345;top:13511;width:2;height:1376" coordorigin="345,13511" coordsize="0,1376" path="m345,14887l345,13511e" filled="f" stroked="t" strokeweight=".478649pt" strokecolor="#3B3B3B">
                <v:path arrowok="t"/>
              </v:shape>
            </v:group>
            <v:group style="position:absolute;left:7426;top:13103;width:2;height:925" coordorigin="7426,13103" coordsize="2,925">
              <v:shape style="position:absolute;left:7426;top:13103;width:2;height:925" coordorigin="7426,13103" coordsize="0,925" path="m7426,14029l7426,13103e" filled="f" stroked="t" strokeweight=".957298pt" strokecolor="#707070">
                <v:path arrowok="t"/>
              </v:shape>
            </v:group>
            <v:group style="position:absolute;left:1723;top:13621;width:2;height:1472" coordorigin="1723,13621" coordsize="2,1472">
              <v:shape style="position:absolute;left:1723;top:13621;width:2;height:1472" coordorigin="1723,13621" coordsize="0,1472" path="m1723,15093l1723,13621e" filled="f" stroked="t" strokeweight=".478649pt" strokecolor="#343434">
                <v:path arrowok="t"/>
              </v:shape>
            </v:group>
            <v:group style="position:absolute;left:7429;top:13971;width:2;height:916" coordorigin="7429,13971" coordsize="2,916">
              <v:shape style="position:absolute;left:7429;top:13971;width:2;height:916" coordorigin="7429,13971" coordsize="0,916" path="m7429,14887l7429,13971e" filled="f" stroked="t" strokeweight=".478649pt" strokecolor="#444444">
                <v:path arrowok="t"/>
              </v:shape>
            </v:group>
            <v:group style="position:absolute;left:345;top:15999;width:751;height:2" coordorigin="345,15999" coordsize="751,2">
              <v:shape style="position:absolute;left:345;top:15999;width:751;height:2" coordorigin="345,15999" coordsize="751,0" path="m345,15999l1096,15999e" filled="f" stroked="t" strokeweight=".478649pt" strokecolor="#646464">
                <v:path arrowok="t"/>
              </v:shape>
            </v:group>
            <v:group style="position:absolute;left:1728;top:15036;width:2;height:973" coordorigin="1728,15036" coordsize="2,973">
              <v:shape style="position:absolute;left:1728;top:15036;width:2;height:973" coordorigin="1728,15036" coordsize="0,973" path="m1728,16009l1728,15036e" filled="f" stroked="t" strokeweight=".957298pt" strokecolor="#676767">
                <v:path arrowok="t"/>
              </v:shape>
            </v:group>
            <v:group style="position:absolute;left:2345;top:15064;width:2;height:925" coordorigin="2345,15064" coordsize="2,925">
              <v:shape style="position:absolute;left:2345;top:15064;width:2;height:925" coordorigin="2345,15064" coordsize="0,925" path="m2345,15990l2345,15064e" filled="f" stroked="t" strokeweight=".239324pt" strokecolor="#7C7C7C">
                <v:path arrowok="t"/>
              </v:shape>
            </v:group>
            <v:group style="position:absolute;left:1034;top:15997;width:4097;height:2" coordorigin="1034,15997" coordsize="4097,2">
              <v:shape style="position:absolute;left:1034;top:15997;width:4097;height:2" coordorigin="1034,15997" coordsize="4097,0" path="m1034,15997l5131,15997e" filled="f" stroked="t" strokeweight=".717973pt" strokecolor="#838383">
                <v:path arrowok="t"/>
              </v:shape>
            </v:group>
            <v:group style="position:absolute;left:4901;top:15990;width:1388;height:2" coordorigin="4901,15990" coordsize="1388,2">
              <v:shape style="position:absolute;left:4901;top:15990;width:1388;height:2" coordorigin="4901,15990" coordsize="1388,0" path="m4901,15990l6289,15990e" filled="f" stroked="t" strokeweight=".478649pt" strokecolor="#747474">
                <v:path arrowok="t"/>
              </v:shape>
            </v:group>
            <v:group style="position:absolute;left:7433;top:14820;width:2;height:1170" coordorigin="7433,14820" coordsize="2,1170">
              <v:shape style="position:absolute;left:7433;top:14820;width:2;height:1170" coordorigin="7433,14820" coordsize="0,1170" path="m7433,15990l7433,14820e" filled="f" stroked="t" strokeweight=".957298pt" strokecolor="#6B6B6B">
                <v:path arrowok="t"/>
              </v:shape>
            </v:group>
            <v:group style="position:absolute;left:7376;top:15985;width:981;height:2" coordorigin="7376,15985" coordsize="981,2">
              <v:shape style="position:absolute;left:7376;top:15985;width:981;height:2" coordorigin="7376,15985" coordsize="981,0" path="m7376,15985l8357,15985e" filled="f" stroked="t" strokeweight=".478649pt" strokecolor="#676767">
                <v:path arrowok="t"/>
              </v:shape>
            </v:group>
            <v:group style="position:absolute;left:5978;top:15985;width:5571;height:2" coordorigin="5978,15985" coordsize="5571,2">
              <v:shape style="position:absolute;left:5978;top:15985;width:5571;height:2" coordorigin="5978,15985" coordsize="5571,0" path="m5978,15985l11550,15985e" filled="f" stroked="t" strokeweight=".717973pt" strokecolor="#808080">
                <v:path arrowok="t"/>
              </v:shape>
            </v:group>
            <v:group style="position:absolute;left:11516;top:15064;width:2;height:925" coordorigin="11516,15064" coordsize="2,925">
              <v:shape style="position:absolute;left:11516;top:15064;width:2;height:925" coordorigin="11516,15064" coordsize="0,925" path="m11516,15990l11516,15064e" filled="f" stroked="t" strokeweight=".239324pt" strokecolor="#838383">
                <v:path arrowok="t"/>
              </v:shape>
            </v:group>
            <v:group style="position:absolute;left:6120;top:3701;width:169;height:2" coordorigin="6120,3701" coordsize="169,2">
              <v:shape style="position:absolute;left:6120;top:3701;width:169;height:2" coordorigin="6120,3701" coordsize="169,0" path="m6120,3701l6289,3701e" filled="f" stroked="t" strokeweight=".957298pt" strokecolor="#777777">
                <v:path arrowok="t"/>
              </v:shape>
            </v:group>
            <v:group style="position:absolute;left:5909;top:3560;width:211;height:518" coordorigin="5909,3560" coordsize="211,518">
              <v:shape style="position:absolute;left:5909;top:3560;width:211;height:518" coordorigin="5909,3560" coordsize="211,518" path="m5909,3560l6120,3560,6120,4079,5909,4079,5909,3560e" filled="t" fillcolor="#EDEDED" stroked="f">
                <v:path arrowok="t"/>
                <v:fill/>
              </v:shape>
            </v:group>
            <v:group style="position:absolute;left:9697;top:12550;width:111;height:134" coordorigin="9697,12550" coordsize="111,134">
              <v:shape style="position:absolute;left:9697;top:12550;width:111;height:134" coordorigin="9697,12550" coordsize="111,134" path="m9697,12550l9808,12550,9808,12683,9697,12683,9697,12550e" filled="t" fillcolor="#EDEDED" stroked="f">
                <v:path arrowok="t"/>
                <v:fill/>
              </v:shape>
            </v:group>
            <v:group style="position:absolute;left:10568;top:12924;width:120;height:437" coordorigin="10568,12924" coordsize="120,437">
              <v:shape style="position:absolute;left:10568;top:12924;width:120;height:437" coordorigin="10568,12924" coordsize="120,437" path="m10568,12924l10688,12924,10688,13361,10568,13361,10568,12924e" filled="t" fillcolor="#EDEDED" stroked="f">
                <v:path arrowok="t"/>
                <v:fill/>
              </v:shape>
            </v:group>
            <v:group style="position:absolute;left:10849;top:13101;width:2;height:202" coordorigin="10849,13101" coordsize="2,202">
              <v:shape style="position:absolute;left:10849;top:13101;width:2;height:202" coordorigin="10849,13101" coordsize="0,202" path="m10849,13303l10849,13101e" filled="f" stroked="t" strokeweight=".964pt" strokecolor="#EDEDED">
                <v:path arrowok="t"/>
              </v:shape>
            </v:group>
            <v:group style="position:absolute;left:9396;top:13195;width:98;height:148" coordorigin="9396,13195" coordsize="98,148">
              <v:shape style="position:absolute;left:9396;top:13195;width:98;height:148" coordorigin="9396,13195" coordsize="98,148" path="m9396,13195l9494,13195,9494,13343,9396,13343,9396,13195e" filled="t" fillcolor="#EDEDED" stroked="f">
                <v:path arrowok="t"/>
                <v:fill/>
              </v:shape>
            </v:group>
            <v:group style="position:absolute;left:10052;top:13195;width:2;height:148" coordorigin="10052,13195" coordsize="2,148">
              <v:shape style="position:absolute;left:10052;top:13195;width:2;height:148" coordorigin="10052,13195" coordsize="0,148" path="m10052,13343l10052,13195e" filled="f" stroked="t" strokeweight="2.159750pt" strokecolor="#EDEDED">
                <v:path arrowok="t"/>
              </v:shape>
            </v:group>
            <v:group style="position:absolute;left:10202;top:13195;width:2;height:148" coordorigin="10202,13195" coordsize="2,148">
              <v:shape style="position:absolute;left:10202;top:13195;width:2;height:148" coordorigin="10202,13195" coordsize="0,148" path="m10202,13343l10202,13195e" filled="f" stroked="t" strokeweight="1.32375pt" strokecolor="#EDEDED">
                <v:path arrowok="t"/>
              </v:shape>
            </v:group>
            <v:group style="position:absolute;left:10377;top:13071;width:189;height:310" coordorigin="10377,13071" coordsize="189,310">
              <v:shape style="position:absolute;left:10377;top:13071;width:189;height:310" coordorigin="10377,13071" coordsize="189,310" path="m10377,13071l10567,13071,10567,13380,10377,13380,10377,13071e" filled="t" fillcolor="#EDEDED" stroked="f">
                <v:path arrowok="t"/>
                <v:fill/>
              </v:shape>
            </v:group>
            <v:group style="position:absolute;left:10720;top:13266;width:93;height:246" coordorigin="10720,13266" coordsize="93,246">
              <v:shape style="position:absolute;left:10720;top:13266;width:93;height:246" coordorigin="10720,13266" coordsize="93,246" path="m10720,13266l10813,13266,10813,13512,10720,13512,10720,13266e" filled="t" fillcolor="#EDEDED" stroked="f">
                <v:path arrowok="t"/>
                <v:fill/>
              </v:shape>
            </v:group>
            <v:group style="position:absolute;left:10231;top:13425;width:2;height:162" coordorigin="10231,13425" coordsize="2,162">
              <v:shape style="position:absolute;left:10231;top:13425;width:2;height:162" coordorigin="10231,13425" coordsize="0,162" path="m10231,13586l10231,13425e" filled="f" stroked="t" strokeweight="3.25684pt" strokecolor="#EDEDED">
                <v:path arrowok="t"/>
              </v:shape>
            </v:group>
            <v:group style="position:absolute;left:10594;top:13564;width:20;height:82" coordorigin="10594,13564" coordsize="20,82">
              <v:shape style="position:absolute;left:10594;top:13564;width:20;height:82" coordorigin="10594,13564" coordsize="20,82" path="m10604,13646l10604,13564e" filled="f" stroked="t" strokeweight="1.1185pt" strokecolor="#EDEDED">
                <v:path arrowok="t"/>
              </v:shape>
            </v:group>
            <v:group style="position:absolute;left:9321;top:13721;width:2;height:95" coordorigin="9321,13721" coordsize="2,95">
              <v:shape style="position:absolute;left:9321;top:13721;width:2;height:95" coordorigin="9321,13721" coordsize="0,95" path="m9321,13817l9321,13721e" filled="f" stroked="t" strokeweight="4.4197pt" strokecolor="#EDEDED">
                <v:path arrowok="t"/>
              </v:shape>
            </v:group>
            <v:group style="position:absolute;left:9383;top:13737;width:2;height:132" coordorigin="9383,13737" coordsize="2,132">
              <v:shape style="position:absolute;left:9383;top:13737;width:2;height:132" coordorigin="9383,13737" coordsize="0,132" path="m9383,13869l9383,13737e" filled="f" stroked="t" strokeweight="1.1989pt" strokecolor="#EDEDED">
                <v:path arrowok="t"/>
              </v:shape>
            </v:group>
            <v:group style="position:absolute;left:9513;top:13878;width:2;height:121" coordorigin="9513,13878" coordsize="2,121">
              <v:shape style="position:absolute;left:9513;top:13878;width:2;height:121" coordorigin="9513,13878" coordsize="0,121" path="m9513,13999l9513,13878e" filled="f" stroked="t" strokeweight="1.81675pt" strokecolor="#EDEDED">
                <v:path arrowok="t"/>
              </v:shape>
            </v:group>
            <v:group style="position:absolute;left:9920;top:13878;width:2;height:120" coordorigin="9920,13878" coordsize="2,120">
              <v:shape style="position:absolute;left:9920;top:13878;width:2;height:120" coordorigin="9920,13878" coordsize="0,120" path="m9920,13999l9920,13878e" filled="f" stroked="t" strokeweight="1.297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Itfaiy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e</w:t>
      </w:r>
      <w:r>
        <w:rPr>
          <w:rFonts w:ascii="Arial" w:hAnsi="Arial" w:cs="Arial" w:eastAsia="Arial"/>
          <w:sz w:val="20"/>
          <w:szCs w:val="20"/>
          <w:color w:val="2A2B2B"/>
          <w:spacing w:val="24"/>
          <w:w w:val="90"/>
          <w:position w:val="39"/>
        </w:rPr>
        <w:t> 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Kuze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y</w:t>
      </w:r>
      <w:r>
        <w:rPr>
          <w:rFonts w:ascii="Arial" w:hAnsi="Arial" w:cs="Arial" w:eastAsia="Arial"/>
          <w:sz w:val="20"/>
          <w:szCs w:val="20"/>
          <w:color w:val="2A2B2B"/>
          <w:spacing w:val="-13"/>
          <w:w w:val="90"/>
          <w:position w:val="39"/>
        </w:rPr>
        <w:t> 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Bölg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90"/>
          <w:position w:val="39"/>
        </w:rPr>
        <w:t>e</w:t>
      </w:r>
      <w:r>
        <w:rPr>
          <w:rFonts w:ascii="Arial" w:hAnsi="Arial" w:cs="Arial" w:eastAsia="Arial"/>
          <w:sz w:val="20"/>
          <w:szCs w:val="20"/>
          <w:color w:val="2A2B2B"/>
          <w:spacing w:val="17"/>
          <w:w w:val="90"/>
          <w:position w:val="39"/>
        </w:rPr>
        <w:t> 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  <w:b/>
          <w:bCs/>
          <w:position w:val="39"/>
        </w:rPr>
        <w:t>Amiri</w:t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  <w:b/>
          <w:bCs/>
          <w:position w:val="39"/>
        </w:rPr>
        <w:tab/>
      </w:r>
      <w:r>
        <w:rPr>
          <w:rFonts w:ascii="Arial" w:hAnsi="Arial" w:cs="Arial" w:eastAsia="Arial"/>
          <w:sz w:val="20"/>
          <w:szCs w:val="20"/>
          <w:color w:val="2A2B2B"/>
          <w:spacing w:val="0"/>
          <w:w w:val="100"/>
          <w:b/>
          <w:bCs/>
          <w:position w:val="39"/>
        </w:rPr>
      </w:r>
      <w:r>
        <w:rPr>
          <w:rFonts w:ascii="Times New Roman" w:hAnsi="Times New Roman" w:cs="Times New Roman" w:eastAsia="Times New Roman"/>
          <w:sz w:val="79"/>
          <w:szCs w:val="79"/>
          <w:color w:val="343F8E"/>
          <w:spacing w:val="0"/>
          <w:w w:val="69"/>
          <w:i/>
          <w:position w:val="2"/>
        </w:rPr>
        <w:t>tPj!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60"/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53" w:right="440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03.76001pt;margin-top:13.348743pt;width:12.720001pt;height:.1pt;mso-position-horizontal-relative:page;mso-position-vertical-relative:paragraph;z-index:-16135" coordorigin="10075,267" coordsize="254,2">
            <v:shape style="position:absolute;left:10075;top:267;width:254;height:2" coordorigin="10075,267" coordsize="254,0" path="m10075,267l10330,267e" filled="f" stroked="t" strokeweight="3.36pt" strokecolor="#64676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60001pt;margin-top:-11.63929pt;width:54.948493pt;height:41.5pt;mso-position-horizontal-relative:page;mso-position-vertical-relative:paragraph;z-index:-1612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2D2D2D"/>
                      <w:spacing w:val="0"/>
                      <w:w w:val="476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0" w:lineRule="exact"/>
        <w:ind w:left="87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03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607" w:right="5228"/>
        <w:jc w:val="center"/>
        <w:tabs>
          <w:tab w:pos="4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6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18" w:right="-20"/>
        <w:jc w:val="left"/>
        <w:tabs>
          <w:tab w:pos="1500" w:val="left"/>
          <w:tab w:pos="3240" w:val="left"/>
          <w:tab w:pos="56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25.05.20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2"/>
          <w:w w:val="19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0"/>
        </w:rPr>
        <w:t>[Bi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0"/>
        </w:rPr>
        <w:t>tTel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128" w:right="-20"/>
        <w:jc w:val="left"/>
        <w:tabs>
          <w:tab w:pos="1520" w:val="left"/>
          <w:tab w:pos="3220" w:val="left"/>
          <w:tab w:pos="46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]Kayıt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-1"/>
        </w:rPr>
        <w:t>AKÇl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8114/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8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:Çigli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8114/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8" w:right="-20"/>
        <w:jc w:val="left"/>
        <w:tabs>
          <w:tab w:pos="1500" w:val="left"/>
          <w:tab w:pos="43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1"/>
        </w:rPr>
        <w:t>ng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3" w:lineRule="auto"/>
        <w:ind w:left="3584" w:right="3333" w:firstLine="-3456"/>
        <w:jc w:val="left"/>
        <w:tabs>
          <w:tab w:pos="3540" w:val="left"/>
          <w:tab w:pos="6420" w:val="left"/>
          <w:tab w:pos="67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0pt;margin-top:12.081409pt;width:165.840003pt;height:.1pt;mso-position-horizontal-relative:page;mso-position-vertical-relative:paragraph;z-index:-16134" coordorigin="8400,242" coordsize="3317,2">
            <v:shape style="position:absolute;left:8400;top:242;width:3317;height:2" coordorigin="8400,242" coordsize="3317,0" path="m8400,242l11717,242e" filled="f" stroked="t" strokeweight=".4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0"/>
        </w:rPr>
        <w:t>Betoııarmj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6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0"/>
        </w:rPr>
        <w:t>Ç</w:t>
      </w:r>
      <w:r>
        <w:rPr>
          <w:rFonts w:ascii="Arial" w:hAnsi="Arial" w:cs="Arial" w:eastAsia="Arial"/>
          <w:sz w:val="20"/>
          <w:szCs w:val="20"/>
          <w:color w:val="5D5D5D"/>
          <w:spacing w:val="5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0"/>
        </w:rPr>
        <w:t>lilk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525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69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:20:00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5" w:after="0" w:line="240" w:lineRule="auto"/>
        <w:ind w:left="128" w:right="-20"/>
        <w:jc w:val="left"/>
        <w:tabs>
          <w:tab w:pos="222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9"/>
          <w:w w:val="24"/>
          <w:position w:val="0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6"/>
          <w:position w:val="0"/>
        </w:rPr>
        <w:t>Kiracı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30" w:right="-20"/>
        <w:jc w:val="left"/>
        <w:tabs>
          <w:tab w:pos="480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19:51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19:56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72" w:lineRule="exact"/>
        <w:ind w:left="118" w:right="-20"/>
        <w:jc w:val="left"/>
        <w:tabs>
          <w:tab w:pos="222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53.040009pt;margin-top:12.349125pt;width:233.040005pt;height:.48pt;mso-position-horizontal-relative:page;mso-position-vertical-relative:paragraph;z-index:-16133" coordorigin="7061,247" coordsize="4661,10">
            <v:group style="position:absolute;left:7066;top:252;width:590;height:2" coordorigin="7066,252" coordsize="590,2">
              <v:shape style="position:absolute;left:7066;top:252;width:590;height:2" coordorigin="7066,252" coordsize="590,0" path="m7066,252l7656,252e" filled="f" stroked="t" strokeweight=".48pt" strokecolor="#747474">
                <v:path arrowok="t"/>
              </v:shape>
            </v:group>
            <v:group style="position:absolute;left:7656;top:252;width:4061;height:2" coordorigin="7656,252" coordsize="4061,2">
              <v:shape style="position:absolute;left:7656;top:252;width:4061;height:2" coordorigin="7656,252" coordsize="4061,0" path="m7656,252l11717,252e" filled="f" stroked="t" strokeweight=".4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4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33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00"/>
          <w:position w:val="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kibiu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2245" w:right="4237" w:firstLine="2573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7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33" w:right="-20"/>
        <w:jc w:val="left"/>
        <w:tabs>
          <w:tab w:pos="480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Person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Soy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Durımı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Ol.a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69" w:right="39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[S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9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ndUrn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ede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Kullamla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left="118" w:right="-20"/>
        <w:jc w:val="left"/>
        <w:tabs>
          <w:tab w:pos="2340" w:val="left"/>
          <w:tab w:pos="4800" w:val="left"/>
          <w:tab w:pos="668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$öndtirme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A5A7A7"/>
          <w:spacing w:val="0"/>
          <w:w w:val="4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5A7A7"/>
          <w:spacing w:val="12"/>
          <w:w w:val="4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jK.K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-2"/>
        </w:rPr>
        <w:t>Kg_.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left="4832" w:right="-20"/>
        <w:jc w:val="left"/>
        <w:tabs>
          <w:tab w:pos="6720" w:val="left"/>
          <w:tab w:pos="7240" w:val="left"/>
          <w:tab w:pos="8300" w:val="left"/>
          <w:tab w:pos="115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25"/>
          <w:szCs w:val="25"/>
          <w:color w:val="2D2D2D"/>
          <w:w w:val="217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2D2D2D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2D2D2D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2D2D2D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D5D5D"/>
          <w:w w:val="99"/>
          <w:position w:val="0"/>
        </w:rPr>
      </w:r>
      <w:r>
        <w:rPr>
          <w:rFonts w:ascii="Arial" w:hAnsi="Arial" w:cs="Arial" w:eastAsia="Arial"/>
          <w:sz w:val="34"/>
          <w:szCs w:val="34"/>
          <w:color w:val="5D5D5D"/>
          <w:w w:val="99"/>
          <w:u w:val="single" w:color="383838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D5D5D"/>
          <w:w w:val="100"/>
          <w:u w:val="single" w:color="383838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D5D5D"/>
          <w:w w:val="100"/>
          <w:u w:val="single" w:color="383838"/>
          <w:position w:val="0"/>
        </w:rPr>
      </w:r>
      <w:r>
        <w:rPr>
          <w:rFonts w:ascii="Arial" w:hAnsi="Arial" w:cs="Arial" w:eastAsia="Arial"/>
          <w:sz w:val="34"/>
          <w:szCs w:val="34"/>
          <w:color w:val="5D5D5D"/>
          <w:w w:val="63"/>
          <w:u w:val="single" w:color="38383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D5D5D"/>
          <w:w w:val="63"/>
          <w:u w:val="single" w:color="383838"/>
          <w:position w:val="0"/>
        </w:rPr>
      </w:r>
      <w:r>
        <w:rPr>
          <w:rFonts w:ascii="Arial" w:hAnsi="Arial" w:cs="Arial" w:eastAsia="Arial"/>
          <w:sz w:val="34"/>
          <w:szCs w:val="34"/>
          <w:color w:val="5D5D5D"/>
          <w:w w:val="99"/>
          <w:u w:val="single" w:color="383838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D5D5D"/>
          <w:w w:val="100"/>
          <w:u w:val="single" w:color="383838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D5D5D"/>
          <w:w w:val="100"/>
          <w:u w:val="single" w:color="383838"/>
          <w:position w:val="0"/>
        </w:rPr>
      </w:r>
      <w:r>
        <w:rPr>
          <w:rFonts w:ascii="Arial" w:hAnsi="Arial" w:cs="Arial" w:eastAsia="Arial"/>
          <w:sz w:val="34"/>
          <w:szCs w:val="34"/>
          <w:color w:val="5D5D5D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000000"/>
          <w:w w:val="100"/>
          <w:position w:val="0"/>
        </w:rPr>
      </w:r>
    </w:p>
    <w:p>
      <w:pPr>
        <w:spacing w:before="0" w:after="0" w:line="181" w:lineRule="exact"/>
        <w:ind w:left="2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B7C7E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60" w:bottom="280" w:left="160" w:right="100"/>
        </w:sectPr>
      </w:pPr>
      <w:rPr/>
    </w:p>
    <w:p>
      <w:pPr>
        <w:spacing w:before="20" w:after="0" w:line="240" w:lineRule="auto"/>
        <w:ind w:left="17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tabs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2" w:equalWidth="0">
            <w:col w:w="1878" w:space="487"/>
            <w:col w:w="9295"/>
          </w:cols>
        </w:sectPr>
      </w:pPr>
      <w:rPr/>
    </w:p>
    <w:p>
      <w:pPr>
        <w:spacing w:before="16" w:after="0" w:line="240" w:lineRule="auto"/>
        <w:ind w:left="138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7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ıiilmü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287" w:right="-20"/>
        <w:jc w:val="left"/>
        <w:tabs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ehv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58" w:lineRule="auto"/>
        <w:ind w:left="118" w:right="4088"/>
        <w:jc w:val="left"/>
        <w:tabs>
          <w:tab w:pos="222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[Şir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Kay_bı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7"/>
          <w:w w:val="12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5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6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47" w:right="-20"/>
        <w:jc w:val="left"/>
        <w:tabs>
          <w:tab w:pos="226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25/05/2017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[Saati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1"/>
        </w:rPr>
        <w:t>20:20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16" w:lineRule="exact"/>
        <w:ind w:left="138" w:right="-20"/>
        <w:jc w:val="left"/>
        <w:tabs>
          <w:tab w:pos="1140" w:val="left"/>
          <w:tab w:pos="8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i/>
          <w:position w:val="-1"/>
        </w:rPr>
        <w:t>Y: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33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3.POST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BOSTANLl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6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6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45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5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4"/>
          <w:i/>
          <w:position w:val="-21"/>
        </w:rPr>
        <w:t>3</w:t>
      </w:r>
      <w:r>
        <w:rPr>
          <w:rFonts w:ascii="Arial" w:hAnsi="Arial" w:cs="Arial" w:eastAsia="Arial"/>
          <w:sz w:val="27"/>
          <w:szCs w:val="27"/>
          <w:color w:val="2D2D2D"/>
          <w:spacing w:val="35"/>
          <w:w w:val="54"/>
          <w:i/>
          <w:position w:val="-2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4"/>
          <w:i/>
          <w:position w:val="-21"/>
        </w:rPr>
        <w:t>D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4"/>
          <w:i/>
          <w:position w:val="-2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4"/>
          <w:w w:val="54"/>
          <w:i/>
          <w:position w:val="-21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4"/>
          <w:position w:val="-21"/>
        </w:rPr>
        <w:t>MaYı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4"/>
          <w:position w:val="-21"/>
        </w:rPr>
        <w:t>s</w:t>
      </w:r>
      <w:r>
        <w:rPr>
          <w:rFonts w:ascii="Arial" w:hAnsi="Arial" w:cs="Arial" w:eastAsia="Arial"/>
          <w:sz w:val="24"/>
          <w:szCs w:val="24"/>
          <w:color w:val="2D2D2D"/>
          <w:spacing w:val="20"/>
          <w:w w:val="54"/>
          <w:position w:val="-21"/>
        </w:rPr>
        <w:t> 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0"/>
          <w:i/>
          <w:position w:val="-21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2" w:equalWidth="0">
            <w:col w:w="6075" w:space="2953"/>
            <w:col w:w="2632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11" w:lineRule="atLeast"/>
        <w:ind w:right="-81"/>
        <w:jc w:val="right"/>
        <w:tabs>
          <w:tab w:pos="10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152.430008pt;margin-top:-13.785346pt;width:12.38208pt;height:28.420118pt;mso-position-horizontal-relative:page;mso-position-vertical-relative:paragraph;z-index:-16130" coordorigin="3049,-276" coordsize="248,568">
            <v:group style="position:absolute;left:3070;top:-276;width:226;height:377" coordorigin="3070,-276" coordsize="226,377">
              <v:shape style="position:absolute;left:3070;top:-276;width:226;height:377" coordorigin="3070,-276" coordsize="226,377" path="m3070,-276l3296,-276,3296,101,3070,101,3070,-276e" filled="t" fillcolor="#EDEDED" stroked="f">
                <v:path arrowok="t"/>
                <v:fill/>
              </v:shape>
            </v:group>
            <v:group style="position:absolute;left:3049;top:23;width:168;height:269" coordorigin="3049,23" coordsize="168,269">
              <v:shape style="position:absolute;left:3049;top:23;width:168;height:269" coordorigin="3049,23" coordsize="168,269" path="m3049,23l3217,23,3217,293,3049,293,3049,23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22.238998pt;margin-top:-.745795pt;width:7.79403pt;height:29.325939pt;mso-position-horizontal-relative:page;mso-position-vertical-relative:paragraph;z-index:-16128" coordorigin="4445,-15" coordsize="156,587">
            <v:group style="position:absolute;left:4445;top:-15;width:129;height:350" coordorigin="4445,-15" coordsize="129,350">
              <v:shape style="position:absolute;left:4445;top:-15;width:129;height:350" coordorigin="4445,-15" coordsize="129,350" path="m4445,-15l4574,-15,4574,335,4445,335,4445,-15e" filled="t" fillcolor="#EDEDED" stroked="f">
                <v:path arrowok="t"/>
                <v:fill/>
              </v:shape>
            </v:group>
            <v:group style="position:absolute;left:4510;top:271;width:91;height:300" coordorigin="4510,271" coordsize="91,300">
              <v:shape style="position:absolute;left:4510;top:271;width:91;height:300" coordorigin="4510,271" coordsize="91,300" path="m4510,271l4601,271,4601,572,4510,572,4510,271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2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0"/>
          <w:w w:val="100"/>
        </w:rPr>
        <w:t>;;·</w:t>
      </w:r>
      <w:r>
        <w:rPr>
          <w:rFonts w:ascii="Times New Roman" w:hAnsi="Times New Roman" w:cs="Times New Roman" w:eastAsia="Times New Roman"/>
          <w:sz w:val="20"/>
          <w:szCs w:val="20"/>
          <w:color w:val="A5A7A7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3959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3959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B7C7E"/>
          <w:spacing w:val="-5"/>
          <w:w w:val="62"/>
        </w:rPr>
        <w:t>K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-8"/>
          <w:w w:val="124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-8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u w:val="thick" w:color="6B709C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u w:val="thick" w:color="6B709C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u w:val="thick" w:color="6B709C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A5A7A7"/>
          <w:spacing w:val="0"/>
          <w:w w:val="150"/>
          <w:i/>
          <w:position w:val="11"/>
        </w:rPr>
        <w:t>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59" w:lineRule="atLeast"/>
        <w:ind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44"/>
          <w:szCs w:val="1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0"/>
          <w:w w:val="100"/>
          <w:position w:val="2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939593"/>
          <w:spacing w:val="16"/>
          <w:w w:val="100"/>
          <w:position w:val="29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0"/>
          <w:w w:val="100"/>
          <w:position w:val="29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-35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0"/>
          <w:w w:val="100"/>
          <w:position w:val="29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5A7A7"/>
          <w:spacing w:val="0"/>
          <w:w w:val="100"/>
          <w:position w:val="29"/>
        </w:rPr>
      </w:r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0"/>
          <w:w w:val="13"/>
          <w:position w:val="0"/>
        </w:rPr>
        <w:t>i</w:t>
      </w:r>
      <w:r>
        <w:rPr>
          <w:rFonts w:ascii="Times New Roman" w:hAnsi="Times New Roman" w:cs="Times New Roman" w:eastAsia="Times New Roman"/>
          <w:sz w:val="144"/>
          <w:szCs w:val="144"/>
          <w:color w:val="3D3D3D"/>
          <w:spacing w:val="-173"/>
          <w:w w:val="13"/>
          <w:position w:val="0"/>
        </w:rPr>
        <w:t>t</w:t>
      </w:r>
      <w:r>
        <w:rPr>
          <w:rFonts w:ascii="Times New Roman" w:hAnsi="Times New Roman" w:cs="Times New Roman" w:eastAsia="Times New Roman"/>
          <w:sz w:val="144"/>
          <w:szCs w:val="144"/>
          <w:color w:val="5D5D5D"/>
          <w:spacing w:val="-12"/>
          <w:w w:val="27"/>
          <w:position w:val="0"/>
        </w:rPr>
        <w:t>?</w:t>
      </w:r>
      <w:r>
        <w:rPr>
          <w:rFonts w:ascii="Times New Roman" w:hAnsi="Times New Roman" w:cs="Times New Roman" w:eastAsia="Times New Roman"/>
          <w:sz w:val="144"/>
          <w:szCs w:val="144"/>
          <w:color w:val="596087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2" w:equalWidth="0">
            <w:col w:w="3730" w:space="420"/>
            <w:col w:w="7510"/>
          </w:cols>
        </w:sectPr>
      </w:pPr>
      <w:rPr/>
    </w:p>
    <w:p>
      <w:pPr>
        <w:spacing w:before="0" w:after="0" w:line="770" w:lineRule="atLeast"/>
        <w:ind w:left="22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3.340378pt;margin-top:6.056804pt;width:.1pt;height:8.645508pt;mso-position-horizontal-relative:page;mso-position-vertical-relative:paragraph;z-index:-16129" coordorigin="3867,121" coordsize="2,173">
            <v:shape style="position:absolute;left:3867;top:121;width:2;height:173" coordorigin="3867,121" coordsize="0,173" path="m3867,294l3867,121e" filled="f" stroked="t" strokeweight="2.81875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9" w:lineRule="atLeas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54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7A7"/>
          <w:spacing w:val="0"/>
          <w:w w:val="103"/>
        </w:rPr>
        <w:t>re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900" w:lineRule="atLeast"/>
        <w:ind w:right="-20"/>
        <w:jc w:val="left"/>
        <w:tabs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939593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46"/>
          <w:szCs w:val="46"/>
          <w:color w:val="93959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939593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0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0"/>
          <w:i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2D2D2D"/>
          <w:spacing w:val="32"/>
          <w:w w:val="8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3" w:equalWidth="0">
            <w:col w:w="894" w:space="1634"/>
            <w:col w:w="610" w:space="206"/>
            <w:col w:w="8316"/>
          </w:cols>
        </w:sectPr>
      </w:pPr>
      <w:rPr/>
    </w:p>
    <w:p>
      <w:pPr>
        <w:spacing w:before="0" w:after="0" w:line="356" w:lineRule="atLeas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2D2D2D"/>
          <w:spacing w:val="0"/>
          <w:w w:val="111"/>
          <w:i/>
        </w:rPr>
        <w:t>;:;.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88" w:lineRule="atLeast"/>
        <w:ind w:right="-86"/>
        <w:jc w:val="left"/>
        <w:tabs>
          <w:tab w:pos="740" w:val="left"/>
          <w:tab w:pos="122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939593"/>
          <w:spacing w:val="0"/>
          <w:w w:val="145"/>
          <w:position w:val="1"/>
        </w:rPr>
        <w:t>:.'</w:t>
      </w:r>
      <w:r>
        <w:rPr>
          <w:rFonts w:ascii="Arial" w:hAnsi="Arial" w:cs="Arial" w:eastAsia="Arial"/>
          <w:sz w:val="13"/>
          <w:szCs w:val="13"/>
          <w:color w:val="939593"/>
          <w:spacing w:val="-30"/>
          <w:w w:val="145"/>
          <w:position w:val="1"/>
        </w:rPr>
        <w:t> </w:t>
      </w:r>
      <w:r>
        <w:rPr>
          <w:rFonts w:ascii="Arial" w:hAnsi="Arial" w:cs="Arial" w:eastAsia="Arial"/>
          <w:sz w:val="13"/>
          <w:szCs w:val="13"/>
          <w:color w:val="7B7C7E"/>
          <w:spacing w:val="0"/>
          <w:w w:val="66"/>
          <w:position w:val="1"/>
        </w:rPr>
        <w:t>cı:&lt;ri</w:t>
      </w:r>
      <w:r>
        <w:rPr>
          <w:rFonts w:ascii="Arial" w:hAnsi="Arial" w:cs="Arial" w:eastAsia="Arial"/>
          <w:sz w:val="13"/>
          <w:szCs w:val="13"/>
          <w:color w:val="7B7C7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3"/>
          <w:szCs w:val="13"/>
          <w:color w:val="7B7C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0"/>
          <w:w w:val="137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39593"/>
          <w:spacing w:val="-41"/>
          <w:w w:val="137"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7B7C7E"/>
          <w:spacing w:val="0"/>
          <w:w w:val="75"/>
          <w:position w:val="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7B7C7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B7C7E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7B7C7E"/>
          <w:spacing w:val="-27"/>
          <w:w w:val="114"/>
          <w:position w:val="0"/>
        </w:rPr>
        <w:t>n</w:t>
      </w:r>
      <w:r>
        <w:rPr>
          <w:rFonts w:ascii="Arial" w:hAnsi="Arial" w:cs="Arial" w:eastAsia="Arial"/>
          <w:sz w:val="22"/>
          <w:szCs w:val="22"/>
          <w:color w:val="A5A7A7"/>
          <w:spacing w:val="-18"/>
          <w:w w:val="148"/>
          <w:position w:val="0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939593"/>
          <w:spacing w:val="7"/>
          <w:w w:val="61"/>
          <w:position w:val="0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7B7C7E"/>
          <w:spacing w:val="0"/>
          <w:w w:val="40"/>
          <w:position w:val="0"/>
        </w:rPr>
        <w:t>ı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444" w:lineRule="atLeast"/>
        <w:ind w:left="50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939593"/>
          <w:spacing w:val="0"/>
          <w:w w:val="136"/>
        </w:rPr>
        <w:t>.</w:t>
      </w:r>
      <w:r>
        <w:rPr>
          <w:rFonts w:ascii="Arial" w:hAnsi="Arial" w:cs="Arial" w:eastAsia="Arial"/>
          <w:sz w:val="28"/>
          <w:szCs w:val="28"/>
          <w:color w:val="939593"/>
          <w:spacing w:val="76"/>
          <w:w w:val="136"/>
        </w:rPr>
        <w:t> </w:t>
      </w:r>
      <w:r>
        <w:rPr>
          <w:rFonts w:ascii="Arial" w:hAnsi="Arial" w:cs="Arial" w:eastAsia="Arial"/>
          <w:sz w:val="23"/>
          <w:szCs w:val="23"/>
          <w:color w:val="7B7C7E"/>
          <w:spacing w:val="0"/>
          <w:w w:val="196"/>
        </w:rPr>
        <w:t>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344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474.820007pt;margin-top:-11.277808pt;width:45.610401pt;height:48.705582pt;mso-position-horizontal-relative:page;mso-position-vertical-relative:paragraph;z-index:-16127" coordorigin="9496,-226" coordsize="912,974">
            <v:group style="position:absolute;left:9496;top:-226;width:912;height:546" coordorigin="9496,-226" coordsize="912,546">
              <v:shape style="position:absolute;left:9496;top:-226;width:912;height:546" coordorigin="9496,-226" coordsize="912,546" path="m9496,-226l10409,-226,10409,320,9496,320,9496,-226e" filled="t" fillcolor="#EDEDED" stroked="f">
                <v:path arrowok="t"/>
                <v:fill/>
              </v:shape>
            </v:group>
            <v:group style="position:absolute;left:9717;top:10;width:2;height:368" coordorigin="9717,10" coordsize="2,368">
              <v:shape style="position:absolute;left:9717;top:10;width:2;height:368" coordorigin="9717,10" coordsize="0,368" path="m9717,379l9717,10e" filled="f" stroked="t" strokeweight="2.755045pt" strokecolor="#EDEDED">
                <v:path arrowok="t"/>
              </v:shape>
            </v:group>
            <v:group style="position:absolute;left:10292;top:10;width:2;height:330" coordorigin="10292,10" coordsize="2,330">
              <v:shape style="position:absolute;left:10292;top:10;width:2;height:330" coordorigin="10292,10" coordsize="0,330" path="m10292,340l10292,10e" filled="f" stroked="t" strokeweight="3.291805pt" strokecolor="#EDEDED">
                <v:path arrowok="t"/>
              </v:shape>
            </v:group>
            <v:group style="position:absolute;left:9718;top:340;width:2;height:229" coordorigin="9718,340" coordsize="2,229">
              <v:shape style="position:absolute;left:9718;top:340;width:2;height:229" coordorigin="9718,340" coordsize="0,229" path="m9718,569l9718,340e" filled="f" stroked="t" strokeweight="1.88942pt" strokecolor="#EDEDED">
                <v:path arrowok="t"/>
              </v:shape>
            </v:group>
            <v:group style="position:absolute;left:9823;top:340;width:575;height:229" coordorigin="9823,340" coordsize="575,229">
              <v:shape style="position:absolute;left:9823;top:340;width:575;height:229" coordorigin="9823,340" coordsize="575,229" path="m9823,340l10399,340,10399,569,9823,569,9823,340e" filled="t" fillcolor="#EDEDED" stroked="f">
                <v:path arrowok="t"/>
                <v:fill/>
              </v:shape>
            </v:group>
            <v:group style="position:absolute;left:9663;top:463;width:2;height:259" coordorigin="9663,463" coordsize="2,259">
              <v:shape style="position:absolute;left:9663;top:463;width:2;height:259" coordorigin="9663,463" coordsize="0,259" path="m9663,722l9663,463e" filled="f" stroked="t" strokeweight="1.442065pt" strokecolor="#EDEDED">
                <v:path arrowok="t"/>
              </v:shape>
            </v:group>
            <v:group style="position:absolute;left:10180;top:494;width:2;height:215" coordorigin="10180,494" coordsize="2,215">
              <v:shape style="position:absolute;left:10180;top:494;width:2;height:215" coordorigin="10180,494" coordsize="0,215" path="m10180,710l10180,494e" filled="f" stroked="t" strokeweight="3.88288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9.919983pt;margin-top:-4.148437pt;width:29.048621pt;height:37pt;mso-position-horizontal-relative:page;mso-position-vertical-relative:paragraph;z-index:-16125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Arial" w:hAnsi="Arial" w:cs="Arial" w:eastAsia="Arial"/>
                      <w:sz w:val="74"/>
                      <w:szCs w:val="74"/>
                    </w:rPr>
                  </w:pPr>
                  <w:rPr/>
                  <w:r>
                    <w:rPr>
                      <w:rFonts w:ascii="Arial" w:hAnsi="Arial" w:cs="Arial" w:eastAsia="Arial"/>
                      <w:sz w:val="74"/>
                      <w:szCs w:val="74"/>
                      <w:color w:val="5D5D5D"/>
                      <w:w w:val="27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5D5D5D"/>
                      <w:spacing w:val="-135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596087"/>
                      <w:spacing w:val="0"/>
                      <w:w w:val="83"/>
                      <w:i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74"/>
                      <w:szCs w:val="7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7B7C7E"/>
          <w:spacing w:val="-17"/>
          <w:w w:val="136"/>
          <w:position w:val="-2"/>
        </w:rPr>
        <w:t>B</w:t>
      </w:r>
      <w:r>
        <w:rPr>
          <w:rFonts w:ascii="Arial" w:hAnsi="Arial" w:cs="Arial" w:eastAsia="Arial"/>
          <w:sz w:val="40"/>
          <w:szCs w:val="40"/>
          <w:color w:val="7B7C7E"/>
          <w:spacing w:val="0"/>
          <w:w w:val="88"/>
          <w:position w:val="8"/>
        </w:rPr>
        <w:t>ü</w:t>
      </w:r>
      <w:r>
        <w:rPr>
          <w:rFonts w:ascii="Arial" w:hAnsi="Arial" w:cs="Arial" w:eastAsia="Arial"/>
          <w:sz w:val="40"/>
          <w:szCs w:val="40"/>
          <w:color w:val="7B7C7E"/>
          <w:spacing w:val="-27"/>
          <w:w w:val="87"/>
          <w:position w:val="8"/>
        </w:rPr>
        <w:t>f</w:t>
      </w:r>
      <w:r>
        <w:rPr>
          <w:rFonts w:ascii="Arial" w:hAnsi="Arial" w:cs="Arial" w:eastAsia="Arial"/>
          <w:sz w:val="27"/>
          <w:szCs w:val="27"/>
          <w:color w:val="7B7C7E"/>
          <w:spacing w:val="-19"/>
          <w:w w:val="181"/>
          <w:position w:val="-2"/>
        </w:rPr>
        <w:t>e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71"/>
          <w:position w:val="8"/>
        </w:rPr>
        <w:t>.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40"/>
          <w:szCs w:val="40"/>
          <w:color w:val="A5A7A7"/>
          <w:spacing w:val="-40"/>
          <w:w w:val="100"/>
          <w:position w:val="8"/>
        </w:rPr>
        <w:t> 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34"/>
          <w:position w:val="8"/>
        </w:rPr>
        <w:t>,..,</w:t>
      </w:r>
      <w:r>
        <w:rPr>
          <w:rFonts w:ascii="Arial" w:hAnsi="Arial" w:cs="Arial" w:eastAsia="Arial"/>
          <w:sz w:val="40"/>
          <w:szCs w:val="40"/>
          <w:color w:val="A5A7A7"/>
          <w:spacing w:val="-46"/>
          <w:w w:val="100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B8BCB8"/>
          <w:spacing w:val="0"/>
          <w:w w:val="56"/>
          <w:position w:val="-2"/>
        </w:rPr>
        <w:t>.</w:t>
      </w:r>
      <w:r>
        <w:rPr>
          <w:rFonts w:ascii="Arial" w:hAnsi="Arial" w:cs="Arial" w:eastAsia="Arial"/>
          <w:sz w:val="27"/>
          <w:szCs w:val="27"/>
          <w:color w:val="B8BCB8"/>
          <w:spacing w:val="0"/>
          <w:w w:val="56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B8BCB8"/>
          <w:spacing w:val="0"/>
          <w:w w:val="56"/>
          <w:position w:val="-2"/>
        </w:rPr>
        <w:t> 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56"/>
          <w:position w:val="8"/>
        </w:rPr>
        <w:t>.</w:t>
      </w:r>
      <w:r>
        <w:rPr>
          <w:rFonts w:ascii="Arial" w:hAnsi="Arial" w:cs="Arial" w:eastAsia="Arial"/>
          <w:sz w:val="40"/>
          <w:szCs w:val="40"/>
          <w:color w:val="A5A7A7"/>
          <w:spacing w:val="8"/>
          <w:w w:val="56"/>
          <w:position w:val="8"/>
        </w:rPr>
        <w:t> 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56"/>
          <w:position w:val="8"/>
        </w:rPr>
        <w:t>'"'</w:t>
      </w:r>
      <w:r>
        <w:rPr>
          <w:rFonts w:ascii="Arial" w:hAnsi="Arial" w:cs="Arial" w:eastAsia="Arial"/>
          <w:sz w:val="40"/>
          <w:szCs w:val="40"/>
          <w:color w:val="A5A7A7"/>
          <w:spacing w:val="0"/>
          <w:w w:val="56"/>
          <w:position w:val="8"/>
        </w:rPr>
        <w:t> </w:t>
      </w:r>
      <w:r>
        <w:rPr>
          <w:rFonts w:ascii="Arial" w:hAnsi="Arial" w:cs="Arial" w:eastAsia="Arial"/>
          <w:sz w:val="40"/>
          <w:szCs w:val="40"/>
          <w:color w:val="A5A7A7"/>
          <w:spacing w:val="23"/>
          <w:w w:val="56"/>
          <w:position w:val="8"/>
        </w:rPr>
        <w:t> </w:t>
      </w:r>
      <w:r>
        <w:rPr>
          <w:rFonts w:ascii="Arial" w:hAnsi="Arial" w:cs="Arial" w:eastAsia="Arial"/>
          <w:sz w:val="27"/>
          <w:szCs w:val="27"/>
          <w:color w:val="A5A7A7"/>
          <w:spacing w:val="0"/>
          <w:w w:val="71"/>
          <w:position w:val="-2"/>
        </w:rPr>
        <w:t>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left="216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0"/>
          <w:w w:val="74"/>
          <w:position w:val="-12"/>
        </w:rPr>
        <w:t>lt</w:t>
      </w:r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7"/>
          <w:w w:val="74"/>
          <w:position w:val="-1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0"/>
          <w:w w:val="74"/>
          <w:position w:val="-1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D5D5D"/>
          <w:spacing w:val="4"/>
          <w:w w:val="74"/>
          <w:position w:val="-12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7B7C7E"/>
          <w:spacing w:val="0"/>
          <w:w w:val="74"/>
          <w:position w:val="-12"/>
        </w:rPr>
        <w:t>e:Y</w:t>
      </w:r>
      <w:r>
        <w:rPr>
          <w:rFonts w:ascii="Times New Roman" w:hAnsi="Times New Roman" w:cs="Times New Roman" w:eastAsia="Times New Roman"/>
          <w:sz w:val="22"/>
          <w:szCs w:val="22"/>
          <w:color w:val="7B7C7E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B7C7E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0"/>
          <w:w w:val="74"/>
          <w:position w:val="-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14"/>
          <w:w w:val="74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B7C7E"/>
          <w:spacing w:val="-19"/>
          <w:w w:val="100"/>
          <w:position w:val="-1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B8BCB8"/>
          <w:spacing w:val="0"/>
          <w:w w:val="100"/>
          <w:position w:val="-1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B8BCB8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CB8"/>
          <w:spacing w:val="1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CB8"/>
          <w:spacing w:val="0"/>
          <w:w w:val="176"/>
          <w:position w:val="-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8BCB8"/>
          <w:spacing w:val="-2"/>
          <w:w w:val="176"/>
          <w:position w:val="-1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0"/>
          <w:w w:val="176"/>
          <w:position w:val="-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-6"/>
          <w:w w:val="176"/>
          <w:position w:val="-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5A7A7"/>
          <w:spacing w:val="-24"/>
          <w:w w:val="116"/>
          <w:position w:val="-1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7B7C7E"/>
          <w:spacing w:val="0"/>
          <w:w w:val="157"/>
          <w:position w:val="-1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3" w:equalWidth="0">
            <w:col w:w="2733" w:space="294"/>
            <w:col w:w="1497" w:space="3907"/>
            <w:col w:w="3229"/>
          </w:cols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0" w:lineRule="exact"/>
        <w:ind w:right="-20"/>
        <w:jc w:val="left"/>
        <w:tabs>
          <w:tab w:pos="560" w:val="left"/>
          <w:tab w:pos="1040" w:val="left"/>
          <w:tab w:pos="13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D2D2D"/>
          <w:spacing w:val="7"/>
          <w:w w:val="100"/>
          <w:position w:val="-6"/>
        </w:rPr>
        <w:t>M</w:t>
      </w:r>
      <w:r>
        <w:rPr>
          <w:rFonts w:ascii="Arial" w:hAnsi="Arial" w:cs="Arial" w:eastAsia="Arial"/>
          <w:sz w:val="19"/>
          <w:szCs w:val="19"/>
          <w:color w:val="5D5D5D"/>
          <w:spacing w:val="-13"/>
          <w:w w:val="100"/>
          <w:position w:val="-6"/>
        </w:rPr>
        <w:t>ü</w:t>
      </w:r>
      <w:r>
        <w:rPr>
          <w:rFonts w:ascii="Arial" w:hAnsi="Arial" w:cs="Arial" w:eastAsia="Arial"/>
          <w:sz w:val="19"/>
          <w:szCs w:val="19"/>
          <w:color w:val="B8BCB8"/>
          <w:spacing w:val="0"/>
          <w:w w:val="100"/>
          <w:position w:val="-6"/>
        </w:rPr>
        <w:t>'</w:t>
        <w:tab/>
      </w:r>
      <w:r>
        <w:rPr>
          <w:rFonts w:ascii="Arial" w:hAnsi="Arial" w:cs="Arial" w:eastAsia="Arial"/>
          <w:sz w:val="19"/>
          <w:szCs w:val="19"/>
          <w:color w:val="B8BCB8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7B7C7E"/>
          <w:spacing w:val="0"/>
          <w:w w:val="50"/>
          <w:position w:val="-6"/>
        </w:rPr>
        <w:t>•</w:t>
      </w:r>
      <w:r>
        <w:rPr>
          <w:rFonts w:ascii="Arial" w:hAnsi="Arial" w:cs="Arial" w:eastAsia="Arial"/>
          <w:sz w:val="19"/>
          <w:szCs w:val="19"/>
          <w:color w:val="7B7C7E"/>
          <w:spacing w:val="-26"/>
          <w:w w:val="5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7B7C7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7B7C7E"/>
          <w:spacing w:val="0"/>
          <w:w w:val="100"/>
          <w:position w:val="-6"/>
        </w:rPr>
      </w:r>
      <w:r>
        <w:rPr>
          <w:rFonts w:ascii="Arial" w:hAnsi="Arial" w:cs="Arial" w:eastAsia="Arial"/>
          <w:sz w:val="19"/>
          <w:szCs w:val="19"/>
          <w:color w:val="BABCE2"/>
          <w:spacing w:val="0"/>
          <w:w w:val="50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BABCE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BABCE2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73"/>
          <w:position w:val="-6"/>
        </w:rPr>
        <w:t>,.-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72"/>
          <w:position w:val="-6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-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5A7A7"/>
          <w:spacing w:val="0"/>
          <w:w w:val="70"/>
          <w:position w:val="-6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A5A7A7"/>
          <w:spacing w:val="0"/>
          <w:w w:val="70"/>
          <w:position w:val="-6"/>
        </w:rPr>
        <w:t>J</w:t>
      </w:r>
      <w:r>
        <w:rPr>
          <w:rFonts w:ascii="Times New Roman" w:hAnsi="Times New Roman" w:cs="Times New Roman" w:eastAsia="Times New Roman"/>
          <w:sz w:val="16"/>
          <w:szCs w:val="16"/>
          <w:color w:val="A5A7A7"/>
          <w:spacing w:val="-3"/>
          <w:w w:val="7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7B7C7E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939593"/>
          <w:spacing w:val="0"/>
          <w:w w:val="148"/>
          <w:position w:val="-6"/>
        </w:rPr>
        <w:t>':·.</w:t>
      </w:r>
      <w:r>
        <w:rPr>
          <w:rFonts w:ascii="Times New Roman" w:hAnsi="Times New Roman" w:cs="Times New Roman" w:eastAsia="Times New Roman"/>
          <w:sz w:val="16"/>
          <w:szCs w:val="16"/>
          <w:color w:val="939593"/>
          <w:spacing w:val="45"/>
          <w:w w:val="148"/>
          <w:position w:val="-6"/>
        </w:rPr>
        <w:t> </w:t>
      </w:r>
      <w:r>
        <w:rPr>
          <w:rFonts w:ascii="Arial" w:hAnsi="Arial" w:cs="Arial" w:eastAsia="Arial"/>
          <w:sz w:val="30"/>
          <w:szCs w:val="30"/>
          <w:color w:val="939593"/>
          <w:spacing w:val="0"/>
          <w:w w:val="255"/>
          <w:position w:val="-6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2" w:equalWidth="0">
            <w:col w:w="6325" w:space="2131"/>
            <w:col w:w="3204"/>
          </w:cols>
        </w:sectPr>
      </w:pPr>
      <w:rPr/>
    </w:p>
    <w:p>
      <w:pPr>
        <w:spacing w:before="0" w:after="0" w:line="194" w:lineRule="exact"/>
        <w:ind w:left="5389" w:right="-20"/>
        <w:jc w:val="left"/>
        <w:tabs>
          <w:tab w:pos="8480" w:val="left"/>
          <w:tab w:pos="103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0"/>
          <w:w w:val="85"/>
          <w:position w:val="2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5D5D5D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B7C7E"/>
          <w:spacing w:val="0"/>
          <w:w w:val="195"/>
          <w:position w:val="2"/>
        </w:rPr>
        <w:t>Uv</w:t>
      </w:r>
      <w:r>
        <w:rPr>
          <w:rFonts w:ascii="Times New Roman" w:hAnsi="Times New Roman" w:cs="Times New Roman" w:eastAsia="Times New Roman"/>
          <w:sz w:val="10"/>
          <w:szCs w:val="10"/>
          <w:color w:val="7B7C7E"/>
          <w:spacing w:val="-33"/>
          <w:w w:val="195"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39593"/>
          <w:spacing w:val="0"/>
          <w:w w:val="140"/>
          <w:position w:val="2"/>
        </w:rPr>
        <w:t>v</w:t>
      </w:r>
      <w:r>
        <w:rPr>
          <w:rFonts w:ascii="Times New Roman" w:hAnsi="Times New Roman" w:cs="Times New Roman" w:eastAsia="Times New Roman"/>
          <w:sz w:val="10"/>
          <w:szCs w:val="10"/>
          <w:color w:val="93959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3959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77"/>
          <w:i/>
          <w:position w:val="2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73" w:lineRule="exact"/>
        <w:ind w:right="1072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64"/>
          <w:position w:val="-16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-13"/>
          <w:w w:val="64"/>
          <w:position w:val="-16"/>
        </w:rPr>
        <w:t>•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64"/>
          <w:position w:val="-16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0"/>
          <w:w w:val="64"/>
          <w:position w:val="-16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2D2D2D"/>
          <w:spacing w:val="8"/>
          <w:w w:val="64"/>
          <w:position w:val="-1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B7C7E"/>
          <w:spacing w:val="-34"/>
          <w:w w:val="52"/>
          <w:i/>
          <w:position w:val="-16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5D5D5D"/>
          <w:spacing w:val="0"/>
          <w:w w:val="95"/>
          <w:i/>
          <w:position w:val="-16"/>
        </w:rPr>
        <w:t>i.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160" w:right="10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45" w:lineRule="exact"/>
        <w:ind w:left="2509" w:right="-199"/>
        <w:jc w:val="left"/>
        <w:tabs>
          <w:tab w:pos="4060" w:val="left"/>
        </w:tabs>
        <w:rPr>
          <w:rFonts w:ascii="Times New Roman" w:hAnsi="Times New Roman" w:cs="Times New Roman" w:eastAsia="Times New Roman"/>
          <w:sz w:val="106"/>
          <w:szCs w:val="106"/>
        </w:rPr>
      </w:pPr>
      <w:rPr/>
      <w:r>
        <w:rPr/>
        <w:pict>
          <v:group style="position:absolute;margin-left:174.720001pt;margin-top:4.840467pt;width:.1pt;height:16.32pt;mso-position-horizontal-relative:page;mso-position-vertical-relative:paragraph;z-index:-16132" coordorigin="3494,97" coordsize="2,326">
            <v:shape style="position:absolute;left:3494;top:97;width:2;height:326" coordorigin="3494,97" coordsize="0,326" path="m3494,423l3494,97e" filled="f" stroked="t" strokeweight=".48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6"/>
          <w:szCs w:val="106"/>
          <w:color w:val="596087"/>
          <w:spacing w:val="-47"/>
          <w:w w:val="128"/>
          <w:position w:val="-47"/>
        </w:rPr>
        <w:t>B</w:t>
      </w:r>
      <w:r>
        <w:rPr>
          <w:rFonts w:ascii="Arial" w:hAnsi="Arial" w:cs="Arial" w:eastAsia="Arial"/>
          <w:sz w:val="19"/>
          <w:szCs w:val="19"/>
          <w:color w:val="282A52"/>
          <w:spacing w:val="0"/>
          <w:w w:val="60"/>
          <w:i/>
          <w:position w:val="13"/>
        </w:rPr>
        <w:t>J</w:t>
      </w:r>
      <w:r>
        <w:rPr>
          <w:rFonts w:ascii="Arial" w:hAnsi="Arial" w:cs="Arial" w:eastAsia="Arial"/>
          <w:sz w:val="19"/>
          <w:szCs w:val="19"/>
          <w:color w:val="282A52"/>
          <w:spacing w:val="0"/>
          <w:w w:val="100"/>
          <w:i/>
          <w:position w:val="13"/>
        </w:rPr>
        <w:tab/>
      </w:r>
      <w:r>
        <w:rPr>
          <w:rFonts w:ascii="Arial" w:hAnsi="Arial" w:cs="Arial" w:eastAsia="Arial"/>
          <w:sz w:val="19"/>
          <w:szCs w:val="19"/>
          <w:color w:val="282A52"/>
          <w:spacing w:val="0"/>
          <w:w w:val="100"/>
          <w:i/>
          <w:position w:val="13"/>
        </w:rPr>
      </w:r>
      <w:r>
        <w:rPr>
          <w:rFonts w:ascii="Times New Roman" w:hAnsi="Times New Roman" w:cs="Times New Roman" w:eastAsia="Times New Roman"/>
          <w:sz w:val="106"/>
          <w:szCs w:val="106"/>
          <w:color w:val="343477"/>
          <w:spacing w:val="0"/>
          <w:w w:val="48"/>
          <w:position w:val="-47"/>
        </w:rPr>
        <w:t>/</w:t>
      </w:r>
      <w:r>
        <w:rPr>
          <w:rFonts w:ascii="Times New Roman" w:hAnsi="Times New Roman" w:cs="Times New Roman" w:eastAsia="Times New Roman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0" w:after="0" w:line="879" w:lineRule="exact"/>
        <w:ind w:right="-169"/>
        <w:jc w:val="left"/>
        <w:rPr>
          <w:rFonts w:ascii="Arial" w:hAnsi="Arial" w:cs="Arial" w:eastAsia="Arial"/>
          <w:sz w:val="86"/>
          <w:szCs w:val="86"/>
        </w:rPr>
      </w:pPr>
      <w:rPr/>
      <w:r>
        <w:rPr/>
        <w:br w:type="column"/>
      </w:r>
      <w:r>
        <w:rPr>
          <w:rFonts w:ascii="Arial" w:hAnsi="Arial" w:cs="Arial" w:eastAsia="Arial"/>
          <w:sz w:val="86"/>
          <w:szCs w:val="86"/>
          <w:color w:val="414B8C"/>
          <w:spacing w:val="0"/>
          <w:w w:val="67"/>
          <w:position w:val="1"/>
        </w:rPr>
        <w:t>}JC1L</w:t>
      </w:r>
      <w:r>
        <w:rPr>
          <w:rFonts w:ascii="Arial" w:hAnsi="Arial" w:cs="Arial" w:eastAsia="Arial"/>
          <w:sz w:val="86"/>
          <w:szCs w:val="86"/>
          <w:color w:val="000000"/>
          <w:spacing w:val="0"/>
          <w:w w:val="100"/>
          <w:position w:val="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360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B7C7E"/>
          <w:w w:val="176"/>
          <w:i/>
        </w:rPr>
        <w:t>}'</w:t>
      </w:r>
      <w:r>
        <w:rPr>
          <w:rFonts w:ascii="Times New Roman" w:hAnsi="Times New Roman" w:cs="Times New Roman" w:eastAsia="Times New Roman"/>
          <w:sz w:val="11"/>
          <w:szCs w:val="11"/>
          <w:color w:val="939593"/>
          <w:w w:val="323"/>
          <w:i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5A7A7"/>
          <w:spacing w:val="0"/>
          <w:w w:val="270"/>
          <w:i/>
        </w:rPr>
        <w:t>J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  <w:cols w:num="3" w:equalWidth="0">
            <w:col w:w="4216" w:space="904"/>
            <w:col w:w="1560" w:space="3177"/>
            <w:col w:w="1803"/>
          </w:cols>
        </w:sectPr>
      </w:pPr>
      <w:rPr/>
    </w:p>
    <w:p>
      <w:pPr>
        <w:spacing w:before="51" w:after="0" w:line="138" w:lineRule="auto"/>
        <w:ind w:left="166" w:right="5212" w:firstLine="4824"/>
        <w:jc w:val="left"/>
        <w:tabs>
          <w:tab w:pos="3300" w:val="left"/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48pt;margin-top:16.080000pt;width:573.600012pt;height:805.800002pt;mso-position-horizontal-relative:page;mso-position-vertical-relative:page;z-index:-16136" coordorigin="250,322" coordsize="11472,16116">
            <v:group style="position:absolute;left:259;top:336;width:893;height:2" coordorigin="259,336" coordsize="893,2">
              <v:shape style="position:absolute;left:259;top:336;width:893;height:2" coordorigin="259,336" coordsize="893,0" path="m259,336l1152,336e" filled="f" stroked="t" strokeweight=".96pt" strokecolor="#747474">
                <v:path arrowok="t"/>
              </v:shape>
            </v:group>
            <v:group style="position:absolute;left:264;top:326;width:2;height:1085" coordorigin="264,326" coordsize="2,1085">
              <v:shape style="position:absolute;left:264;top:326;width:2;height:1085" coordorigin="264,326" coordsize="0,1085" path="m264,1411l264,326e" filled="f" stroked="t" strokeweight=".48pt" strokecolor="#545454">
                <v:path arrowok="t"/>
              </v:shape>
            </v:group>
            <v:group style="position:absolute;left:773;top:336;width:7867;height:2" coordorigin="773,336" coordsize="7867,2">
              <v:shape style="position:absolute;left:773;top:336;width:7867;height:2" coordorigin="773,336" coordsize="7867,0" path="m773,336l8640,336e" filled="f" stroked="t" strokeweight=".72pt" strokecolor="#545454">
                <v:path arrowok="t"/>
              </v:shape>
            </v:group>
            <v:group style="position:absolute;left:1608;top:341;width:792;height:2" coordorigin="1608,341" coordsize="792,2">
              <v:shape style="position:absolute;left:1608;top:341;width:792;height:2" coordorigin="1608,341" coordsize="792,0" path="m1608,341l2400,341e" filled="f" stroked="t" strokeweight=".48pt" strokecolor="#444444">
                <v:path arrowok="t"/>
              </v:shape>
            </v:group>
            <v:group style="position:absolute;left:2376;top:336;width:2;height:1517" coordorigin="2376,336" coordsize="2,1517">
              <v:shape style="position:absolute;left:2376;top:336;width:2;height:1517" coordorigin="2376,336" coordsize="0,1517" path="m2376,1853l2376,336e" filled="f" stroked="t" strokeweight=".48pt" strokecolor="#232323">
                <v:path arrowok="t"/>
              </v:shape>
            </v:group>
            <v:group style="position:absolute;left:2304;top:346;width:1325;height:2" coordorigin="2304,346" coordsize="1325,2">
              <v:shape style="position:absolute;left:2304;top:346;width:1325;height:2" coordorigin="2304,346" coordsize="1325,0" path="m2304,346l3629,346e" filled="f" stroked="t" strokeweight=".96pt" strokecolor="#5B5B5B">
                <v:path arrowok="t"/>
              </v:shape>
            </v:group>
            <v:group style="position:absolute;left:3466;top:346;width:8208;height:2" coordorigin="3466,346" coordsize="8208,2">
              <v:shape style="position:absolute;left:3466;top:346;width:8208;height:2" coordorigin="3466,346" coordsize="8208,0" path="m3466,346l11674,346e" filled="f" stroked="t" strokeweight=".72pt" strokecolor="#444444">
                <v:path arrowok="t"/>
              </v:shape>
            </v:group>
            <v:group style="position:absolute;left:3682;top:350;width:269;height:2" coordorigin="3682,350" coordsize="269,2">
              <v:shape style="position:absolute;left:3682;top:350;width:269;height:2" coordorigin="3682,350" coordsize="269,0" path="m3682,350l3950,350e" filled="f" stroked="t" strokeweight=".48pt" strokecolor="#282828">
                <v:path arrowok="t"/>
              </v:shape>
            </v:group>
            <v:group style="position:absolute;left:3893;top:355;width:7781;height:2" coordorigin="3893,355" coordsize="7781,2">
              <v:shape style="position:absolute;left:3893;top:355;width:7781;height:2" coordorigin="3893,355" coordsize="7781,0" path="m3893,355l11674,355e" filled="f" stroked="t" strokeweight=".72pt" strokecolor="#484848">
                <v:path arrowok="t"/>
              </v:shape>
            </v:group>
            <v:group style="position:absolute;left:6125;top:355;width:2515;height:2" coordorigin="6125,355" coordsize="2515,2">
              <v:shape style="position:absolute;left:6125;top:355;width:2515;height:2" coordorigin="6125,355" coordsize="2515,0" path="m6125,355l8640,355e" filled="f" stroked="t" strokeweight=".96pt" strokecolor="#5B5B5B">
                <v:path arrowok="t"/>
              </v:shape>
            </v:group>
            <v:group style="position:absolute;left:8534;top:360;width:3139;height:2" coordorigin="8534,360" coordsize="3139,2">
              <v:shape style="position:absolute;left:8534;top:360;width:3139;height:2" coordorigin="8534,360" coordsize="3139,0" path="m8534,360l11674,360e" filled="f" stroked="t" strokeweight=".48pt" strokecolor="#2F2F2F">
                <v:path arrowok="t"/>
              </v:shape>
            </v:group>
            <v:group style="position:absolute;left:9202;top:355;width:2;height:710" coordorigin="9202,355" coordsize="2,710">
              <v:shape style="position:absolute;left:9202;top:355;width:2;height:710" coordorigin="9202,355" coordsize="0,710" path="m9202,1066l9202,355e" filled="f" stroked="t" strokeweight=".48pt" strokecolor="#2F2F2F">
                <v:path arrowok="t"/>
              </v:shape>
            </v:group>
            <v:group style="position:absolute;left:9547;top:341;width:2170;height:2" coordorigin="9547,341" coordsize="2170,2">
              <v:shape style="position:absolute;left:9547;top:341;width:2170;height:2" coordorigin="9547,341" coordsize="2170,0" path="m9547,341l11717,341e" filled="f" stroked="t" strokeweight=".48pt" strokecolor="#000000">
                <v:path arrowok="t"/>
              </v:shape>
            </v:group>
            <v:group style="position:absolute;left:9206;top:1008;width:2;height:864" coordorigin="9206,1008" coordsize="2,864">
              <v:shape style="position:absolute;left:9206;top:1008;width:2;height:864" coordorigin="9206,1008" coordsize="0,864" path="m9206,1872l9206,1008e" filled="f" stroked="t" strokeweight=".96pt" strokecolor="#646464">
                <v:path arrowok="t"/>
              </v:shape>
            </v:group>
            <v:group style="position:absolute;left:259;top:1838;width:571;height:2" coordorigin="259,1838" coordsize="571,2">
              <v:shape style="position:absolute;left:259;top:1838;width:571;height:2" coordorigin="259,1838" coordsize="571,0" path="m259,1838l830,1838e" filled="f" stroked="t" strokeweight=".48pt" strokecolor="#2F2F2F">
                <v:path arrowok="t"/>
              </v:shape>
            </v:group>
            <v:group style="position:absolute;left:269;top:1354;width:2;height:523" coordorigin="269,1354" coordsize="2,523">
              <v:shape style="position:absolute;left:269;top:1354;width:2;height:523" coordorigin="269,1354" coordsize="0,523" path="m269,1877l269,1354e" filled="f" stroked="t" strokeweight=".72pt" strokecolor="#4F4F4F">
                <v:path arrowok="t"/>
              </v:shape>
            </v:group>
            <v:group style="position:absolute;left:773;top:1843;width:1622;height:2" coordorigin="773,1843" coordsize="1622,2">
              <v:shape style="position:absolute;left:773;top:1843;width:1622;height:2" coordorigin="773,1843" coordsize="1622,0" path="m773,1843l2395,1843e" filled="f" stroked="t" strokeweight=".96pt" strokecolor="#606060">
                <v:path arrowok="t"/>
              </v:shape>
            </v:group>
            <v:group style="position:absolute;left:2328;top:1846;width:2074;height:2" coordorigin="2328,1846" coordsize="2074,2">
              <v:shape style="position:absolute;left:2328;top:1846;width:2074;height:2" coordorigin="2328,1846" coordsize="2074,0" path="m2328,1846l4402,1846e" filled="f" stroked="t" strokeweight=".48pt" strokecolor="#343434">
                <v:path arrowok="t"/>
              </v:shape>
            </v:group>
            <v:group style="position:absolute;left:4080;top:1853;width:3014;height:2" coordorigin="4080,1853" coordsize="3014,2">
              <v:shape style="position:absolute;left:4080;top:1853;width:3014;height:2" coordorigin="4080,1853" coordsize="3014,0" path="m4080,1853l7094,1853e" filled="f" stroked="t" strokeweight=".96pt" strokecolor="#606060">
                <v:path arrowok="t"/>
              </v:shape>
            </v:group>
            <v:group style="position:absolute;left:7037;top:1858;width:1392;height:2" coordorigin="7037,1858" coordsize="1392,2">
              <v:shape style="position:absolute;left:7037;top:1858;width:1392;height:2" coordorigin="7037,1858" coordsize="1392,0" path="m7037,1858l8429,1858e" filled="f" stroked="t" strokeweight=".48pt" strokecolor="#343434">
                <v:path arrowok="t"/>
              </v:shape>
            </v:group>
            <v:group style="position:absolute;left:8400;top:1843;width:163;height:2" coordorigin="8400,1843" coordsize="163,2">
              <v:shape style="position:absolute;left:8400;top:1843;width:163;height:2" coordorigin="8400,1843" coordsize="163,0" path="m8400,1843l8563,1843e" filled="f" stroked="t" strokeweight=".48pt" strokecolor="#000000">
                <v:path arrowok="t"/>
              </v:shape>
            </v:group>
            <v:group style="position:absolute;left:8563;top:1843;width:638;height:2" coordorigin="8563,1843" coordsize="638,2">
              <v:shape style="position:absolute;left:8563;top:1843;width:638;height:2" coordorigin="8563,1843" coordsize="638,0" path="m8563,1843l9202,1843e" filled="f" stroked="t" strokeweight=".48pt" strokecolor="#7C7C7C">
                <v:path arrowok="t"/>
              </v:shape>
            </v:group>
            <v:group style="position:absolute;left:9139;top:1862;width:2539;height:2" coordorigin="9139,1862" coordsize="2539,2">
              <v:shape style="position:absolute;left:9139;top:1862;width:2539;height:2" coordorigin="9139,1862" coordsize="2539,0" path="m9139,1862l11678,1862e" filled="f" stroked="t" strokeweight=".96pt" strokecolor="#646464">
                <v:path arrowok="t"/>
              </v:shape>
            </v:group>
            <v:group style="position:absolute;left:259;top:2078;width:1406;height:2" coordorigin="259,2078" coordsize="1406,2">
              <v:shape style="position:absolute;left:259;top:2078;width:1406;height:2" coordorigin="259,2078" coordsize="1406,0" path="m259,2078l1666,2078e" filled="f" stroked="t" strokeweight=".48pt" strokecolor="#3F3F3F">
                <v:path arrowok="t"/>
              </v:shape>
            </v:group>
            <v:group style="position:absolute;left:278;top:1834;width:2;height:250" coordorigin="278,1834" coordsize="2,250">
              <v:shape style="position:absolute;left:278;top:1834;width:2;height:250" coordorigin="278,1834" coordsize="0,250" path="m278,2083l278,1834e" filled="f" stroked="t" strokeweight=".96pt" strokecolor="#484848">
                <v:path arrowok="t"/>
              </v:shape>
            </v:group>
            <v:group style="position:absolute;left:1608;top:2083;width:1109;height:2" coordorigin="1608,2083" coordsize="1109,2">
              <v:shape style="position:absolute;left:1608;top:2083;width:1109;height:2" coordorigin="1608,2083" coordsize="1109,0" path="m1608,2083l2717,2083e" filled="f" stroked="t" strokeweight=".96pt" strokecolor="#606060">
                <v:path arrowok="t"/>
              </v:shape>
            </v:group>
            <v:group style="position:absolute;left:2659;top:2088;width:691;height:2" coordorigin="2659,2088" coordsize="691,2">
              <v:shape style="position:absolute;left:2659;top:2088;width:691;height:2" coordorigin="2659,2088" coordsize="691,0" path="m2659,2088l3350,2088e" filled="f" stroked="t" strokeweight=".48pt" strokecolor="#3B3B3B">
                <v:path arrowok="t"/>
              </v:shape>
            </v:group>
            <v:group style="position:absolute;left:3230;top:2093;width:4546;height:2" coordorigin="3230,2093" coordsize="4546,2">
              <v:shape style="position:absolute;left:3230;top:2093;width:4546;height:2" coordorigin="3230,2093" coordsize="4546,0" path="m3230,2093l7776,2093e" filled="f" stroked="t" strokeweight=".96pt" strokecolor="#606060">
                <v:path arrowok="t"/>
              </v:shape>
            </v:group>
            <v:group style="position:absolute;left:7627;top:2098;width:2506;height:2" coordorigin="7627,2098" coordsize="2506,2">
              <v:shape style="position:absolute;left:7627;top:2098;width:2506;height:2" coordorigin="7627,2098" coordsize="2506,0" path="m7627,2098l10133,2098e" filled="f" stroked="t" strokeweight=".48pt" strokecolor="#2F2F2F">
                <v:path arrowok="t"/>
              </v:shape>
            </v:group>
            <v:group style="position:absolute;left:10075;top:2098;width:254;height:2" coordorigin="10075,2098" coordsize="254,2">
              <v:shape style="position:absolute;left:10075;top:2098;width:254;height:2" coordorigin="10075,2098" coordsize="254,0" path="m10075,2098l10330,2098e" filled="f" stroked="t" strokeweight=".48pt" strokecolor="#1C1C1C">
                <v:path arrowok="t"/>
              </v:shape>
            </v:group>
            <v:group style="position:absolute;left:10272;top:2098;width:1411;height:2" coordorigin="10272,2098" coordsize="1411,2">
              <v:shape style="position:absolute;left:10272;top:2098;width:1411;height:2" coordorigin="10272,2098" coordsize="1411,0" path="m10272,2098l11683,2098e" filled="f" stroked="t" strokeweight=".48pt" strokecolor="#444444">
                <v:path arrowok="t"/>
              </v:shape>
            </v:group>
            <v:group style="position:absolute;left:259;top:2323;width:2611;height:2" coordorigin="259,2323" coordsize="2611,2">
              <v:shape style="position:absolute;left:259;top:2323;width:2611;height:2" coordorigin="259,2323" coordsize="2611,0" path="m259,2323l2870,2323e" filled="f" stroked="t" strokeweight=".72pt" strokecolor="#606060">
                <v:path arrowok="t"/>
              </v:shape>
            </v:group>
            <v:group style="position:absolute;left:264;top:2045;width:2;height:552" coordorigin="264,2045" coordsize="2,552">
              <v:shape style="position:absolute;left:264;top:2045;width:2;height:552" coordorigin="264,2045" coordsize="0,552" path="m264,2597l264,2045e" filled="f" stroked="t" strokeweight=".48pt" strokecolor="#383838">
                <v:path arrowok="t"/>
              </v:shape>
            </v:group>
            <v:group style="position:absolute;left:2813;top:2328;width:1618;height:2" coordorigin="2813,2328" coordsize="1618,2">
              <v:shape style="position:absolute;left:2813;top:2328;width:1618;height:2" coordorigin="2813,2328" coordsize="1618,0" path="m2813,2328l4430,2328e" filled="f" stroked="t" strokeweight=".48pt" strokecolor="#2B2B2B">
                <v:path arrowok="t"/>
              </v:shape>
            </v:group>
            <v:group style="position:absolute;left:4373;top:2333;width:7310;height:2" coordorigin="4373,2333" coordsize="7310,2">
              <v:shape style="position:absolute;left:4373;top:2333;width:7310;height:2" coordorigin="4373,2333" coordsize="7310,0" path="m4373,2333l11683,2333e" filled="f" stroked="t" strokeweight=".72pt" strokecolor="#4B4B4B">
                <v:path arrowok="t"/>
              </v:shape>
            </v:group>
            <v:group style="position:absolute;left:9163;top:2338;width:2515;height:2" coordorigin="9163,2338" coordsize="2515,2">
              <v:shape style="position:absolute;left:9163;top:2338;width:2515;height:2" coordorigin="9163,2338" coordsize="2515,0" path="m9163,2338l11678,2338e" filled="f" stroked="t" strokeweight=".48pt" strokecolor="#2F2F2F">
                <v:path arrowok="t"/>
              </v:shape>
            </v:group>
            <v:group style="position:absolute;left:259;top:2563;width:11419;height:2" coordorigin="259,2563" coordsize="11419,2">
              <v:shape style="position:absolute;left:259;top:2563;width:11419;height:2" coordorigin="259,2563" coordsize="11419,0" path="m259,2563l11678,2563e" filled="f" stroked="t" strokeweight=".72pt" strokecolor="#484848">
                <v:path arrowok="t"/>
              </v:shape>
            </v:group>
            <v:group style="position:absolute;left:3682;top:2568;width:1291;height:2" coordorigin="3682,2568" coordsize="1291,2">
              <v:shape style="position:absolute;left:3682;top:2568;width:1291;height:2" coordorigin="3682,2568" coordsize="1291,0" path="m3682,2568l4973,2568e" filled="f" stroked="t" strokeweight=".48pt" strokecolor="#232323">
                <v:path arrowok="t"/>
              </v:shape>
            </v:group>
            <v:group style="position:absolute;left:4944;top:2558;width:538;height:2" coordorigin="4944,2558" coordsize="538,2">
              <v:shape style="position:absolute;left:4944;top:2558;width:538;height:2" coordorigin="4944,2558" coordsize="538,0" path="m4944,2558l5482,2558e" filled="f" stroked="t" strokeweight=".96pt" strokecolor="#282828">
                <v:path arrowok="t"/>
              </v:shape>
            </v:group>
            <v:group style="position:absolute;left:5453;top:2573;width:6235;height:2" coordorigin="5453,2573" coordsize="6235,2">
              <v:shape style="position:absolute;left:5453;top:2573;width:6235;height:2" coordorigin="5453,2573" coordsize="6235,0" path="m5453,2573l11688,2573e" filled="f" stroked="t" strokeweight=".96pt" strokecolor="#4B4B4B">
                <v:path arrowok="t"/>
              </v:shape>
            </v:group>
            <v:group style="position:absolute;left:5510;top:2573;width:2558;height:2" coordorigin="5510,2573" coordsize="2558,2">
              <v:shape style="position:absolute;left:5510;top:2573;width:2558;height:2" coordorigin="5510,2573" coordsize="2558,0" path="m5510,2573l8069,2573e" filled="f" stroked="t" strokeweight=".96pt" strokecolor="#606060">
                <v:path arrowok="t"/>
              </v:shape>
            </v:group>
            <v:group style="position:absolute;left:7834;top:2573;width:3854;height:2" coordorigin="7834,2573" coordsize="3854,2">
              <v:shape style="position:absolute;left:7834;top:2573;width:3854;height:2" coordorigin="7834,2573" coordsize="3854,0" path="m7834,2573l11688,2573e" filled="f" stroked="t" strokeweight=".72pt" strokecolor="#343434">
                <v:path arrowok="t"/>
              </v:shape>
            </v:group>
            <v:group style="position:absolute;left:8371;top:2578;width:1958;height:2" coordorigin="8371,2578" coordsize="1958,2">
              <v:shape style="position:absolute;left:8371;top:2578;width:1958;height:2" coordorigin="8371,2578" coordsize="1958,0" path="m8371,2578l10330,2578e" filled="f" stroked="t" strokeweight=".48pt" strokecolor="#232323">
                <v:path arrowok="t"/>
              </v:shape>
            </v:group>
            <v:group style="position:absolute;left:10301;top:2558;width:1416;height:2" coordorigin="10301,2558" coordsize="1416,2">
              <v:shape style="position:absolute;left:10301;top:2558;width:1416;height:2" coordorigin="10301,2558" coordsize="1416,0" path="m10301,2558l11717,2558e" filled="f" stroked="t" strokeweight=".48pt" strokecolor="#000000">
                <v:path arrowok="t"/>
              </v:shape>
            </v:group>
            <v:group style="position:absolute;left:259;top:2803;width:1406;height:2" coordorigin="259,2803" coordsize="1406,2">
              <v:shape style="position:absolute;left:259;top:2803;width:1406;height:2" coordorigin="259,2803" coordsize="1406,0" path="m259,2803l1666,2803e" filled="f" stroked="t" strokeweight=".96pt" strokecolor="#5B5B5B">
                <v:path arrowok="t"/>
              </v:shape>
            </v:group>
            <v:group style="position:absolute;left:269;top:2525;width:2;height:2640" coordorigin="269,2525" coordsize="2,2640">
              <v:shape style="position:absolute;left:269;top:2525;width:2;height:2640" coordorigin="269,2525" coordsize="0,2640" path="m269,5165l269,2525e" filled="f" stroked="t" strokeweight=".96pt" strokecolor="#575757">
                <v:path arrowok="t"/>
              </v:shape>
            </v:group>
            <v:group style="position:absolute;left:1608;top:2808;width:2131;height:2" coordorigin="1608,2808" coordsize="2131,2">
              <v:shape style="position:absolute;left:1608;top:2808;width:2131;height:2" coordorigin="1608,2808" coordsize="2131,0" path="m1608,2808l3739,2808e" filled="f" stroked="t" strokeweight=".48pt" strokecolor="#282828">
                <v:path arrowok="t"/>
              </v:shape>
            </v:group>
            <v:group style="position:absolute;left:3682;top:2813;width:8011;height:2" coordorigin="3682,2813" coordsize="8011,2">
              <v:shape style="position:absolute;left:3682;top:2813;width:8011;height:2" coordorigin="3682,2813" coordsize="8011,0" path="m3682,2813l11693,2813e" filled="f" stroked="t" strokeweight=".96pt" strokecolor="#4F4F4F">
                <v:path arrowok="t"/>
              </v:shape>
            </v:group>
            <v:group style="position:absolute;left:6802;top:2818;width:1627;height:2" coordorigin="6802,2818" coordsize="1627,2">
              <v:shape style="position:absolute;left:6802;top:2818;width:1627;height:2" coordorigin="6802,2818" coordsize="1627,0" path="m6802,2818l8429,2818e" filled="f" stroked="t" strokeweight=".48pt" strokecolor="#282828">
                <v:path arrowok="t"/>
              </v:shape>
            </v:group>
            <v:group style="position:absolute;left:8400;top:2827;width:792;height:2" coordorigin="8400,2827" coordsize="792,2">
              <v:shape style="position:absolute;left:8400;top:2827;width:792;height:2" coordorigin="8400,2827" coordsize="792,0" path="m8400,2827l9192,2827e" filled="f" stroked="t" strokeweight=".48pt" strokecolor="#676767">
                <v:path arrowok="t"/>
              </v:shape>
            </v:group>
            <v:group style="position:absolute;left:9067;top:2822;width:2626;height:2" coordorigin="9067,2822" coordsize="2626,2">
              <v:shape style="position:absolute;left:9067;top:2822;width:2626;height:2" coordorigin="9067,2822" coordsize="2626,0" path="m9067,2822l11693,2822e" filled="f" stroked="t" strokeweight=".96pt" strokecolor="#606060">
                <v:path arrowok="t"/>
              </v:shape>
            </v:group>
            <v:group style="position:absolute;left:259;top:3043;width:1406;height:2" coordorigin="259,3043" coordsize="1406,2">
              <v:shape style="position:absolute;left:259;top:3043;width:1406;height:2" coordorigin="259,3043" coordsize="1406,0" path="m259,3043l1666,3043e" filled="f" stroked="t" strokeweight=".96pt" strokecolor="#575757">
                <v:path arrowok="t"/>
              </v:shape>
            </v:group>
            <v:group style="position:absolute;left:1608;top:3053;width:5251;height:2" coordorigin="1608,3053" coordsize="5251,2">
              <v:shape style="position:absolute;left:1608;top:3053;width:5251;height:2" coordorigin="1608,3053" coordsize="5251,0" path="m1608,3053l6859,3053e" filled="f" stroked="t" strokeweight=".72pt" strokecolor="#545454">
                <v:path arrowok="t"/>
              </v:shape>
            </v:group>
            <v:group style="position:absolute;left:6802;top:3058;width:667;height:2" coordorigin="6802,3058" coordsize="667,2">
              <v:shape style="position:absolute;left:6802;top:3058;width:667;height:2" coordorigin="6802,3058" coordsize="667,0" path="m6802,3058l7469,3058e" filled="f" stroked="t" strokeweight=".48pt" strokecolor="#3F3F3F">
                <v:path arrowok="t"/>
              </v:shape>
            </v:group>
            <v:group style="position:absolute;left:7301;top:3062;width:4387;height:2" coordorigin="7301,3062" coordsize="4387,2">
              <v:shape style="position:absolute;left:7301;top:3062;width:4387;height:2" coordorigin="7301,3062" coordsize="4387,0" path="m7301,3062l11688,3062e" filled="f" stroked="t" strokeweight=".96pt" strokecolor="#606060">
                <v:path arrowok="t"/>
              </v:shape>
            </v:group>
            <v:group style="position:absolute;left:3720;top:3043;width:2;height:787" coordorigin="3720,3043" coordsize="2,787">
              <v:shape style="position:absolute;left:3720;top:3043;width:2;height:787" coordorigin="3720,3043" coordsize="0,787" path="m3720,3830l3720,3043e" filled="f" stroked="t" strokeweight=".48pt" strokecolor="#343434">
                <v:path arrowok="t"/>
              </v:shape>
            </v:group>
            <v:group style="position:absolute;left:3706;top:3293;width:1238;height:2" coordorigin="3706,3293" coordsize="1238,2">
              <v:shape style="position:absolute;left:3706;top:3293;width:1238;height:2" coordorigin="3706,3293" coordsize="1238,0" path="m3706,3293l4944,3293e" filled="f" stroked="t" strokeweight=".48pt" strokecolor="#282828">
                <v:path arrowok="t"/>
              </v:shape>
            </v:group>
            <v:group style="position:absolute;left:4944;top:3293;width:538;height:2" coordorigin="4944,3293" coordsize="538,2">
              <v:shape style="position:absolute;left:4944;top:3293;width:538;height:2" coordorigin="4944,3293" coordsize="538,0" path="m4944,3293l5482,3293e" filled="f" stroked="t" strokeweight=".48pt" strokecolor="#000000">
                <v:path arrowok="t"/>
              </v:shape>
            </v:group>
            <v:group style="position:absolute;left:7070;top:3043;width:2;height:787" coordorigin="7070,3043" coordsize="2,787">
              <v:shape style="position:absolute;left:7070;top:3043;width:2;height:787" coordorigin="7070,3043" coordsize="0,787" path="m7070,3830l7070,3043e" filled="f" stroked="t" strokeweight=".48pt" strokecolor="#2F2F2F">
                <v:path arrowok="t"/>
              </v:shape>
            </v:group>
            <v:group style="position:absolute;left:7066;top:3288;width:1210;height:2" coordorigin="7066,3288" coordsize="1210,2">
              <v:shape style="position:absolute;left:7066;top:3288;width:1210;height:2" coordorigin="7066,3288" coordsize="1210,0" path="m7066,3288l8275,3288e" filled="f" stroked="t" strokeweight=".96pt" strokecolor="#383838">
                <v:path arrowok="t"/>
              </v:shape>
            </v:group>
            <v:group style="position:absolute;left:259;top:3811;width:950;height:2" coordorigin="259,3811" coordsize="950,2">
              <v:shape style="position:absolute;left:259;top:3811;width:950;height:2" coordorigin="259,3811" coordsize="950,0" path="m259,3811l1210,3811e" filled="f" stroked="t" strokeweight=".96pt" strokecolor="#6B6B6B">
                <v:path arrowok="t"/>
              </v:shape>
            </v:group>
            <v:group style="position:absolute;left:1152;top:3816;width:514;height:2" coordorigin="1152,3816" coordsize="514,2">
              <v:shape style="position:absolute;left:1152;top:3816;width:514;height:2" coordorigin="1152,3816" coordsize="514,0" path="m1152,3816l1666,3816e" filled="f" stroked="t" strokeweight=".48pt" strokecolor="#2B2B2B">
                <v:path arrowok="t"/>
              </v:shape>
            </v:group>
            <v:group style="position:absolute;left:1637;top:3835;width:725;height:2" coordorigin="1637,3835" coordsize="725,2">
              <v:shape style="position:absolute;left:1637;top:3835;width:725;height:2" coordorigin="1637,3835" coordsize="725,0" path="m1637,3835l2362,3835e" filled="f" stroked="t" strokeweight=".48pt" strokecolor="#A3A3A3">
                <v:path arrowok="t"/>
              </v:shape>
            </v:group>
            <v:group style="position:absolute;left:2333;top:3816;width:4742;height:2" coordorigin="2333,3816" coordsize="4742,2">
              <v:shape style="position:absolute;left:2333;top:3816;width:4742;height:2" coordorigin="2333,3816" coordsize="4742,0" path="m2333,3816l7075,3816e" filled="f" stroked="t" strokeweight=".96pt" strokecolor="#4F4F4F">
                <v:path arrowok="t"/>
              </v:shape>
            </v:group>
            <v:group style="position:absolute;left:7032;top:3830;width:4661;height:2" coordorigin="7032,3830" coordsize="4661,2">
              <v:shape style="position:absolute;left:7032;top:3830;width:4661;height:2" coordorigin="7032,3830" coordsize="4661,0" path="m7032,3830l11693,3830e" filled="f" stroked="t" strokeweight=".72pt" strokecolor="#5B5B5B">
                <v:path arrowok="t"/>
              </v:shape>
            </v:group>
            <v:group style="position:absolute;left:259;top:4090;width:1406;height:2" coordorigin="259,4090" coordsize="1406,2">
              <v:shape style="position:absolute;left:259;top:4090;width:1406;height:2" coordorigin="259,4090" coordsize="1406,0" path="m259,4090l1666,4090e" filled="f" stroked="t" strokeweight=".96pt" strokecolor="#5B5B5B">
                <v:path arrowok="t"/>
              </v:shape>
            </v:group>
            <v:group style="position:absolute;left:1608;top:4094;width:792;height:2" coordorigin="1608,4094" coordsize="792,2">
              <v:shape style="position:absolute;left:1608;top:4094;width:792;height:2" coordorigin="1608,4094" coordsize="792,0" path="m1608,4094l2400,4094e" filled="f" stroked="t" strokeweight=".48pt" strokecolor="#2B2B2B">
                <v:path arrowok="t"/>
              </v:shape>
            </v:group>
            <v:group style="position:absolute;left:2381;top:3811;width:2;height:1829" coordorigin="2381,3811" coordsize="2,1829">
              <v:shape style="position:absolute;left:2381;top:3811;width:2;height:1829" coordorigin="2381,3811" coordsize="0,1829" path="m2381,5640l2381,3811e" filled="f" stroked="t" strokeweight=".96pt" strokecolor="#545454">
                <v:path arrowok="t"/>
              </v:shape>
            </v:group>
            <v:group style="position:absolute;left:2323;top:4099;width:3187;height:2" coordorigin="2323,4099" coordsize="3187,2">
              <v:shape style="position:absolute;left:2323;top:4099;width:3187;height:2" coordorigin="2323,4099" coordsize="3187,0" path="m2323,4099l5510,4099e" filled="f" stroked="t" strokeweight=".96pt" strokecolor="#606060">
                <v:path arrowok="t"/>
              </v:shape>
            </v:group>
            <v:group style="position:absolute;left:5453;top:4099;width:6240;height:2" coordorigin="5453,4099" coordsize="6240,2">
              <v:shape style="position:absolute;left:5453;top:4099;width:6240;height:2" coordorigin="5453,4099" coordsize="6240,0" path="m5453,4099l11693,4099e" filled="f" stroked="t" strokeweight=".72pt" strokecolor="#3B3B3B">
                <v:path arrowok="t"/>
              </v:shape>
            </v:group>
            <v:group style="position:absolute;left:7834;top:4104;width:3859;height:2" coordorigin="7834,4104" coordsize="3859,2">
              <v:shape style="position:absolute;left:7834;top:4104;width:3859;height:2" coordorigin="7834,4104" coordsize="3859,0" path="m7834,4104l11693,4104e" filled="f" stroked="t" strokeweight=".48pt" strokecolor="#2B2B2B">
                <v:path arrowok="t"/>
              </v:shape>
            </v:group>
            <v:group style="position:absolute;left:2371;top:4339;width:5635;height:2" coordorigin="2371,4339" coordsize="5635,2">
              <v:shape style="position:absolute;left:2371;top:4339;width:5635;height:2" coordorigin="2371,4339" coordsize="5635,0" path="m2371,4339l8006,4339e" filled="f" stroked="t" strokeweight=".96pt" strokecolor="#606060">
                <v:path arrowok="t"/>
              </v:shape>
            </v:group>
            <v:group style="position:absolute;left:7834;top:4339;width:3859;height:2" coordorigin="7834,4339" coordsize="3859,2">
              <v:shape style="position:absolute;left:7834;top:4339;width:3859;height:2" coordorigin="7834,4339" coordsize="3859,0" path="m7834,4339l11693,4339e" filled="f" stroked="t" strokeweight=".72pt" strokecolor="#343434">
                <v:path arrowok="t"/>
              </v:shape>
            </v:group>
            <v:group style="position:absolute;left:8371;top:4344;width:3322;height:2" coordorigin="8371,4344" coordsize="3322,2">
              <v:shape style="position:absolute;left:8371;top:4344;width:3322;height:2" coordorigin="8371,4344" coordsize="3322,0" path="m8371,4344l11693,4344e" filled="f" stroked="t" strokeweight=".48pt" strokecolor="#2B2B2B">
                <v:path arrowok="t"/>
              </v:shape>
            </v:group>
            <v:group style="position:absolute;left:4954;top:4330;width:2;height:1051" coordorigin="4954,4330" coordsize="2,1051">
              <v:shape style="position:absolute;left:4954;top:4330;width:2;height:1051" coordorigin="4954,4330" coordsize="0,1051" path="m4954,5381l4954,4330e" filled="f" stroked="t" strokeweight=".96pt" strokecolor="#545454">
                <v:path arrowok="t"/>
              </v:shape>
            </v:group>
            <v:group style="position:absolute;left:4934;top:4574;width:1896;height:2" coordorigin="4934,4574" coordsize="1896,2">
              <v:shape style="position:absolute;left:4934;top:4574;width:1896;height:2" coordorigin="4934,4574" coordsize="1896,0" path="m4934,4574l6830,4574e" filled="f" stroked="t" strokeweight=".48pt" strokecolor="#707070">
                <v:path arrowok="t"/>
              </v:shape>
            </v:group>
            <v:group style="position:absolute;left:6830;top:4574;width:826;height:2" coordorigin="6830,4574" coordsize="826,2">
              <v:shape style="position:absolute;left:6830;top:4574;width:826;height:2" coordorigin="6830,4574" coordsize="826,0" path="m6830,4574l7656,4574e" filled="f" stroked="t" strokeweight=".48pt" strokecolor="#000000">
                <v:path arrowok="t"/>
              </v:shape>
            </v:group>
            <v:group style="position:absolute;left:7656;top:4574;width:216;height:2" coordorigin="7656,4574" coordsize="216,2">
              <v:shape style="position:absolute;left:7656;top:4574;width:216;height:2" coordorigin="7656,4574" coordsize="216,0" path="m7656,4574l7872,4574e" filled="f" stroked="t" strokeweight=".48pt" strokecolor="#646464">
                <v:path arrowok="t"/>
              </v:shape>
            </v:group>
            <v:group style="position:absolute;left:7872;top:4330;width:2;height:278" coordorigin="7872,4330" coordsize="2,278">
              <v:shape style="position:absolute;left:7872;top:4330;width:2;height:278" coordorigin="7872,4330" coordsize="0,278" path="m7872,4608l7872,4330e" filled="f" stroked="t" strokeweight=".96pt" strokecolor="#5B5B5B">
                <v:path arrowok="t"/>
              </v:shape>
            </v:group>
            <v:group style="position:absolute;left:7853;top:4574;width:1694;height:2" coordorigin="7853,4574" coordsize="1694,2">
              <v:shape style="position:absolute;left:7853;top:4574;width:1694;height:2" coordorigin="7853,4574" coordsize="1694,0" path="m7853,4574l9547,4574e" filled="f" stroked="t" strokeweight=".48pt" strokecolor="#4F4F4F">
                <v:path arrowok="t"/>
              </v:shape>
            </v:group>
            <v:group style="position:absolute;left:9547;top:4574;width:2170;height:2" coordorigin="9547,4574" coordsize="2170,2">
              <v:shape style="position:absolute;left:9547;top:4574;width:2170;height:2" coordorigin="9547,4574" coordsize="2170,0" path="m9547,4574l11717,4574e" filled="f" stroked="t" strokeweight=".48pt" strokecolor="#000000">
                <v:path arrowok="t"/>
              </v:shape>
            </v:group>
            <v:group style="position:absolute;left:4944;top:4807;width:2059;height:2" coordorigin="4944,4807" coordsize="2059,2">
              <v:shape style="position:absolute;left:4944;top:4807;width:2059;height:2" coordorigin="4944,4807" coordsize="2059,0" path="m4944,4807l7003,4807e" filled="f" stroked="t" strokeweight=".72pt" strokecolor="#444444">
                <v:path arrowok="t"/>
              </v:shape>
            </v:group>
            <v:group style="position:absolute;left:4944;top:5117;width:6749;height:2" coordorigin="4944,5117" coordsize="6749,2">
              <v:shape style="position:absolute;left:4944;top:5117;width:6749;height:2" coordorigin="4944,5117" coordsize="6749,0" path="m4944,5117l11693,5117e" filled="f" stroked="t" strokeweight=".96pt" strokecolor="#575757">
                <v:path arrowok="t"/>
              </v:shape>
            </v:group>
            <v:group style="position:absolute;left:274;top:5107;width:2;height:2443" coordorigin="274,5107" coordsize="2,2443">
              <v:shape style="position:absolute;left:274;top:5107;width:2;height:2443" coordorigin="274,5107" coordsize="0,2443" path="m274,7550l274,5107e" filled="f" stroked="t" strokeweight=".48pt" strokecolor="#232323">
                <v:path arrowok="t"/>
              </v:shape>
            </v:group>
            <v:group style="position:absolute;left:2352;top:5342;width:336;height:2" coordorigin="2352,5342" coordsize="336,2">
              <v:shape style="position:absolute;left:2352;top:5342;width:336;height:2" coordorigin="2352,5342" coordsize="336,0" path="m2352,5342l2688,5342e" filled="f" stroked="t" strokeweight=".48pt" strokecolor="#2F2F2F">
                <v:path arrowok="t"/>
              </v:shape>
            </v:group>
            <v:group style="position:absolute;left:2462;top:5357;width:9230;height:2" coordorigin="2462,5357" coordsize="9230,2">
              <v:shape style="position:absolute;left:2462;top:5357;width:9230;height:2" coordorigin="2462,5357" coordsize="9230,0" path="m2462,5357l11693,5357e" filled="f" stroked="t" strokeweight=".96pt" strokecolor="#5B5B5B">
                <v:path arrowok="t"/>
              </v:shape>
            </v:group>
            <v:group style="position:absolute;left:269;top:5597;width:3744;height:2" coordorigin="269,5597" coordsize="3744,2">
              <v:shape style="position:absolute;left:269;top:5597;width:3744;height:2" coordorigin="269,5597" coordsize="3744,0" path="m269,5597l4013,5597e" filled="f" stroked="t" strokeweight=".96pt" strokecolor="#575757">
                <v:path arrowok="t"/>
              </v:shape>
            </v:group>
            <v:group style="position:absolute;left:3893;top:5602;width:7800;height:2" coordorigin="3893,5602" coordsize="7800,2">
              <v:shape style="position:absolute;left:3893;top:5602;width:7800;height:2" coordorigin="3893,5602" coordsize="7800,0" path="m3893,5602l11693,5602e" filled="f" stroked="t" strokeweight=".48pt" strokecolor="#2B2B2B">
                <v:path arrowok="t"/>
              </v:shape>
            </v:group>
            <v:group style="position:absolute;left:4958;top:5304;width:2;height:1022" coordorigin="4958,5304" coordsize="2,1022">
              <v:shape style="position:absolute;left:4958;top:5304;width:2;height:1022" coordorigin="4958,5304" coordsize="0,1022" path="m4958,6326l4958,5304e" filled="f" stroked="t" strokeweight=".48pt" strokecolor="#232323">
                <v:path arrowok="t"/>
              </v:shape>
            </v:group>
            <v:group style="position:absolute;left:2386;top:5563;width:2;height:1987" coordorigin="2386,5563" coordsize="2,1987">
              <v:shape style="position:absolute;left:2386;top:5563;width:2;height:1987" coordorigin="2386,5563" coordsize="0,1987" path="m2386,7550l2386,5563e" filled="f" stroked="t" strokeweight=".48pt" strokecolor="#282828">
                <v:path arrowok="t"/>
              </v:shape>
            </v:group>
            <v:group style="position:absolute;left:7877;top:5597;width:2;height:730" coordorigin="7877,5597" coordsize="2,730">
              <v:shape style="position:absolute;left:7877;top:5597;width:2;height:730" coordorigin="7877,5597" coordsize="0,730" path="m7877,6326l7877,5597e" filled="f" stroked="t" strokeweight=".48pt" strokecolor="#2B2B2B">
                <v:path arrowok="t"/>
              </v:shape>
            </v:group>
            <v:group style="position:absolute;left:2381;top:6067;width:3307;height:2" coordorigin="2381,6067" coordsize="3307,2">
              <v:shape style="position:absolute;left:2381;top:6067;width:3307;height:2" coordorigin="2381,6067" coordsize="3307,0" path="m2381,6067l5688,6067e" filled="f" stroked="t" strokeweight=".96pt" strokecolor="#5B5B5B">
                <v:path arrowok="t"/>
              </v:shape>
            </v:group>
            <v:group style="position:absolute;left:5453;top:6072;width:6240;height:2" coordorigin="5453,6072" coordsize="6240,2">
              <v:shape style="position:absolute;left:5453;top:6072;width:6240;height:2" coordorigin="5453,6072" coordsize="6240,0" path="m5453,6072l11693,6072e" filled="f" stroked="t" strokeweight=".48pt" strokecolor="#343434">
                <v:path arrowok="t"/>
              </v:shape>
            </v:group>
            <v:group style="position:absolute;left:2357;top:6302;width:2592;height:2" coordorigin="2357,6302" coordsize="2592,2">
              <v:shape style="position:absolute;left:2357;top:6302;width:2592;height:2" coordorigin="2357,6302" coordsize="2592,0" path="m2357,6302l4949,6302e" filled="f" stroked="t" strokeweight=".48pt" strokecolor="#383838">
                <v:path arrowok="t"/>
              </v:shape>
            </v:group>
            <v:group style="position:absolute;left:4939;top:6302;width:2717;height:2" coordorigin="4939,6302" coordsize="2717,2">
              <v:shape style="position:absolute;left:4939;top:6302;width:2717;height:2" coordorigin="4939,6302" coordsize="2717,0" path="m4939,6302l7656,6302e" filled="f" stroked="t" strokeweight=".96pt" strokecolor="#343434">
                <v:path arrowok="t"/>
              </v:shape>
            </v:group>
            <v:group style="position:absolute;left:7627;top:6312;width:274;height:2" coordorigin="7627,6312" coordsize="274,2">
              <v:shape style="position:absolute;left:7627;top:6312;width:274;height:2" coordorigin="7627,6312" coordsize="274,0" path="m7627,6312l7901,6312e" filled="f" stroked="t" strokeweight=".48pt" strokecolor="#343434">
                <v:path arrowok="t"/>
              </v:shape>
            </v:group>
            <v:group style="position:absolute;left:7853;top:6302;width:710;height:2" coordorigin="7853,6302" coordsize="710,2">
              <v:shape style="position:absolute;left:7853;top:6302;width:710;height:2" coordorigin="7853,6302" coordsize="710,0" path="m7853,6302l8563,6302e" filled="f" stroked="t" strokeweight=".96pt" strokecolor="#2F2F2F">
                <v:path arrowok="t"/>
              </v:shape>
            </v:group>
            <v:group style="position:absolute;left:8563;top:6302;width:984;height:2" coordorigin="8563,6302" coordsize="984,2">
              <v:shape style="position:absolute;left:8563;top:6302;width:984;height:2" coordorigin="8563,6302" coordsize="984,0" path="m8563,6302l9547,6302e" filled="f" stroked="t" strokeweight=".96pt" strokecolor="#2B2B2B">
                <v:path arrowok="t"/>
              </v:shape>
            </v:group>
            <v:group style="position:absolute;left:8995;top:6317;width:1214;height:2" coordorigin="8995,6317" coordsize="1214,2">
              <v:shape style="position:absolute;left:8995;top:6317;width:1214;height:2" coordorigin="8995,6317" coordsize="1214,0" path="m8995,6317l10210,6317e" filled="f" stroked="t" strokeweight=".72pt" strokecolor="#4F4F4F">
                <v:path arrowok="t"/>
              </v:shape>
            </v:group>
            <v:group style="position:absolute;left:10104;top:6302;width:197;height:2" coordorigin="10104,6302" coordsize="197,2">
              <v:shape style="position:absolute;left:10104;top:6302;width:197;height:2" coordorigin="10104,6302" coordsize="197,0" path="m10104,6302l10301,6302e" filled="f" stroked="t" strokeweight=".96pt" strokecolor="#2B2B2B">
                <v:path arrowok="t"/>
              </v:shape>
            </v:group>
            <v:group style="position:absolute;left:10301;top:6302;width:1416;height:2" coordorigin="10301,6302" coordsize="1416,2">
              <v:shape style="position:absolute;left:10301;top:6302;width:1416;height:2" coordorigin="10301,6302" coordsize="1416,0" path="m10301,6302l11717,6302e" filled="f" stroked="t" strokeweight=".48pt" strokecolor="#383838">
                <v:path arrowok="t"/>
              </v:shape>
            </v:group>
            <v:group style="position:absolute;left:269;top:6547;width:1114;height:2" coordorigin="269,6547" coordsize="1114,2">
              <v:shape style="position:absolute;left:269;top:6547;width:1114;height:2" coordorigin="269,6547" coordsize="1114,0" path="m269,6547l1382,6547e" filled="f" stroked="t" strokeweight=".96pt" strokecolor="#646464">
                <v:path arrowok="t"/>
              </v:shape>
            </v:group>
            <v:group style="position:absolute;left:1152;top:6547;width:514;height:2" coordorigin="1152,6547" coordsize="514,2">
              <v:shape style="position:absolute;left:1152;top:6547;width:514;height:2" coordorigin="1152,6547" coordsize="514,0" path="m1152,6547l1666,6547e" filled="f" stroked="t" strokeweight=".72pt" strokecolor="#4B4B4B">
                <v:path arrowok="t"/>
              </v:shape>
            </v:group>
            <v:group style="position:absolute;left:1608;top:6552;width:10085;height:2" coordorigin="1608,6552" coordsize="10085,2">
              <v:shape style="position:absolute;left:1608;top:6552;width:10085;height:2" coordorigin="1608,6552" coordsize="10085,0" path="m1608,6552l11693,6552e" filled="f" stroked="t" strokeweight=".48pt" strokecolor="#2B2B2B">
                <v:path arrowok="t"/>
              </v:shape>
            </v:group>
            <v:group style="position:absolute;left:269;top:7027;width:11424;height:2" coordorigin="269,7027" coordsize="11424,2">
              <v:shape style="position:absolute;left:269;top:7027;width:11424;height:2" coordorigin="269,7027" coordsize="11424,0" path="m269,7027l11693,7027e" filled="f" stroked="t" strokeweight=".96pt" strokecolor="#5B5B5B">
                <v:path arrowok="t"/>
              </v:shape>
            </v:group>
            <v:group style="position:absolute;left:4963;top:7018;width:2;height:749" coordorigin="4963,7018" coordsize="2,749">
              <v:shape style="position:absolute;left:4963;top:7018;width:2;height:749" coordorigin="4963,7018" coordsize="0,749" path="m4963,7766l4963,7018e" filled="f" stroked="t" strokeweight=".96pt" strokecolor="#5B5B5B">
                <v:path arrowok="t"/>
              </v:shape>
            </v:group>
            <v:group style="position:absolute;left:4954;top:7267;width:6744;height:2" coordorigin="4954,7267" coordsize="6744,2">
              <v:shape style="position:absolute;left:4954;top:7267;width:6744;height:2" coordorigin="4954,7267" coordsize="6744,0" path="m4954,7267l11698,7267e" filled="f" stroked="t" strokeweight=".96pt" strokecolor="#606060">
                <v:path arrowok="t"/>
              </v:shape>
            </v:group>
            <v:group style="position:absolute;left:4954;top:7512;width:557;height:2" coordorigin="4954,7512" coordsize="557,2">
              <v:shape style="position:absolute;left:4954;top:7512;width:557;height:2" coordorigin="4954,7512" coordsize="557,0" path="m4954,7512l5510,7512e" filled="f" stroked="t" strokeweight=".48pt" strokecolor="#444444">
                <v:path arrowok="t"/>
              </v:shape>
            </v:group>
            <v:group style="position:absolute;left:5482;top:7522;width:1349;height:2" coordorigin="5482,7522" coordsize="1349,2">
              <v:shape style="position:absolute;left:5482;top:7522;width:1349;height:2" coordorigin="5482,7522" coordsize="1349,0" path="m5482,7522l6830,7522e" filled="f" stroked="t" strokeweight=".48pt" strokecolor="#747474">
                <v:path arrowok="t"/>
              </v:shape>
            </v:group>
            <v:group style="position:absolute;left:6802;top:7512;width:3331;height:2" coordorigin="6802,7512" coordsize="3331,2">
              <v:shape style="position:absolute;left:6802;top:7512;width:3331;height:2" coordorigin="6802,7512" coordsize="3331,0" path="m6802,7512l10133,7512e" filled="f" stroked="t" strokeweight=".48pt" strokecolor="#3F3F3F">
                <v:path arrowok="t"/>
              </v:shape>
            </v:group>
            <v:group style="position:absolute;left:10061;top:7507;width:288;height:2" coordorigin="10061,7507" coordsize="288,2">
              <v:shape style="position:absolute;left:10061;top:7507;width:288;height:2" coordorigin="10061,7507" coordsize="288,0" path="m10061,7507l10349,7507e" filled="f" stroked="t" strokeweight=".96pt" strokecolor="#777777">
                <v:path arrowok="t"/>
              </v:shape>
            </v:group>
            <v:group style="position:absolute;left:10272;top:7512;width:1430;height:2" coordorigin="10272,7512" coordsize="1430,2">
              <v:shape style="position:absolute;left:10272;top:7512;width:1430;height:2" coordorigin="10272,7512" coordsize="1430,0" path="m10272,7512l11702,7512e" filled="f" stroked="t" strokeweight=".48pt" strokecolor="#575757">
                <v:path arrowok="t"/>
              </v:shape>
            </v:group>
            <v:group style="position:absolute;left:269;top:7752;width:2448;height:2" coordorigin="269,7752" coordsize="2448,2">
              <v:shape style="position:absolute;left:269;top:7752;width:2448;height:2" coordorigin="269,7752" coordsize="2448,0" path="m269,7752l2717,7752e" filled="f" stroked="t" strokeweight=".48pt" strokecolor="#3B3B3B">
                <v:path arrowok="t"/>
              </v:shape>
            </v:group>
            <v:group style="position:absolute;left:278;top:7493;width:2;height:283" coordorigin="278,7493" coordsize="2,283">
              <v:shape style="position:absolute;left:278;top:7493;width:2;height:283" coordorigin="278,7493" coordsize="0,283" path="m278,7776l278,7493e" filled="f" stroked="t" strokeweight=".72pt" strokecolor="#3F3F3F">
                <v:path arrowok="t"/>
              </v:shape>
            </v:group>
            <v:group style="position:absolute;left:2388;top:7493;width:2;height:1608" coordorigin="2388,7493" coordsize="2,1608">
              <v:shape style="position:absolute;left:2388;top:7493;width:2;height:1608" coordorigin="2388,7493" coordsize="0,1608" path="m2388,9101l2388,7493e" filled="f" stroked="t" strokeweight=".72pt" strokecolor="#575757">
                <v:path arrowok="t"/>
              </v:shape>
            </v:group>
            <v:group style="position:absolute;left:2688;top:7738;width:360;height:2" coordorigin="2688,7738" coordsize="360,2">
              <v:shape style="position:absolute;left:2688;top:7738;width:360;height:2" coordorigin="2688,7738" coordsize="360,0" path="m2688,7738l3048,7738e" filled="f" stroked="t" strokeweight=".48pt" strokecolor="#000000">
                <v:path arrowok="t"/>
              </v:shape>
            </v:group>
            <v:group style="position:absolute;left:3019;top:7752;width:1411;height:2" coordorigin="3019,7752" coordsize="1411,2">
              <v:shape style="position:absolute;left:3019;top:7752;width:1411;height:2" coordorigin="3019,7752" coordsize="1411,0" path="m3019,7752l4430,7752e" filled="f" stroked="t" strokeweight=".48pt" strokecolor="#3B3B3B">
                <v:path arrowok="t"/>
              </v:shape>
            </v:group>
            <v:group style="position:absolute;left:4402;top:7738;width:552;height:2" coordorigin="4402,7738" coordsize="552,2">
              <v:shape style="position:absolute;left:4402;top:7738;width:552;height:2" coordorigin="4402,7738" coordsize="552,0" path="m4402,7738l4954,7738e" filled="f" stroked="t" strokeweight=".48pt" strokecolor="#979797">
                <v:path arrowok="t"/>
              </v:shape>
            </v:group>
            <v:group style="position:absolute;left:4906;top:7752;width:1954;height:2" coordorigin="4906,7752" coordsize="1954,2">
              <v:shape style="position:absolute;left:4906;top:7752;width:1954;height:2" coordorigin="4906,7752" coordsize="1954,0" path="m4906,7752l6859,7752e" filled="f" stroked="t" strokeweight=".48pt" strokecolor="#3B3B3B">
                <v:path arrowok="t"/>
              </v:shape>
            </v:group>
            <v:group style="position:absolute;left:6830;top:7738;width:235;height:2" coordorigin="6830,7738" coordsize="235,2">
              <v:shape style="position:absolute;left:6830;top:7738;width:235;height:2" coordorigin="6830,7738" coordsize="235,0" path="m6830,7738l7066,7738e" filled="f" stroked="t" strokeweight=".48pt" strokecolor="#4B4B4B">
                <v:path arrowok="t"/>
              </v:shape>
            </v:group>
            <v:group style="position:absolute;left:7066;top:7738;width:374;height:2" coordorigin="7066,7738" coordsize="374,2">
              <v:shape style="position:absolute;left:7066;top:7738;width:374;height:2" coordorigin="7066,7738" coordsize="374,0" path="m7066,7738l7440,7738e" filled="f" stroked="t" strokeweight=".48pt" strokecolor="#000000">
                <v:path arrowok="t"/>
              </v:shape>
            </v:group>
            <v:group style="position:absolute;left:278;top:7661;width:2;height:1632" coordorigin="278,7661" coordsize="2,1632">
              <v:shape style="position:absolute;left:278;top:7661;width:2;height:1632" coordorigin="278,7661" coordsize="0,1632" path="m278,9293l278,7661e" filled="f" stroked="t" strokeweight=".96pt" strokecolor="#5B5B5B">
                <v:path arrowok="t"/>
              </v:shape>
            </v:group>
            <v:group style="position:absolute;left:269;top:8563;width:10094;height:2" coordorigin="269,8563" coordsize="10094,2">
              <v:shape style="position:absolute;left:269;top:8563;width:10094;height:2" coordorigin="269,8563" coordsize="10094,0" path="m269,8563l10363,8563e" filled="f" stroked="t" strokeweight=".96pt" strokecolor="#5B5B5B">
                <v:path arrowok="t"/>
              </v:shape>
            </v:group>
            <v:group style="position:absolute;left:10104;top:8549;width:197;height:2" coordorigin="10104,8549" coordsize="197,2">
              <v:shape style="position:absolute;left:10104;top:8549;width:197;height:2" coordorigin="10104,8549" coordsize="197,0" path="m10104,8549l10301,8549e" filled="f" stroked="t" strokeweight=".96pt" strokecolor="#1F1F1F">
                <v:path arrowok="t"/>
              </v:shape>
            </v:group>
            <v:group style="position:absolute;left:10301;top:8549;width:1416;height:2" coordorigin="10301,8549" coordsize="1416,2">
              <v:shape style="position:absolute;left:10301;top:8549;width:1416;height:2" coordorigin="10301,8549" coordsize="1416,0" path="m10301,8549l11717,8549e" filled="f" stroked="t" strokeweight=".48pt" strokecolor="#343434">
                <v:path arrowok="t"/>
              </v:shape>
            </v:group>
            <v:group style="position:absolute;left:278;top:9408;width:11429;height:2" coordorigin="278,9408" coordsize="11429,2">
              <v:shape style="position:absolute;left:278;top:9408;width:11429;height:2" coordorigin="278,9408" coordsize="11429,0" path="m278,9408l11707,9408e" filled="f" stroked="t" strokeweight=".72pt" strokecolor="#575757">
                <v:path arrowok="t"/>
              </v:shape>
            </v:group>
            <v:group style="position:absolute;left:278;top:9043;width:2;height:4877" coordorigin="278,9043" coordsize="2,4877">
              <v:shape style="position:absolute;left:278;top:9043;width:2;height:4877" coordorigin="278,9043" coordsize="0,4877" path="m278,13920l278,9043e" filled="f" stroked="t" strokeweight=".72pt" strokecolor="#3F3F3F">
                <v:path arrowok="t"/>
              </v:shape>
            </v:group>
            <v:group style="position:absolute;left:2393;top:4512;width:2;height:7310" coordorigin="2393,4512" coordsize="2,7310">
              <v:shape style="position:absolute;left:2393;top:4512;width:2;height:7310" coordorigin="2393,4512" coordsize="0,7310" path="m2393,11822l2393,4512e" filled="f" stroked="t" strokeweight=".48pt" strokecolor="#444444">
                <v:path arrowok="t"/>
              </v:shape>
            </v:group>
            <v:group style="position:absolute;left:278;top:9650;width:7584;height:2" coordorigin="278,9650" coordsize="7584,2">
              <v:shape style="position:absolute;left:278;top:9650;width:7584;height:2" coordorigin="278,9650" coordsize="7584,0" path="m278,9650l7862,9650e" filled="f" stroked="t" strokeweight=".96pt" strokecolor="#545454">
                <v:path arrowok="t"/>
              </v:shape>
            </v:group>
            <v:group style="position:absolute;left:283;top:2606;width:2;height:11314" coordorigin="283,2606" coordsize="2,11314">
              <v:shape style="position:absolute;left:283;top:2606;width:2;height:11314" coordorigin="283,2606" coordsize="0,11314" path="m283,13920l283,2606e" filled="f" stroked="t" strokeweight=".48pt" strokecolor="#444444">
                <v:path arrowok="t"/>
              </v:shape>
            </v:group>
            <v:group style="position:absolute;left:7075;top:9398;width:2;height:259" coordorigin="7075,9398" coordsize="2,259">
              <v:shape style="position:absolute;left:7075;top:9398;width:2;height:259" coordorigin="7075,9398" coordsize="0,259" path="m7075,9658l7075,9398e" filled="f" stroked="t" strokeweight=".96pt" strokecolor="#575757">
                <v:path arrowok="t"/>
              </v:shape>
            </v:group>
            <v:group style="position:absolute;left:7862;top:9653;width:701;height:2" coordorigin="7862,9653" coordsize="701,2">
              <v:shape style="position:absolute;left:7862;top:9653;width:701;height:2" coordorigin="7862,9653" coordsize="701,0" path="m7862,9653l8563,9653e" filled="f" stroked="t" strokeweight=".48pt" strokecolor="#646464">
                <v:path arrowok="t"/>
              </v:shape>
            </v:group>
            <v:group style="position:absolute;left:8534;top:9643;width:3178;height:2" coordorigin="8534,9643" coordsize="3178,2">
              <v:shape style="position:absolute;left:8534;top:9643;width:3178;height:2" coordorigin="8534,9643" coordsize="3178,0" path="m8534,9643l11712,9643e" filled="f" stroked="t" strokeweight=".48pt" strokecolor="#2B2B2B">
                <v:path arrowok="t"/>
              </v:shape>
            </v:group>
            <v:group style="position:absolute;left:278;top:9888;width:2117;height:2" coordorigin="278,9888" coordsize="2117,2">
              <v:shape style="position:absolute;left:278;top:9888;width:2117;height:2" coordorigin="278,9888" coordsize="2117,0" path="m278,9888l2395,9888e" filled="f" stroked="t" strokeweight=".72pt" strokecolor="#5B5B5B">
                <v:path arrowok="t"/>
              </v:shape>
            </v:group>
            <v:group style="position:absolute;left:2328;top:9893;width:1195;height:2" coordorigin="2328,9893" coordsize="1195,2">
              <v:shape style="position:absolute;left:2328;top:9893;width:1195;height:2" coordorigin="2328,9893" coordsize="1195,0" path="m2328,9893l3523,9893e" filled="f" stroked="t" strokeweight=".48pt" strokecolor="#2F2F2F">
                <v:path arrowok="t"/>
              </v:shape>
            </v:group>
            <v:group style="position:absolute;left:3466;top:9888;width:8246;height:2" coordorigin="3466,9888" coordsize="8246,2">
              <v:shape style="position:absolute;left:3466;top:9888;width:8246;height:2" coordorigin="3466,9888" coordsize="8246,0" path="m3466,9888l11712,9888e" filled="f" stroked="t" strokeweight=".96pt" strokecolor="#606060">
                <v:path arrowok="t"/>
              </v:shape>
            </v:group>
            <v:group style="position:absolute;left:278;top:10368;width:1387;height:2" coordorigin="278,10368" coordsize="1387,2">
              <v:shape style="position:absolute;left:278;top:10368;width:1387;height:2" coordorigin="278,10368" coordsize="1387,0" path="m278,10368l1666,10368e" filled="f" stroked="t" strokeweight=".96pt" strokecolor="#646464">
                <v:path arrowok="t"/>
              </v:shape>
            </v:group>
            <v:group style="position:absolute;left:1608;top:10373;width:787;height:2" coordorigin="1608,10373" coordsize="787,2">
              <v:shape style="position:absolute;left:1608;top:10373;width:787;height:2" coordorigin="1608,10373" coordsize="787,0" path="m1608,10373l2395,10373e" filled="f" stroked="t" strokeweight=".48pt" strokecolor="#3F3F3F">
                <v:path arrowok="t"/>
              </v:shape>
            </v:group>
            <v:group style="position:absolute;left:2328;top:10368;width:7810;height:2" coordorigin="2328,10368" coordsize="7810,2">
              <v:shape style="position:absolute;left:2328;top:10368;width:7810;height:2" coordorigin="2328,10368" coordsize="7810,0" path="m2328,10368l10138,10368e" filled="f" stroked="t" strokeweight=".96pt" strokecolor="#606060">
                <v:path arrowok="t"/>
              </v:shape>
            </v:group>
            <v:group style="position:absolute;left:10104;top:10354;width:197;height:2" coordorigin="10104,10354" coordsize="197,2">
              <v:shape style="position:absolute;left:10104;top:10354;width:197;height:2" coordorigin="10104,10354" coordsize="197,0" path="m10104,10354l10301,10354e" filled="f" stroked="t" strokeweight=".96pt" strokecolor="#3F3F3F">
                <v:path arrowok="t"/>
              </v:shape>
            </v:group>
            <v:group style="position:absolute;left:10301;top:10354;width:1416;height:2" coordorigin="10301,10354" coordsize="1416,2">
              <v:shape style="position:absolute;left:10301;top:10354;width:1416;height:2" coordorigin="10301,10354" coordsize="1416,0" path="m10301,10354l11717,10354e" filled="f" stroked="t" strokeweight=".48pt" strokecolor="#444444">
                <v:path arrowok="t"/>
              </v:shape>
            </v:group>
            <v:group style="position:absolute;left:274;top:10598;width:1363;height:2" coordorigin="274,10598" coordsize="1363,2">
              <v:shape style="position:absolute;left:274;top:10598;width:1363;height:2" coordorigin="274,10598" coordsize="1363,0" path="m274,10598l1637,10598e" filled="f" stroked="t" strokeweight=".48pt" strokecolor="#606060">
                <v:path arrowok="t"/>
              </v:shape>
            </v:group>
            <v:group style="position:absolute;left:1637;top:10598;width:730;height:2" coordorigin="1637,10598" coordsize="730,2">
              <v:shape style="position:absolute;left:1637;top:10598;width:730;height:2" coordorigin="1637,10598" coordsize="730,0" path="m1637,10598l2366,10598e" filled="f" stroked="t" strokeweight=".96pt" strokecolor="#2F2F2F">
                <v:path arrowok="t"/>
              </v:shape>
            </v:group>
            <v:group style="position:absolute;left:2357;top:10598;width:485;height:2" coordorigin="2357,10598" coordsize="485,2">
              <v:shape style="position:absolute;left:2357;top:10598;width:485;height:2" coordorigin="2357,10598" coordsize="485,0" path="m2357,10598l2842,10598e" filled="f" stroked="t" strokeweight=".48pt" strokecolor="#5B5B5B">
                <v:path arrowok="t"/>
              </v:shape>
            </v:group>
            <v:group style="position:absolute;left:2842;top:10598;width:1560;height:2" coordorigin="2842,10598" coordsize="1560,2">
              <v:shape style="position:absolute;left:2842;top:10598;width:1560;height:2" coordorigin="2842,10598" coordsize="1560,0" path="m2842,10598l4402,10598e" filled="f" stroked="t" strokeweight=".48pt" strokecolor="#9C9C9C">
                <v:path arrowok="t"/>
              </v:shape>
            </v:group>
            <v:group style="position:absolute;left:4373;top:10613;width:1138;height:2" coordorigin="4373,10613" coordsize="1138,2">
              <v:shape style="position:absolute;left:4373;top:10613;width:1138;height:2" coordorigin="4373,10613" coordsize="1138,0" path="m4373,10613l5510,10613e" filled="f" stroked="t" strokeweight=".48pt" strokecolor="#343434">
                <v:path arrowok="t"/>
              </v:shape>
            </v:group>
            <v:group style="position:absolute;left:5453;top:10608;width:6259;height:2" coordorigin="5453,10608" coordsize="6259,2">
              <v:shape style="position:absolute;left:5453;top:10608;width:6259;height:2" coordorigin="5453,10608" coordsize="6259,0" path="m5453,10608l11712,10608e" filled="f" stroked="t" strokeweight=".96pt" strokecolor="#606060">
                <v:path arrowok="t"/>
              </v:shape>
            </v:group>
            <v:group style="position:absolute;left:288;top:10565;width:2;height:5813" coordorigin="288,10565" coordsize="2,5813">
              <v:shape style="position:absolute;left:288;top:10565;width:2;height:5813" coordorigin="288,10565" coordsize="0,5813" path="m288,16378l288,10565e" filled="f" stroked="t" strokeweight=".72pt" strokecolor="#484848">
                <v:path arrowok="t"/>
              </v:shape>
            </v:group>
            <v:group style="position:absolute;left:826;top:10858;width:1570;height:2" coordorigin="826,10858" coordsize="1570,2">
              <v:shape style="position:absolute;left:826;top:10858;width:1570;height:2" coordorigin="826,10858" coordsize="1570,0" path="m826,10858l2395,10858e" filled="f" stroked="t" strokeweight=".72pt" strokecolor="#676767">
                <v:path arrowok="t"/>
              </v:shape>
            </v:group>
            <v:group style="position:absolute;left:1186;top:10608;width:2;height:763" coordorigin="1186,10608" coordsize="2,763">
              <v:shape style="position:absolute;left:1186;top:10608;width:2;height:763" coordorigin="1186,10608" coordsize="0,763" path="m1186,11371l1186,10608e" filled="f" stroked="t" strokeweight=".48pt" strokecolor="#2F2F2F">
                <v:path arrowok="t"/>
              </v:shape>
            </v:group>
            <v:group style="position:absolute;left:1637;top:10594;width:2;height:413" coordorigin="1637,10594" coordsize="2,413">
              <v:shape style="position:absolute;left:1637;top:10594;width:2;height:413" coordorigin="1637,10594" coordsize="0,413" path="m1637,11006l1637,10594e" filled="f" stroked="t" strokeweight=".48pt" strokecolor="#343434">
                <v:path arrowok="t"/>
              </v:shape>
            </v:group>
            <v:group style="position:absolute;left:5453;top:10853;width:2438;height:2" coordorigin="5453,10853" coordsize="2438,2">
              <v:shape style="position:absolute;left:5453;top:10853;width:2438;height:2" coordorigin="5453,10853" coordsize="2438,0" path="m5453,10853l7891,10853e" filled="f" stroked="t" strokeweight=".48pt" strokecolor="#2F2F2F">
                <v:path arrowok="t"/>
              </v:shape>
            </v:group>
            <v:group style="position:absolute;left:7445;top:10608;width:2;height:1195" coordorigin="7445,10608" coordsize="2,1195">
              <v:shape style="position:absolute;left:7445;top:10608;width:2;height:1195" coordorigin="7445,10608" coordsize="0,1195" path="m7445,11803l7445,10608e" filled="f" stroked="t" strokeweight=".48pt" strokecolor="#2B2B2B">
                <v:path arrowok="t"/>
              </v:shape>
            </v:group>
            <v:group style="position:absolute;left:7834;top:10848;width:3878;height:2" coordorigin="7834,10848" coordsize="3878,2">
              <v:shape style="position:absolute;left:7834;top:10848;width:3878;height:2" coordorigin="7834,10848" coordsize="3878,0" path="m7834,10848l11712,10848e" filled="f" stroked="t" strokeweight=".96pt" strokecolor="#676767">
                <v:path arrowok="t"/>
              </v:shape>
            </v:group>
            <v:group style="position:absolute;left:288;top:10978;width:2;height:1080" coordorigin="288,10978" coordsize="2,1080">
              <v:shape style="position:absolute;left:288;top:10978;width:2;height:1080" coordorigin="288,10978" coordsize="0,1080" path="m288,12058l288,10978e" filled="f" stroked="t" strokeweight=".96pt" strokecolor="#5B5B5B">
                <v:path arrowok="t"/>
              </v:shape>
            </v:group>
            <v:group style="position:absolute;left:1637;top:11006;width:2;height:1502" coordorigin="1637,11006" coordsize="2,1502">
              <v:shape style="position:absolute;left:1637;top:11006;width:2;height:1502" coordorigin="1637,11006" coordsize="0,1502" path="m1637,12509l1637,11006e" filled="f" stroked="t" strokeweight=".48pt" strokecolor="#000000">
                <v:path arrowok="t"/>
              </v:shape>
            </v:group>
            <v:group style="position:absolute;left:2393;top:10963;width:2;height:634" coordorigin="2393,10963" coordsize="2,634">
              <v:shape style="position:absolute;left:2393;top:10963;width:2;height:634" coordorigin="2393,10963" coordsize="0,634" path="m2393,11597l2393,10963e" filled="f" stroked="t" strokeweight=".96pt" strokecolor="#5B5B5B">
                <v:path arrowok="t"/>
              </v:shape>
            </v:group>
            <v:group style="position:absolute;left:1190;top:11314;width:2;height:283" coordorigin="1190,11314" coordsize="2,283">
              <v:shape style="position:absolute;left:1190;top:11314;width:2;height:283" coordorigin="1190,11314" coordsize="0,283" path="m1190,11597l1190,11314e" filled="f" stroked="t" strokeweight=".72pt" strokecolor="#545454">
                <v:path arrowok="t"/>
              </v:shape>
            </v:group>
            <v:group style="position:absolute;left:1190;top:11501;width:2;height:1037" coordorigin="1190,11501" coordsize="2,1037">
              <v:shape style="position:absolute;left:1190;top:11501;width:2;height:1037" coordorigin="1190,11501" coordsize="0,1037" path="m1190,12538l1190,11501e" filled="f" stroked="t" strokeweight=".96pt" strokecolor="#676767">
                <v:path arrowok="t"/>
              </v:shape>
            </v:group>
            <v:group style="position:absolute;left:2393;top:11525;width:2;height:278" coordorigin="2393,11525" coordsize="2,278">
              <v:shape style="position:absolute;left:2393;top:11525;width:2;height:278" coordorigin="2393,11525" coordsize="0,278" path="m2393,11803l2393,11525e" filled="f" stroked="t" strokeweight=".96pt" strokecolor="#878787">
                <v:path arrowok="t"/>
              </v:shape>
            </v:group>
            <v:group style="position:absolute;left:2362;top:11774;width:2;height:734" coordorigin="2362,11774" coordsize="2,734">
              <v:shape style="position:absolute;left:2362;top:11774;width:2;height:734" coordorigin="2362,11774" coordsize="0,734" path="m2362,12509l2362,11774e" filled="f" stroked="t" strokeweight=".48pt" strokecolor="#000000">
                <v:path arrowok="t"/>
              </v:shape>
            </v:group>
            <v:group style="position:absolute;left:7450;top:11746;width:2;height:1387" coordorigin="7450,11746" coordsize="2,1387">
              <v:shape style="position:absolute;left:7450;top:11746;width:2;height:1387" coordorigin="7450,11746" coordsize="0,1387" path="m7450,13133l7450,11746e" filled="f" stroked="t" strokeweight=".96pt" strokecolor="#5B5B5B">
                <v:path arrowok="t"/>
              </v:shape>
            </v:group>
            <v:group style="position:absolute;left:293;top:11995;width:2;height:374" coordorigin="293,11995" coordsize="2,374">
              <v:shape style="position:absolute;left:293;top:11995;width:2;height:374" coordorigin="293,11995" coordsize="0,374" path="m293,12370l293,11995e" filled="f" stroked="t" strokeweight=".48pt" strokecolor="#3B3B3B">
                <v:path arrowok="t"/>
              </v:shape>
            </v:group>
            <v:group style="position:absolute;left:293;top:12312;width:2;height:226" coordorigin="293,12312" coordsize="2,226">
              <v:shape style="position:absolute;left:293;top:12312;width:2;height:226" coordorigin="293,12312" coordsize="0,226" path="m293,12538l293,12312e" filled="f" stroked="t" strokeweight=".48pt" strokecolor="#1F1F1F">
                <v:path arrowok="t"/>
              </v:shape>
            </v:group>
            <v:group style="position:absolute;left:274;top:12691;width:528;height:2" coordorigin="274,12691" coordsize="528,2">
              <v:shape style="position:absolute;left:274;top:12691;width:528;height:2" coordorigin="274,12691" coordsize="528,0" path="m274,12691l802,12691e" filled="f" stroked="t" strokeweight=".48pt" strokecolor="#0F0F0F">
                <v:path arrowok="t"/>
              </v:shape>
            </v:group>
            <v:group style="position:absolute;left:293;top:12480;width:2;height:3898" coordorigin="293,12480" coordsize="2,3898">
              <v:shape style="position:absolute;left:293;top:12480;width:2;height:3898" coordorigin="293,12480" coordsize="0,3898" path="m293,16378l293,12480e" filled="f" stroked="t" strokeweight=".48pt" strokecolor="#3F3F3F">
                <v:path arrowok="t"/>
              </v:shape>
            </v:group>
            <v:group style="position:absolute;left:802;top:12691;width:840;height:2" coordorigin="802,12691" coordsize="840,2">
              <v:shape style="position:absolute;left:802;top:12691;width:840;height:2" coordorigin="802,12691" coordsize="840,0" path="m802,12691l1642,12691e" filled="f" stroked="t" strokeweight=".48pt" strokecolor="#2F2F2F">
                <v:path arrowok="t"/>
              </v:shape>
            </v:group>
            <v:group style="position:absolute;left:1195;top:12480;width:2;height:1195" coordorigin="1195,12480" coordsize="2,1195">
              <v:shape style="position:absolute;left:1195;top:12480;width:2;height:1195" coordorigin="1195,12480" coordsize="0,1195" path="m1195,13675l1195,12480e" filled="f" stroked="t" strokeweight=".48pt" strokecolor="#343434">
                <v:path arrowok="t"/>
              </v:shape>
            </v:group>
            <v:group style="position:absolute;left:1637;top:12509;width:2;height:187" coordorigin="1637,12509" coordsize="2,187">
              <v:shape style="position:absolute;left:1637;top:12509;width:2;height:187" coordorigin="1637,12509" coordsize="0,187" path="m1637,12696l1637,12509e" filled="f" stroked="t" strokeweight=".48pt" strokecolor="#646464">
                <v:path arrowok="t"/>
              </v:shape>
            </v:group>
            <v:group style="position:absolute;left:1632;top:12691;width:734;height:2" coordorigin="1632,12691" coordsize="734,2">
              <v:shape style="position:absolute;left:1632;top:12691;width:734;height:2" coordorigin="1632,12691" coordsize="734,0" path="m1632,12691l2366,12691e" filled="f" stroked="t" strokeweight=".48pt" strokecolor="#606060">
                <v:path arrowok="t"/>
              </v:shape>
            </v:group>
            <v:group style="position:absolute;left:2362;top:12509;width:2;height:187" coordorigin="2362,12509" coordsize="2,187">
              <v:shape style="position:absolute;left:2362;top:12509;width:2;height:187" coordorigin="2362,12509" coordsize="0,187" path="m2362,12696l2362,12509e" filled="f" stroked="t" strokeweight=".48pt" strokecolor="#747474">
                <v:path arrowok="t"/>
              </v:shape>
            </v:group>
            <v:group style="position:absolute;left:293;top:12658;width:2;height:264" coordorigin="293,12658" coordsize="2,264">
              <v:shape style="position:absolute;left:293;top:12658;width:2;height:264" coordorigin="293,12658" coordsize="0,264" path="m293,12922l293,12658e" filled="f" stroked="t" strokeweight=".48pt" strokecolor="#131313">
                <v:path arrowok="t"/>
              </v:shape>
            </v:group>
            <v:group style="position:absolute;left:1637;top:12686;width:2;height:2573" coordorigin="1637,12686" coordsize="2,2573">
              <v:shape style="position:absolute;left:1637;top:12686;width:2;height:2573" coordorigin="1637,12686" coordsize="0,2573" path="m1637,15259l1637,12686e" filled="f" stroked="t" strokeweight=".48pt" strokecolor="#000000">
                <v:path arrowok="t"/>
              </v:shape>
            </v:group>
            <v:group style="position:absolute;left:2362;top:12686;width:2;height:2573" coordorigin="2362,12686" coordsize="2,2573">
              <v:shape style="position:absolute;left:2362;top:12686;width:2;height:2573" coordorigin="2362,12686" coordsize="0,2573" path="m2362,15259l2362,12686e" filled="f" stroked="t" strokeweight=".48pt" strokecolor="#000000">
                <v:path arrowok="t"/>
              </v:shape>
            </v:group>
            <v:group style="position:absolute;left:298;top:13042;width:2;height:3389" coordorigin="298,13042" coordsize="2,3389">
              <v:shape style="position:absolute;left:298;top:13042;width:2;height:3389" coordorigin="298,13042" coordsize="0,3389" path="m298,16430l298,13042e" filled="f" stroked="t" strokeweight=".72pt" strokecolor="#4B4B4B">
                <v:path arrowok="t"/>
              </v:shape>
            </v:group>
            <v:group style="position:absolute;left:7454;top:13042;width:2;height:1171" coordorigin="7454,13042" coordsize="2,1171">
              <v:shape style="position:absolute;left:7454;top:13042;width:2;height:1171" coordorigin="7454,13042" coordsize="0,1171" path="m7454,14213l7454,13042e" filled="f" stroked="t" strokeweight=".48pt" strokecolor="#343434">
                <v:path arrowok="t"/>
              </v:shape>
            </v:group>
            <v:group style="position:absolute;left:1200;top:13618;width:2;height:269" coordorigin="1200,13618" coordsize="2,269">
              <v:shape style="position:absolute;left:1200;top:13618;width:2;height:269" coordorigin="1200,13618" coordsize="0,269" path="m1200,13886l1200,13618e" filled="f" stroked="t" strokeweight=".72pt" strokecolor="#545454">
                <v:path arrowok="t"/>
              </v:shape>
            </v:group>
            <v:group style="position:absolute;left:302;top:13829;width:2;height:1459" coordorigin="302,13829" coordsize="2,1459">
              <v:shape style="position:absolute;left:302;top:13829;width:2;height:1459" coordorigin="302,13829" coordsize="0,1459" path="m302,15288l302,13829e" filled="f" stroked="t" strokeweight=".48pt" strokecolor="#2B2B2B">
                <v:path arrowok="t"/>
              </v:shape>
            </v:group>
            <v:group style="position:absolute;left:1200;top:13786;width:2;height:1502" coordorigin="1200,13786" coordsize="2,1502">
              <v:shape style="position:absolute;left:1200;top:13786;width:2;height:1502" coordorigin="1200,13786" coordsize="0,1502" path="m1200,15288l1200,13786e" filled="f" stroked="t" strokeweight=".96pt" strokecolor="#676767">
                <v:path arrowok="t"/>
              </v:shape>
            </v:group>
            <v:group style="position:absolute;left:7459;top:14126;width:2;height:1459" coordorigin="7459,14126" coordsize="2,1459">
              <v:shape style="position:absolute;left:7459;top:14126;width:2;height:1459" coordorigin="7459,14126" coordsize="0,1459" path="m7459,15586l7459,14126e" filled="f" stroked="t" strokeweight=".96pt" strokecolor="#606060">
                <v:path arrowok="t"/>
              </v:shape>
            </v:group>
            <v:group style="position:absolute;left:307;top:16421;width:542;height:2" coordorigin="307,16421" coordsize="542,2">
              <v:shape style="position:absolute;left:307;top:16421;width:542;height:2" coordorigin="307,16421" coordsize="542,0" path="m307,16421l850,16421e" filled="f" stroked="t" strokeweight=".96pt" strokecolor="#7C7C7C">
                <v:path arrowok="t"/>
              </v:shape>
            </v:group>
            <v:group style="position:absolute;left:305;top:15230;width:2;height:1200" coordorigin="305,15230" coordsize="2,1200">
              <v:shape style="position:absolute;left:305;top:15230;width:2;height:1200" coordorigin="305,15230" coordsize="0,1200" path="m305,16430l305,15230e" filled="f" stroked="t" strokeweight=".72pt" strokecolor="#5B5B5B">
                <v:path arrowok="t"/>
              </v:shape>
            </v:group>
            <v:group style="position:absolute;left:802;top:16402;width:384;height:2" coordorigin="802,16402" coordsize="384,2">
              <v:shape style="position:absolute;left:802;top:16402;width:384;height:2" coordorigin="802,16402" coordsize="384,0" path="m802,16402l1186,16402e" filled="f" stroked="t" strokeweight=".96pt" strokecolor="#545454">
                <v:path arrowok="t"/>
              </v:shape>
            </v:group>
            <v:group style="position:absolute;left:1205;top:11501;width:2;height:4930" coordorigin="1205,11501" coordsize="2,4930">
              <v:shape style="position:absolute;left:1205;top:11501;width:2;height:4930" coordorigin="1205,11501" coordsize="0,4930" path="m1205,16430l1205,11501e" filled="f" stroked="t" strokeweight=".48pt" strokecolor="#545454">
                <v:path arrowok="t"/>
              </v:shape>
            </v:group>
            <v:group style="position:absolute;left:1133;top:16421;width:1262;height:2" coordorigin="1133,16421" coordsize="1262,2">
              <v:shape style="position:absolute;left:1133;top:16421;width:1262;height:2" coordorigin="1133,16421" coordsize="1262,0" path="m1133,16421l2395,16421e" filled="f" stroked="t" strokeweight=".96pt" strokecolor="#707070">
                <v:path arrowok="t"/>
              </v:shape>
            </v:group>
            <v:group style="position:absolute;left:1637;top:15259;width:2;height:1152" coordorigin="1637,15259" coordsize="2,1152">
              <v:shape style="position:absolute;left:1637;top:15259;width:2;height:1152" coordorigin="1637,15259" coordsize="0,1152" path="m1637,16411l1637,15259e" filled="f" stroked="t" strokeweight=".48pt" strokecolor="#3B3B3B">
                <v:path arrowok="t"/>
              </v:shape>
            </v:group>
            <v:group style="position:absolute;left:2362;top:15259;width:2;height:1152" coordorigin="2362,15259" coordsize="2,1152">
              <v:shape style="position:absolute;left:2362;top:15259;width:2;height:1152" coordorigin="2362,15259" coordsize="0,1152" path="m2362,16411l2362,15259e" filled="f" stroked="t" strokeweight=".48pt" strokecolor="#3F3F3F">
                <v:path arrowok="t"/>
              </v:shape>
            </v:group>
            <v:group style="position:absolute;left:2328;top:16416;width:2645;height:2" coordorigin="2328,16416" coordsize="2645,2">
              <v:shape style="position:absolute;left:2328;top:16416;width:2645;height:2" coordorigin="2328,16416" coordsize="2645,0" path="m2328,16416l4973,16416e" filled="f" stroked="t" strokeweight=".48pt" strokecolor="#545454">
                <v:path arrowok="t"/>
              </v:shape>
            </v:group>
            <v:group style="position:absolute;left:4915;top:16411;width:197;height:2" coordorigin="4915,16411" coordsize="197,2">
              <v:shape style="position:absolute;left:4915;top:16411;width:197;height:2" coordorigin="4915,16411" coordsize="197,0" path="m4915,16411l5112,16411e" filled="f" stroked="t" strokeweight=".96pt" strokecolor="#7C7C7C">
                <v:path arrowok="t"/>
              </v:shape>
            </v:group>
            <v:group style="position:absolute;left:5054;top:16416;width:456;height:2" coordorigin="5054,16416" coordsize="456,2">
              <v:shape style="position:absolute;left:5054;top:16416;width:456;height:2" coordorigin="5054,16416" coordsize="456,0" path="m5054,16416l5510,16416e" filled="f" stroked="t" strokeweight=".48pt" strokecolor="#4F4F4F">
                <v:path arrowok="t"/>
              </v:shape>
            </v:group>
            <v:group style="position:absolute;left:5453;top:16411;width:2275;height:2" coordorigin="5453,16411" coordsize="2275,2">
              <v:shape style="position:absolute;left:5453;top:16411;width:2275;height:2" coordorigin="5453,16411" coordsize="2275,0" path="m5453,16411l7728,16411e" filled="f" stroked="t" strokeweight=".96pt" strokecolor="#7C7C7C">
                <v:path arrowok="t"/>
              </v:shape>
            </v:group>
            <v:group style="position:absolute;left:7464;top:11750;width:2;height:4670" coordorigin="7464,11750" coordsize="2,4670">
              <v:shape style="position:absolute;left:7464;top:11750;width:2;height:4670" coordorigin="7464,11750" coordsize="0,4670" path="m7464,16421l7464,11750e" filled="f" stroked="t" strokeweight=".48pt" strokecolor="#484848">
                <v:path arrowok="t"/>
              </v:shape>
            </v:group>
            <v:group style="position:absolute;left:5914;top:3816;width:922;height:2" coordorigin="5914,3816" coordsize="922,2">
              <v:shape style="position:absolute;left:5914;top:3816;width:922;height:2" coordorigin="5914,3816" coordsize="922,0" path="m5914,3816l6835,3816e" filled="f" stroked="t" strokeweight=".48pt" strokecolor="#000000">
                <v:path arrowok="t"/>
              </v:shape>
            </v:group>
            <v:group style="position:absolute;left:6842;top:7271;width:2;height:256" coordorigin="6842,7271" coordsize="2,256">
              <v:shape style="position:absolute;left:6842;top:7271;width:2;height:256" coordorigin="6842,7271" coordsize="0,256" path="m6842,7527l6842,7271e" filled="f" stroked="t" strokeweight="1.21625pt" strokecolor="#EDEDED">
                <v:path arrowok="t"/>
              </v:shape>
            </v:group>
            <v:group style="position:absolute;left:780;top:10615;width:2;height:264" coordorigin="780,10615" coordsize="2,264">
              <v:shape style="position:absolute;left:780;top:10615;width:2;height:264" coordorigin="780,10615" coordsize="0,264" path="m780,10615l780,10879,780,10615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50.479996pt;margin-top:9.569753pt;width:65.520001pt;height:.1pt;mso-position-horizontal-relative:page;mso-position-vertical-relative:paragraph;z-index:-16131" coordorigin="3010,191" coordsize="1310,2">
            <v:shape style="position:absolute;left:3010;top:191;width:1310;height:2" coordorigin="3010,191" coordsize="1310,0" path="m3010,191l4320,191e" filled="f" stroked="t" strokeweight="1.68pt" strokecolor="#4F5B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GÖKŞEN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42"/>
          <w:szCs w:val="42"/>
          <w:color w:val="414B8C"/>
          <w:spacing w:val="0"/>
          <w:w w:val="100"/>
          <w:i/>
          <w:position w:val="-11"/>
        </w:rPr>
        <w:t>"vCt1</w:t>
      </w:r>
      <w:r>
        <w:rPr>
          <w:rFonts w:ascii="Times New Roman" w:hAnsi="Times New Roman" w:cs="Times New Roman" w:eastAsia="Times New Roman"/>
          <w:sz w:val="42"/>
          <w:szCs w:val="42"/>
          <w:color w:val="414B8C"/>
          <w:spacing w:val="0"/>
          <w:w w:val="100"/>
          <w:i/>
          <w:position w:val="-11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414B8C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538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2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5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26" w:after="0" w:line="240" w:lineRule="auto"/>
        <w:ind w:left="25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60" w:right="100"/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55" w:right="396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7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6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BAŞKANLlCii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220" w:bottom="280" w:left="280" w:right="340"/>
        </w:sectPr>
      </w:pPr>
      <w:rPr/>
    </w:p>
    <w:p>
      <w:pPr>
        <w:spacing w:before="23" w:after="0" w:line="218" w:lineRule="exact"/>
        <w:ind w:left="899" w:right="-72"/>
        <w:jc w:val="left"/>
        <w:tabs>
          <w:tab w:pos="3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8"/>
          <w:position w:val="-4"/>
        </w:rPr>
        <w:t>IZMIR</w:t>
      </w:r>
      <w:r>
        <w:rPr>
          <w:rFonts w:ascii="Arial" w:hAnsi="Arial" w:cs="Arial" w:eastAsia="Arial"/>
          <w:sz w:val="14"/>
          <w:szCs w:val="14"/>
          <w:color w:val="343434"/>
          <w:spacing w:val="-27"/>
          <w:w w:val="118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8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8"/>
          <w:w w:val="11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MUdahale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-1"/>
        </w:rPr>
        <w:t>Mi.idi.irli.iği.i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676767"/>
          <w:spacing w:val="0"/>
          <w:w w:val="100"/>
          <w:position w:val="2"/>
        </w:rPr>
        <w:t>4l</w:t>
      </w:r>
      <w:r>
        <w:rPr>
          <w:rFonts w:ascii="Arial" w:hAnsi="Arial" w:cs="Arial" w:eastAsia="Arial"/>
          <w:sz w:val="30"/>
          <w:szCs w:val="30"/>
          <w:color w:val="676767"/>
          <w:spacing w:val="-26"/>
          <w:w w:val="100"/>
          <w:position w:val="2"/>
        </w:rPr>
        <w:t> </w:t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00"/>
          <w:position w:val="5"/>
        </w:rPr>
        <w:t>h</w:t>
      </w:r>
      <w:r>
        <w:rPr>
          <w:rFonts w:ascii="Arial" w:hAnsi="Arial" w:cs="Arial" w:eastAsia="Arial"/>
          <w:sz w:val="37"/>
          <w:szCs w:val="37"/>
          <w:color w:val="565656"/>
          <w:spacing w:val="-56"/>
          <w:w w:val="100"/>
          <w:position w:val="5"/>
        </w:rPr>
        <w:t> </w:t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37"/>
          <w:szCs w:val="37"/>
          <w:color w:val="565656"/>
          <w:spacing w:val="0"/>
          <w:w w:val="123"/>
          <w:position w:val="5"/>
        </w:rPr>
        <w:t>J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2" w:equalWidth="0">
            <w:col w:w="7778" w:space="1798"/>
            <w:col w:w="1724"/>
          </w:cols>
        </w:sectPr>
      </w:pPr>
      <w:rPr/>
    </w:p>
    <w:p>
      <w:pPr>
        <w:spacing w:before="0" w:after="0" w:line="263" w:lineRule="exact"/>
        <w:ind w:left="632" w:right="-20"/>
        <w:jc w:val="left"/>
        <w:tabs>
          <w:tab w:pos="4660" w:val="left"/>
          <w:tab w:pos="100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70858pt;margin-top:-41.821682pt;width:489.104626pt;height:43.5pt;mso-position-horizontal-relative:page;mso-position-vertical-relative:paragraph;z-index:-16123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8960" w:val="left"/>
                    </w:tabs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95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0"/>
                      <w:w w:val="52"/>
                      <w:position w:val="17"/>
                    </w:rPr>
                    <w:t>ıı;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-4"/>
                      <w:w w:val="52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-69"/>
                      <w:w w:val="67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8"/>
                      <w:w w:val="52"/>
                      <w:position w:val="17"/>
                    </w:rPr>
                    <w:t>;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-73"/>
                      <w:w w:val="67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676767"/>
                      <w:spacing w:val="0"/>
                      <w:w w:val="600"/>
                      <w:position w:val="17"/>
                    </w:rPr>
                    <w:t>: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969208pt;margin-top:9.060101pt;width:47.323362pt;height:7pt;mso-position-horizontal-relative:page;mso-position-vertical-relative:paragraph;z-index:-16122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6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565656"/>
          <w:spacing w:val="0"/>
          <w:w w:val="147"/>
          <w:position w:val="4"/>
        </w:rPr>
        <w:t>-..,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80" w:lineRule="exact"/>
        <w:jc w:val="left"/>
        <w:rPr>
          <w:sz w:val="8"/>
          <w:szCs w:val="8"/>
        </w:rPr>
      </w:pPr>
      <w:rPr/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575005" w:type="dxa"/>
      </w:tblPr>
      <w:tblGrid/>
      <w:tr>
        <w:trPr>
          <w:trHeight w:val="223" w:hRule="exact"/>
        </w:trPr>
        <w:tc>
          <w:tcPr>
            <w:tcW w:w="1122" w:type="dxa"/>
            <w:tcBorders>
              <w:top w:val="single" w:sz="5.727664" w:space="0" w:color="646464"/>
              <w:bottom w:val="single" w:sz="3.818448" w:space="0" w:color="3B3B3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970" w:type="dxa"/>
            <w:tcBorders>
              <w:top w:val="single" w:sz="5.727664" w:space="0" w:color="646464"/>
              <w:bottom w:val="single" w:sz="5.727664" w:space="0" w:color="545454"/>
              <w:left w:val="nil" w:sz="6" w:space="0" w:color="auto"/>
              <w:right w:val="single" w:sz="9.546112" w:space="0" w:color="646464"/>
            </w:tcBorders>
          </w:tcPr>
          <w:p>
            <w:pPr>
              <w:spacing w:before="0" w:after="0" w:line="205" w:lineRule="exact"/>
              <w:ind w:left="16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3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34" w:type="dxa"/>
            <w:tcBorders>
              <w:top w:val="single" w:sz="5.727664" w:space="0" w:color="646464"/>
              <w:bottom w:val="nil" w:sz="6" w:space="0" w:color="auto"/>
              <w:left w:val="single" w:sz="9.546112" w:space="0" w:color="646464"/>
              <w:right w:val="nil" w:sz="6" w:space="0" w:color="auto"/>
            </w:tcBorders>
          </w:tcPr>
          <w:p>
            <w:pPr>
              <w:spacing w:before="3" w:after="0" w:line="240" w:lineRule="auto"/>
              <w:ind w:left="1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92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46464"/>
            </w:tcBorders>
          </w:tcPr>
          <w:p>
            <w:pPr>
              <w:spacing w:before="10" w:after="0" w:line="240" w:lineRule="auto"/>
              <w:ind w:left="345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1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65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5"/>
                <w:w w:val="100"/>
              </w:rPr>
              <w:t>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2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49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0"/>
                <w:w w:val="100"/>
              </w:rPr>
              <w:t>tr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656"/>
                <w:spacing w:val="9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632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39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43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1" w:hRule="exact"/>
        </w:trPr>
        <w:tc>
          <w:tcPr>
            <w:tcW w:w="1122" w:type="dxa"/>
            <w:tcBorders>
              <w:top w:val="single" w:sz="3.818448" w:space="0" w:color="3B3B3B"/>
              <w:bottom w:val="single" w:sz="7.63688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3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6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970" w:type="dxa"/>
            <w:tcBorders>
              <w:top w:val="single" w:sz="5.727664" w:space="0" w:color="545454"/>
              <w:bottom w:val="single" w:sz="7.63688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16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w w:val="117"/>
              </w:rPr>
              <w:t>:2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w w:val="118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5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034" w:type="dxa"/>
            <w:tcBorders>
              <w:top w:val="nil" w:sz="6" w:space="0" w:color="auto"/>
              <w:bottom w:val="single" w:sz="7.636888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199" w:lineRule="exact"/>
              <w:ind w:left="26" w:right="-20"/>
              <w:jc w:val="left"/>
              <w:tabs>
                <w:tab w:pos="12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76767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  <w:position w:val="-1"/>
              </w:rPr>
              <w:t>3516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92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27664" w:space="0" w:color="646464"/>
            </w:tcBorders>
          </w:tcPr>
          <w:p>
            <w:pPr>
              <w:spacing w:before="5" w:after="0" w:line="240" w:lineRule="auto"/>
              <w:ind w:left="3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1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Abdurrahim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KILIÇ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105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Bağla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Mevkii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3" w:hRule="exact"/>
        </w:trPr>
        <w:tc>
          <w:tcPr>
            <w:tcW w:w="1122" w:type="dxa"/>
            <w:tcBorders>
              <w:top w:val="single" w:sz="3.818448" w:space="0" w:color="6B6B6B"/>
              <w:bottom w:val="single" w:sz="5.72766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550" w:type="dxa"/>
            <w:gridSpan w:val="3"/>
            <w:tcBorders>
              <w:top w:val="nil" w:sz="6" w:space="0" w:color="auto"/>
              <w:bottom w:val="single" w:sz="5.72766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04" w:lineRule="exact"/>
              <w:ind w:left="1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:Atatür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Değirme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Bağla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95"/>
              </w:rPr>
              <w:t>Mevki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382" w:type="dxa"/>
            <w:tcBorders>
              <w:top w:val="single" w:sz="5.727664" w:space="0" w:color="6B6B6B"/>
              <w:bottom w:val="single" w:sz="5.727664" w:space="0" w:color="6B6B6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0" w:hRule="exact"/>
        </w:trPr>
        <w:tc>
          <w:tcPr>
            <w:tcW w:w="1122" w:type="dxa"/>
            <w:tcBorders>
              <w:top w:val="single" w:sz="5.727664" w:space="0" w:color="6B6B6B"/>
              <w:bottom w:val="single" w:sz="7.63688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550" w:type="dxa"/>
            <w:gridSpan w:val="3"/>
            <w:tcBorders>
              <w:top w:val="single" w:sz="5.727664" w:space="0" w:color="6B6B6B"/>
              <w:bottom w:val="single" w:sz="7.63688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164" w:right="-20"/>
              <w:jc w:val="left"/>
              <w:tabs>
                <w:tab w:pos="25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Sınıfı:A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382" w:type="dxa"/>
            <w:tcBorders>
              <w:top w:val="single" w:sz="5.727664" w:space="0" w:color="6B6B6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7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0"/>
                <w:w w:val="100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43434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9" w:lineRule="exact"/>
        <w:ind w:left="159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8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7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3691" w:right="-20"/>
        <w:jc w:val="left"/>
        <w:tabs>
          <w:tab w:pos="5320" w:val="left"/>
          <w:tab w:pos="6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305695pt;margin-top:4.753778pt;width:3.74504pt;height:26pt;mso-position-horizontal-relative:page;mso-position-vertical-relative:paragraph;z-index:-161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76767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Bcıoııarme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7"/>
          <w:position w:val="-2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6"/>
          <w:w w:val="87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5"/>
          <w:w w:val="87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7"/>
          <w:position w:val="-2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7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9"/>
          <w:position w:val="-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0"/>
          <w:position w:val="-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left="4450" w:right="-20"/>
        <w:jc w:val="left"/>
        <w:tabs>
          <w:tab w:pos="522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5"/>
          <w:szCs w:val="45"/>
          <w:color w:val="424242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424242"/>
          <w:spacing w:val="-59"/>
          <w:w w:val="53"/>
          <w:position w:val="-4"/>
        </w:rPr>
        <w:t> </w:t>
      </w:r>
      <w:r>
        <w:rPr>
          <w:rFonts w:ascii="Arial" w:hAnsi="Arial" w:cs="Arial" w:eastAsia="Arial"/>
          <w:sz w:val="45"/>
          <w:szCs w:val="45"/>
          <w:color w:val="424242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424242"/>
          <w:spacing w:val="0"/>
          <w:w w:val="100"/>
          <w:position w:val="-4"/>
        </w:rPr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53"/>
          <w:position w:val="-4"/>
        </w:rPr>
        <w:t>ı</w:t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5"/>
          <w:szCs w:val="45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10"/>
        </w:rPr>
        <w:t>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54" w:right="-20"/>
        <w:jc w:val="left"/>
        <w:tabs>
          <w:tab w:pos="2180" w:val="left"/>
          <w:tab w:pos="57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4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5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  <w:position w:val="3"/>
        </w:rPr>
        <w:t>IKira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9"/>
          <w:w w:val="90"/>
          <w:position w:val="3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46"/>
          <w:position w:val="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60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:Volka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ÖZUYANIK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3" w:lineRule="exact"/>
        <w:ind w:left="2188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5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19:50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19:53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</w:sectPr>
      </w:pPr>
      <w:rPr/>
    </w:p>
    <w:p>
      <w:pPr>
        <w:spacing w:before="0" w:after="0" w:line="200" w:lineRule="exact"/>
        <w:ind w:left="150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0"/>
          <w:position w:val="-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698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2" w:equalWidth="0">
            <w:col w:w="581" w:space="1593"/>
            <w:col w:w="9126"/>
          </w:cols>
        </w:sectPr>
      </w:pPr>
      <w:rPr/>
    </w:p>
    <w:p>
      <w:pPr>
        <w:spacing w:before="0" w:after="0" w:line="291" w:lineRule="exact"/>
        <w:ind w:left="150" w:right="-20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4"/>
          <w:position w:val="-1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770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w w:val="6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left="4751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8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92" w:right="-20"/>
        <w:jc w:val="left"/>
        <w:tabs>
          <w:tab w:pos="474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6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lgaz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06" w:lineRule="exact"/>
        <w:ind w:left="2192" w:right="2410" w:firstLine="-2048"/>
        <w:jc w:val="left"/>
        <w:tabs>
          <w:tab w:pos="2180" w:val="left"/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9" w:lineRule="auto"/>
        <w:ind w:left="2197" w:right="707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4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3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4"/>
          <w:w w:val="135"/>
        </w:rPr>
        <w:t> </w:t>
      </w:r>
      <w:r>
        <w:rPr>
          <w:rFonts w:ascii="Arial" w:hAnsi="Arial" w:cs="Arial" w:eastAsia="Arial"/>
          <w:sz w:val="7"/>
          <w:szCs w:val="7"/>
          <w:color w:val="424242"/>
          <w:spacing w:val="0"/>
          <w:w w:val="135"/>
          <w:i/>
        </w:rPr>
        <w:t>J</w:t>
      </w:r>
      <w:r>
        <w:rPr>
          <w:rFonts w:ascii="Arial" w:hAnsi="Arial" w:cs="Arial" w:eastAsia="Arial"/>
          <w:sz w:val="7"/>
          <w:szCs w:val="7"/>
          <w:color w:val="424242"/>
          <w:spacing w:val="22"/>
          <w:w w:val="135"/>
          <w:i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ı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Duruııı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vanldığın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4" w:after="0" w:line="179" w:lineRule="exact"/>
        <w:ind w:left="4717" w:right="397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Söndl\rmede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-2"/>
        </w:rPr>
        <w:t>Kullanıl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84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6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8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50" w:right="-20"/>
        <w:jc w:val="left"/>
        <w:tabs>
          <w:tab w:pos="2180" w:val="left"/>
          <w:tab w:pos="5480" w:val="left"/>
          <w:tab w:pos="6660" w:val="left"/>
          <w:tab w:pos="7060" w:val="left"/>
          <w:tab w:pos="8220" w:val="left"/>
          <w:tab w:pos="9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2"/>
        </w:rPr>
        <w:t>yapıldı.</w:t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0"/>
        </w:rPr>
        <w:t>KöpOk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63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4"/>
          <w:szCs w:val="34"/>
          <w:color w:val="5656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5662" w:right="-20"/>
        <w:jc w:val="left"/>
        <w:tabs>
          <w:tab w:pos="6620" w:val="left"/>
          <w:tab w:pos="7400" w:val="left"/>
          <w:tab w:pos="8220" w:val="left"/>
          <w:tab w:pos="96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7676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72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72"/>
          <w:position w:val="0"/>
        </w:rPr>
        <w:t>ı</w:t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0"/>
          <w:szCs w:val="30"/>
          <w:color w:val="56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2"/>
          <w:position w:val="2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5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arsadaki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görillmü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5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soruşturınada;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1"/>
        </w:rPr>
        <w:t>otlar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2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7" w:lineRule="auto"/>
        <w:ind w:left="150" w:right="3732"/>
        <w:jc w:val="left"/>
        <w:tabs>
          <w:tab w:pos="2170" w:val="left"/>
          <w:tab w:pos="220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--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JBeddi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5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62" w:lineRule="exact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4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</w:sectPr>
      </w:pPr>
      <w:rPr/>
    </w:p>
    <w:p>
      <w:pPr>
        <w:spacing w:before="48" w:after="0" w:line="203" w:lineRule="exact"/>
        <w:ind w:left="15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freslim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2" w:equalWidth="0">
            <w:col w:w="717" w:space="1457"/>
            <w:col w:w="9126"/>
          </w:cols>
        </w:sectPr>
      </w:pPr>
      <w:rPr/>
    </w:p>
    <w:p>
      <w:pPr>
        <w:spacing w:before="74" w:after="0" w:line="240" w:lineRule="auto"/>
        <w:ind w:left="159" w:right="-20"/>
        <w:jc w:val="left"/>
        <w:tabs>
          <w:tab w:pos="222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8"/>
        </w:rPr>
        <w:t>rari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25.05.2017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</w:rPr>
        <w:t>]Saati: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20:45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03" w:lineRule="exact"/>
        <w:ind w:left="154" w:right="-20"/>
        <w:jc w:val="left"/>
        <w:tabs>
          <w:tab w:pos="960" w:val="left"/>
          <w:tab w:pos="1520" w:val="left"/>
          <w:tab w:pos="2180" w:val="left"/>
          <w:tab w:pos="8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</w:sectPr>
      </w:pPr>
      <w:rPr/>
    </w:p>
    <w:p>
      <w:pPr>
        <w:spacing w:before="41" w:after="0" w:line="240" w:lineRule="auto"/>
        <w:ind w:left="2326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right="915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83" w:lineRule="exact"/>
        <w:ind w:left="474" w:right="-199"/>
        <w:jc w:val="left"/>
        <w:tabs>
          <w:tab w:pos="2480" w:val="left"/>
          <w:tab w:pos="5220" w:val="left"/>
        </w:tabs>
        <w:rPr>
          <w:rFonts w:ascii="Arial" w:hAnsi="Arial" w:cs="Arial" w:eastAsia="Arial"/>
          <w:sz w:val="106"/>
          <w:szCs w:val="106"/>
        </w:rPr>
      </w:pPr>
      <w:rPr/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-13"/>
        </w:rPr>
        <w:t>'u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199"/>
          <w:position w:val="-15"/>
        </w:rPr>
        <w:t>Nurt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1"/>
          <w:w w:val="199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199"/>
          <w:position w:val="-15"/>
        </w:rPr>
        <w:t>AN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-140"/>
          <w:w w:val="199"/>
          <w:position w:val="-1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100"/>
          <w:position w:val="-15"/>
        </w:rPr>
      </w:r>
      <w:r>
        <w:rPr>
          <w:rFonts w:ascii="Arial" w:hAnsi="Arial" w:cs="Arial" w:eastAsia="Arial"/>
          <w:sz w:val="106"/>
          <w:szCs w:val="106"/>
          <w:color w:val="262A72"/>
          <w:spacing w:val="0"/>
          <w:w w:val="75"/>
          <w:i/>
          <w:position w:val="-77"/>
        </w:rPr>
        <w:t>Jj)</w:t>
      </w:r>
      <w:r>
        <w:rPr>
          <w:rFonts w:ascii="Arial" w:hAnsi="Arial" w:cs="Arial" w:eastAsia="Arial"/>
          <w:sz w:val="106"/>
          <w:szCs w:val="106"/>
          <w:color w:val="262A72"/>
          <w:spacing w:val="0"/>
          <w:w w:val="74"/>
          <w:i/>
          <w:position w:val="-77"/>
        </w:rPr>
        <w:t>!}</w:t>
      </w:r>
      <w:r>
        <w:rPr>
          <w:rFonts w:ascii="Arial" w:hAnsi="Arial" w:cs="Arial" w:eastAsia="Arial"/>
          <w:sz w:val="106"/>
          <w:szCs w:val="106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43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52"/>
        </w:rPr>
        <w:t>3</w:t>
      </w:r>
      <w:r>
        <w:rPr>
          <w:rFonts w:ascii="Arial" w:hAnsi="Arial" w:cs="Arial" w:eastAsia="Arial"/>
          <w:sz w:val="27"/>
          <w:szCs w:val="27"/>
          <w:color w:val="343434"/>
          <w:spacing w:val="33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2"/>
        </w:rPr>
        <w:t>G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7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2"/>
        </w:rPr>
        <w:t>MaYı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2"/>
        </w:rPr>
        <w:t>s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2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8"/>
          <w:w w:val="52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8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7" w:lineRule="exact"/>
        <w:ind w:left="348" w:right="162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123993pt;margin-top:1.815062pt;width:4.347995pt;height:15.5pt;mso-position-horizontal-relative:page;mso-position-vertical-relative:paragraph;z-index:-16120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Arial" w:hAnsi="Arial" w:cs="Arial" w:eastAsia="Arial"/>
                      <w:sz w:val="31"/>
                      <w:szCs w:val="31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676767"/>
                      <w:spacing w:val="-18"/>
                      <w:w w:val="102"/>
                    </w:rPr>
                    <w:t>-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676767"/>
          <w:spacing w:val="2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4"/>
          <w:w w:val="12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182" w:lineRule="exact"/>
        <w:ind w:left="-33" w:right="1343"/>
        <w:jc w:val="center"/>
        <w:tabs>
          <w:tab w:pos="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74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17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17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25"/>
          <w:w w:val="17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-9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-2"/>
        </w:rPr>
        <w:t>;;;;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9"/>
          <w:w w:val="94"/>
          <w:position w:val="-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9C9C9C"/>
          <w:spacing w:val="9"/>
          <w:w w:val="98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3B3B3"/>
          <w:spacing w:val="0"/>
          <w:w w:val="60"/>
          <w:position w:val="-2"/>
        </w:rPr>
        <w:t>'•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80" w:right="340"/>
          <w:cols w:num="2" w:equalWidth="0">
            <w:col w:w="6552" w:space="1974"/>
            <w:col w:w="2774"/>
          </w:cols>
        </w:sectPr>
      </w:pPr>
      <w:rPr/>
    </w:p>
    <w:p>
      <w:pPr>
        <w:spacing w:before="0" w:after="0" w:line="221" w:lineRule="exact"/>
        <w:ind w:left="479" w:right="-20"/>
        <w:jc w:val="left"/>
        <w:tabs>
          <w:tab w:pos="2660" w:val="left"/>
          <w:tab w:pos="3280" w:val="left"/>
          <w:tab w:pos="4020" w:val="left"/>
          <w:tab w:pos="846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29"/>
          <w:w w:val="83"/>
          <w:i/>
          <w:position w:val="-10"/>
        </w:rPr>
        <w:t>.</w:t>
      </w:r>
      <w:r>
        <w:rPr>
          <w:rFonts w:ascii="Arial" w:hAnsi="Arial" w:cs="Arial" w:eastAsia="Arial"/>
          <w:sz w:val="10"/>
          <w:szCs w:val="10"/>
          <w:color w:val="343434"/>
          <w:spacing w:val="-32"/>
          <w:w w:val="94"/>
          <w:position w:val="3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100"/>
          <w:w w:val="83"/>
          <w:i/>
          <w:position w:val="-10"/>
        </w:rPr>
        <w:t>o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95"/>
          <w:position w:val="3"/>
        </w:rPr>
        <w:t>ll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249"/>
          <w:position w:val="-3"/>
        </w:rPr>
        <w:t>İ</w:t>
      </w:r>
      <w:r>
        <w:rPr>
          <w:rFonts w:ascii="Arial" w:hAnsi="Arial" w:cs="Arial" w:eastAsia="Arial"/>
          <w:sz w:val="21"/>
          <w:szCs w:val="21"/>
          <w:color w:val="676767"/>
          <w:spacing w:val="20"/>
          <w:w w:val="249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37"/>
          <w:position w:val="-3"/>
        </w:rPr>
        <w:t>i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37"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424242"/>
          <w:spacing w:val="-93"/>
          <w:w w:val="137"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100"/>
          <w:position w:val="-3"/>
        </w:rPr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100"/>
          <w:position w:val="-3"/>
        </w:rPr>
        <w:t>"lge</w:t>
      </w:r>
      <w:r>
        <w:rPr>
          <w:rFonts w:ascii="Arial" w:hAnsi="Arial" w:cs="Arial" w:eastAsia="Arial"/>
          <w:sz w:val="21"/>
          <w:szCs w:val="21"/>
          <w:color w:val="676767"/>
          <w:spacing w:val="-55"/>
          <w:w w:val="100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20"/>
          <w:w w:val="145"/>
          <w:position w:val="-1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55"/>
          <w:position w:val="-11"/>
        </w:rPr>
        <w:t>1</w:t>
      </w:r>
      <w:r>
        <w:rPr>
          <w:rFonts w:ascii="Arial" w:hAnsi="Arial" w:cs="Arial" w:eastAsia="Arial"/>
          <w:sz w:val="18"/>
          <w:szCs w:val="18"/>
          <w:color w:val="565656"/>
          <w:spacing w:val="0"/>
          <w:w w:val="124"/>
          <w:position w:val="-11"/>
        </w:rPr>
        <w:t>If</w:t>
      </w:r>
      <w:r>
        <w:rPr>
          <w:rFonts w:ascii="Arial" w:hAnsi="Arial" w:cs="Arial" w:eastAsia="Arial"/>
          <w:sz w:val="18"/>
          <w:szCs w:val="18"/>
          <w:color w:val="565656"/>
          <w:spacing w:val="-4"/>
          <w:w w:val="125"/>
          <w:position w:val="-1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2"/>
          <w:position w:val="-11"/>
        </w:rPr>
        <w:t>Iy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"/>
          <w:w w:val="82"/>
          <w:position w:val="-11"/>
        </w:rPr>
        <w:t>o</w:t>
      </w:r>
      <w:r>
        <w:rPr>
          <w:rFonts w:ascii="Arial" w:hAnsi="Arial" w:cs="Arial" w:eastAsia="Arial"/>
          <w:sz w:val="31"/>
          <w:szCs w:val="31"/>
          <w:color w:val="565656"/>
          <w:spacing w:val="0"/>
          <w:w w:val="98"/>
          <w:position w:val="-11"/>
        </w:rPr>
        <w:t>tA:oı{</w:t>
      </w:r>
      <w:r>
        <w:rPr>
          <w:rFonts w:ascii="Arial" w:hAnsi="Arial" w:cs="Arial" w:eastAsia="Arial"/>
          <w:sz w:val="31"/>
          <w:szCs w:val="31"/>
          <w:color w:val="565656"/>
          <w:spacing w:val="-15"/>
          <w:w w:val="99"/>
          <w:position w:val="-11"/>
        </w:rPr>
        <w:t>l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99"/>
          <w:position w:val="-11"/>
        </w:rPr>
        <w:t>\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  <w:position w:val="-11"/>
        </w:rPr>
        <w:t>i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</w:sectPr>
      </w:pPr>
      <w:rPr/>
    </w:p>
    <w:p>
      <w:pPr>
        <w:spacing w:before="0" w:after="0" w:line="539" w:lineRule="exact"/>
        <w:ind w:left="450" w:right="-124"/>
        <w:jc w:val="left"/>
        <w:tabs>
          <w:tab w:pos="2660" w:val="left"/>
          <w:tab w:pos="36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56"/>
          <w:szCs w:val="56"/>
          <w:color w:val="565656"/>
          <w:spacing w:val="0"/>
          <w:w w:val="51"/>
          <w:position w:val="-2"/>
        </w:rPr>
        <w:t>·-</w:t>
      </w:r>
      <w:r>
        <w:rPr>
          <w:rFonts w:ascii="Arial" w:hAnsi="Arial" w:cs="Arial" w:eastAsia="Arial"/>
          <w:sz w:val="56"/>
          <w:szCs w:val="56"/>
          <w:color w:val="56565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6"/>
          <w:szCs w:val="56"/>
          <w:color w:val="56565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9"/>
          <w:position w:val="19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9"/>
          <w:position w:val="1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13"/>
          <w:w w:val="69"/>
          <w:position w:val="1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69"/>
          <w:position w:val="19"/>
        </w:rPr>
        <w:t>P.</w:t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100"/>
          <w:position w:val="19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676767"/>
          <w:spacing w:val="0"/>
          <w:w w:val="100"/>
          <w:position w:val="19"/>
        </w:rPr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100"/>
          <w:position w:val="19"/>
        </w:rPr>
        <w:t>pl</w:t>
      </w:r>
      <w:r>
        <w:rPr>
          <w:rFonts w:ascii="Arial" w:hAnsi="Arial" w:cs="Arial" w:eastAsia="Arial"/>
          <w:sz w:val="21"/>
          <w:szCs w:val="21"/>
          <w:color w:val="676767"/>
          <w:spacing w:val="-1"/>
          <w:w w:val="100"/>
          <w:position w:val="19"/>
        </w:rPr>
        <w:t>a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19"/>
        </w:rPr>
        <w:t>r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19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50"/>
          <w:w w:val="100"/>
          <w:position w:val="19"/>
        </w:rPr>
        <w:t> </w:t>
      </w:r>
      <w:r>
        <w:rPr>
          <w:rFonts w:ascii="Arial" w:hAnsi="Arial" w:cs="Arial" w:eastAsia="Arial"/>
          <w:sz w:val="21"/>
          <w:szCs w:val="21"/>
          <w:color w:val="676767"/>
          <w:spacing w:val="0"/>
          <w:w w:val="106"/>
          <w:position w:val="19"/>
        </w:rPr>
        <w:t>m</w:t>
      </w:r>
      <w:r>
        <w:rPr>
          <w:rFonts w:ascii="Arial" w:hAnsi="Arial" w:cs="Arial" w:eastAsia="Arial"/>
          <w:sz w:val="21"/>
          <w:szCs w:val="21"/>
          <w:color w:val="676767"/>
          <w:spacing w:val="-20"/>
          <w:w w:val="106"/>
          <w:position w:val="19"/>
        </w:rPr>
        <w:t>i</w:t>
      </w:r>
      <w:r>
        <w:rPr>
          <w:rFonts w:ascii="Arial" w:hAnsi="Arial" w:cs="Arial" w:eastAsia="Arial"/>
          <w:sz w:val="21"/>
          <w:szCs w:val="21"/>
          <w:color w:val="424242"/>
          <w:spacing w:val="0"/>
          <w:w w:val="118"/>
          <w:position w:val="19"/>
        </w:rPr>
        <w:t>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2" w:lineRule="exact"/>
        <w:ind w:left="115" w:right="-20"/>
        <w:jc w:val="left"/>
        <w:tabs>
          <w:tab w:pos="11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402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-55"/>
          <w:w w:val="402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309"/>
          <w:position w:val="-1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235"/>
          <w:position w:val="-1"/>
        </w:rPr>
        <w:t>'•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0"/>
          <w:w w:val="235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3B3B3"/>
          <w:spacing w:val="44"/>
          <w:w w:val="235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67"/>
          <w:position w:val="-1"/>
        </w:rPr>
        <w:t>,e</w:t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C9C9C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7E858A"/>
          <w:spacing w:val="0"/>
          <w:w w:val="167"/>
          <w:position w:val="-1"/>
        </w:rPr>
        <w:t>-</w:t>
      </w:r>
      <w:r>
        <w:rPr>
          <w:rFonts w:ascii="Arial" w:hAnsi="Arial" w:cs="Arial" w:eastAsia="Arial"/>
          <w:sz w:val="22"/>
          <w:szCs w:val="22"/>
          <w:color w:val="7E858A"/>
          <w:spacing w:val="0"/>
          <w:w w:val="167"/>
          <w:position w:val="-1"/>
        </w:rPr>
        <w:t>'</w:t>
      </w:r>
      <w:r>
        <w:rPr>
          <w:rFonts w:ascii="Arial" w:hAnsi="Arial" w:cs="Arial" w:eastAsia="Arial"/>
          <w:sz w:val="22"/>
          <w:szCs w:val="22"/>
          <w:color w:val="7E858A"/>
          <w:spacing w:val="-9"/>
          <w:w w:val="167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167"/>
          <w:position w:val="-1"/>
        </w:rPr>
        <w:t>&lt;&gt;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76767"/>
          <w:spacing w:val="0"/>
          <w:w w:val="126"/>
          <w:position w:val="-15"/>
        </w:rPr>
        <w:t>ll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2" w:equalWidth="0">
            <w:col w:w="4510" w:space="3792"/>
            <w:col w:w="2998"/>
          </w:cols>
        </w:sectPr>
      </w:pPr>
      <w:rPr/>
    </w:p>
    <w:p>
      <w:pPr>
        <w:spacing w:before="72" w:after="0" w:line="93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9"/>
        </w:rPr>
        <w:t>Volka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8"/>
          <w:position w:val="-9"/>
        </w:rPr>
        <w:t>ÖZUYANIK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62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0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C9C9C"/>
          <w:spacing w:val="15"/>
          <w:w w:val="62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62"/>
          <w:position w:val="-4"/>
        </w:rPr>
        <w:t>l.tf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-20"/>
        <w:jc w:val="left"/>
        <w:tabs>
          <w:tab w:pos="14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83"/>
          <w:position w:val="-4"/>
        </w:rPr>
        <w:t>a</w:t>
      </w:r>
      <w:r>
        <w:rPr>
          <w:rFonts w:ascii="Arial" w:hAnsi="Arial" w:cs="Arial" w:eastAsia="Arial"/>
          <w:sz w:val="20"/>
          <w:szCs w:val="20"/>
          <w:color w:val="676767"/>
          <w:spacing w:val="2"/>
          <w:w w:val="83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83"/>
          <w:position w:val="-4"/>
        </w:rPr>
        <w:t>Ya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83"/>
          <w:position w:val="-4"/>
        </w:rPr>
        <w:t>n</w:t>
      </w:r>
      <w:r>
        <w:rPr>
          <w:rFonts w:ascii="Arial" w:hAnsi="Arial" w:cs="Arial" w:eastAsia="Arial"/>
          <w:sz w:val="20"/>
          <w:szCs w:val="20"/>
          <w:color w:val="424242"/>
          <w:spacing w:val="27"/>
          <w:w w:val="83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149"/>
          <w:position w:val="-4"/>
        </w:rPr>
        <w:t>n</w:t>
      </w:r>
      <w:r>
        <w:rPr>
          <w:rFonts w:ascii="Arial" w:hAnsi="Arial" w:cs="Arial" w:eastAsia="Arial"/>
          <w:sz w:val="19"/>
          <w:szCs w:val="19"/>
          <w:color w:val="565656"/>
          <w:spacing w:val="-45"/>
          <w:w w:val="149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0"/>
          <w:position w:val="-4"/>
        </w:rPr>
        <w:t>v</w:t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70"/>
          <w:position w:val="-4"/>
        </w:rPr>
        <w:t>   </w:t>
      </w:r>
      <w:r>
        <w:rPr>
          <w:rFonts w:ascii="Arial" w:hAnsi="Arial" w:cs="Arial" w:eastAsia="Arial"/>
          <w:sz w:val="20"/>
          <w:szCs w:val="20"/>
          <w:color w:val="565656"/>
          <w:spacing w:val="21"/>
          <w:w w:val="7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7E858A"/>
          <w:spacing w:val="-7"/>
          <w:w w:val="166"/>
          <w:position w:val="-4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85"/>
          <w:position w:val="-4"/>
        </w:rPr>
        <w:t>c</w:t>
      </w:r>
      <w:r>
        <w:rPr>
          <w:rFonts w:ascii="Arial" w:hAnsi="Arial" w:cs="Arial" w:eastAsia="Arial"/>
          <w:sz w:val="20"/>
          <w:szCs w:val="20"/>
          <w:color w:val="676767"/>
          <w:spacing w:val="-43"/>
          <w:w w:val="84"/>
          <w:position w:val="-4"/>
        </w:rPr>
        <w:t>ı</w:t>
      </w:r>
      <w:r>
        <w:rPr>
          <w:rFonts w:ascii="Arial" w:hAnsi="Arial" w:cs="Arial" w:eastAsia="Arial"/>
          <w:sz w:val="20"/>
          <w:szCs w:val="20"/>
          <w:color w:val="B3B3B3"/>
          <w:spacing w:val="0"/>
          <w:w w:val="135"/>
          <w:position w:val="-4"/>
        </w:rPr>
        <w:t>ı</w:t>
      </w:r>
      <w:r>
        <w:rPr>
          <w:rFonts w:ascii="Arial" w:hAnsi="Arial" w:cs="Arial" w:eastAsia="Arial"/>
          <w:sz w:val="20"/>
          <w:szCs w:val="20"/>
          <w:color w:val="B3B3B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B3B3B3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565656"/>
          <w:spacing w:val="0"/>
          <w:w w:val="100"/>
          <w:position w:val="-4"/>
        </w:rPr>
        <w:t>·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3" w:equalWidth="0">
            <w:col w:w="6470" w:space="1903"/>
            <w:col w:w="251" w:space="269"/>
            <w:col w:w="240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9.569527pt;margin-top:15.920235pt;width:554.509715pt;height:750.830763pt;mso-position-horizontal-relative:page;mso-position-vertical-relative:page;z-index:-16124" coordorigin="391,318" coordsize="11090,15017">
            <v:group style="position:absolute;left:410;top:350;width:11021;height:2" coordorigin="410,350" coordsize="11021,2">
              <v:shape style="position:absolute;left:410;top:350;width:11021;height:2" coordorigin="410,350" coordsize="11021,0" path="m410,350l11431,350e" filled="f" stroked="t" strokeweight=".715958pt" strokecolor="#606060">
                <v:path arrowok="t"/>
              </v:shape>
            </v:group>
            <v:group style="position:absolute;left:1064;top:345;width:616;height:2" coordorigin="1064,345" coordsize="616,2">
              <v:shape style="position:absolute;left:1064;top:345;width:616;height:2" coordorigin="1064,345" coordsize="616,0" path="m1064,345l1680,345e" filled="f" stroked="t" strokeweight=".477306pt" strokecolor="#2F2F2F">
                <v:path arrowok="t"/>
              </v:shape>
            </v:group>
            <v:group style="position:absolute;left:2449;top:335;width:2;height:244" coordorigin="2449,335" coordsize="2,244">
              <v:shape style="position:absolute;left:2449;top:335;width:2;height:244" coordorigin="2449,335" coordsize="0,244" path="m2449,579l2449,335e" filled="f" stroked="t" strokeweight=".477306pt" strokecolor="#3B3B3B">
                <v:path arrowok="t"/>
              </v:shape>
            </v:group>
            <v:group style="position:absolute;left:2401;top:350;width:554;height:2" coordorigin="2401,350" coordsize="554,2">
              <v:shape style="position:absolute;left:2401;top:350;width:554;height:2" coordorigin="2401,350" coordsize="554,0" path="m2401,350l2955,350e" filled="f" stroked="t" strokeweight=".477306pt" strokecolor="#2F2F2F">
                <v:path arrowok="t"/>
              </v:shape>
            </v:group>
            <v:group style="position:absolute;left:7570;top:352;width:401;height:2" coordorigin="7570,352" coordsize="401,2">
              <v:shape style="position:absolute;left:7570;top:352;width:401;height:2" coordorigin="7570,352" coordsize="401,0" path="m7570,352l7971,352e" filled="f" stroked="t" strokeweight=".715958pt" strokecolor="#5B5B5B">
                <v:path arrowok="t"/>
              </v:shape>
            </v:group>
            <v:group style="position:absolute;left:7914;top:354;width:558;height:2" coordorigin="7914,354" coordsize="558,2">
              <v:shape style="position:absolute;left:7914;top:354;width:558;height:2" coordorigin="7914,354" coordsize="558,0" path="m7914,354l8472,354e" filled="f" stroked="t" strokeweight=".477306pt" strokecolor="#4B484B">
                <v:path arrowok="t"/>
              </v:shape>
            </v:group>
            <v:group style="position:absolute;left:8415;top:354;width:186;height:2" coordorigin="8415,354" coordsize="186,2">
              <v:shape style="position:absolute;left:8415;top:354;width:186;height:2" coordorigin="8415,354" coordsize="186,0" path="m8415,354l8601,354e" filled="f" stroked="t" strokeweight=".477306pt" strokecolor="#2F2F2F">
                <v:path arrowok="t"/>
              </v:shape>
            </v:group>
            <v:group style="position:absolute;left:9243;top:345;width:2;height:1187" coordorigin="9243,345" coordsize="2,1187">
              <v:shape style="position:absolute;left:9243;top:345;width:2;height:1187" coordorigin="9243,345" coordsize="0,1187" path="m9243,1532l9243,345e" filled="f" stroked="t" strokeweight=".954611pt" strokecolor="#606060">
                <v:path arrowok="t"/>
              </v:shape>
            </v:group>
            <v:group style="position:absolute;left:9899;top:350;width:220;height:2" coordorigin="9899,350" coordsize="220,2">
              <v:shape style="position:absolute;left:9899;top:350;width:220;height:2" coordorigin="9899,350" coordsize="220,0" path="m9899,350l10119,350e" filled="f" stroked="t" strokeweight=".477306pt" strokecolor="#444444">
                <v:path arrowok="t"/>
              </v:shape>
            </v:group>
            <v:group style="position:absolute;left:10138;top:752;width:1303;height:2" coordorigin="10138,752" coordsize="1303,2">
              <v:shape style="position:absolute;left:10138;top:752;width:1303;height:2" coordorigin="10138,752" coordsize="1303,0" path="m10138,752l11441,752e" filled="f" stroked="t" strokeweight="1.431917pt" strokecolor="#707777">
                <v:path arrowok="t"/>
              </v:shape>
            </v:group>
            <v:group style="position:absolute;left:11436;top:340;width:2;height:5908" coordorigin="11436,340" coordsize="2,5908">
              <v:shape style="position:absolute;left:11436;top:340;width:2;height:5908" coordorigin="11436,340" coordsize="0,5908" path="m11436,6248l11436,340e" filled="f" stroked="t" strokeweight=".715958pt" strokecolor="#676767">
                <v:path arrowok="t"/>
              </v:shape>
            </v:group>
            <v:group style="position:absolute;left:2449;top:522;width:2;height:1010" coordorigin="2449,522" coordsize="2,1010">
              <v:shape style="position:absolute;left:2449;top:522;width:2;height:1010" coordorigin="2449,522" coordsize="0,1010" path="m2449,1532l2449,522e" filled="f" stroked="t" strokeweight=".954611pt" strokecolor="#5B5B5B">
                <v:path arrowok="t"/>
              </v:shape>
            </v:group>
            <v:group style="position:absolute;left:10038;top:563;width:2;height:33" coordorigin="10038,563" coordsize="2,33">
              <v:shape style="position:absolute;left:10038;top:563;width:2;height:33" coordorigin="10038,563" coordsize="0,33" path="m10038,596l10038,563e" filled="f" stroked="t" strokeweight="1.670569pt" strokecolor="#747C7C">
                <v:path arrowok="t"/>
              </v:shape>
            </v:group>
            <v:group style="position:absolute;left:10093;top:517;width:2;height:709" coordorigin="10093,517" coordsize="2,709">
              <v:shape style="position:absolute;left:10093;top:517;width:2;height:709" coordorigin="10093,517" coordsize="0,709" path="m10093,1226l10093,517e" filled="f" stroked="t" strokeweight="4.534403pt" strokecolor="#677074">
                <v:path arrowok="t"/>
              </v:shape>
            </v:group>
            <v:group style="position:absolute;left:9971;top:1173;width:983;height:2" coordorigin="9971,1173" coordsize="983,2">
              <v:shape style="position:absolute;left:9971;top:1173;width:983;height:2" coordorigin="9971,1173" coordsize="983,0" path="m9971,1173l10954,1173e" filled="f" stroked="t" strokeweight="2.62518pt" strokecolor="#6B7477">
                <v:path arrowok="t"/>
              </v:shape>
            </v:group>
            <v:group style="position:absolute;left:10090;top:1096;width:2;height:129" coordorigin="10090,1096" coordsize="2,129">
              <v:shape style="position:absolute;left:10090;top:1096;width:2;height:129" coordorigin="10090,1096" coordsize="0,129" path="m10090,1226l10090,1096e" filled="f" stroked="t" strokeweight="3.341139pt" strokecolor="#606B6B">
                <v:path arrowok="t"/>
              </v:shape>
            </v:group>
            <v:group style="position:absolute;left:11431;top:2121;width:2;height:728" coordorigin="11431,2121" coordsize="2,728">
              <v:shape style="position:absolute;left:11431;top:2121;width:2;height:728" coordorigin="11431,2121" coordsize="0,728" path="m11431,2849l11431,2121e" filled="f" stroked="t" strokeweight=".477306pt" strokecolor="#4B4B4B">
                <v:path arrowok="t"/>
              </v:shape>
            </v:group>
            <v:group style="position:absolute;left:3952;top:2600;width:2;height:440" coordorigin="3952,2600" coordsize="2,440">
              <v:shape style="position:absolute;left:3952;top:2600;width:2;height:440" coordorigin="3952,2600" coordsize="0,440" path="m3952,3040l3952,2600e" filled="f" stroked="t" strokeweight=".954611pt" strokecolor="#676767">
                <v:path arrowok="t"/>
              </v:shape>
            </v:group>
            <v:group style="position:absolute;left:3947;top:3026;width:1881;height:2" coordorigin="3947,3026" coordsize="1881,2">
              <v:shape style="position:absolute;left:3947;top:3026;width:1881;height:2" coordorigin="3947,3026" coordsize="1881,0" path="m3947,3026l5828,3026e" filled="f" stroked="t" strokeweight=".954611pt" strokecolor="#747474">
                <v:path arrowok="t"/>
              </v:shape>
            </v:group>
            <v:group style="position:absolute;left:5561;top:3026;width:1336;height:2" coordorigin="5561,3026" coordsize="1336,2">
              <v:shape style="position:absolute;left:5561;top:3026;width:1336;height:2" coordorigin="5561,3026" coordsize="1336,0" path="m5561,3026l6897,3026e" filled="f" stroked="t" strokeweight=".477306pt" strokecolor="#646464">
                <v:path arrowok="t"/>
              </v:shape>
            </v:group>
            <v:group style="position:absolute;left:6735;top:3026;width:339;height:2" coordorigin="6735,3026" coordsize="339,2">
              <v:shape style="position:absolute;left:6735;top:3026;width:339;height:2" coordorigin="6735,3026" coordsize="339,0" path="m6735,3026l7074,3026e" filled="f" stroked="t" strokeweight=".954611pt" strokecolor="#747474">
                <v:path arrowok="t"/>
              </v:shape>
            </v:group>
            <v:group style="position:absolute;left:3957;top:2983;width:2;height:373" coordorigin="3957,2983" coordsize="2,373">
              <v:shape style="position:absolute;left:3957;top:2983;width:2;height:373" coordorigin="3957,2983" coordsize="0,373" path="m3957,3356l3957,2983e" filled="f" stroked="t" strokeweight=".954611pt" strokecolor="#3B3B3B">
                <v:path arrowok="t"/>
              </v:shape>
            </v:group>
            <v:group style="position:absolute;left:406;top:3344;width:2549;height:2" coordorigin="406,3344" coordsize="2549,2">
              <v:shape style="position:absolute;left:406;top:3344;width:2549;height:2" coordorigin="406,3344" coordsize="2549,0" path="m406,3344l2955,3344e" filled="f" stroked="t" strokeweight=".477306pt" strokecolor="#3F3F3F">
                <v:path arrowok="t"/>
              </v:shape>
            </v:group>
            <v:group style="position:absolute;left:2897;top:3349;width:582;height:2" coordorigin="2897,3349" coordsize="582,2">
              <v:shape style="position:absolute;left:2897;top:3349;width:582;height:2" coordorigin="2897,3349" coordsize="582,0" path="m2897,3349l3480,3349e" filled="f" stroked="t" strokeweight=".715958pt" strokecolor="#545454">
                <v:path arrowok="t"/>
              </v:shape>
            </v:group>
            <v:group style="position:absolute;left:3060;top:3342;width:1823;height:2" coordorigin="3060,3342" coordsize="1823,2">
              <v:shape style="position:absolute;left:3060;top:3342;width:1823;height:2" coordorigin="3060,3342" coordsize="1823,0" path="m3060,3342l4883,3342e" filled="f" stroked="t" strokeweight=".954611pt" strokecolor="#575757">
                <v:path arrowok="t"/>
              </v:shape>
            </v:group>
            <v:group style="position:absolute;left:4826;top:3344;width:2072;height:2" coordorigin="4826,3344" coordsize="2072,2">
              <v:shape style="position:absolute;left:4826;top:3344;width:2072;height:2" coordorigin="4826,3344" coordsize="2072,0" path="m4826,3344l6897,3344e" filled="f" stroked="t" strokeweight=".954611pt" strokecolor="#444444">
                <v:path arrowok="t"/>
              </v:shape>
            </v:group>
            <v:group style="position:absolute;left:6840;top:3349;width:4601;height:2" coordorigin="6840,3349" coordsize="4601,2">
              <v:shape style="position:absolute;left:6840;top:3349;width:4601;height:2" coordorigin="6840,3349" coordsize="4601,0" path="m6840,3349l11441,3349e" filled="f" stroked="t" strokeweight=".715958pt" strokecolor="#606060">
                <v:path arrowok="t"/>
              </v:shape>
            </v:group>
            <v:group style="position:absolute;left:7059;top:2595;width:2;height:254" coordorigin="7059,2595" coordsize="2,254">
              <v:shape style="position:absolute;left:7059;top:2595;width:2;height:254" coordorigin="7059,2595" coordsize="0,254" path="m7059,2849l7059,2595e" filled="f" stroked="t" strokeweight=".477306pt" strokecolor="#4F4F4F">
                <v:path arrowok="t"/>
              </v:shape>
            </v:group>
            <v:group style="position:absolute;left:7062;top:2777;width:2;height:584" coordorigin="7062,2777" coordsize="2,584">
              <v:shape style="position:absolute;left:7062;top:2777;width:2;height:584" coordorigin="7062,2777" coordsize="0,584" path="m7062,3361l7062,2777e" filled="f" stroked="t" strokeweight=".954611pt" strokecolor="#707070">
                <v:path arrowok="t"/>
              </v:shape>
            </v:group>
            <v:group style="position:absolute;left:406;top:3636;width:7565;height:2" coordorigin="406,3636" coordsize="7565,2">
              <v:shape style="position:absolute;left:406;top:3636;width:7565;height:2" coordorigin="406,3636" coordsize="7565,0" path="m406,3636l7971,3636e" filled="f" stroked="t" strokeweight=".954611pt" strokecolor="#646464">
                <v:path arrowok="t"/>
              </v:shape>
            </v:group>
            <v:group style="position:absolute;left:2449;top:3342;width:2;height:527" coordorigin="2449,3342" coordsize="2,527">
              <v:shape style="position:absolute;left:2449;top:3342;width:2;height:527" coordorigin="2449,3342" coordsize="0,527" path="m2449,3868l2449,3342e" filled="f" stroked="t" strokeweight=".954611pt" strokecolor="#5B5B5B">
                <v:path arrowok="t"/>
              </v:shape>
            </v:group>
            <v:group style="position:absolute;left:7914;top:3639;width:687;height:2" coordorigin="7914,3639" coordsize="687,2">
              <v:shape style="position:absolute;left:7914;top:3639;width:687;height:2" coordorigin="7914,3639" coordsize="687,0" path="m7914,3639l8601,3639e" filled="f" stroked="t" strokeweight=".477306pt" strokecolor="#383838">
                <v:path arrowok="t"/>
              </v:shape>
            </v:group>
            <v:group style="position:absolute;left:8544;top:3636;width:2897;height:2" coordorigin="8544,3636" coordsize="2897,2">
              <v:shape style="position:absolute;left:8544;top:3636;width:2897;height:2" coordorigin="8544,3636" coordsize="2897,0" path="m8544,3636l11441,3636e" filled="f" stroked="t" strokeweight=".715958pt" strokecolor="#606060">
                <v:path arrowok="t"/>
              </v:shape>
            </v:group>
            <v:group style="position:absolute;left:2449;top:3854;width:2434;height:2" coordorigin="2449,3854" coordsize="2434,2">
              <v:shape style="position:absolute;left:2449;top:3854;width:2434;height:2" coordorigin="2449,3854" coordsize="2434,0" path="m2449,3854l4883,3854e" filled="f" stroked="t" strokeweight=".477306pt" strokecolor="#5B5B5B">
                <v:path arrowok="t"/>
              </v:shape>
            </v:group>
            <v:group style="position:absolute;left:4826;top:3854;width:434;height:2" coordorigin="4826,3854" coordsize="434,2">
              <v:shape style="position:absolute;left:4826;top:3854;width:434;height:2" coordorigin="4826,3854" coordsize="434,0" path="m4826,3854l5260,3854e" filled="f" stroked="t" strokeweight=".477306pt" strokecolor="#3B3B3B">
                <v:path arrowok="t"/>
              </v:shape>
            </v:group>
            <v:group style="position:absolute;left:5203;top:3854;width:415;height:2" coordorigin="5203,3854" coordsize="415,2">
              <v:shape style="position:absolute;left:5203;top:3854;width:415;height:2" coordorigin="5203,3854" coordsize="415,0" path="m5203,3854l5618,3854e" filled="f" stroked="t" strokeweight=".477306pt" strokecolor="#575757">
                <v:path arrowok="t"/>
              </v:shape>
            </v:group>
            <v:group style="position:absolute;left:5546;top:3857;width:1542;height:2" coordorigin="5546,3857" coordsize="1542,2">
              <v:shape style="position:absolute;left:5546;top:3857;width:1542;height:2" coordorigin="5546,3857" coordsize="1542,0" path="m5546,3857l7088,3857e" filled="f" stroked="t" strokeweight=".954611pt" strokecolor="#707070">
                <v:path arrowok="t"/>
              </v:shape>
            </v:group>
            <v:group style="position:absolute;left:7021;top:3854;width:950;height:2" coordorigin="7021,3854" coordsize="950,2">
              <v:shape style="position:absolute;left:7021;top:3854;width:950;height:2" coordorigin="7021,3854" coordsize="950,0" path="m7021,3854l7971,3854e" filled="f" stroked="t" strokeweight=".477306pt" strokecolor="#444444">
                <v:path arrowok="t"/>
              </v:shape>
            </v:group>
            <v:group style="position:absolute;left:7914;top:3857;width:1761;height:2" coordorigin="7914,3857" coordsize="1761,2">
              <v:shape style="position:absolute;left:7914;top:3857;width:1761;height:2" coordorigin="7914,3857" coordsize="1761,0" path="m7914,3857l9675,3857e" filled="f" stroked="t" strokeweight=".954611pt" strokecolor="#646464">
                <v:path arrowok="t"/>
              </v:shape>
            </v:group>
            <v:group style="position:absolute;left:9556;top:3854;width:563;height:2" coordorigin="9556,3854" coordsize="563,2">
              <v:shape style="position:absolute;left:9556;top:3854;width:563;height:2" coordorigin="9556,3854" coordsize="563,0" path="m9556,3854l10119,3854e" filled="f" stroked="t" strokeweight=".477306pt" strokecolor="#3B3B3B">
                <v:path arrowok="t"/>
              </v:shape>
            </v:group>
            <v:group style="position:absolute;left:10062;top:3854;width:1379;height:2" coordorigin="10062,3854" coordsize="1379,2">
              <v:shape style="position:absolute;left:10062;top:3854;width:1379;height:2" coordorigin="10062,3854" coordsize="1379,0" path="m10062,3854l11441,3854e" filled="f" stroked="t" strokeweight=".715958pt" strokecolor="#676767">
                <v:path arrowok="t"/>
              </v:shape>
            </v:group>
            <v:group style="position:absolute;left:11436;top:3591;width:2;height:287" coordorigin="11436,3591" coordsize="2,287">
              <v:shape style="position:absolute;left:11436;top:3591;width:2;height:287" coordorigin="11436,3591" coordsize="0,287" path="m11436,3878l11436,3591e" filled="f" stroked="t" strokeweight=".477306pt" strokecolor="#484848">
                <v:path arrowok="t"/>
              </v:shape>
            </v:group>
            <v:group style="position:absolute;left:4854;top:3835;width:2;height:230" coordorigin="4854,3835" coordsize="2,230">
              <v:shape style="position:absolute;left:4854;top:3835;width:2;height:230" coordorigin="4854,3835" coordsize="0,230" path="m4854,4065l4854,3835e" filled="f" stroked="t" strokeweight=".238653pt" strokecolor="#2F2F2F">
                <v:path arrowok="t"/>
              </v:shape>
            </v:group>
            <v:group style="position:absolute;left:7923;top:3849;width:2;height:244" coordorigin="7923,3849" coordsize="2,244">
              <v:shape style="position:absolute;left:7923;top:3849;width:2;height:244" coordorigin="7923,3849" coordsize="0,244" path="m7923,4093l7923,3849e" filled="f" stroked="t" strokeweight=".477306pt" strokecolor="#3F3F3F">
                <v:path arrowok="t"/>
              </v:shape>
            </v:group>
            <v:group style="position:absolute;left:11439;top:397;width:2;height:3696" coordorigin="11439,397" coordsize="2,3696">
              <v:shape style="position:absolute;left:11439;top:397;width:2;height:3696" coordorigin="11439,397" coordsize="0,3696" path="m11439,4093l11439,397e" filled="f" stroked="t" strokeweight=".715958pt" strokecolor="#646464">
                <v:path arrowok="t"/>
              </v:shape>
            </v:group>
            <v:group style="position:absolute;left:4854;top:4065;width:2;height:771" coordorigin="4854,4065" coordsize="2,771">
              <v:shape style="position:absolute;left:4854;top:4065;width:2;height:771" coordorigin="4854,4065" coordsize="0,771" path="m4854,4836l4854,4065e" filled="f" stroked="t" strokeweight=".238653pt" strokecolor="#000000">
                <v:path arrowok="t"/>
              </v:shape>
            </v:group>
            <v:group style="position:absolute;left:4854;top:4295;width:377;height:2" coordorigin="4854,4295" coordsize="377,2">
              <v:shape style="position:absolute;left:4854;top:4295;width:377;height:2" coordorigin="4854,4295" coordsize="377,0" path="m4854,4295l5231,4295e" filled="f" stroked="t" strokeweight=".238653pt" strokecolor="#7C7C7C">
                <v:path arrowok="t"/>
              </v:shape>
            </v:group>
            <v:group style="position:absolute;left:5231;top:4295;width:2410;height:2" coordorigin="5231,4295" coordsize="2410,2">
              <v:shape style="position:absolute;left:5231;top:4295;width:2410;height:2" coordorigin="5231,4295" coordsize="2410,0" path="m5231,4295l7642,4295e" filled="f" stroked="t" strokeweight=".238653pt" strokecolor="#000000">
                <v:path arrowok="t"/>
              </v:shape>
            </v:group>
            <v:group style="position:absolute;left:7642;top:4295;width:310;height:2" coordorigin="7642,4295" coordsize="310,2">
              <v:shape style="position:absolute;left:7642;top:4295;width:310;height:2" coordorigin="7642,4295" coordsize="310,0" path="m7642,4295l7952,4295e" filled="f" stroked="t" strokeweight=".238653pt" strokecolor="#676767">
                <v:path arrowok="t"/>
              </v:shape>
            </v:group>
            <v:group style="position:absolute;left:7923;top:4036;width:2;height:292" coordorigin="7923,4036" coordsize="2,292">
              <v:shape style="position:absolute;left:7923;top:4036;width:2;height:292" coordorigin="7923,4036" coordsize="0,292" path="m7923,4328l7923,4036e" filled="f" stroked="t" strokeweight=".477306pt" strokecolor="#575757">
                <v:path arrowok="t"/>
              </v:shape>
            </v:group>
            <v:group style="position:absolute;left:7938;top:4295;width:2606;height:2" coordorigin="7938,4295" coordsize="2606,2">
              <v:shape style="position:absolute;left:7938;top:4295;width:2606;height:2" coordorigin="7938,4295" coordsize="2606,0" path="m7938,4295l10544,4295e" filled="f" stroked="t" strokeweight=".238653pt" strokecolor="#000000">
                <v:path arrowok="t"/>
              </v:shape>
            </v:group>
            <v:group style="position:absolute;left:10544;top:4295;width:897;height:2" coordorigin="10544,4295" coordsize="897,2">
              <v:shape style="position:absolute;left:10544;top:4295;width:897;height:2" coordorigin="10544,4295" coordsize="897,0" path="m10544,4295l11441,4295e" filled="f" stroked="t" strokeweight=".238653pt" strokecolor="#676767">
                <v:path arrowok="t"/>
              </v:shape>
            </v:group>
            <v:group style="position:absolute;left:5002;top:4601;width:1895;height:2" coordorigin="5002,4601" coordsize="1895,2">
              <v:shape style="position:absolute;left:5002;top:4601;width:1895;height:2" coordorigin="5002,4601" coordsize="1895,0" path="m5002,4601l6897,4601e" filled="f" stroked="t" strokeweight=".954611pt" strokecolor="#707070">
                <v:path arrowok="t"/>
              </v:shape>
            </v:group>
            <v:group style="position:absolute;left:6840;top:4601;width:239;height:2" coordorigin="6840,4601" coordsize="239,2">
              <v:shape style="position:absolute;left:6840;top:4601;width:239;height:2" coordorigin="6840,4601" coordsize="239,0" path="m6840,4601l7078,4601e" filled="f" stroked="t" strokeweight=".477306pt" strokecolor="#4B4B4B">
                <v:path arrowok="t"/>
              </v:shape>
            </v:group>
            <v:group style="position:absolute;left:7021;top:4599;width:2239;height:2" coordorigin="7021,4599" coordsize="2239,2">
              <v:shape style="position:absolute;left:7021;top:4599;width:2239;height:2" coordorigin="7021,4599" coordsize="2239,0" path="m7021,4599l9260,4599e" filled="f" stroked="t" strokeweight=".715958pt" strokecolor="#6B6B6B">
                <v:path arrowok="t"/>
              </v:shape>
            </v:group>
            <v:group style="position:absolute;left:9202;top:4601;width:916;height:2" coordorigin="9202,4601" coordsize="916,2">
              <v:shape style="position:absolute;left:9202;top:4601;width:916;height:2" coordorigin="9202,4601" coordsize="916,0" path="m9202,4601l10119,4601e" filled="f" stroked="t" strokeweight=".477306pt" strokecolor="#3F3F3F">
                <v:path arrowok="t"/>
              </v:shape>
            </v:group>
            <v:group style="position:absolute;left:10062;top:4599;width:1384;height:2" coordorigin="10062,4599" coordsize="1384,2">
              <v:shape style="position:absolute;left:10062;top:4599;width:1384;height:2" coordorigin="10062,4599" coordsize="1384,0" path="m10062,4599l11446,4599e" filled="f" stroked="t" strokeweight=".954611pt" strokecolor="#747474">
                <v:path arrowok="t"/>
              </v:shape>
            </v:group>
            <v:group style="position:absolute;left:7021;top:4850;width:950;height:2" coordorigin="7021,4850" coordsize="950,2">
              <v:shape style="position:absolute;left:7021;top:4850;width:950;height:2" coordorigin="7021,4850" coordsize="950,0" path="m7021,4850l7971,4850e" filled="f" stroked="t" strokeweight=".477306pt" strokecolor="#4F4F4F">
                <v:path arrowok="t"/>
              </v:shape>
            </v:group>
            <v:group style="position:absolute;left:9202;top:4850;width:410;height:2" coordorigin="9202,4850" coordsize="410,2">
              <v:shape style="position:absolute;left:9202;top:4850;width:410;height:2" coordorigin="9202,4850" coordsize="410,0" path="m9202,4850l9613,4850e" filled="f" stroked="t" strokeweight=".477306pt" strokecolor="#575757">
                <v:path arrowok="t"/>
              </v:shape>
            </v:group>
            <v:group style="position:absolute;left:9556;top:4850;width:401;height:2" coordorigin="9556,4850" coordsize="401,2">
              <v:shape style="position:absolute;left:9556;top:4850;width:401;height:2" coordorigin="9556,4850" coordsize="401,0" path="m9556,4850l9957,4850e" filled="f" stroked="t" strokeweight=".477306pt" strokecolor="#3F3F3F">
                <v:path arrowok="t"/>
              </v:shape>
            </v:group>
            <v:group style="position:absolute;left:5002;top:4848;width:6444;height:2" coordorigin="5002,4848" coordsize="6444,2">
              <v:shape style="position:absolute;left:5002;top:4848;width:6444;height:2" coordorigin="5002,4848" coordsize="6444,0" path="m5002,4848l11446,4848e" filled="f" stroked="t" strokeweight=".715958pt" strokecolor="#676767">
                <v:path arrowok="t"/>
              </v:shape>
            </v:group>
            <v:group style="position:absolute;left:11441;top:4553;width:2;height:541" coordorigin="11441,4553" coordsize="2,541">
              <v:shape style="position:absolute;left:11441;top:4553;width:2;height:541" coordorigin="11441,4553" coordsize="0,541" path="m11441,5094l11441,4553e" filled="f" stroked="t" strokeweight=".477306pt" strokecolor="#4B4B4B">
                <v:path arrowok="t"/>
              </v:shape>
            </v:group>
            <v:group style="position:absolute;left:418;top:1475;width:2;height:718" coordorigin="418,1475" coordsize="2,718">
              <v:shape style="position:absolute;left:418;top:1475;width:2;height:718" coordorigin="418,1475" coordsize="0,718" path="m418,2193l418,1475e" filled="f" stroked="t" strokeweight=".477306pt" strokecolor="#444444">
                <v:path arrowok="t"/>
              </v:shape>
            </v:group>
            <v:group style="position:absolute;left:415;top:2121;width:2;height:919" coordorigin="415,2121" coordsize="2,919">
              <v:shape style="position:absolute;left:415;top:2121;width:2;height:919" coordorigin="415,2121" coordsize="0,919" path="m415,3040l415,2121e" filled="f" stroked="t" strokeweight=".477306pt" strokecolor="#2F2F2F">
                <v:path arrowok="t"/>
              </v:shape>
            </v:group>
            <v:group style="position:absolute;left:415;top:326;width:2;height:14995" coordorigin="415,326" coordsize="2,14995">
              <v:shape style="position:absolute;left:415;top:326;width:2;height:14995" coordorigin="415,326" coordsize="0,14995" path="m415,15321l415,326e" filled="f" stroked="t" strokeweight=".715958pt" strokecolor="#545454">
                <v:path arrowok="t"/>
              </v:shape>
            </v:group>
            <v:group style="position:absolute;left:2449;top:4558;width:2;height:527" coordorigin="2449,4558" coordsize="2,527">
              <v:shape style="position:absolute;left:2449;top:4558;width:2;height:527" coordorigin="2449,4558" coordsize="0,527" path="m2449,5085l2449,4558e" filled="f" stroked="t" strokeweight=".477306pt" strokecolor="#343434">
                <v:path arrowok="t"/>
              </v:shape>
            </v:group>
            <v:group style="position:absolute;left:2444;top:5068;width:1546;height:2" coordorigin="2444,5068" coordsize="1546,2">
              <v:shape style="position:absolute;left:2444;top:5068;width:1546;height:2" coordorigin="2444,5068" coordsize="1546,0" path="m2444,5068l3990,5068e" filled="f" stroked="t" strokeweight=".954611pt" strokecolor="#707070">
                <v:path arrowok="t"/>
              </v:shape>
            </v:group>
            <v:group style="position:absolute;left:3914;top:5068;width:974;height:2" coordorigin="3914,5068" coordsize="974,2">
              <v:shape style="position:absolute;left:3914;top:5068;width:974;height:2" coordorigin="3914,5068" coordsize="974,0" path="m3914,5068l4888,5068e" filled="f" stroked="t" strokeweight=".477306pt" strokecolor="#575757">
                <v:path arrowok="t"/>
              </v:shape>
            </v:group>
            <v:group style="position:absolute;left:4854;top:4836;width:2;height:469" coordorigin="4854,4836" coordsize="2,469">
              <v:shape style="position:absolute;left:4854;top:4836;width:2;height:469" coordorigin="4854,4836" coordsize="0,469" path="m4854,5305l4854,4836e" filled="f" stroked="t" strokeweight=".238653pt" strokecolor="#4F4F4F">
                <v:path arrowok="t"/>
              </v:shape>
            </v:group>
            <v:group style="position:absolute;left:4296;top:5068;width:6277;height:2" coordorigin="4296,5068" coordsize="6277,2">
              <v:shape style="position:absolute;left:4296;top:5068;width:6277;height:2" coordorigin="4296,5068" coordsize="6277,0" path="m4296,5068l10572,5068e" filled="f" stroked="t" strokeweight=".715958pt" strokecolor="#747474">
                <v:path arrowok="t"/>
              </v:shape>
            </v:group>
            <v:group style="position:absolute;left:8415;top:5065;width:845;height:2" coordorigin="8415,5065" coordsize="845,2">
              <v:shape style="position:absolute;left:8415;top:5065;width:845;height:2" coordorigin="8415,5065" coordsize="845,0" path="m8415,5065l9260,5065e" filled="f" stroked="t" strokeweight=".477306pt" strokecolor="#575757">
                <v:path arrowok="t"/>
              </v:shape>
            </v:group>
            <v:group style="position:absolute;left:10515;top:5065;width:931;height:2" coordorigin="10515,5065" coordsize="931,2">
              <v:shape style="position:absolute;left:10515;top:5065;width:931;height:2" coordorigin="10515,5065" coordsize="931,0" path="m10515,5065l11446,5065e" filled="f" stroked="t" strokeweight=".477306pt" strokecolor="#545454">
                <v:path arrowok="t"/>
              </v:shape>
            </v:group>
            <v:group style="position:absolute;left:406;top:5302;width:1446;height:2" coordorigin="406,5302" coordsize="1446,2">
              <v:shape style="position:absolute;left:406;top:5302;width:1446;height:2" coordorigin="406,5302" coordsize="1446,0" path="m406,5302l1852,5302e" filled="f" stroked="t" strokeweight=".477306pt" strokecolor="#575757">
                <v:path arrowok="t"/>
              </v:shape>
            </v:group>
            <v:group style="position:absolute;left:415;top:5027;width:2;height:541" coordorigin="415,5027" coordsize="2,541">
              <v:shape style="position:absolute;left:415;top:5027;width:2;height:541" coordorigin="415,5027" coordsize="0,541" path="m415,5568l415,5027e" filled="f" stroked="t" strokeweight=".477306pt" strokecolor="#3F3F3F">
                <v:path arrowok="t"/>
              </v:shape>
            </v:group>
            <v:group style="position:absolute;left:1064;top:5310;width:3212;height:2" coordorigin="1064,5310" coordsize="3212,2">
              <v:shape style="position:absolute;left:1064;top:5310;width:3212;height:2" coordorigin="1064,5310" coordsize="3212,0" path="m1064,5310l4277,5310e" filled="f" stroked="t" strokeweight=".715958pt" strokecolor="#646464">
                <v:path arrowok="t"/>
              </v:shape>
            </v:group>
            <v:group style="position:absolute;left:1623;top:5310;width:850;height:2" coordorigin="1623,5310" coordsize="850,2">
              <v:shape style="position:absolute;left:1623;top:5310;width:850;height:2" coordorigin="1623,5310" coordsize="850,0" path="m1623,5310l2472,5310e" filled="f" stroked="t" strokeweight=".477306pt" strokecolor="#575757">
                <v:path arrowok="t"/>
              </v:shape>
            </v:group>
            <v:group style="position:absolute;left:2453;top:5027;width:2;height:306" coordorigin="2453,5027" coordsize="2,306">
              <v:shape style="position:absolute;left:2453;top:5027;width:2;height:306" coordorigin="2453,5027" coordsize="0,306" path="m2453,5334l2453,5027e" filled="f" stroked="t" strokeweight=".715958pt" strokecolor="#5B5B5B">
                <v:path arrowok="t"/>
              </v:shape>
            </v:group>
            <v:group style="position:absolute;left:4219;top:5310;width:668;height:2" coordorigin="4219,5310" coordsize="668,2">
              <v:shape style="position:absolute;left:4219;top:5310;width:668;height:2" coordorigin="4219,5310" coordsize="668,0" path="m4219,5310l4888,5310e" filled="f" stroked="t" strokeweight=".477306pt" strokecolor="#4B4B4B">
                <v:path arrowok="t"/>
              </v:shape>
            </v:group>
            <v:group style="position:absolute;left:4826;top:5307;width:5761;height:2" coordorigin="4826,5307" coordsize="5761,2">
              <v:shape style="position:absolute;left:4826;top:5307;width:5761;height:2" coordorigin="4826,5307" coordsize="5761,0" path="m4826,5307l10587,5307e" filled="f" stroked="t" strokeweight=".715958pt" strokecolor="#6B6B6B">
                <v:path arrowok="t"/>
              </v:shape>
            </v:group>
            <v:group style="position:absolute;left:10515;top:5305;width:940;height:2" coordorigin="10515,5305" coordsize="940,2">
              <v:shape style="position:absolute;left:10515;top:5305;width:940;height:2" coordorigin="10515,5305" coordsize="940,0" path="m10515,5305l11455,5305e" filled="f" stroked="t" strokeweight=".477306pt" strokecolor="#545454">
                <v:path arrowok="t"/>
              </v:shape>
            </v:group>
            <v:group style="position:absolute;left:4854;top:5290;width:2;height:661" coordorigin="4854,5290" coordsize="2,661">
              <v:shape style="position:absolute;left:4854;top:5290;width:2;height:661" coordorigin="4854,5290" coordsize="0,661" path="m4854,5951l4854,5290e" filled="f" stroked="t" strokeweight=".238653pt" strokecolor="#3B3B3B">
                <v:path arrowok="t"/>
              </v:shape>
            </v:group>
            <v:group style="position:absolute;left:7928;top:5295;width:2;height:273" coordorigin="7928,5295" coordsize="2,273">
              <v:shape style="position:absolute;left:7928;top:5295;width:2;height:273" coordorigin="7928,5295" coordsize="0,273" path="m7928,5568l7928,5295e" filled="f" stroked="t" strokeweight=".715958pt" strokecolor="#606060">
                <v:path arrowok="t"/>
              </v:shape>
            </v:group>
            <v:group style="position:absolute;left:2456;top:3342;width:2;height:11299" coordorigin="2456,3342" coordsize="2,11299">
              <v:shape style="position:absolute;left:2456;top:3342;width:2;height:11299" coordorigin="2456,3342" coordsize="0,11299" path="m2456,14641l2456,3342e" filled="f" stroked="t" strokeweight=".715958pt" strokecolor="#5B5B5B">
                <v:path arrowok="t"/>
              </v:shape>
            </v:group>
            <v:group style="position:absolute;left:2439;top:5736;width:1041;height:2" coordorigin="2439,5736" coordsize="1041,2">
              <v:shape style="position:absolute;left:2439;top:5736;width:1041;height:2" coordorigin="2439,5736" coordsize="1041,0" path="m2439,5736l3480,5736e" filled="f" stroked="t" strokeweight=".715958pt" strokecolor="#575757">
                <v:path arrowok="t"/>
              </v:shape>
            </v:group>
            <v:group style="position:absolute;left:3422;top:5733;width:1465;height:2" coordorigin="3422,5733" coordsize="1465,2">
              <v:shape style="position:absolute;left:3422;top:5733;width:1465;height:2" coordorigin="3422,5733" coordsize="1465,0" path="m3422,5733l4888,5733e" filled="f" stroked="t" strokeweight=".954611pt" strokecolor="#6B6B6B">
                <v:path arrowok="t"/>
              </v:shape>
            </v:group>
            <v:group style="position:absolute;left:4826;top:5731;width:792;height:2" coordorigin="4826,5731" coordsize="792,2">
              <v:shape style="position:absolute;left:4826;top:5731;width:792;height:2" coordorigin="4826,5731" coordsize="792,0" path="m4826,5731l5618,5731e" filled="f" stroked="t" strokeweight=".477306pt" strokecolor="#484848">
                <v:path arrowok="t"/>
              </v:shape>
            </v:group>
            <v:group style="position:absolute;left:7021;top:5731;width:959;height:2" coordorigin="7021,5731" coordsize="959,2">
              <v:shape style="position:absolute;left:7021;top:5731;width:959;height:2" coordorigin="7021,5731" coordsize="959,0" path="m7021,5731l7981,5731e" filled="f" stroked="t" strokeweight=".477306pt" strokecolor="#444444">
                <v:path arrowok="t"/>
              </v:shape>
            </v:group>
            <v:group style="position:absolute;left:7928;top:5472;width:2;height:484" coordorigin="7928,5472" coordsize="2,484">
              <v:shape style="position:absolute;left:7928;top:5472;width:2;height:484" coordorigin="7928,5472" coordsize="0,484" path="m7928,5956l7928,5472e" filled="f" stroked="t" strokeweight=".954611pt" strokecolor="#6B6B6B">
                <v:path arrowok="t"/>
              </v:shape>
            </v:group>
            <v:group style="position:absolute;left:5513;top:5733;width:5938;height:2" coordorigin="5513,5733" coordsize="5938,2">
              <v:shape style="position:absolute;left:5513;top:5733;width:5938;height:2" coordorigin="5513,5733" coordsize="5938,0" path="m5513,5733l11451,5733e" filled="f" stroked="t" strokeweight=".715958pt" strokecolor="#646464">
                <v:path arrowok="t"/>
              </v:shape>
            </v:group>
            <v:group style="position:absolute;left:9556;top:5731;width:563;height:2" coordorigin="9556,5731" coordsize="563,2">
              <v:shape style="position:absolute;left:9556;top:5731;width:563;height:2" coordorigin="9556,5731" coordsize="563,0" path="m9556,5731l10119,5731e" filled="f" stroked="t" strokeweight=".477306pt" strokecolor="#343434">
                <v:path arrowok="t"/>
              </v:shape>
            </v:group>
            <v:group style="position:absolute;left:2449;top:5954;width:2439;height:2" coordorigin="2449,5954" coordsize="2439,2">
              <v:shape style="position:absolute;left:2449;top:5954;width:2439;height:2" coordorigin="2449,5954" coordsize="2439,0" path="m2449,5954l4888,5954e" filled="f" stroked="t" strokeweight=".715958pt" strokecolor="#606060">
                <v:path arrowok="t"/>
              </v:shape>
            </v:group>
            <v:group style="position:absolute;left:4826;top:5951;width:434;height:2" coordorigin="4826,5951" coordsize="434,2">
              <v:shape style="position:absolute;left:4826;top:5951;width:434;height:2" coordorigin="4826,5951" coordsize="434,0" path="m4826,5951l5260,5951e" filled="f" stroked="t" strokeweight=".477306pt" strokecolor="#383838">
                <v:path arrowok="t"/>
              </v:shape>
            </v:group>
            <v:group style="position:absolute;left:5203;top:5951;width:415;height:2" coordorigin="5203,5951" coordsize="415,2">
              <v:shape style="position:absolute;left:5203;top:5951;width:415;height:2" coordorigin="5203,5951" coordsize="415,0" path="m5203,5951l5618,5951e" filled="f" stroked="t" strokeweight=".477306pt" strokecolor="#4F4F4F">
                <v:path arrowok="t"/>
              </v:shape>
            </v:group>
            <v:group style="position:absolute;left:5508;top:5954;width:1570;height:2" coordorigin="5508,5954" coordsize="1570,2">
              <v:shape style="position:absolute;left:5508;top:5954;width:1570;height:2" coordorigin="5508,5954" coordsize="1570,0" path="m5508,5954l7078,5954e" filled="f" stroked="t" strokeweight=".954611pt" strokecolor="#6B6B6B">
                <v:path arrowok="t"/>
              </v:shape>
            </v:group>
            <v:group style="position:absolute;left:7021;top:5951;width:959;height:2" coordorigin="7021,5951" coordsize="959,2">
              <v:shape style="position:absolute;left:7021;top:5951;width:959;height:2" coordorigin="7021,5951" coordsize="959,0" path="m7021,5951l7981,5951e" filled="f" stroked="t" strokeweight=".477306pt" strokecolor="#4F4F4F">
                <v:path arrowok="t"/>
              </v:shape>
            </v:group>
            <v:group style="position:absolute;left:7909;top:5951;width:1351;height:2" coordorigin="7909,5951" coordsize="1351,2">
              <v:shape style="position:absolute;left:7909;top:5951;width:1351;height:2" coordorigin="7909,5951" coordsize="1351,0" path="m7909,5951l9260,5951e" filled="f" stroked="t" strokeweight=".954611pt" strokecolor="#676767">
                <v:path arrowok="t"/>
              </v:shape>
            </v:group>
            <v:group style="position:absolute;left:9202;top:5951;width:916;height:2" coordorigin="9202,5951" coordsize="916,2">
              <v:shape style="position:absolute;left:9202;top:5951;width:916;height:2" coordorigin="9202,5951" coordsize="916,0" path="m9202,5951l10119,5951e" filled="f" stroked="t" strokeweight=".477306pt" strokecolor="#4B4B4B">
                <v:path arrowok="t"/>
              </v:shape>
            </v:group>
            <v:group style="position:absolute;left:10062;top:5949;width:1389;height:2" coordorigin="10062,5949" coordsize="1389,2">
              <v:shape style="position:absolute;left:10062;top:5949;width:1389;height:2" coordorigin="10062,5949" coordsize="1389,0" path="m10062,5949l11451,5949e" filled="f" stroked="t" strokeweight=".954611pt" strokecolor="#747474">
                <v:path arrowok="t"/>
              </v:shape>
            </v:group>
            <v:group style="position:absolute;left:1064;top:6169;width:1408;height:2" coordorigin="1064,6169" coordsize="1408,2">
              <v:shape style="position:absolute;left:1064;top:6169;width:1408;height:2" coordorigin="1064,6169" coordsize="1408,0" path="m1064,6169l2472,6169e" filled="f" stroked="t" strokeweight=".477306pt" strokecolor="#484848">
                <v:path arrowok="t"/>
              </v:shape>
            </v:group>
            <v:group style="position:absolute;left:1766;top:6169;width:5131;height:2" coordorigin="1766,6169" coordsize="5131,2">
              <v:shape style="position:absolute;left:1766;top:6169;width:5131;height:2" coordorigin="1766,6169" coordsize="5131,0" path="m1766,6169l6897,6169e" filled="f" stroked="t" strokeweight=".715958pt" strokecolor="#646464">
                <v:path arrowok="t"/>
              </v:shape>
            </v:group>
            <v:group style="position:absolute;left:6840;top:6171;width:239;height:2" coordorigin="6840,6171" coordsize="239,2">
              <v:shape style="position:absolute;left:6840;top:6171;width:239;height:2" coordorigin="6840,6171" coordsize="239,0" path="m6840,6171l7078,6171e" filled="f" stroked="t" strokeweight=".477306pt" strokecolor="#606060">
                <v:path arrowok="t"/>
              </v:shape>
            </v:group>
            <v:group style="position:absolute;left:7021;top:6167;width:1041;height:2" coordorigin="7021,6167" coordsize="1041,2">
              <v:shape style="position:absolute;left:7021;top:6167;width:1041;height:2" coordorigin="7021,6167" coordsize="1041,0" path="m7021,6167l8062,6167e" filled="f" stroked="t" strokeweight=".954611pt" strokecolor="#747474">
                <v:path arrowok="t"/>
              </v:shape>
            </v:group>
            <v:group style="position:absolute;left:7914;top:6167;width:558;height:2" coordorigin="7914,6167" coordsize="558,2">
              <v:shape style="position:absolute;left:7914;top:6167;width:558;height:2" coordorigin="7914,6167" coordsize="558,0" path="m7914,6167l8472,6167e" filled="f" stroked="t" strokeweight=".477306pt" strokecolor="#5B5B5B">
                <v:path arrowok="t"/>
              </v:shape>
            </v:group>
            <v:group style="position:absolute;left:8415;top:6167;width:845;height:2" coordorigin="8415,6167" coordsize="845,2">
              <v:shape style="position:absolute;left:8415;top:6167;width:845;height:2" coordorigin="8415,6167" coordsize="845,0" path="m8415,6167l9260,6167e" filled="f" stroked="t" strokeweight=".477306pt" strokecolor="#484848">
                <v:path arrowok="t"/>
              </v:shape>
            </v:group>
            <v:group style="position:absolute;left:9169;top:6167;width:1403;height:2" coordorigin="9169,6167" coordsize="1403,2">
              <v:shape style="position:absolute;left:9169;top:6167;width:1403;height:2" coordorigin="9169,6167" coordsize="1403,0" path="m9169,6167l10572,6167e" filled="f" stroked="t" strokeweight=".954611pt" strokecolor="#707070">
                <v:path arrowok="t"/>
              </v:shape>
            </v:group>
            <v:group style="position:absolute;left:10515;top:6167;width:936;height:2" coordorigin="10515,6167" coordsize="936,2">
              <v:shape style="position:absolute;left:10515;top:6167;width:936;height:2" coordorigin="10515,6167" coordsize="936,0" path="m10515,6167l11451,6167e" filled="f" stroked="t" strokeweight=".477306pt" strokecolor="#545454">
                <v:path arrowok="t"/>
              </v:shape>
            </v:group>
            <v:group style="position:absolute;left:406;top:6423;width:11045;height:2" coordorigin="406,6423" coordsize="11045,2">
              <v:shape style="position:absolute;left:406;top:6423;width:11045;height:2" coordorigin="406,6423" coordsize="11045,0" path="m406,6423l11451,6423e" filled="f" stroked="t" strokeweight=".715958pt" strokecolor="#676767">
                <v:path arrowok="t"/>
              </v:shape>
            </v:group>
            <v:group style="position:absolute;left:8415;top:6425;width:186;height:2" coordorigin="8415,6425" coordsize="186,2">
              <v:shape style="position:absolute;left:8415;top:6425;width:186;height:2" coordorigin="8415,6425" coordsize="186,0" path="m8415,6425l8601,6425e" filled="f" stroked="t" strokeweight=".477306pt" strokecolor="#3F3F3F">
                <v:path arrowok="t"/>
              </v:shape>
            </v:group>
            <v:group style="position:absolute;left:9899;top:6420;width:673;height:2" coordorigin="9899,6420" coordsize="673,2">
              <v:shape style="position:absolute;left:9899;top:6420;width:673;height:2" coordorigin="9899,6420" coordsize="673,0" path="m9899,6420l10572,6420e" filled="f" stroked="t" strokeweight=".477306pt" strokecolor="#575757">
                <v:path arrowok="t"/>
              </v:shape>
            </v:group>
            <v:group style="position:absolute;left:11443;top:6152;width:2;height:747" coordorigin="11443,6152" coordsize="2,747">
              <v:shape style="position:absolute;left:11443;top:6152;width:2;height:747" coordorigin="11443,6152" coordsize="0,747" path="m11443,6899l11443,6152e" filled="f" stroked="t" strokeweight=".477306pt" strokecolor="#545454">
                <v:path arrowok="t"/>
              </v:shape>
            </v:group>
            <v:group style="position:absolute;left:4854;top:6406;width:2;height:239" coordorigin="4854,6406" coordsize="2,239">
              <v:shape style="position:absolute;left:4854;top:6406;width:2;height:239" coordorigin="4854,6406" coordsize="0,239" path="m4854,6645l4854,6406e" filled="f" stroked="t" strokeweight=".238653pt" strokecolor="#6B6B6B">
                <v:path arrowok="t"/>
              </v:shape>
            </v:group>
            <v:group style="position:absolute;left:5012;top:6657;width:6410;height:2" coordorigin="5012,6657" coordsize="6410,2">
              <v:shape style="position:absolute;left:5012;top:6657;width:6410;height:2" coordorigin="5012,6657" coordsize="6410,0" path="m5012,6657l11422,6657e" filled="f" stroked="t" strokeweight=".715958pt" strokecolor="#676767">
                <v:path arrowok="t"/>
              </v:shape>
            </v:group>
            <v:group style="position:absolute;left:8544;top:6657;width:1069;height:2" coordorigin="8544,6657" coordsize="1069,2">
              <v:shape style="position:absolute;left:8544;top:6657;width:1069;height:2" coordorigin="8544,6657" coordsize="1069,0" path="m8544,6657l9613,6657e" filled="f" stroked="t" strokeweight=".477306pt" strokecolor="#4F4F4F">
                <v:path arrowok="t"/>
              </v:shape>
            </v:group>
            <v:group style="position:absolute;left:10515;top:6655;width:936;height:2" coordorigin="10515,6655" coordsize="936,2">
              <v:shape style="position:absolute;left:10515;top:6655;width:936;height:2" coordorigin="10515,6655" coordsize="936,0" path="m10515,6655l11451,6655e" filled="f" stroked="t" strokeweight=".477306pt" strokecolor="#575757">
                <v:path arrowok="t"/>
              </v:shape>
            </v:group>
            <v:group style="position:absolute;left:413;top:6617;width:2;height:665" coordorigin="413,6617" coordsize="2,665">
              <v:shape style="position:absolute;left:413;top:6617;width:2;height:665" coordorigin="413,6617" coordsize="0,665" path="m413,7282l413,6617e" filled="f" stroked="t" strokeweight=".954611pt" strokecolor="#676767">
                <v:path arrowok="t"/>
              </v:shape>
            </v:group>
            <v:group style="position:absolute;left:2451;top:6617;width:2;height:718" coordorigin="2451,6617" coordsize="2,718">
              <v:shape style="position:absolute;left:2451;top:6617;width:2;height:718" coordorigin="2451,6617" coordsize="0,718" path="m2451,7335l2451,6617e" filled="f" stroked="t" strokeweight=".477306pt" strokecolor="#484848">
                <v:path arrowok="t"/>
              </v:shape>
            </v:group>
            <v:group style="position:absolute;left:4854;top:6645;width:2;height:215" coordorigin="4854,6645" coordsize="2,215">
              <v:shape style="position:absolute;left:4854;top:6645;width:2;height:215" coordorigin="4854,6645" coordsize="0,215" path="m4854,6861l4854,6645e" filled="f" stroked="t" strokeweight=".238653pt" strokecolor="#000000">
                <v:path arrowok="t"/>
              </v:shape>
            </v:group>
            <v:group style="position:absolute;left:5012;top:6875;width:606;height:2" coordorigin="5012,6875" coordsize="606,2">
              <v:shape style="position:absolute;left:5012;top:6875;width:606;height:2" coordorigin="5012,6875" coordsize="606,0" path="m5012,6875l5618,6875e" filled="f" stroked="t" strokeweight=".715958pt" strokecolor="#676767">
                <v:path arrowok="t"/>
              </v:shape>
            </v:group>
            <v:group style="position:absolute;left:5561;top:6875;width:687;height:2" coordorigin="5561,6875" coordsize="687,2">
              <v:shape style="position:absolute;left:5561;top:6875;width:687;height:2" coordorigin="5561,6875" coordsize="687,0" path="m5561,6875l6248,6875e" filled="f" stroked="t" strokeweight=".477306pt" strokecolor="#4B4B4B">
                <v:path arrowok="t"/>
              </v:shape>
            </v:group>
            <v:group style="position:absolute;left:6191;top:6873;width:5260;height:2" coordorigin="6191,6873" coordsize="5260,2">
              <v:shape style="position:absolute;left:6191;top:6873;width:5260;height:2" coordorigin="6191,6873" coordsize="5260,0" path="m6191,6873l11451,6873e" filled="f" stroked="t" strokeweight=".715958pt" strokecolor="#6B6B6B">
                <v:path arrowok="t"/>
              </v:shape>
            </v:group>
            <v:group style="position:absolute;left:401;top:7093;width:2162;height:2" coordorigin="401,7093" coordsize="2162,2">
              <v:shape style="position:absolute;left:401;top:7093;width:2162;height:2" coordorigin="401,7093" coordsize="2162,0" path="m401,7093l2563,7093e" filled="f" stroked="t" strokeweight=".954611pt" strokecolor="#747474">
                <v:path arrowok="t"/>
              </v:shape>
            </v:group>
            <v:group style="position:absolute;left:2401;top:7093;width:1079;height:2" coordorigin="2401,7093" coordsize="1079,2">
              <v:shape style="position:absolute;left:2401;top:7093;width:1079;height:2" coordorigin="2401,7093" coordsize="1079,0" path="m2401,7093l3480,7093e" filled="f" stroked="t" strokeweight=".477306pt" strokecolor="#575757">
                <v:path arrowok="t"/>
              </v:shape>
            </v:group>
            <v:group style="position:absolute;left:3422;top:7095;width:549;height:2" coordorigin="3422,7095" coordsize="549,2">
              <v:shape style="position:absolute;left:3422;top:7095;width:549;height:2" coordorigin="3422,7095" coordsize="549,0" path="m3422,7095l3971,7095e" filled="f" stroked="t" strokeweight=".477306pt" strokecolor="#444444">
                <v:path arrowok="t"/>
              </v:shape>
            </v:group>
            <v:group style="position:absolute;left:3914;top:7093;width:7537;height:2" coordorigin="3914,7093" coordsize="7537,2">
              <v:shape style="position:absolute;left:3914;top:7093;width:7537;height:2" coordorigin="3914,7093" coordsize="7537,0" path="m3914,7093l11451,7093e" filled="f" stroked="t" strokeweight=".715958pt" strokecolor="#707070">
                <v:path arrowok="t"/>
              </v:shape>
            </v:group>
            <v:group style="position:absolute;left:4854;top:6861;width:2;height:225" coordorigin="4854,6861" coordsize="2,225">
              <v:shape style="position:absolute;left:4854;top:6861;width:2;height:225" coordorigin="4854,6861" coordsize="0,225" path="m4854,7086l4854,6861e" filled="f" stroked="t" strokeweight=".238653pt" strokecolor="#676767">
                <v:path arrowok="t"/>
              </v:shape>
            </v:group>
            <v:group style="position:absolute;left:7446;top:7091;width:525;height:2" coordorigin="7446,7091" coordsize="525,2">
              <v:shape style="position:absolute;left:7446;top:7091;width:525;height:2" coordorigin="7446,7091" coordsize="525,0" path="m7446,7091l7971,7091e" filled="f" stroked="t" strokeweight=".477306pt" strokecolor="#606060">
                <v:path arrowok="t"/>
              </v:shape>
            </v:group>
            <v:group style="position:absolute;left:9556;top:7091;width:563;height:2" coordorigin="9556,7091" coordsize="563,2">
              <v:shape style="position:absolute;left:9556;top:7091;width:563;height:2" coordorigin="9556,7091" coordsize="563,0" path="m9556,7091l10119,7091e" filled="f" stroked="t" strokeweight=".477306pt" strokecolor="#444444">
                <v:path arrowok="t"/>
              </v:shape>
            </v:group>
            <v:group style="position:absolute;left:11451;top:6827;width:2;height:3983" coordorigin="11451,6827" coordsize="2,3983">
              <v:shape style="position:absolute;left:11451;top:6827;width:2;height:3983" coordorigin="11451,6827" coordsize="0,3983" path="m11451,10811l11451,6827e" filled="f" stroked="t" strokeweight=".715958pt" strokecolor="#6B6B6B">
                <v:path arrowok="t"/>
              </v:shape>
            </v:group>
            <v:group style="position:absolute;left:410;top:7768;width:1303;height:2" coordorigin="410,7768" coordsize="1303,2">
              <v:shape style="position:absolute;left:410;top:7768;width:1303;height:2" coordorigin="410,7768" coordsize="1303,0" path="m410,7768l1714,7768e" filled="f" stroked="t" strokeweight=".954611pt" strokecolor="#747474">
                <v:path arrowok="t"/>
              </v:shape>
            </v:group>
            <v:group style="position:absolute;left:415;top:7277;width:2;height:522" coordorigin="415,7277" coordsize="2,522">
              <v:shape style="position:absolute;left:415;top:7277;width:2;height:522" coordorigin="415,7277" coordsize="0,522" path="m415,7799l415,7277e" filled="f" stroked="t" strokeweight=".477306pt" strokecolor="#2F2F2F">
                <v:path arrowok="t"/>
              </v:shape>
            </v:group>
            <v:group style="position:absolute;left:1623;top:7770;width:850;height:2" coordorigin="1623,7770" coordsize="850,2">
              <v:shape style="position:absolute;left:1623;top:7770;width:850;height:2" coordorigin="1623,7770" coordsize="850,0" path="m1623,7770l2472,7770e" filled="f" stroked="t" strokeweight=".477306pt" strokecolor="#545454">
                <v:path arrowok="t"/>
              </v:shape>
            </v:group>
            <v:group style="position:absolute;left:2453;top:7277;width:2;height:958" coordorigin="2453,7277" coordsize="2,958">
              <v:shape style="position:absolute;left:2453;top:7277;width:2;height:958" coordorigin="2453,7277" coordsize="0,958" path="m2453,8235l2453,7277e" filled="f" stroked="t" strokeweight=".954611pt" strokecolor="#606060">
                <v:path arrowok="t"/>
              </v:shape>
            </v:group>
            <v:group style="position:absolute;left:9202;top:7770;width:754;height:2" coordorigin="9202,7770" coordsize="754,2">
              <v:shape style="position:absolute;left:9202;top:7770;width:754;height:2" coordorigin="9202,7770" coordsize="754,0" path="m9202,7770l9957,7770e" filled="f" stroked="t" strokeweight=".477306pt" strokecolor="#5B5B5B">
                <v:path arrowok="t"/>
              </v:shape>
            </v:group>
            <v:group style="position:absolute;left:2401;top:7768;width:9054;height:2" coordorigin="2401,7768" coordsize="9054,2">
              <v:shape style="position:absolute;left:2401;top:7768;width:9054;height:2" coordorigin="2401,7768" coordsize="9054,0" path="m2401,7768l11455,7768e" filled="f" stroked="t" strokeweight=".715958pt" strokecolor="#6B6B6B">
                <v:path arrowok="t"/>
              </v:shape>
            </v:group>
            <v:group style="position:absolute;left:415;top:7727;width:2;height:302" coordorigin="415,7727" coordsize="2,302">
              <v:shape style="position:absolute;left:415;top:7727;width:2;height:302" coordorigin="415,7727" coordsize="0,302" path="m415,8029l415,7727e" filled="f" stroked="t" strokeweight=".477306pt" strokecolor="#444444">
                <v:path arrowok="t"/>
              </v:shape>
            </v:group>
            <v:group style="position:absolute;left:406;top:8625;width:1274;height:2" coordorigin="406,8625" coordsize="1274,2">
              <v:shape style="position:absolute;left:406;top:8625;width:1274;height:2" coordorigin="406,8625" coordsize="1274,0" path="m406,8625l1680,8625e" filled="f" stroked="t" strokeweight=".477306pt" strokecolor="#3F3F3F">
                <v:path arrowok="t"/>
              </v:shape>
            </v:group>
            <v:group style="position:absolute;left:654;top:8625;width:10806;height:2" coordorigin="654,8625" coordsize="10806,2">
              <v:shape style="position:absolute;left:654;top:8625;width:10806;height:2" coordorigin="654,8625" coordsize="10806,0" path="m654,8625l11460,8625e" filled="f" stroked="t" strokeweight=".715958pt" strokecolor="#646464">
                <v:path arrowok="t"/>
              </v:shape>
            </v:group>
            <v:group style="position:absolute;left:9899;top:8623;width:463;height:2" coordorigin="9899,8623" coordsize="463,2">
              <v:shape style="position:absolute;left:9899;top:8623;width:463;height:2" coordorigin="9899,8623" coordsize="463,0" path="m9899,8623l10362,8623e" filled="f" stroked="t" strokeweight=".477306pt" strokecolor="#4F4F4F">
                <v:path arrowok="t"/>
              </v:shape>
            </v:group>
            <v:group style="position:absolute;left:406;top:8872;width:1274;height:2" coordorigin="406,8872" coordsize="1274,2">
              <v:shape style="position:absolute;left:406;top:8872;width:1274;height:2" coordorigin="406,8872" coordsize="1274,0" path="m406,8872l1680,8872e" filled="f" stroked="t" strokeweight=".954611pt" strokecolor="#707070">
                <v:path arrowok="t"/>
              </v:shape>
            </v:group>
            <v:group style="position:absolute;left:1623;top:8872;width:850;height:2" coordorigin="1623,8872" coordsize="850,2">
              <v:shape style="position:absolute;left:1623;top:8872;width:850;height:2" coordorigin="1623,8872" coordsize="850,0" path="m1623,8872l2472,8872e" filled="f" stroked="t" strokeweight=".477306pt" strokecolor="#575757">
                <v:path arrowok="t"/>
              </v:shape>
            </v:group>
            <v:group style="position:absolute;left:4219;top:8872;width:1041;height:2" coordorigin="4219,8872" coordsize="1041,2">
              <v:shape style="position:absolute;left:4219;top:8872;width:1041;height:2" coordorigin="4219,8872" coordsize="1041,0" path="m4219,8872l5260,8872e" filled="f" stroked="t" strokeweight=".477306pt" strokecolor="#4F4F4F">
                <v:path arrowok="t"/>
              </v:shape>
            </v:group>
            <v:group style="position:absolute;left:1966;top:8869;width:4768;height:2" coordorigin="1966,8869" coordsize="4768,2">
              <v:shape style="position:absolute;left:1966;top:8869;width:4768;height:2" coordorigin="1966,8869" coordsize="4768,0" path="m1966,8869l6735,8869e" filled="f" stroked="t" strokeweight=".715958pt" strokecolor="#676767">
                <v:path arrowok="t"/>
              </v:shape>
            </v:group>
            <v:group style="position:absolute;left:6191;top:8867;width:706;height:2" coordorigin="6191,8867" coordsize="706,2">
              <v:shape style="position:absolute;left:6191;top:8867;width:706;height:2" coordorigin="6191,8867" coordsize="706,0" path="m6191,8867l6897,8867e" filled="f" stroked="t" strokeweight=".477306pt" strokecolor="#5B5B5B">
                <v:path arrowok="t"/>
              </v:shape>
            </v:group>
            <v:group style="position:absolute;left:6754;top:8869;width:2387;height:2" coordorigin="6754,8869" coordsize="2387,2">
              <v:shape style="position:absolute;left:6754;top:8869;width:2387;height:2" coordorigin="6754,8869" coordsize="2387,0" path="m6754,8869l9140,8869e" filled="f" stroked="t" strokeweight=".715958pt" strokecolor="#6B6B6B">
                <v:path arrowok="t"/>
              </v:shape>
            </v:group>
            <v:group style="position:absolute;left:8415;top:8867;width:845;height:2" coordorigin="8415,8867" coordsize="845,2">
              <v:shape style="position:absolute;left:8415;top:8867;width:845;height:2" coordorigin="8415,8867" coordsize="845,0" path="m8415,8867l9260,8867e" filled="f" stroked="t" strokeweight=".477306pt" strokecolor="#4B4B4B">
                <v:path arrowok="t"/>
              </v:shape>
            </v:group>
            <v:group style="position:absolute;left:9202;top:8867;width:1375;height:2" coordorigin="9202,8867" coordsize="1375,2">
              <v:shape style="position:absolute;left:9202;top:8867;width:1375;height:2" coordorigin="9202,8867" coordsize="1375,0" path="m9202,8867l10577,8867e" filled="f" stroked="t" strokeweight=".954611pt" strokecolor="#747474">
                <v:path arrowok="t"/>
              </v:shape>
            </v:group>
            <v:group style="position:absolute;left:10515;top:8867;width:945;height:2" coordorigin="10515,8867" coordsize="945,2">
              <v:shape style="position:absolute;left:10515;top:8867;width:945;height:2" coordorigin="10515,8867" coordsize="945,0" path="m10515,8867l11460,8867e" filled="f" stroked="t" strokeweight=".477306pt" strokecolor="#646464">
                <v:path arrowok="t"/>
              </v:shape>
            </v:group>
            <v:group style="position:absolute;left:406;top:9113;width:1289;height:2" coordorigin="406,9113" coordsize="1289,2">
              <v:shape style="position:absolute;left:406;top:9113;width:1289;height:2" coordorigin="406,9113" coordsize="1289,0" path="m406,9113l1694,9113e" filled="f" stroked="t" strokeweight=".477306pt" strokecolor="#575757">
                <v:path arrowok="t"/>
              </v:shape>
            </v:group>
            <v:group style="position:absolute;left:1623;top:9113;width:9837;height:2" coordorigin="1623,9113" coordsize="9837,2">
              <v:shape style="position:absolute;left:1623;top:9113;width:9837;height:2" coordorigin="1623,9113" coordsize="9837,0" path="m1623,9113l11460,9113e" filled="f" stroked="t" strokeweight=".715958pt" strokecolor="#6B6B6B">
                <v:path arrowok="t"/>
              </v:shape>
            </v:group>
            <v:group style="position:absolute;left:4826;top:9111;width:792;height:2" coordorigin="4826,9111" coordsize="792,2">
              <v:shape style="position:absolute;left:4826;top:9111;width:792;height:2" coordorigin="4826,9111" coordsize="792,0" path="m4826,9111l5618,9111e" filled="f" stroked="t" strokeweight=".477306pt" strokecolor="#545454">
                <v:path arrowok="t"/>
              </v:shape>
            </v:group>
            <v:group style="position:absolute;left:6840;top:9111;width:831;height:2" coordorigin="6840,9111" coordsize="831,2">
              <v:shape style="position:absolute;left:6840;top:9111;width:831;height:2" coordorigin="6840,9111" coordsize="831,0" path="m6840,9111l7670,9111e" filled="f" stroked="t" strokeweight=".477306pt" strokecolor="#4B4B4B">
                <v:path arrowok="t"/>
              </v:shape>
            </v:group>
            <v:group style="position:absolute;left:7613;top:9111;width:358;height:2" coordorigin="7613,9111" coordsize="358,2">
              <v:shape style="position:absolute;left:7613;top:9111;width:358;height:2" coordorigin="7613,9111" coordsize="358,0" path="m7613,9111l7971,9111e" filled="f" stroked="t" strokeweight=".477306pt" strokecolor="#606060">
                <v:path arrowok="t"/>
              </v:shape>
            </v:group>
            <v:group style="position:absolute;left:9202;top:9111;width:916;height:2" coordorigin="9202,9111" coordsize="916,2">
              <v:shape style="position:absolute;left:9202;top:9111;width:916;height:2" coordorigin="9202,9111" coordsize="916,0" path="m9202,9111l10119,9111e" filled="f" stroked="t" strokeweight=".477306pt" strokecolor="#484848">
                <v:path arrowok="t"/>
              </v:shape>
            </v:group>
            <v:group style="position:absolute;left:2453;top:9068;width:2;height:1130" coordorigin="2453,9068" coordsize="2,1130">
              <v:shape style="position:absolute;left:2453;top:9068;width:2;height:1130" coordorigin="2453,9068" coordsize="0,1130" path="m2453,10198l2453,9068e" filled="f" stroked="t" strokeweight=".954611pt" strokecolor="#646464">
                <v:path arrowok="t"/>
              </v:shape>
            </v:group>
            <v:group style="position:absolute;left:410;top:9602;width:711;height:2" coordorigin="410,9602" coordsize="711,2">
              <v:shape style="position:absolute;left:410;top:9602;width:711;height:2" coordorigin="410,9602" coordsize="711,0" path="m410,9602l1122,9602e" filled="f" stroked="t" strokeweight=".477306pt" strokecolor="#4B4B4B">
                <v:path arrowok="t"/>
              </v:shape>
            </v:group>
            <v:group style="position:absolute;left:415;top:9312;width:2;height:311" coordorigin="415,9312" coordsize="2,311">
              <v:shape style="position:absolute;left:415;top:9312;width:2;height:311" coordorigin="415,9312" coordsize="0,311" path="m415,9623l415,9312e" filled="f" stroked="t" strokeweight=".477306pt" strokecolor="#484848">
                <v:path arrowok="t"/>
              </v:shape>
            </v:group>
            <v:group style="position:absolute;left:1064;top:9602;width:3847;height:2" coordorigin="1064,9602" coordsize="3847,2">
              <v:shape style="position:absolute;left:1064;top:9602;width:3847;height:2" coordorigin="1064,9602" coordsize="3847,0" path="m1064,9602l4911,9602e" filled="f" stroked="t" strokeweight=".715958pt" strokecolor="#707070">
                <v:path arrowok="t"/>
              </v:shape>
            </v:group>
            <v:group style="position:absolute;left:4826;top:9599;width:620;height:2" coordorigin="4826,9599" coordsize="620,2">
              <v:shape style="position:absolute;left:4826;top:9599;width:620;height:2" coordorigin="4826,9599" coordsize="620,0" path="m4826,9599l5446,9599e" filled="f" stroked="t" strokeweight=".477306pt" strokecolor="#4B4B4B">
                <v:path arrowok="t"/>
              </v:shape>
            </v:group>
            <v:group style="position:absolute;left:5203;top:9599;width:415;height:2" coordorigin="5203,9599" coordsize="415,2">
              <v:shape style="position:absolute;left:5203;top:9599;width:415;height:2" coordorigin="5203,9599" coordsize="415,0" path="m5203,9599l5618,9599e" filled="f" stroked="t" strokeweight=".477306pt" strokecolor="#606060">
                <v:path arrowok="t"/>
              </v:shape>
            </v:group>
            <v:group style="position:absolute;left:6840;top:9599;width:831;height:2" coordorigin="6840,9599" coordsize="831,2">
              <v:shape style="position:absolute;left:6840;top:9599;width:831;height:2" coordorigin="6840,9599" coordsize="831,0" path="m6840,9599l7670,9599e" filled="f" stroked="t" strokeweight=".477306pt" strokecolor="#484848">
                <v:path arrowok="t"/>
              </v:shape>
            </v:group>
            <v:group style="position:absolute;left:5451;top:9597;width:6009;height:2" coordorigin="5451,9597" coordsize="6009,2">
              <v:shape style="position:absolute;left:5451;top:9597;width:6009;height:2" coordorigin="5451,9597" coordsize="6009,0" path="m5451,9597l11460,9597e" filled="f" stroked="t" strokeweight=".715958pt" strokecolor="#707070">
                <v:path arrowok="t"/>
              </v:shape>
            </v:group>
            <v:group style="position:absolute;left:9193;top:9599;width:764;height:2" coordorigin="9193,9599" coordsize="764,2">
              <v:shape style="position:absolute;left:9193;top:9599;width:764;height:2" coordorigin="9193,9599" coordsize="764,0" path="m9193,9599l9957,9599e" filled="f" stroked="t" strokeweight=".477306pt" strokecolor="#5B5B5B">
                <v:path arrowok="t"/>
              </v:shape>
            </v:group>
            <v:group style="position:absolute;left:410;top:9817;width:2062;height:2" coordorigin="410,9817" coordsize="2062,2">
              <v:shape style="position:absolute;left:410;top:9817;width:2062;height:2" coordorigin="410,9817" coordsize="2062,0" path="m410,9817l2472,9817e" filled="f" stroked="t" strokeweight=".477306pt" strokecolor="#606060">
                <v:path arrowok="t"/>
              </v:shape>
            </v:group>
            <v:group style="position:absolute;left:415;top:9551;width:2;height:622" coordorigin="415,9551" coordsize="2,622">
              <v:shape style="position:absolute;left:415;top:9551;width:2;height:622" coordorigin="415,9551" coordsize="0,622" path="m415,10174l415,9551e" filled="f" stroked="t" strokeweight=".477306pt" strokecolor="#2F2F2F">
                <v:path arrowok="t"/>
              </v:shape>
            </v:group>
            <v:group style="position:absolute;left:3914;top:9815;width:391;height:2" coordorigin="3914,9815" coordsize="391,2">
              <v:shape style="position:absolute;left:3914;top:9815;width:391;height:2" coordorigin="3914,9815" coordsize="391,0" path="m3914,9815l4305,9815e" filled="f" stroked="t" strokeweight=".477306pt" strokecolor="#484848">
                <v:path arrowok="t"/>
              </v:shape>
            </v:group>
            <v:group style="position:absolute;left:5561;top:9815;width:401;height:2" coordorigin="5561,9815" coordsize="401,2">
              <v:shape style="position:absolute;left:5561;top:9815;width:401;height:2" coordorigin="5561,9815" coordsize="401,0" path="m5561,9815l5962,9815e" filled="f" stroked="t" strokeweight=".477306pt" strokecolor="#646464">
                <v:path arrowok="t"/>
              </v:shape>
            </v:group>
            <v:group style="position:absolute;left:1881;top:9815;width:9580;height:2" coordorigin="1881,9815" coordsize="9580,2">
              <v:shape style="position:absolute;left:1881;top:9815;width:9580;height:2" coordorigin="1881,9815" coordsize="9580,0" path="m1881,9815l11460,9815e" filled="f" stroked="t" strokeweight=".715958pt" strokecolor="#6B6B6B">
                <v:path arrowok="t"/>
              </v:shape>
            </v:group>
            <v:group style="position:absolute;left:7613;top:9810;width:358;height:2" coordorigin="7613,9810" coordsize="358,2">
              <v:shape style="position:absolute;left:7613;top:9810;width:358;height:2" coordorigin="7613,9810" coordsize="358,0" path="m7613,9810l7971,9810e" filled="f" stroked="t" strokeweight=".477306pt" strokecolor="#5B5B5B">
                <v:path arrowok="t"/>
              </v:shape>
            </v:group>
            <v:group style="position:absolute;left:9556;top:9810;width:563;height:2" coordorigin="9556,9810" coordsize="563,2">
              <v:shape style="position:absolute;left:9556;top:9810;width:563;height:2" coordorigin="9556,9810" coordsize="563,0" path="m9556,9810l10119,9810e" filled="f" stroked="t" strokeweight=".477306pt" strokecolor="#545454">
                <v:path arrowok="t"/>
              </v:shape>
            </v:group>
            <v:group style="position:absolute;left:1093;top:9815;width:2;height:771" coordorigin="1093,9815" coordsize="2,771">
              <v:shape style="position:absolute;left:1093;top:9815;width:2;height:771" coordorigin="1093,9815" coordsize="0,771" path="m1093,10586l1093,9815e" filled="f" stroked="t" strokeweight=".238653pt" strokecolor="#383838">
                <v:path arrowok="t"/>
              </v:shape>
            </v:group>
            <v:group style="position:absolute;left:410;top:10145;width:1274;height:2" coordorigin="410,10145" coordsize="1274,2">
              <v:shape style="position:absolute;left:410;top:10145;width:1274;height:2" coordorigin="410,10145" coordsize="1274,0" path="m410,10145l1685,10145e" filled="f" stroked="t" strokeweight=".715958pt" strokecolor="#4F4F4F">
                <v:path arrowok="t"/>
              </v:shape>
            </v:group>
            <v:group style="position:absolute;left:1651;top:9815;width:2;height:771" coordorigin="1651,9815" coordsize="2,771">
              <v:shape style="position:absolute;left:1651;top:9815;width:2;height:771" coordorigin="1651,9815" coordsize="0,771" path="m1651,10586l1651,9815e" filled="f" stroked="t" strokeweight=".238653pt" strokecolor="#676767">
                <v:path arrowok="t"/>
              </v:shape>
            </v:group>
            <v:group style="position:absolute;left:6673;top:10145;width:406;height:2" coordorigin="6673,10145" coordsize="406,2">
              <v:shape style="position:absolute;left:6673;top:10145;width:406;height:2" coordorigin="6673,10145" coordsize="406,0" path="m6673,10145l7078,10145e" filled="f" stroked="t" strokeweight=".477306pt" strokecolor="#545454">
                <v:path arrowok="t"/>
              </v:shape>
            </v:group>
            <v:group style="position:absolute;left:1370;top:10145;width:9202;height:2" coordorigin="1370,10145" coordsize="9202,2">
              <v:shape style="position:absolute;left:1370;top:10145;width:9202;height:2" coordorigin="1370,10145" coordsize="9202,0" path="m1370,10145l10572,10145e" filled="f" stroked="t" strokeweight=".715958pt" strokecolor="#6B6B6B">
                <v:path arrowok="t"/>
              </v:shape>
            </v:group>
            <v:group style="position:absolute;left:10515;top:10140;width:950;height:2" coordorigin="10515,10140" coordsize="950,2">
              <v:shape style="position:absolute;left:10515;top:10140;width:950;height:2" coordorigin="10515,10140" coordsize="950,0" path="m10515,10140l11465,10140e" filled="f" stroked="t" strokeweight=".477306pt" strokecolor="#646464">
                <v:path arrowok="t"/>
              </v:shape>
            </v:group>
            <v:group style="position:absolute;left:7482;top:9805;width:2;height:1005" coordorigin="7482,9805" coordsize="2,1005">
              <v:shape style="position:absolute;left:7482;top:9805;width:2;height:1005" coordorigin="7482,9805" coordsize="0,1005" path="m7482,10811l7482,9805e" filled="f" stroked="t" strokeweight=".954611pt" strokecolor="#6B6B6B">
                <v:path arrowok="t"/>
              </v:shape>
            </v:group>
            <v:group style="position:absolute;left:1093;top:10586;width:2;height:1479" coordorigin="1093,10586" coordsize="2,1479">
              <v:shape style="position:absolute;left:1093;top:10586;width:2;height:1479" coordorigin="1093,10586" coordsize="0,1479" path="m1093,12065l1093,10586e" filled="f" stroked="t" strokeweight=".238653pt" strokecolor="#000000">
                <v:path arrowok="t"/>
              </v:shape>
            </v:group>
            <v:group style="position:absolute;left:1651;top:10586;width:2;height:1479" coordorigin="1651,10586" coordsize="2,1479">
              <v:shape style="position:absolute;left:1651;top:10586;width:2;height:1479" coordorigin="1651,10586" coordsize="0,1479" path="m1651,12065l1651,10586e" filled="f" stroked="t" strokeweight=".238653pt" strokecolor="#000000">
                <v:path arrowok="t"/>
              </v:shape>
            </v:group>
            <v:group style="position:absolute;left:7484;top:10753;width:2;height:608" coordorigin="7484,10753" coordsize="2,608">
              <v:shape style="position:absolute;left:7484;top:10753;width:2;height:608" coordorigin="7484,10753" coordsize="0,608" path="m7484,11361l7484,10753e" filled="f" stroked="t" strokeweight=".477306pt" strokecolor="#343434">
                <v:path arrowok="t"/>
              </v:shape>
            </v:group>
            <v:group style="position:absolute;left:11455;top:10753;width:2;height:742" coordorigin="11455,10753" coordsize="2,742">
              <v:shape style="position:absolute;left:11455;top:10753;width:2;height:742" coordorigin="11455,10753" coordsize="0,742" path="m11455,11495l11455,10753e" filled="f" stroked="t" strokeweight=".477306pt" strokecolor="#444444">
                <v:path arrowok="t"/>
              </v:shape>
            </v:group>
            <v:group style="position:absolute;left:418;top:11304;width:2;height:699" coordorigin="418,11304" coordsize="2,699">
              <v:shape style="position:absolute;left:418;top:11304;width:2;height:699" coordorigin="418,11304" coordsize="0,699" path="m418,12003l418,11304e" filled="f" stroked="t" strokeweight=".715958pt" strokecolor="#4F4F4F">
                <v:path arrowok="t"/>
              </v:shape>
            </v:group>
            <v:group style="position:absolute;left:7484;top:11304;width:2;height:192" coordorigin="7484,11304" coordsize="2,192">
              <v:shape style="position:absolute;left:7484;top:11304;width:2;height:192" coordorigin="7484,11304" coordsize="0,192" path="m7484,11495l7484,11304e" filled="f" stroked="t" strokeweight=".477306pt" strokecolor="#4B4B4B">
                <v:path arrowok="t"/>
              </v:shape>
            </v:group>
            <v:group style="position:absolute;left:2458;top:11438;width:2;height:249" coordorigin="2458,11438" coordsize="2,249">
              <v:shape style="position:absolute;left:2458;top:11438;width:2;height:249" coordorigin="2458,11438" coordsize="0,249" path="m2458,11687l2458,11438e" filled="f" stroked="t" strokeweight=".954611pt" strokecolor="#707070">
                <v:path arrowok="t"/>
              </v:shape>
            </v:group>
            <v:group style="position:absolute;left:11455;top:11438;width:2;height:249" coordorigin="11455,11438" coordsize="2,249">
              <v:shape style="position:absolute;left:11455;top:11438;width:2;height:249" coordorigin="11455,11438" coordsize="0,249" path="m11455,11687l11455,11438e" filled="f" stroked="t" strokeweight=".477306pt" strokecolor="#575757">
                <v:path arrowok="t"/>
              </v:shape>
            </v:group>
            <v:group style="position:absolute;left:7487;top:11438;width:2;height:833" coordorigin="7487,11438" coordsize="2,833">
              <v:shape style="position:absolute;left:7487;top:11438;width:2;height:833" coordorigin="7487,11438" coordsize="0,833" path="m7487,12271l7487,11438e" filled="f" stroked="t" strokeweight=".954611pt" strokecolor="#707070">
                <v:path arrowok="t"/>
              </v:shape>
            </v:group>
            <v:group style="position:absolute;left:11455;top:11629;width:2;height:670" coordorigin="11455,11629" coordsize="2,670">
              <v:shape style="position:absolute;left:11455;top:11629;width:2;height:670" coordorigin="11455,11629" coordsize="0,670" path="m11455,12300l11455,11629e" filled="f" stroked="t" strokeweight=".954611pt" strokecolor="#777777">
                <v:path arrowok="t"/>
              </v:shape>
            </v:group>
            <v:group style="position:absolute;left:10565;top:11682;width:2;height:321" coordorigin="10565,11682" coordsize="2,321">
              <v:shape style="position:absolute;left:10565;top:11682;width:2;height:321" coordorigin="10565,11682" coordsize="0,321" path="m10565,12003l10565,11682e" filled="f" stroked="t" strokeweight="3.341139pt" strokecolor="#282B34">
                <v:path arrowok="t"/>
              </v:shape>
            </v:group>
            <v:group style="position:absolute;left:410;top:12249;width:1365;height:2" coordorigin="410,12249" coordsize="1365,2">
              <v:shape style="position:absolute;left:410;top:12249;width:1365;height:2" coordorigin="410,12249" coordsize="1365,0" path="m410,12249l1776,12249e" filled="f" stroked="t" strokeweight=".954611pt" strokecolor="#707070">
                <v:path arrowok="t"/>
              </v:shape>
            </v:group>
            <v:group style="position:absolute;left:1093;top:12065;width:2;height:536" coordorigin="1093,12065" coordsize="2,536">
              <v:shape style="position:absolute;left:1093;top:12065;width:2;height:536" coordorigin="1093,12065" coordsize="0,536" path="m1093,12601l1093,12065e" filled="f" stroked="t" strokeweight=".238653pt" strokecolor="#707070">
                <v:path arrowok="t"/>
              </v:shape>
            </v:group>
            <v:group style="position:absolute;left:1651;top:12065;width:2;height:536" coordorigin="1651,12065" coordsize="2,536">
              <v:shape style="position:absolute;left:1651;top:12065;width:2;height:536" coordorigin="1651,12065" coordsize="0,536" path="m1651,12601l1651,12065e" filled="f" stroked="t" strokeweight=".238653pt" strokecolor="#606060">
                <v:path arrowok="t"/>
              </v:shape>
            </v:group>
            <v:group style="position:absolute;left:1623;top:12252;width:840;height:2" coordorigin="1623,12252" coordsize="840,2">
              <v:shape style="position:absolute;left:1623;top:12252;width:840;height:2" coordorigin="1623,12252" coordsize="840,0" path="m1623,12252l2463,12252e" filled="f" stroked="t" strokeweight=".477306pt" strokecolor="#575757">
                <v:path arrowok="t"/>
              </v:shape>
            </v:group>
            <v:group style="position:absolute;left:2458;top:12036;width:2;height:244" coordorigin="2458,12036" coordsize="2,244">
              <v:shape style="position:absolute;left:2458;top:12036;width:2;height:244" coordorigin="2458,12036" coordsize="0,244" path="m2458,12280l2458,12036e" filled="f" stroked="t" strokeweight=".477306pt" strokecolor="#343434">
                <v:path arrowok="t"/>
              </v:shape>
            </v:group>
            <v:group style="position:absolute;left:11455;top:12036;width:2;height:594" coordorigin="11455,12036" coordsize="2,594">
              <v:shape style="position:absolute;left:11455;top:12036;width:2;height:594" coordorigin="11455,12036" coordsize="0,594" path="m11455,12630l11455,12036e" filled="f" stroked="t" strokeweight=".715958pt" strokecolor="#646464">
                <v:path arrowok="t"/>
              </v:shape>
            </v:group>
            <v:group style="position:absolute;left:7489;top:12213;width:2;height:522" coordorigin="7489,12213" coordsize="2,522">
              <v:shape style="position:absolute;left:7489;top:12213;width:2;height:522" coordorigin="7489,12213" coordsize="0,522" path="m7489,12735l7489,12213e" filled="f" stroked="t" strokeweight=".477306pt" strokecolor="#3B3B3B">
                <v:path arrowok="t"/>
              </v:shape>
            </v:group>
            <v:group style="position:absolute;left:1093;top:12601;width:2;height:1613" coordorigin="1093,12601" coordsize="2,1613">
              <v:shape style="position:absolute;left:1093;top:12601;width:2;height:1613" coordorigin="1093,12601" coordsize="0,1613" path="m1093,14215l1093,12601e" filled="f" stroked="t" strokeweight=".238653pt" strokecolor="#000000">
                <v:path arrowok="t"/>
              </v:shape>
            </v:group>
            <v:group style="position:absolute;left:1651;top:12601;width:2;height:1613" coordorigin="1651,12601" coordsize="2,1613">
              <v:shape style="position:absolute;left:1651;top:12601;width:2;height:1613" coordorigin="1651,12601" coordsize="0,1613" path="m1651,14215l1651,12601e" filled="f" stroked="t" strokeweight=".238653pt" strokecolor="#000000">
                <v:path arrowok="t"/>
              </v:shape>
            </v:group>
            <v:group style="position:absolute;left:2461;top:12419;width:2;height:1034" coordorigin="2461,12419" coordsize="2,1034">
              <v:shape style="position:absolute;left:2461;top:12419;width:2;height:1034" coordorigin="2461,12419" coordsize="0,1034" path="m2461,13453l2461,12419e" filled="f" stroked="t" strokeweight=".954611pt" strokecolor="#676767">
                <v:path arrowok="t"/>
              </v:shape>
            </v:group>
            <v:group style="position:absolute;left:11460;top:12573;width:2;height:426" coordorigin="11460,12573" coordsize="2,426">
              <v:shape style="position:absolute;left:11460;top:12573;width:2;height:426" coordorigin="11460,12573" coordsize="0,426" path="m11460,12999l11460,12573e" filled="f" stroked="t" strokeweight=".477306pt" strokecolor="#4F4F4F">
                <v:path arrowok="t"/>
              </v:shape>
            </v:group>
            <v:group style="position:absolute;left:7489;top:12678;width:2;height:321" coordorigin="7489,12678" coordsize="2,321">
              <v:shape style="position:absolute;left:7489;top:12678;width:2;height:321" coordorigin="7489,12678" coordsize="0,321" path="m7489,12999l7489,12678e" filled="f" stroked="t" strokeweight=".715958pt" strokecolor="#575757">
                <v:path arrowok="t"/>
              </v:shape>
            </v:group>
            <v:group style="position:absolute;left:420;top:12941;width:2;height:555" coordorigin="420,12941" coordsize="2,555">
              <v:shape style="position:absolute;left:420;top:12941;width:2;height:555" coordorigin="420,12941" coordsize="0,555" path="m420,13497l420,12941e" filled="f" stroked="t" strokeweight=".477306pt" strokecolor="#2F2F2F">
                <v:path arrowok="t"/>
              </v:shape>
            </v:group>
            <v:group style="position:absolute;left:7489;top:12889;width:2;height:627" coordorigin="7489,12889" coordsize="2,627">
              <v:shape style="position:absolute;left:7489;top:12889;width:2;height:627" coordorigin="7489,12889" coordsize="0,627" path="m7489,13516l7489,12889e" filled="f" stroked="t" strokeweight=".954611pt" strokecolor="#6B6B6B">
                <v:path arrowok="t"/>
              </v:shape>
            </v:group>
            <v:group style="position:absolute;left:11458;top:12941;width:2;height:795" coordorigin="11458,12941" coordsize="2,795">
              <v:shape style="position:absolute;left:11458;top:12941;width:2;height:795" coordorigin="11458,12941" coordsize="0,795" path="m11458,13736l11458,12941e" filled="f" stroked="t" strokeweight=".715958pt" strokecolor="#707070">
                <v:path arrowok="t"/>
              </v:shape>
            </v:group>
            <v:group style="position:absolute;left:425;top:13439;width:2;height:1882" coordorigin="425,13439" coordsize="2,1882">
              <v:shape style="position:absolute;left:425;top:13439;width:2;height:1882" coordorigin="425,13439" coordsize="0,1882" path="m425,15321l425,13439e" filled="f" stroked="t" strokeweight=".715958pt" strokecolor="#484848">
                <v:path arrowok="t"/>
              </v:shape>
            </v:group>
            <v:group style="position:absolute;left:2463;top:13439;width:2;height:455" coordorigin="2463,13439" coordsize="2,455">
              <v:shape style="position:absolute;left:2463;top:13439;width:2;height:455" coordorigin="2463,13439" coordsize="0,455" path="m2463,13894l2463,13439e" filled="f" stroked="t" strokeweight=".477306pt" strokecolor="#383838">
                <v:path arrowok="t"/>
              </v:shape>
            </v:group>
            <v:group style="position:absolute;left:7494;top:13439;width:2;height:455" coordorigin="7494,13439" coordsize="2,455">
              <v:shape style="position:absolute;left:7494;top:13439;width:2;height:455" coordorigin="7494,13439" coordsize="0,455" path="m7494,13894l7494,13439e" filled="f" stroked="t" strokeweight=".477306pt" strokecolor="#4F4F4F">
                <v:path arrowok="t"/>
              </v:shape>
            </v:group>
            <v:group style="position:absolute;left:425;top:13635;width:2;height:455" coordorigin="425,13635" coordsize="2,455">
              <v:shape style="position:absolute;left:425;top:13635;width:2;height:455" coordorigin="425,13635" coordsize="0,455" path="m425,14090l425,13635e" filled="f" stroked="t" strokeweight=".954611pt" strokecolor="#606060">
                <v:path arrowok="t"/>
              </v:shape>
            </v:group>
            <v:group style="position:absolute;left:11462;top:13678;width:2;height:565" coordorigin="11462,13678" coordsize="2,565">
              <v:shape style="position:absolute;left:11462;top:13678;width:2;height:565" coordorigin="11462,13678" coordsize="0,565" path="m11462,14243l11462,13678e" filled="f" stroked="t" strokeweight=".477306pt" strokecolor="#575757">
                <v:path arrowok="t"/>
              </v:shape>
            </v:group>
            <v:group style="position:absolute;left:7494;top:13836;width:2;height:1475" coordorigin="7494,13836" coordsize="2,1475">
              <v:shape style="position:absolute;left:7494;top:13836;width:2;height:1475" coordorigin="7494,13836" coordsize="0,1475" path="m7494,15311l7494,13836e" filled="f" stroked="t" strokeweight=".715958pt" strokecolor="#676767">
                <v:path arrowok="t"/>
              </v:shape>
            </v:group>
            <v:group style="position:absolute;left:425;top:14186;width:2;height:1135" coordorigin="425,14186" coordsize="2,1135">
              <v:shape style="position:absolute;left:425;top:14186;width:2;height:1135" coordorigin="425,14186" coordsize="0,1135" path="m425,15321l425,14186e" filled="f" stroked="t" strokeweight=".477306pt" strokecolor="#343434">
                <v:path arrowok="t"/>
              </v:shape>
            </v:group>
            <v:group style="position:absolute;left:1093;top:14215;width:2;height:1092" coordorigin="1093,14215" coordsize="2,1092">
              <v:shape style="position:absolute;left:1093;top:14215;width:2;height:1092" coordorigin="1093,14215" coordsize="0,1092" path="m1093,15306l1093,14215e" filled="f" stroked="t" strokeweight=".238653pt" strokecolor="#707070">
                <v:path arrowok="t"/>
              </v:shape>
            </v:group>
            <v:group style="position:absolute;left:539;top:15318;width:1928;height:2" coordorigin="539,15318" coordsize="1928,2">
              <v:shape style="position:absolute;left:539;top:15318;width:1928;height:2" coordorigin="539,15318" coordsize="1928,0" path="m539,15318l2468,15318e" filled="f" stroked="t" strokeweight=".954611pt" strokecolor="#777777">
                <v:path arrowok="t"/>
              </v:shape>
            </v:group>
            <v:group style="position:absolute;left:1651;top:14215;width:2;height:1092" coordorigin="1651,14215" coordsize="2,1092">
              <v:shape style="position:absolute;left:1651;top:14215;width:2;height:1092" coordorigin="1651,14215" coordsize="0,1092" path="m1651,15306l1651,14215e" filled="f" stroked="t" strokeweight=".238653pt" strokecolor="#A0A0A0">
                <v:path arrowok="t"/>
              </v:shape>
            </v:group>
            <v:group style="position:absolute;left:2461;top:3342;width:2;height:11988" coordorigin="2461,3342" coordsize="2,11988">
              <v:shape style="position:absolute;left:2461;top:3342;width:2;height:11988" coordorigin="2461,3342" coordsize="0,11988" path="m2461,15330l2461,3342e" filled="f" stroked="t" strokeweight=".477306pt" strokecolor="#545454">
                <v:path arrowok="t"/>
              </v:shape>
            </v:group>
            <v:group style="position:absolute;left:6740;top:15306;width:773;height:2" coordorigin="6740,15306" coordsize="773,2">
              <v:shape style="position:absolute;left:6740;top:15306;width:773;height:2" coordorigin="6740,15306" coordsize="773,0" path="m6740,15306l7513,15306e" filled="f" stroked="t" strokeweight=".477306pt" strokecolor="#4F4F4F">
                <v:path arrowok="t"/>
              </v:shape>
            </v:group>
            <v:group style="position:absolute;left:6740;top:15302;width:931;height:2" coordorigin="6740,15302" coordsize="931,2">
              <v:shape style="position:absolute;left:6740;top:15302;width:931;height:2" coordorigin="6740,15302" coordsize="931,0" path="m6740,15302l7670,15302e" filled="f" stroked="t" strokeweight=".715958pt" strokecolor="#5B5B5B">
                <v:path arrowok="t"/>
              </v:shape>
            </v:group>
            <v:group style="position:absolute;left:2406;top:15309;width:9069;height:2" coordorigin="2406,15309" coordsize="9069,2">
              <v:shape style="position:absolute;left:2406;top:15309;width:9069;height:2" coordorigin="2406,15309" coordsize="9069,0" path="m2406,15309l11474,15309e" filled="f" stroked="t" strokeweight=".715958pt" strokecolor="#707474">
                <v:path arrowok="t"/>
              </v:shape>
            </v:group>
            <v:group style="position:absolute;left:8544;top:15302;width:716;height:2" coordorigin="8544,15302" coordsize="716,2">
              <v:shape style="position:absolute;left:8544;top:15302;width:716;height:2" coordorigin="8544,15302" coordsize="716,0" path="m8544,15302l9260,15302e" filled="f" stroked="t" strokeweight=".477306pt" strokecolor="#4F5454">
                <v:path arrowok="t"/>
              </v:shape>
            </v:group>
            <v:group style="position:absolute;left:10515;top:15302;width:950;height:2" coordorigin="10515,15302" coordsize="950,2">
              <v:shape style="position:absolute;left:10515;top:15302;width:950;height:2" coordorigin="10515,15302" coordsize="950,0" path="m10515,15302l11465,15302e" filled="f" stroked="t" strokeweight=".477306pt" strokecolor="#676B6B">
                <v:path arrowok="t"/>
              </v:shape>
            </v:group>
            <v:group style="position:absolute;left:11460;top:14186;width:2;height:1125" coordorigin="11460,14186" coordsize="2,1125">
              <v:shape style="position:absolute;left:11460;top:14186;width:2;height:1125" coordorigin="11460,14186" coordsize="0,1125" path="m11460,15311l11460,14186e" filled="f" stroked="t" strokeweight=".477306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0"/>
          <w:szCs w:val="30"/>
          <w:color w:val="343434"/>
          <w:spacing w:val="-85"/>
          <w:w w:val="50"/>
          <w:position w:val="11"/>
        </w:rPr>
        <w:t>"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50"/>
          <w:position w:val="0"/>
        </w:rPr>
        <w:t>:</w:t>
      </w:r>
      <w:r>
        <w:rPr>
          <w:rFonts w:ascii="Arial" w:hAnsi="Arial" w:cs="Arial" w:eastAsia="Arial"/>
          <w:sz w:val="30"/>
          <w:szCs w:val="30"/>
          <w:color w:val="343434"/>
          <w:spacing w:val="-81"/>
          <w:w w:val="50"/>
          <w:position w:val="11"/>
        </w:rPr>
        <w:t>"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-14"/>
          <w:w w:val="50"/>
          <w:position w:val="0"/>
        </w:rPr>
        <w:t>:</w:t>
      </w:r>
      <w:r>
        <w:rPr>
          <w:rFonts w:ascii="Arial" w:hAnsi="Arial" w:cs="Arial" w:eastAsia="Arial"/>
          <w:sz w:val="30"/>
          <w:szCs w:val="30"/>
          <w:color w:val="343434"/>
          <w:spacing w:val="-29"/>
          <w:w w:val="50"/>
          <w:position w:val="11"/>
        </w:rPr>
        <w:t>'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50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509384pt;margin-top:-61.722824pt;width:63.704479pt;height:72.0pt;mso-position-horizontal-relative:page;mso-position-vertical-relative:paragraph;z-index:-1611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920" w:val="left"/>
                    </w:tabs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21"/>
                      <w:position w:val="-1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-65"/>
                      <w:w w:val="21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24242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343434"/>
                      <w:spacing w:val="0"/>
                      <w:w w:val="21"/>
                      <w:position w:val="-1"/>
                    </w:rPr>
                    <w:t>SE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3" w:lineRule="exact"/>
        <w:ind w:left="53" w:right="-78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w w:val="94"/>
          <w:position w:val="-1"/>
        </w:rPr>
        <w:t>Mu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0"/>
          <w:w w:val="94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8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7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i/>
          <w:position w:val="-1"/>
        </w:rPr>
        <w:t>AV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0"/>
          <w:w w:val="100"/>
          <w:i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62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24242"/>
          <w:w w:val="77"/>
        </w:rPr>
        <w:t>lt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13"/>
          <w:w w:val="77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676767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00"/>
        </w:rPr>
        <w:t>Şot: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9" w:lineRule="exact"/>
        <w:ind w:right="-20"/>
        <w:jc w:val="left"/>
        <w:tabs>
          <w:tab w:pos="78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76767"/>
          <w:w w:val="74"/>
          <w:position w:val="-4"/>
        </w:rPr>
        <w:t>M</w:t>
      </w:r>
      <w:r>
        <w:rPr>
          <w:rFonts w:ascii="Arial" w:hAnsi="Arial" w:cs="Arial" w:eastAsia="Arial"/>
          <w:sz w:val="25"/>
          <w:szCs w:val="25"/>
          <w:color w:val="676767"/>
          <w:spacing w:val="-5"/>
          <w:w w:val="74"/>
          <w:position w:val="-4"/>
        </w:rPr>
        <w:t>i</w:t>
      </w:r>
      <w:r>
        <w:rPr>
          <w:rFonts w:ascii="Arial" w:hAnsi="Arial" w:cs="Arial" w:eastAsia="Arial"/>
          <w:sz w:val="25"/>
          <w:szCs w:val="25"/>
          <w:color w:val="676767"/>
          <w:spacing w:val="-51"/>
          <w:w w:val="74"/>
          <w:position w:val="-4"/>
        </w:rPr>
        <w:t>l</w:t>
      </w:r>
      <w:r>
        <w:rPr>
          <w:rFonts w:ascii="Arial" w:hAnsi="Arial" w:cs="Arial" w:eastAsia="Arial"/>
          <w:sz w:val="25"/>
          <w:szCs w:val="25"/>
          <w:color w:val="B3B3B3"/>
          <w:spacing w:val="14"/>
          <w:w w:val="228"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37"/>
          <w:position w:val="-4"/>
        </w:rPr>
        <w:t>·ı</w:t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5656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4"/>
        </w:rPr>
        <w:t>Şloö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5"/>
          <w:w w:val="100"/>
          <w:position w:val="-4"/>
        </w:rPr>
        <w:t> </w:t>
      </w:r>
      <w:r>
        <w:rPr>
          <w:rFonts w:ascii="Arial" w:hAnsi="Arial" w:cs="Arial" w:eastAsia="Arial"/>
          <w:sz w:val="37"/>
          <w:szCs w:val="37"/>
          <w:color w:val="676767"/>
          <w:spacing w:val="0"/>
          <w:w w:val="37"/>
          <w:position w:val="-4"/>
        </w:rPr>
        <w:t>"&lt;</w:t>
      </w:r>
      <w:r>
        <w:rPr>
          <w:rFonts w:ascii="Arial" w:hAnsi="Arial" w:cs="Arial" w:eastAsia="Arial"/>
          <w:sz w:val="37"/>
          <w:szCs w:val="37"/>
          <w:color w:val="676767"/>
          <w:spacing w:val="1"/>
          <w:w w:val="37"/>
          <w:position w:val="-4"/>
        </w:rPr>
        <w:t>!</w:t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96"/>
          <w:position w:val="-4"/>
        </w:rPr>
        <w:t>"</w:t>
      </w:r>
      <w:r>
        <w:rPr>
          <w:rFonts w:ascii="Arial" w:hAnsi="Arial" w:cs="Arial" w:eastAsia="Arial"/>
          <w:sz w:val="37"/>
          <w:szCs w:val="37"/>
          <w:color w:val="424242"/>
          <w:spacing w:val="-54"/>
          <w:w w:val="96"/>
          <w:position w:val="-4"/>
        </w:rPr>
        <w:t>'</w:t>
      </w:r>
      <w:r>
        <w:rPr>
          <w:rFonts w:ascii="Arial" w:hAnsi="Arial" w:cs="Arial" w:eastAsia="Arial"/>
          <w:sz w:val="37"/>
          <w:szCs w:val="37"/>
          <w:color w:val="676767"/>
          <w:spacing w:val="-47"/>
          <w:w w:val="132"/>
          <w:position w:val="-4"/>
        </w:rPr>
        <w:t>'</w:t>
      </w:r>
      <w:r>
        <w:rPr>
          <w:rFonts w:ascii="Arial" w:hAnsi="Arial" w:cs="Arial" w:eastAsia="Arial"/>
          <w:sz w:val="37"/>
          <w:szCs w:val="37"/>
          <w:color w:val="B3B3B3"/>
          <w:spacing w:val="-8"/>
          <w:w w:val="52"/>
          <w:position w:val="-4"/>
        </w:rPr>
        <w:t>·</w:t>
      </w:r>
      <w:r>
        <w:rPr>
          <w:rFonts w:ascii="Arial" w:hAnsi="Arial" w:cs="Arial" w:eastAsia="Arial"/>
          <w:sz w:val="37"/>
          <w:szCs w:val="37"/>
          <w:color w:val="676767"/>
          <w:spacing w:val="-16"/>
          <w:w w:val="25"/>
          <w:position w:val="-4"/>
        </w:rPr>
        <w:t>Q</w:t>
      </w:r>
      <w:r>
        <w:rPr>
          <w:rFonts w:ascii="Arial" w:hAnsi="Arial" w:cs="Arial" w:eastAsia="Arial"/>
          <w:sz w:val="37"/>
          <w:szCs w:val="37"/>
          <w:color w:val="9C9C9C"/>
          <w:spacing w:val="-53"/>
          <w:w w:val="52"/>
          <w:position w:val="-4"/>
        </w:rPr>
        <w:t>·</w:t>
      </w:r>
      <w:r>
        <w:rPr>
          <w:rFonts w:ascii="Arial" w:hAnsi="Arial" w:cs="Arial" w:eastAsia="Arial"/>
          <w:sz w:val="37"/>
          <w:szCs w:val="37"/>
          <w:color w:val="C3C3C4"/>
          <w:spacing w:val="-61"/>
          <w:w w:val="76"/>
          <w:position w:val="-4"/>
        </w:rPr>
        <w:t>.</w:t>
      </w:r>
      <w:r>
        <w:rPr>
          <w:rFonts w:ascii="Arial" w:hAnsi="Arial" w:cs="Arial" w:eastAsia="Arial"/>
          <w:sz w:val="37"/>
          <w:szCs w:val="37"/>
          <w:color w:val="676767"/>
          <w:spacing w:val="0"/>
          <w:w w:val="102"/>
          <w:position w:val="-4"/>
        </w:rPr>
        <w:t>: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1176" w:right="1170"/>
        <w:jc w:val="center"/>
        <w:tabs>
          <w:tab w:pos="15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9C9C9C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B3B3B3"/>
          <w:spacing w:val="0"/>
          <w:w w:val="94"/>
          <w:position w:val="-2"/>
        </w:rPr>
        <w:t>·'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30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C3C3C4"/>
          <w:spacing w:val="0"/>
          <w:w w:val="166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10"/>
          <w:szCs w:val="10"/>
          <w:color w:val="C3C3C4"/>
          <w:spacing w:val="17"/>
          <w:w w:val="16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C3C3C4"/>
          <w:spacing w:val="0"/>
          <w:w w:val="166"/>
          <w:position w:val="1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C3C3C4"/>
          <w:spacing w:val="0"/>
          <w:w w:val="166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C3C3C4"/>
          <w:spacing w:val="1"/>
          <w:w w:val="166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58"/>
          <w:i/>
          <w:position w:val="1"/>
        </w:rPr>
        <w:t>,....,ı····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-2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3C3C4"/>
          <w:spacing w:val="0"/>
          <w:w w:val="100"/>
          <w:position w:val="10"/>
        </w:rPr>
        <w:t>,..,&gt;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340"/>
          <w:cols w:num="4" w:equalWidth="0">
            <w:col w:w="625" w:space="1796"/>
            <w:col w:w="2076" w:space="463"/>
            <w:col w:w="1122" w:space="2238"/>
            <w:col w:w="2980"/>
          </w:cols>
        </w:sectPr>
      </w:pPr>
      <w:rPr/>
    </w:p>
    <w:p>
      <w:pPr>
        <w:spacing w:before="65" w:after="0" w:line="222" w:lineRule="auto"/>
        <w:ind w:left="578" w:right="-152" w:firstLine="109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62626"/>
          <w:spacing w:val="-347"/>
          <w:w w:val="155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262626"/>
          <w:spacing w:val="5"/>
          <w:w w:val="115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5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262626"/>
          <w:spacing w:val="-24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1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11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62626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62626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80" w:right="47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79.040009pt;margin-top:-3.877285pt;width:48.959999pt;height:44.16pt;mso-position-horizontal-relative:page;mso-position-vertical-relative:paragraph;z-index:-16118" type="#_x0000_t75">
            <v:imagedata r:id="rId55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10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37" w:lineRule="exact"/>
        <w:ind w:left="1140" w:right="558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00" w:bottom="280" w:left="180" w:right="40"/>
          <w:cols w:num="2" w:equalWidth="0">
            <w:col w:w="1551" w:space="1513"/>
            <w:col w:w="8636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8" w:right="-20"/>
        <w:jc w:val="left"/>
        <w:tabs>
          <w:tab w:pos="1500" w:val="left"/>
          <w:tab w:pos="2940" w:val="left"/>
          <w:tab w:pos="5320" w:val="left"/>
          <w:tab w:pos="73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8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No:34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:19:47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3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13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66"/>
        </w:rPr>
        <w:t>ı: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58" w:lineRule="auto"/>
        <w:ind w:left="127" w:right="3033" w:firstLine="5"/>
        <w:jc w:val="left"/>
        <w:tabs>
          <w:tab w:pos="1500" w:val="left"/>
          <w:tab w:pos="2940" w:val="left"/>
          <w:tab w:pos="4320" w:val="left"/>
          <w:tab w:pos="5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95.040001pt;margin-top:23.509163pt;width:477.60001pt;height:.1pt;mso-position-horizontal-relative:page;mso-position-vertical-relative:paragraph;z-index:-16114" coordorigin="1901,470" coordsize="9552,2">
            <v:shape style="position:absolute;left:1901;top:470;width:9552;height:2" coordorigin="1901,470" coordsize="9552,0" path="m1901,470l11453,470e" filled="f" stroked="t" strokeweight=".48pt" strokecolor="#44444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:3515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Babadı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ŞENDURAN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9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:Süleyma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No:2/B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uı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7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8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10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1R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6.080002pt;margin-top:12.009163pt;width:440.160009pt;height:.1pt;mso-position-horizontal-relative:page;mso-position-vertical-relative:paragraph;z-index:-16113" coordorigin="2122,240" coordsize="8803,2">
            <v:shape style="position:absolute;left:2122;top:240;width:8803;height:2" coordorigin="2122,240" coordsize="8803,0" path="m2122,240l10925,240e" filled="f" stroked="t" strokeweight=".48pt" strokecolor="#3F3F3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8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89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6"/>
        </w:rPr>
        <w:t>:S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eyma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Demirel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Özba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No:2/B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8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"/>
          <w:w w:val="10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9"/>
        </w:rPr>
        <w:t>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7" w:right="-20"/>
        <w:jc w:val="left"/>
        <w:tabs>
          <w:tab w:pos="1500" w:val="left"/>
          <w:tab w:pos="462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04" w:lineRule="exact"/>
        <w:ind w:left="127" w:right="-20"/>
        <w:jc w:val="left"/>
        <w:tabs>
          <w:tab w:pos="3400" w:val="left"/>
          <w:tab w:pos="4680" w:val="left"/>
          <w:tab w:pos="5740" w:val="left"/>
          <w:tab w:pos="618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4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48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1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67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0"/>
          <w:position w:val="-1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</w:sectPr>
      </w:pPr>
      <w:rPr/>
    </w:p>
    <w:p>
      <w:pPr>
        <w:spacing w:before="0" w:after="0" w:line="16" w:lineRule="exact"/>
        <w:ind w:left="3420"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6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1"/>
          <w:w w:val="100"/>
          <w:position w:val="-1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6"/>
        </w:rPr>
        <w:t>ona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  <w:position w:val="-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6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4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  <w:position w:val="-1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  <w:position w:val="-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5"/>
          <w:w w:val="101"/>
          <w:position w:val="-1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8"/>
          <w:position w:val="-1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  <w:position w:val="-1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104"/>
          <w:position w:val="-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83"/>
          <w:position w:val="-1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3"/>
          <w:position w:val="-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-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2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2"/>
          <w:position w:val="-16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6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-20"/>
          <w:w w:val="108"/>
          <w:position w:val="-16"/>
        </w:rPr>
        <w:t>D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287"/>
          <w:position w:val="-16"/>
        </w:rPr>
        <w:t>!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288"/>
          <w:position w:val="-16"/>
        </w:rPr>
        <w:t>ı--------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288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505252"/>
          <w:spacing w:val="-120"/>
          <w:w w:val="288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354"/>
          <w:position w:val="-16"/>
        </w:rPr>
        <w:t>------</w:t>
      </w:r>
      <w:r>
        <w:rPr>
          <w:rFonts w:ascii="Arial" w:hAnsi="Arial" w:cs="Arial" w:eastAsia="Arial"/>
          <w:sz w:val="21"/>
          <w:szCs w:val="21"/>
          <w:color w:val="262626"/>
          <w:spacing w:val="-124"/>
          <w:w w:val="354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366"/>
          <w:position w:val="-16"/>
        </w:rPr>
        <w:t>---</w:t>
      </w:r>
      <w:r>
        <w:rPr>
          <w:rFonts w:ascii="Arial" w:hAnsi="Arial" w:cs="Arial" w:eastAsia="Arial"/>
          <w:sz w:val="21"/>
          <w:szCs w:val="21"/>
          <w:color w:val="505252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505252"/>
          <w:spacing w:val="-28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262626"/>
          <w:spacing w:val="0"/>
          <w:w w:val="378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262626"/>
          <w:spacing w:val="-54"/>
          <w:w w:val="378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14141"/>
          <w:spacing w:val="0"/>
          <w:w w:val="195"/>
          <w:position w:val="-16"/>
        </w:rPr>
        <w:t>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3" w:equalWidth="0">
            <w:col w:w="6352" w:space="168"/>
            <w:col w:w="4405" w:space="149"/>
            <w:col w:w="626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1" w:lineRule="exact"/>
        <w:ind w:left="1834" w:right="-20"/>
        <w:jc w:val="left"/>
        <w:tabs>
          <w:tab w:pos="2320" w:val="left"/>
          <w:tab w:pos="2940" w:val="left"/>
          <w:tab w:pos="3440" w:val="left"/>
          <w:tab w:pos="3900" w:val="left"/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-5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62626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414141"/>
          <w:spacing w:val="0"/>
          <w:w w:val="38"/>
        </w:rPr>
        <w:t>ı</w:t>
      </w:r>
      <w:r>
        <w:rPr>
          <w:rFonts w:ascii="Arial" w:hAnsi="Arial" w:cs="Arial" w:eastAsia="Arial"/>
          <w:sz w:val="48"/>
          <w:szCs w:val="48"/>
          <w:color w:val="414141"/>
          <w:spacing w:val="-43"/>
          <w:w w:val="38"/>
        </w:rPr>
        <w:t> </w:t>
      </w:r>
      <w:r>
        <w:rPr>
          <w:rFonts w:ascii="Arial" w:hAnsi="Arial" w:cs="Arial" w:eastAsia="Arial"/>
          <w:sz w:val="48"/>
          <w:szCs w:val="48"/>
          <w:color w:val="414141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414141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151515"/>
          <w:spacing w:val="0"/>
          <w:w w:val="38"/>
        </w:rPr>
        <w:t>ı</w:t>
      </w:r>
      <w:r>
        <w:rPr>
          <w:rFonts w:ascii="Arial" w:hAnsi="Arial" w:cs="Arial" w:eastAsia="Arial"/>
          <w:sz w:val="48"/>
          <w:szCs w:val="48"/>
          <w:color w:val="151515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51515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A1A1A3"/>
          <w:spacing w:val="0"/>
          <w:w w:val="49"/>
        </w:rPr>
        <w:t>ı</w:t>
      </w:r>
      <w:r>
        <w:rPr>
          <w:rFonts w:ascii="Arial" w:hAnsi="Arial" w:cs="Arial" w:eastAsia="Arial"/>
          <w:sz w:val="48"/>
          <w:szCs w:val="48"/>
          <w:color w:val="A1A1A3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A1A1A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-17"/>
          <w:w w:val="4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:ı9:57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2"/>
          <w:w w:val="2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9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46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3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7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,ı\miri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UYAR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2" w:equalWidth="0">
            <w:col w:w="1197" w:space="706"/>
            <w:col w:w="9797"/>
          </w:cols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19:48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8"/>
        </w:rPr>
        <w:t>874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left="25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6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59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:19:52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3" w:equalWidth="0">
            <w:col w:w="644" w:space="1278"/>
            <w:col w:w="5131" w:space="370"/>
            <w:col w:w="4277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'Jitrnişse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7" w:lineRule="auto"/>
        <w:ind w:left="29" w:right="1119" w:firstLine="-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3" w:equalWidth="0">
            <w:col w:w="1299" w:space="604"/>
            <w:col w:w="2213" w:space="388"/>
            <w:col w:w="7196"/>
          </w:cols>
        </w:sectPr>
      </w:pPr>
      <w:rPr/>
    </w:p>
    <w:p>
      <w:pPr>
        <w:spacing w:before="25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53" w:lineRule="auto"/>
        <w:ind w:right="148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boşluğunda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7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2" w:equalWidth="0">
            <w:col w:w="1580" w:space="343"/>
            <w:col w:w="9777"/>
          </w:cols>
        </w:sectPr>
      </w:pPr>
      <w:rPr/>
    </w:p>
    <w:p>
      <w:pPr>
        <w:spacing w:before="14" w:after="0" w:line="240" w:lineRule="auto"/>
        <w:ind w:left="4461" w:right="43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1" w:lineRule="exact"/>
        <w:ind w:left="118" w:right="-20"/>
        <w:jc w:val="left"/>
        <w:tabs>
          <w:tab w:pos="2800" w:val="left"/>
          <w:tab w:pos="4480" w:val="left"/>
          <w:tab w:pos="6400" w:val="left"/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6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9" w:lineRule="exact"/>
        <w:ind w:left="6410" w:right="-20"/>
        <w:jc w:val="left"/>
        <w:tabs>
          <w:tab w:pos="798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262626"/>
          <w:spacing w:val="0"/>
          <w:w w:val="39"/>
        </w:rPr>
        <w:t>ı</w:t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505252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78" w:lineRule="exact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boşluğ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boyaları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7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:50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14" w:lineRule="exact"/>
        <w:ind w:left="19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dör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havalandırma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boşluğunda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</w:sectPr>
      </w:pPr>
      <w:rPr/>
    </w:p>
    <w:p>
      <w:pPr>
        <w:spacing w:before="16" w:after="0" w:line="240" w:lineRule="auto"/>
        <w:ind w:left="127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66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27" w:right="150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feslim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3" w:lineRule="auto"/>
        <w:ind w:right="1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atılan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10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2" w:equalWidth="0">
            <w:col w:w="1802" w:space="120"/>
            <w:col w:w="9778"/>
          </w:cols>
        </w:sectPr>
      </w:pPr>
      <w:rPr/>
    </w:p>
    <w:p>
      <w:pPr>
        <w:spacing w:before="10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790" w:right="-68"/>
        <w:jc w:val="left"/>
        <w:tabs>
          <w:tab w:pos="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Posta/Ödemiş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</w:rPr>
        <w:t>aal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:20:47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4" w:equalWidth="0">
            <w:col w:w="1787" w:space="135"/>
            <w:col w:w="2542" w:space="1384"/>
            <w:col w:w="977" w:space="1788"/>
            <w:col w:w="3087"/>
          </w:cols>
        </w:sectPr>
      </w:pPr>
      <w:rPr/>
    </w:p>
    <w:p>
      <w:pPr>
        <w:spacing w:before="59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3.040001pt;margin-top:40.139145pt;width:11.52pt;height:34.560001pt;mso-position-horizontal-relative:page;mso-position-vertical-relative:paragraph;z-index:-16117" type="#_x0000_t75">
            <v:imagedata r:id="rId56" o:title=""/>
          </v:shape>
        </w:pict>
      </w:r>
      <w:r>
        <w:rPr/>
        <w:pict>
          <v:group style="position:absolute;margin-left:13.08pt;margin-top:10.56pt;width:572.400012pt;height:749.280002pt;mso-position-horizontal-relative:page;mso-position-vertical-relative:page;z-index:-16115" coordorigin="262,211" coordsize="11448,14986">
            <v:group style="position:absolute;left:758;top:254;width:10901;height:2" coordorigin="758,254" coordsize="10901,2">
              <v:shape style="position:absolute;left:758;top:254;width:10901;height:2" coordorigin="758,254" coordsize="10901,0" path="m758,254l11659,254e" filled="f" stroked="t" strokeweight=".72pt" strokecolor="#48484B">
                <v:path arrowok="t"/>
              </v:shape>
            </v:group>
            <v:group style="position:absolute;left:2093;top:230;width:2;height:1478" coordorigin="2093,230" coordsize="2,1478">
              <v:shape style="position:absolute;left:2093;top:230;width:2;height:1478" coordorigin="2093,230" coordsize="0,1478" path="m2093,1709l2093,230e" filled="f" stroked="t" strokeweight=".96pt" strokecolor="#575757">
                <v:path arrowok="t"/>
              </v:shape>
            </v:group>
            <v:group style="position:absolute;left:8899;top:250;width:2;height:1478" coordorigin="8899,250" coordsize="2,1478">
              <v:shape style="position:absolute;left:8899;top:250;width:2;height:1478" coordorigin="8899,250" coordsize="0,1478" path="m8899,1728l8899,250e" filled="f" stroked="t" strokeweight=".96pt" strokecolor="#3B3B3B">
                <v:path arrowok="t"/>
              </v:shape>
            </v:group>
            <v:group style="position:absolute;left:11659;top:250;width:2;height:14938" coordorigin="11659,250" coordsize="2,14938">
              <v:shape style="position:absolute;left:11659;top:250;width:2;height:14938" coordorigin="11659,250" coordsize="0,14938" path="m11659,15187l11659,250e" filled="f" stroked="t" strokeweight=".96pt" strokecolor="#4B4B4B">
                <v:path arrowok="t"/>
              </v:shape>
            </v:group>
            <v:group style="position:absolute;left:288;top:221;width:2;height:14957" coordorigin="288,221" coordsize="2,14957">
              <v:shape style="position:absolute;left:288;top:221;width:2;height:14957" coordorigin="288,221" coordsize="0,14957" path="m288,15178l288,221e" filled="f" stroked="t" strokeweight=".96pt" strokecolor="#4B4B4B">
                <v:path arrowok="t"/>
              </v:shape>
            </v:group>
            <v:group style="position:absolute;left:278;top:1714;width:11386;height:2" coordorigin="278,1714" coordsize="11386,2">
              <v:shape style="position:absolute;left:278;top:1714;width:11386;height:2" coordorigin="278,1714" coordsize="11386,0" path="m278,1714l11664,1714e" filled="f" stroked="t" strokeweight=".72pt" strokecolor="#3F3F3F">
                <v:path arrowok="t"/>
              </v:shape>
            </v:group>
            <v:group style="position:absolute;left:278;top:1954;width:11386;height:2" coordorigin="278,1954" coordsize="11386,2">
              <v:shape style="position:absolute;left:278;top:1954;width:11386;height:2" coordorigin="278,1954" coordsize="11386,0" path="m278,1954l11664,1954e" filled="f" stroked="t" strokeweight=".72pt" strokecolor="#3F3F3F">
                <v:path arrowok="t"/>
              </v:shape>
            </v:group>
            <v:group style="position:absolute;left:3581;top:2899;width:2;height:778" coordorigin="3581,2899" coordsize="2,778">
              <v:shape style="position:absolute;left:3581;top:2899;width:2;height:778" coordorigin="3581,2899" coordsize="0,778" path="m3581,3677l3581,2899e" filled="f" stroked="t" strokeweight=".96pt" strokecolor="#444444">
                <v:path arrowok="t"/>
              </v:shape>
            </v:group>
            <v:group style="position:absolute;left:278;top:2914;width:11386;height:2" coordorigin="278,2914" coordsize="11386,2">
              <v:shape style="position:absolute;left:278;top:2914;width:11386;height:2" coordorigin="278,2914" coordsize="11386,0" path="m278,2914l11664,2914e" filled="f" stroked="t" strokeweight=".72pt" strokecolor="#444444">
                <v:path arrowok="t"/>
              </v:shape>
            </v:group>
            <v:group style="position:absolute;left:6710;top:2909;width:2;height:778" coordorigin="6710,2909" coordsize="2,778">
              <v:shape style="position:absolute;left:6710;top:2909;width:2;height:778" coordorigin="6710,2909" coordsize="0,778" path="m6710,3686l6710,2909e" filled="f" stroked="t" strokeweight=".96pt" strokecolor="#545454">
                <v:path arrowok="t"/>
              </v:shape>
            </v:group>
            <v:group style="position:absolute;left:2093;top:3667;width:2;height:11510" coordorigin="2093,3667" coordsize="2,11510">
              <v:shape style="position:absolute;left:2093;top:3667;width:2;height:11510" coordorigin="2093,3667" coordsize="0,11510" path="m2093,15178l2093,3667e" filled="f" stroked="t" strokeweight=".72pt" strokecolor="#383838">
                <v:path arrowok="t"/>
              </v:shape>
            </v:group>
            <v:group style="position:absolute;left:278;top:3672;width:11395;height:2" coordorigin="278,3672" coordsize="11395,2">
              <v:shape style="position:absolute;left:278;top:3672;width:11395;height:2" coordorigin="278,3672" coordsize="11395,0" path="m278,3672l11674,3672e" filled="f" stroked="t" strokeweight=".96pt" strokecolor="#3F3F3F">
                <v:path arrowok="t"/>
              </v:shape>
            </v:group>
            <v:group style="position:absolute;left:278;top:3955;width:11395;height:2" coordorigin="278,3955" coordsize="11395,2">
              <v:shape style="position:absolute;left:278;top:3955;width:11395;height:2" coordorigin="278,3955" coordsize="11395,0" path="m278,3955l11674,3955e" filled="f" stroked="t" strokeweight=".72pt" strokecolor="#383838">
                <v:path arrowok="t"/>
              </v:shape>
            </v:group>
            <v:group style="position:absolute;left:4670;top:4186;width:2;height:2179" coordorigin="4670,4186" coordsize="2,2179">
              <v:shape style="position:absolute;left:4670;top:4186;width:2;height:2179" coordorigin="4670,4186" coordsize="0,2179" path="m4670,6365l4670,4186e" filled="f" stroked="t" strokeweight=".48pt" strokecolor="#131313">
                <v:path arrowok="t"/>
              </v:shape>
            </v:group>
            <v:group style="position:absolute;left:2083;top:4195;width:9590;height:2" coordorigin="2083,4195" coordsize="9590,2">
              <v:shape style="position:absolute;left:2083;top:4195;width:9590;height:2" coordorigin="2083,4195" coordsize="9590,0" path="m2083,4195l11674,4195e" filled="f" stroked="t" strokeweight=".72pt" strokecolor="#3F3F3F">
                <v:path arrowok="t"/>
              </v:shape>
            </v:group>
            <v:group style="position:absolute;left:4666;top:4685;width:7008;height:2" coordorigin="4666,4685" coordsize="7008,2">
              <v:shape style="position:absolute;left:4666;top:4685;width:7008;height:2" coordorigin="4666,4685" coordsize="7008,0" path="m4666,4685l11674,4685e" filled="f" stroked="t" strokeweight=".72pt" strokecolor="#444444">
                <v:path arrowok="t"/>
              </v:shape>
            </v:group>
            <v:group style="position:absolute;left:4666;top:4925;width:7008;height:2" coordorigin="4666,4925" coordsize="7008,2">
              <v:shape style="position:absolute;left:4666;top:4925;width:7008;height:2" coordorigin="4666,4925" coordsize="7008,0" path="m4666,4925l11674,4925e" filled="f" stroked="t" strokeweight=".96pt" strokecolor="#484848">
                <v:path arrowok="t"/>
              </v:shape>
            </v:group>
            <v:group style="position:absolute;left:4666;top:5165;width:7008;height:2" coordorigin="4666,5165" coordsize="7008,2">
              <v:shape style="position:absolute;left:4666;top:5165;width:7008;height:2" coordorigin="4666,5165" coordsize="7008,0" path="m4666,5165l11674,5165e" filled="f" stroked="t" strokeweight=".72pt" strokecolor="#444444">
                <v:path arrowok="t"/>
              </v:shape>
            </v:group>
            <v:group style="position:absolute;left:2083;top:5405;width:9590;height:2" coordorigin="2083,5405" coordsize="9590,2">
              <v:shape style="position:absolute;left:2083;top:5405;width:9590;height:2" coordorigin="2083,5405" coordsize="9590,0" path="m2083,5405l11674,5405e" filled="f" stroked="t" strokeweight=".72pt" strokecolor="#3F3F3F">
                <v:path arrowok="t"/>
              </v:shape>
            </v:group>
            <v:group style="position:absolute;left:278;top:5645;width:11395;height:2" coordorigin="278,5645" coordsize="11395,2">
              <v:shape style="position:absolute;left:278;top:5645;width:11395;height:2" coordorigin="278,5645" coordsize="11395,0" path="m278,5645l11674,5645e" filled="f" stroked="t" strokeweight=".72pt" strokecolor="#3B3B3B">
                <v:path arrowok="t"/>
              </v:shape>
            </v:group>
            <v:group style="position:absolute;left:7589;top:5645;width:2;height:730" coordorigin="7589,5645" coordsize="2,730">
              <v:shape style="position:absolute;left:7589;top:5645;width:2;height:730" coordorigin="7589,5645" coordsize="0,730" path="m7589,6374l7589,5645e" filled="f" stroked="t" strokeweight=".48pt" strokecolor="#2B2B2B">
                <v:path arrowok="t"/>
              </v:shape>
            </v:group>
            <v:group style="position:absolute;left:2083;top:6120;width:9590;height:2" coordorigin="2083,6120" coordsize="9590,2">
              <v:shape style="position:absolute;left:2083;top:6120;width:9590;height:2" coordorigin="2083,6120" coordsize="9590,0" path="m2083,6120l11674,6120e" filled="f" stroked="t" strokeweight=".48pt" strokecolor="#3B3B3B">
                <v:path arrowok="t"/>
              </v:shape>
            </v:group>
            <v:group style="position:absolute;left:2083;top:6365;width:9590;height:2" coordorigin="2083,6365" coordsize="9590,2">
              <v:shape style="position:absolute;left:2083;top:6365;width:9590;height:2" coordorigin="2083,6365" coordsize="9590,0" path="m2083,6365l11674,6365e" filled="f" stroked="t" strokeweight=".72pt" strokecolor="#444444">
                <v:path arrowok="t"/>
              </v:shape>
            </v:group>
            <v:group style="position:absolute;left:4675;top:7066;width:2;height:778" coordorigin="4675,7066" coordsize="2,778">
              <v:shape style="position:absolute;left:4675;top:7066;width:2;height:778" coordorigin="4675,7066" coordsize="0,778" path="m4675,7843l4675,7066e" filled="f" stroked="t" strokeweight=".96pt" strokecolor="#4B4B4B">
                <v:path arrowok="t"/>
              </v:shape>
            </v:group>
            <v:group style="position:absolute;left:4666;top:7315;width:7018;height:2" coordorigin="4666,7315" coordsize="7018,2">
              <v:shape style="position:absolute;left:4666;top:7315;width:7018;height:2" coordorigin="4666,7315" coordsize="7018,0" path="m4666,7315l11683,7315e" filled="f" stroked="t" strokeweight=".72pt" strokecolor="#383838">
                <v:path arrowok="t"/>
              </v:shape>
            </v:group>
            <v:group style="position:absolute;left:278;top:6605;width:11400;height:2" coordorigin="278,6605" coordsize="11400,2">
              <v:shape style="position:absolute;left:278;top:6605;width:11400;height:2" coordorigin="278,6605" coordsize="11400,0" path="m278,6605l11678,6605e" filled="f" stroked="t" strokeweight=".72pt" strokecolor="#484848">
                <v:path arrowok="t"/>
              </v:shape>
            </v:group>
            <v:group style="position:absolute;left:278;top:7075;width:11405;height:2" coordorigin="278,7075" coordsize="11405,2">
              <v:shape style="position:absolute;left:278;top:7075;width:11405;height:2" coordorigin="278,7075" coordsize="11405,0" path="m278,7075l11683,7075e" filled="f" stroked="t" strokeweight=".72pt" strokecolor="#444444">
                <v:path arrowok="t"/>
              </v:shape>
            </v:group>
            <v:group style="position:absolute;left:269;top:7824;width:11424;height:2" coordorigin="269,7824" coordsize="11424,2">
              <v:shape style="position:absolute;left:269;top:7824;width:11424;height:2" coordorigin="269,7824" coordsize="11424,0" path="m269,7824l11693,7824e" filled="f" stroked="t" strokeweight=".72pt" strokecolor="#383838">
                <v:path arrowok="t"/>
              </v:shape>
            </v:group>
            <v:group style="position:absolute;left:269;top:8635;width:11424;height:2" coordorigin="269,8635" coordsize="11424,2">
              <v:shape style="position:absolute;left:269;top:8635;width:11424;height:2" coordorigin="269,8635" coordsize="11424,0" path="m269,8635l11693,8635e" filled="f" stroked="t" strokeweight=".72pt" strokecolor="#3B3B3B">
                <v:path arrowok="t"/>
              </v:shape>
            </v:group>
            <v:group style="position:absolute;left:278;top:9341;width:11405;height:2" coordorigin="278,9341" coordsize="11405,2">
              <v:shape style="position:absolute;left:278;top:9341;width:11405;height:2" coordorigin="278,9341" coordsize="11405,0" path="m278,9341l11683,9341e" filled="f" stroked="t" strokeweight=".96pt" strokecolor="#4B4B4B">
                <v:path arrowok="t"/>
              </v:shape>
            </v:group>
            <v:group style="position:absolute;left:278;top:9581;width:11405;height:2" coordorigin="278,9581" coordsize="11405,2">
              <v:shape style="position:absolute;left:278;top:9581;width:11405;height:2" coordorigin="278,9581" coordsize="11405,0" path="m278,9581l11683,9581e" filled="f" stroked="t" strokeweight=".96pt" strokecolor="#545454">
                <v:path arrowok="t"/>
              </v:shape>
            </v:group>
            <v:group style="position:absolute;left:278;top:9821;width:11405;height:2" coordorigin="278,9821" coordsize="11405,2">
              <v:shape style="position:absolute;left:278;top:9821;width:11405;height:2" coordorigin="278,9821" coordsize="11405,0" path="m278,9821l11683,9821e" filled="f" stroked="t" strokeweight=".72pt" strokecolor="#3F3F3F">
                <v:path arrowok="t"/>
              </v:shape>
            </v:group>
            <v:group style="position:absolute;left:278;top:10301;width:11405;height:2" coordorigin="278,10301" coordsize="11405,2">
              <v:shape style="position:absolute;left:278;top:10301;width:11405;height:2" coordorigin="278,10301" coordsize="11405,0" path="m278,10301l11683,10301e" filled="f" stroked="t" strokeweight=".96pt" strokecolor="#4F4F4F">
                <v:path arrowok="t"/>
              </v:shape>
            </v:group>
            <v:group style="position:absolute;left:278;top:10541;width:11405;height:2" coordorigin="278,10541" coordsize="11405,2">
              <v:shape style="position:absolute;left:278;top:10541;width:11405;height:2" coordorigin="278,10541" coordsize="11405,0" path="m278,10541l11683,10541e" filled="f" stroked="t" strokeweight=".96pt" strokecolor="#4B4B4B">
                <v:path arrowok="t"/>
              </v:shape>
            </v:group>
            <v:group style="position:absolute;left:845;top:10531;width:2;height:4646" coordorigin="845,10531" coordsize="2,4646">
              <v:shape style="position:absolute;left:845;top:10531;width:2;height:4646" coordorigin="845,10531" coordsize="0,4646" path="m845,15178l845,10531e" filled="f" stroked="t" strokeweight=".72pt" strokecolor="#383838">
                <v:path arrowok="t"/>
              </v:shape>
            </v:group>
            <v:group style="position:absolute;left:1421;top:10474;width:2;height:4704" coordorigin="1421,10474" coordsize="2,4704">
              <v:shape style="position:absolute;left:1421;top:10474;width:2;height:4704" coordorigin="1421,10474" coordsize="0,4704" path="m1421,15178l1421,10474e" filled="f" stroked="t" strokeweight=".72pt" strokecolor="#484848">
                <v:path arrowok="t"/>
              </v:shape>
            </v:group>
            <v:group style="position:absolute;left:7142;top:10531;width:2;height:4646" coordorigin="7142,10531" coordsize="2,4646">
              <v:shape style="position:absolute;left:7142;top:10531;width:2;height:4646" coordorigin="7142,10531" coordsize="0,4646" path="m7142,15178l7142,10531e" filled="f" stroked="t" strokeweight=".48pt" strokecolor="#3F3F3F">
                <v:path arrowok="t"/>
              </v:shape>
            </v:group>
            <v:group style="position:absolute;left:278;top:11059;width:11414;height:2" coordorigin="278,11059" coordsize="11414,2">
              <v:shape style="position:absolute;left:278;top:11059;width:11414;height:2" coordorigin="278,11059" coordsize="11414,0" path="m278,11059l11693,11059e" filled="f" stroked="t" strokeweight=".96pt" strokecolor="#545454">
                <v:path arrowok="t"/>
              </v:shape>
            </v:group>
            <v:group style="position:absolute;left:288;top:13152;width:1814;height:2" coordorigin="288,13152" coordsize="1814,2">
              <v:shape style="position:absolute;left:288;top:13152;width:1814;height:2" coordorigin="288,13152" coordsize="1814,0" path="m288,13152l2102,13152e" filled="f" stroked="t" strokeweight=".96pt" strokecolor="#606060">
                <v:path arrowok="t"/>
              </v:shape>
            </v:group>
            <v:group style="position:absolute;left:288;top:15168;width:11414;height:2" coordorigin="288,15168" coordsize="11414,2">
              <v:shape style="position:absolute;left:288;top:15168;width:11414;height:2" coordorigin="288,15168" coordsize="11414,0" path="m288,15168l11702,15168e" filled="f" stroked="t" strokeweight=".72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Vaısa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-105" w:right="-85"/>
        <w:jc w:val="center"/>
        <w:rPr>
          <w:rFonts w:ascii="Arial" w:hAnsi="Arial" w:cs="Arial" w:eastAsia="Arial"/>
          <w:sz w:val="114"/>
          <w:szCs w:val="114"/>
        </w:rPr>
      </w:pPr>
      <w:rPr/>
      <w:r>
        <w:rPr/>
        <w:br w:type="column"/>
      </w:r>
      <w:r>
        <w:rPr>
          <w:rFonts w:ascii="Arial" w:hAnsi="Arial" w:cs="Arial" w:eastAsia="Arial"/>
          <w:sz w:val="114"/>
          <w:szCs w:val="114"/>
          <w:color w:val="262626"/>
          <w:w w:val="17"/>
        </w:rPr>
        <w:t>Gilı</w:t>
      </w:r>
      <w:r>
        <w:rPr>
          <w:rFonts w:ascii="Arial" w:hAnsi="Arial" w:cs="Arial" w:eastAsia="Arial"/>
          <w:sz w:val="114"/>
          <w:szCs w:val="114"/>
          <w:color w:val="262626"/>
          <w:spacing w:val="-136"/>
          <w:w w:val="18"/>
        </w:rPr>
        <w:t>n</w:t>
      </w:r>
      <w:r>
        <w:rPr>
          <w:rFonts w:ascii="Arial" w:hAnsi="Arial" w:cs="Arial" w:eastAsia="Arial"/>
          <w:sz w:val="114"/>
          <w:szCs w:val="114"/>
          <w:color w:val="343667"/>
          <w:spacing w:val="-202"/>
          <w:w w:val="118"/>
        </w:rPr>
        <w:t>;</w:t>
      </w:r>
      <w:r>
        <w:rPr>
          <w:rFonts w:ascii="Arial" w:hAnsi="Arial" w:cs="Arial" w:eastAsia="Arial"/>
          <w:sz w:val="114"/>
          <w:szCs w:val="114"/>
          <w:color w:val="262626"/>
          <w:spacing w:val="-17"/>
          <w:w w:val="193"/>
        </w:rPr>
        <w:t>:</w:t>
      </w:r>
      <w:r>
        <w:rPr>
          <w:rFonts w:ascii="Arial" w:hAnsi="Arial" w:cs="Arial" w:eastAsia="Arial"/>
          <w:sz w:val="114"/>
          <w:szCs w:val="114"/>
          <w:color w:val="343667"/>
          <w:spacing w:val="0"/>
          <w:w w:val="128"/>
        </w:rPr>
        <w:t>Yf</w:t>
      </w:r>
      <w:r>
        <w:rPr>
          <w:rFonts w:ascii="Arial" w:hAnsi="Arial" w:cs="Arial" w:eastAsia="Arial"/>
          <w:sz w:val="114"/>
          <w:szCs w:val="114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3" w:right="-138"/>
        <w:jc w:val="left"/>
        <w:rPr>
          <w:rFonts w:ascii="Arial" w:hAnsi="Arial" w:cs="Arial" w:eastAsia="Arial"/>
          <w:sz w:val="65"/>
          <w:szCs w:val="6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960007pt;margin-top:-35.555813pt;width:57.753003pt;height:60.0pt;mso-position-horizontal-relative:page;mso-position-vertical-relative:paragraph;z-index:-16112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Times New Roman" w:hAnsi="Times New Roman" w:cs="Times New Roman" w:eastAsia="Times New Roman"/>
                      <w:sz w:val="120"/>
                      <w:szCs w:val="1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262626"/>
                      <w:spacing w:val="0"/>
                      <w:w w:val="44"/>
                      <w:b/>
                      <w:bCs/>
                      <w:position w:val="-1"/>
                    </w:rPr>
                    <w:t>#.dlu</w:t>
                  </w:r>
                  <w:r>
                    <w:rPr>
                      <w:rFonts w:ascii="Times New Roman" w:hAnsi="Times New Roman" w:cs="Times New Roman" w:eastAsia="Times New Roman"/>
                      <w:sz w:val="120"/>
                      <w:szCs w:val="1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343667"/>
          <w:spacing w:val="0"/>
          <w:w w:val="60"/>
          <w:i/>
        </w:rPr>
        <w:t>A</w:t>
      </w:r>
      <w:r>
        <w:rPr>
          <w:rFonts w:ascii="Arial" w:hAnsi="Arial" w:cs="Arial" w:eastAsia="Arial"/>
          <w:sz w:val="62"/>
          <w:szCs w:val="62"/>
          <w:color w:val="343667"/>
          <w:spacing w:val="93"/>
          <w:w w:val="60"/>
          <w:i/>
        </w:rPr>
        <w:t> </w:t>
      </w:r>
      <w:r>
        <w:rPr>
          <w:rFonts w:ascii="Arial" w:hAnsi="Arial" w:cs="Arial" w:eastAsia="Arial"/>
          <w:sz w:val="62"/>
          <w:szCs w:val="62"/>
          <w:color w:val="262626"/>
          <w:spacing w:val="0"/>
          <w:w w:val="59"/>
        </w:rPr>
        <w:t>"'""'"</w:t>
      </w:r>
      <w:r>
        <w:rPr>
          <w:rFonts w:ascii="Arial" w:hAnsi="Arial" w:cs="Arial" w:eastAsia="Arial"/>
          <w:sz w:val="62"/>
          <w:szCs w:val="62"/>
          <w:color w:val="262626"/>
          <w:spacing w:val="-92"/>
          <w:w w:val="59"/>
        </w:rPr>
        <w:t>'</w:t>
      </w:r>
      <w:r>
        <w:rPr>
          <w:rFonts w:ascii="Arial" w:hAnsi="Arial" w:cs="Arial" w:eastAsia="Arial"/>
          <w:sz w:val="65"/>
          <w:szCs w:val="65"/>
          <w:color w:val="262626"/>
          <w:spacing w:val="0"/>
          <w:w w:val="103"/>
        </w:rPr>
        <w:t>!:::-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5" w:right="264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100"/>
        </w:rPr>
        <w:t>Ergü: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262626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2646B"/>
          <w:spacing w:val="0"/>
          <w:w w:val="82"/>
        </w:rPr>
        <w:t>1K</w:t>
      </w:r>
      <w:r>
        <w:rPr>
          <w:rFonts w:ascii="Times New Roman" w:hAnsi="Times New Roman" w:cs="Times New Roman" w:eastAsia="Times New Roman"/>
          <w:sz w:val="27"/>
          <w:szCs w:val="27"/>
          <w:color w:val="62646B"/>
          <w:spacing w:val="-4"/>
          <w:w w:val="82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505252"/>
          <w:spacing w:val="-24"/>
          <w:w w:val="110"/>
        </w:rPr>
        <w:t>Y</w:t>
      </w:r>
      <w:r>
        <w:rPr>
          <w:rFonts w:ascii="Times New Roman" w:hAnsi="Times New Roman" w:cs="Times New Roman" w:eastAsia="Times New Roman"/>
          <w:sz w:val="27"/>
          <w:szCs w:val="27"/>
          <w:color w:val="62646B"/>
          <w:spacing w:val="0"/>
          <w:w w:val="114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02" w:lineRule="exact"/>
        <w:ind w:left="25" w:right="83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14141"/>
          <w:spacing w:val="-6"/>
          <w:w w:val="119"/>
          <w:position w:val="-5"/>
        </w:rPr>
        <w:t>l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81"/>
          <w:position w:val="-5"/>
        </w:rPr>
        <w:t>daiye</w:t>
      </w:r>
      <w:r>
        <w:rPr>
          <w:rFonts w:ascii="Arial" w:hAnsi="Arial" w:cs="Arial" w:eastAsia="Arial"/>
          <w:sz w:val="23"/>
          <w:szCs w:val="23"/>
          <w:color w:val="262626"/>
          <w:spacing w:val="-18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position w:val="-5"/>
        </w:rPr>
        <w:t>Güne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position w:val="-5"/>
        </w:rPr>
        <w:t>y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position w:val="-5"/>
        </w:rPr>
        <w:t>Bölg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77"/>
          <w:position w:val="-5"/>
        </w:rPr>
        <w:t>e</w:t>
      </w:r>
      <w:r>
        <w:rPr>
          <w:rFonts w:ascii="Arial" w:hAnsi="Arial" w:cs="Arial" w:eastAsia="Arial"/>
          <w:sz w:val="23"/>
          <w:szCs w:val="23"/>
          <w:color w:val="262626"/>
          <w:spacing w:val="5"/>
          <w:w w:val="77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262626"/>
          <w:spacing w:val="0"/>
          <w:w w:val="81"/>
          <w:position w:val="-5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86" w:lineRule="exact"/>
        <w:ind w:left="658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63"/>
          <w:szCs w:val="63"/>
          <w:color w:val="212F9A"/>
          <w:spacing w:val="0"/>
          <w:w w:val="52"/>
          <w:i/>
          <w:position w:val="2"/>
        </w:rPr>
        <w:t>;ı</w:t>
      </w:r>
      <w:r>
        <w:rPr>
          <w:rFonts w:ascii="Times New Roman" w:hAnsi="Times New Roman" w:cs="Times New Roman" w:eastAsia="Times New Roman"/>
          <w:sz w:val="63"/>
          <w:szCs w:val="63"/>
          <w:color w:val="212F9A"/>
          <w:spacing w:val="0"/>
          <w:w w:val="52"/>
          <w:i/>
          <w:position w:val="2"/>
        </w:rPr>
        <w:t>)</w:t>
      </w:r>
      <w:r>
        <w:rPr>
          <w:rFonts w:ascii="Times New Roman" w:hAnsi="Times New Roman" w:cs="Times New Roman" w:eastAsia="Times New Roman"/>
          <w:sz w:val="63"/>
          <w:szCs w:val="63"/>
          <w:color w:val="212F9A"/>
          <w:spacing w:val="0"/>
          <w:w w:val="52"/>
          <w:i/>
          <w:position w:val="2"/>
        </w:rPr>
        <w:t>los</w:t>
      </w:r>
      <w:r>
        <w:rPr>
          <w:rFonts w:ascii="Times New Roman" w:hAnsi="Times New Roman" w:cs="Times New Roman" w:eastAsia="Times New Roman"/>
          <w:sz w:val="63"/>
          <w:szCs w:val="63"/>
          <w:color w:val="212F9A"/>
          <w:spacing w:val="52"/>
          <w:w w:val="52"/>
          <w:i/>
          <w:position w:val="2"/>
        </w:rPr>
        <w:t> </w:t>
      </w:r>
      <w:r>
        <w:rPr>
          <w:rFonts w:ascii="Arial" w:hAnsi="Arial" w:cs="Arial" w:eastAsia="Arial"/>
          <w:sz w:val="46"/>
          <w:szCs w:val="46"/>
          <w:color w:val="212F9A"/>
          <w:spacing w:val="0"/>
          <w:w w:val="109"/>
          <w:i/>
          <w:position w:val="2"/>
        </w:rPr>
        <w:t>diL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1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96" w:right="4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920013pt;margin-top:8.588245pt;width:52.153804pt;height:50.5pt;mso-position-horizontal-relative:page;mso-position-vertical-relative:paragraph;z-index:-16111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343667"/>
                      <w:spacing w:val="-71"/>
                      <w:w w:val="68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43667"/>
                      <w:spacing w:val="-160"/>
                      <w:w w:val="68"/>
                      <w:position w:val="-1"/>
                    </w:rPr>
                    <w:t>4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43667"/>
                      <w:spacing w:val="-153"/>
                      <w:w w:val="68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343667"/>
                      <w:spacing w:val="-149"/>
                      <w:w w:val="67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0"/>
          <w:w w:val="94"/>
        </w:rPr>
        <w:t>UY</w:t>
      </w:r>
      <w:r>
        <w:rPr>
          <w:rFonts w:ascii="Times New Roman" w:hAnsi="Times New Roman" w:cs="Times New Roman" w:eastAsia="Times New Roman"/>
          <w:sz w:val="19"/>
          <w:szCs w:val="19"/>
          <w:color w:val="41414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6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05252"/>
          <w:spacing w:val="0"/>
          <w:w w:val="106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3" w:after="0" w:line="240" w:lineRule="auto"/>
        <w:ind w:left="3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7" w:lineRule="exact"/>
        <w:ind w:left="-42" w:right="1776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54"/>
          <w:b/>
          <w:bCs/>
          <w:position w:val="-2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22"/>
          <w:w w:val="54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4"/>
          <w:position w:val="-2"/>
        </w:rPr>
        <w:t>G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4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19"/>
          <w:w w:val="54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55"/>
          <w:position w:val="-2"/>
        </w:rPr>
        <w:t>MaYIS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55"/>
          <w:position w:val="-2"/>
        </w:rPr>
        <w:t>   </w:t>
      </w:r>
      <w:r>
        <w:rPr>
          <w:rFonts w:ascii="Arial" w:hAnsi="Arial" w:cs="Arial" w:eastAsia="Arial"/>
          <w:sz w:val="19"/>
          <w:szCs w:val="19"/>
          <w:color w:val="262626"/>
          <w:spacing w:val="1"/>
          <w:w w:val="55"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55"/>
          <w:position w:val="-2"/>
        </w:rPr>
        <w:t>Z017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71" w:right="19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7.600006pt;margin-top:18.323339pt;width:124.800003pt;height:92.014448pt;mso-position-horizontal-relative:page;mso-position-vertical-relative:paragraph;z-index:-16116" coordorigin="8352,366" coordsize="2496,1840">
            <v:shape style="position:absolute;left:8352;top:366;width:2496;height:1690" type="#_x0000_t75">
              <v:imagedata r:id="rId57" o:title=""/>
            </v:shape>
            <v:group style="position:absolute;left:9866;top:2029;width:2;height:135" coordorigin="9866,2029" coordsize="2,135">
              <v:shape style="position:absolute;left:9866;top:2029;width:2;height:135" coordorigin="9866,2029" coordsize="0,135" path="m9866,2164l9866,2029e" filled="f" stroked="t" strokeweight="4.322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3"/>
          <w:i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3"/>
          <w:i/>
        </w:rPr>
        <w:t>  </w:t>
      </w:r>
      <w:r>
        <w:rPr>
          <w:rFonts w:ascii="Arial" w:hAnsi="Arial" w:cs="Arial" w:eastAsia="Arial"/>
          <w:sz w:val="20"/>
          <w:szCs w:val="20"/>
          <w:color w:val="262626"/>
          <w:spacing w:val="24"/>
          <w:w w:val="83"/>
          <w:i/>
        </w:rPr>
        <w:t> </w:t>
      </w:r>
      <w:r>
        <w:rPr>
          <w:rFonts w:ascii="Arial" w:hAnsi="Arial" w:cs="Arial" w:eastAsia="Arial"/>
          <w:sz w:val="20"/>
          <w:szCs w:val="20"/>
          <w:color w:val="262626"/>
          <w:spacing w:val="0"/>
          <w:w w:val="83"/>
          <w:i/>
        </w:rPr>
        <w:t>1</w:t>
      </w:r>
      <w:r>
        <w:rPr>
          <w:rFonts w:ascii="Arial" w:hAnsi="Arial" w:cs="Arial" w:eastAsia="Arial"/>
          <w:sz w:val="20"/>
          <w:szCs w:val="20"/>
          <w:color w:val="262626"/>
          <w:spacing w:val="2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941"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1A1A3"/>
          <w:spacing w:val="0"/>
          <w:w w:val="150"/>
        </w:rPr>
        <w:t>;•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40"/>
          <w:cols w:num="4" w:equalWidth="0">
            <w:col w:w="577" w:space="1499"/>
            <w:col w:w="2266" w:space="278"/>
            <w:col w:w="1680" w:space="2410"/>
            <w:col w:w="2990"/>
          </w:cols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9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.516457pt;margin-top:-12.010865pt;width:39.209122pt;height:41pt;mso-position-horizontal-relative:page;mso-position-vertical-relative:paragraph;z-index:-16108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363636"/>
                      <w:spacing w:val="0"/>
                      <w:w w:val="17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8" w:lineRule="exact"/>
        <w:ind w:left="3506" w:right="-20"/>
        <w:jc w:val="left"/>
        <w:tabs>
          <w:tab w:pos="96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100"/>
          <w:position w:val="-6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DAi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E6060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E6060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E6060"/>
          <w:spacing w:val="16"/>
          <w:w w:val="100"/>
          <w:position w:val="-6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1"/>
          <w:i/>
          <w:position w:val="-6"/>
        </w:rPr>
        <w:t>i</w:t>
      </w:r>
      <w:r>
        <w:rPr>
          <w:rFonts w:ascii="Arial" w:hAnsi="Arial" w:cs="Arial" w:eastAsia="Arial"/>
          <w:sz w:val="25"/>
          <w:szCs w:val="25"/>
          <w:color w:val="363636"/>
          <w:spacing w:val="29"/>
          <w:w w:val="71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6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56"/>
          <w:b/>
          <w:bCs/>
          <w:position w:val="-3"/>
        </w:rPr>
        <w:t>ııt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5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17"/>
          <w:w w:val="15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77779"/>
          <w:spacing w:val="0"/>
          <w:w w:val="100"/>
          <w:b/>
          <w:bCs/>
          <w:position w:val="-3"/>
        </w:rPr>
        <w:t>-.u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850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89"/>
          <w:position w:val="-2"/>
        </w:rPr>
        <w:t>IZ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89"/>
          <w:position w:val="-2"/>
        </w:rPr>
        <w:t>M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1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89"/>
          <w:position w:val="-2"/>
        </w:rPr>
        <w:t>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587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5" w:lineRule="exact"/>
        <w:ind w:left="629"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100"/>
          <w:position w:val="10"/>
        </w:rPr>
        <w:t>BEL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77779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E6060"/>
          <w:spacing w:val="0"/>
          <w:w w:val="100"/>
          <w:position w:val="10"/>
        </w:rPr>
        <w:t>DIYESJ</w:t>
      </w:r>
      <w:r>
        <w:rPr>
          <w:rFonts w:ascii="Times New Roman" w:hAnsi="Times New Roman" w:cs="Times New Roman" w:eastAsia="Times New Roman"/>
          <w:sz w:val="16"/>
          <w:szCs w:val="16"/>
          <w:color w:val="5E6060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E6060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120" w:right="3116" w:firstLine="-14"/>
        <w:jc w:val="left"/>
        <w:tabs>
          <w:tab w:pos="1460" w:val="left"/>
          <w:tab w:pos="2840" w:val="left"/>
          <w:tab w:pos="4220" w:val="left"/>
          <w:tab w:pos="5180" w:val="left"/>
          <w:tab w:pos="52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25.05.20ı7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:19:39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42"/>
          <w:position w:val="0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42"/>
          <w:position w:val="0"/>
        </w:rPr>
        <w:t>tNo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:3514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1"/>
        </w:rPr>
        <w:t>_lBildirim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:Mustafa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YICI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Soğuk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Sebze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Meyve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  <w:position w:val="0"/>
        </w:rPr>
        <w:t>Selçuk/İZMiR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16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4"/>
          <w:w w:val="14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oğuk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Sebze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0"/>
        </w:rPr>
        <w:t>Meyv_e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Hali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  <w:position w:val="0"/>
        </w:rPr>
        <w:t>Selçuk/İZMİR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1" w:right="-20"/>
        <w:jc w:val="left"/>
        <w:tabs>
          <w:tab w:pos="1460" w:val="left"/>
          <w:tab w:pos="46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İznıariti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7" w:after="0" w:line="174" w:lineRule="auto"/>
        <w:ind w:left="3351" w:right="3066" w:firstLine="-3235"/>
        <w:jc w:val="left"/>
        <w:tabs>
          <w:tab w:pos="334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949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5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Betonarıne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600" w:right="440"/>
        </w:sectPr>
      </w:pPr>
      <w:rPr/>
    </w:p>
    <w:p>
      <w:pPr>
        <w:spacing w:before="21" w:after="0" w:line="187" w:lineRule="exact"/>
        <w:ind w:right="101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3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right="-20"/>
        <w:jc w:val="right"/>
        <w:tabs>
          <w:tab w:pos="5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Arial" w:hAnsi="Arial" w:cs="Arial" w:eastAsia="Arial"/>
          <w:sz w:val="45"/>
          <w:szCs w:val="45"/>
          <w:color w:val="363636"/>
          <w:w w:val="47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363636"/>
          <w:w w:val="100"/>
          <w:position w:val="-2"/>
        </w:rPr>
        <w:tab/>
      </w:r>
      <w:r>
        <w:rPr>
          <w:rFonts w:ascii="Arial" w:hAnsi="Arial" w:cs="Arial" w:eastAsia="Arial"/>
          <w:sz w:val="45"/>
          <w:szCs w:val="45"/>
          <w:color w:val="363636"/>
          <w:w w:val="100"/>
          <w:position w:val="-2"/>
        </w:rPr>
      </w:r>
      <w:r>
        <w:rPr>
          <w:rFonts w:ascii="Arial" w:hAnsi="Arial" w:cs="Arial" w:eastAsia="Arial"/>
          <w:sz w:val="45"/>
          <w:szCs w:val="45"/>
          <w:color w:val="49494B"/>
          <w:spacing w:val="0"/>
          <w:w w:val="58"/>
          <w:position w:val="-2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466" w:right="-20"/>
        <w:jc w:val="left"/>
        <w:tabs>
          <w:tab w:pos="1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1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-3"/>
        </w:rPr>
        <w:t>ı9:48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3B3B5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  <w:cols w:num="2" w:equalWidth="0">
            <w:col w:w="4823" w:space="425"/>
            <w:col w:w="5632"/>
          </w:cols>
        </w:sectPr>
      </w:pPr>
      <w:rPr/>
    </w:p>
    <w:p>
      <w:pPr>
        <w:spacing w:before="0" w:after="0" w:line="199" w:lineRule="exact"/>
        <w:ind w:left="116" w:right="-20"/>
        <w:jc w:val="left"/>
        <w:tabs>
          <w:tab w:pos="186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8"/>
          <w:position w:val="0"/>
        </w:rPr>
        <w:t>ira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1"/>
          <w:w w:val="10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10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DEMİRKAFA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6" w:right="-20"/>
        <w:jc w:val="left"/>
        <w:tabs>
          <w:tab w:pos="1860" w:val="left"/>
          <w:tab w:pos="446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6060"/>
          <w:w w:val="97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4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9:40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19:44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4" w:lineRule="exact"/>
        <w:ind w:left="18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5"/>
          <w:position w:val="-1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385" w:right="439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397" w:right="42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B"/>
          <w:spacing w:val="1"/>
          <w:w w:val="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6" w:lineRule="auto"/>
        <w:ind w:left="1891" w:right="3904" w:firstLine="2529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5" w:lineRule="auto"/>
        <w:ind w:left="106" w:right="2280" w:firstLine="19"/>
        <w:jc w:val="left"/>
        <w:tabs>
          <w:tab w:pos="1860" w:val="left"/>
          <w:tab w:pos="44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rJ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Gilmişse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843" w:right="685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430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3B3B5"/>
          <w:spacing w:val="0"/>
          <w:w w:val="75"/>
          <w:position w:val="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B3B3B5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3B3B5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  <w:position w:val="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06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konteynerini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16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Dunını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9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kta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görlıldü.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367" w:right="36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6060"/>
          <w:w w:val="78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11"/>
          <w:w w:val="7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6" w:right="-20"/>
        <w:jc w:val="left"/>
        <w:tabs>
          <w:tab w:pos="4400" w:val="left"/>
          <w:tab w:pos="6280" w:val="left"/>
          <w:tab w:pos="7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2379" w:right="2934"/>
        <w:jc w:val="center"/>
        <w:tabs>
          <w:tab w:pos="5180" w:val="left"/>
          <w:tab w:pos="62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lenerek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0.4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392"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3B3B5"/>
          <w:spacing w:val="0"/>
          <w:w w:val="127"/>
          <w:position w:val="2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3B3B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3B3B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0"/>
        </w:rPr>
        <w:t>atıl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  <w:position w:val="0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50" w:lineRule="auto"/>
        <w:ind w:left="116" w:right="5425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9"/>
        </w:rPr>
        <w:t>[rahmi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50" w:lineRule="auto"/>
        <w:ind w:left="88" w:right="89" w:firstLine="182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Soğuk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sebze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metal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8"/>
        </w:rPr>
        <w:t>konteyııeriniı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neticesinde,yolda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8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söndüıiilmede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3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4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1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w w:val="97"/>
        </w:rPr>
        <w:t>kana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11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ine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2"/>
        </w:rPr>
        <w:t>varılm!itJr.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1" w:lineRule="auto"/>
        <w:ind w:left="106" w:right="3754"/>
        <w:jc w:val="left"/>
        <w:tabs>
          <w:tab w:pos="1860" w:val="left"/>
          <w:tab w:pos="6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Kayb.ı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5" w:lineRule="auto"/>
        <w:ind w:left="106" w:right="9249" w:firstLine="1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g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0" w:right="-20"/>
        <w:jc w:val="left"/>
        <w:tabs>
          <w:tab w:pos="186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:Tarih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95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5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19:57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4" w:lineRule="exact"/>
        <w:ind w:left="766" w:right="-20"/>
        <w:jc w:val="left"/>
        <w:tabs>
          <w:tab w:pos="126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14" w:lineRule="exact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32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2.33165pt;margin-top:12.446864pt;width:.1pt;height:12.122441pt;mso-position-horizontal-relative:page;mso-position-vertical-relative:paragraph;z-index:-16109" coordorigin="3047,249" coordsize="2,242">
            <v:shape style="position:absolute;left:3047;top:249;width:2;height:242" coordorigin="3047,249" coordsize="0,242" path="m3047,491l3047,249e" filled="f" stroked="t" strokeweight=".235443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443039pt;margin-top:-2.772152pt;width:83.222475pt;height:39pt;mso-position-horizontal-relative:page;mso-position-vertical-relative:paragraph;z-index:-16107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tabs>
                      <w:tab w:pos="560" w:val="left"/>
                    </w:tabs>
                    <w:rPr>
                      <w:rFonts w:ascii="Times New Roman" w:hAnsi="Times New Roman" w:cs="Times New Roman" w:eastAsia="Times New Roman"/>
                      <w:sz w:val="78"/>
                      <w:szCs w:val="7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i/>
                      <w:u w:val="thick" w:color="4B4F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i/>
                      <w:u w:val="thick" w:color="4B4F5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i/>
                      <w:u w:val="thick" w:color="4B4F5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spacing w:val="0"/>
                      <w:w w:val="100"/>
                      <w:i/>
                      <w:u w:val="thick" w:color="4B4F57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spacing w:val="0"/>
                      <w:w w:val="100"/>
                      <w:i/>
                      <w:u w:val="thick" w:color="4B4F5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spacing w:val="0"/>
                      <w:w w:val="100"/>
                      <w:i/>
                      <w:u w:val="thick" w:color="4B4F57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333A79"/>
                      <w:spacing w:val="157"/>
                      <w:w w:val="100"/>
                      <w:i/>
                      <w:u w:val="thick" w:color="4B4F5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8089A8"/>
                      <w:spacing w:val="0"/>
                      <w:w w:val="22"/>
                      <w:u w:val="thick" w:color="4B4F57"/>
                    </w:rPr>
                    <w:t>/.</w:t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8089A8"/>
                      <w:spacing w:val="0"/>
                      <w:w w:val="2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8"/>
                      <w:szCs w:val="7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0" w:lineRule="exact"/>
        <w:ind w:left="221" w:right="-20"/>
        <w:jc w:val="left"/>
        <w:tabs>
          <w:tab w:pos="62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3"/>
          <w:szCs w:val="23"/>
          <w:color w:val="49494B"/>
          <w:spacing w:val="0"/>
          <w:w w:val="100"/>
          <w:b/>
          <w:bCs/>
          <w:position w:val="-4"/>
        </w:rPr>
        <w:t>N</w:t>
      </w:r>
      <w:r>
        <w:rPr>
          <w:rFonts w:ascii="Arial" w:hAnsi="Arial" w:cs="Arial" w:eastAsia="Arial"/>
          <w:sz w:val="23"/>
          <w:szCs w:val="23"/>
          <w:color w:val="49494B"/>
          <w:spacing w:val="-62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49494B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7"/>
          <w:szCs w:val="27"/>
          <w:color w:val="262680"/>
          <w:spacing w:val="0"/>
          <w:w w:val="140"/>
          <w:i/>
          <w:position w:val="-4"/>
        </w:rPr>
        <w:t>{</w:t>
      </w:r>
      <w:r>
        <w:rPr>
          <w:rFonts w:ascii="Arial" w:hAnsi="Arial" w:cs="Arial" w:eastAsia="Arial"/>
          <w:sz w:val="27"/>
          <w:szCs w:val="27"/>
          <w:color w:val="262680"/>
          <w:spacing w:val="0"/>
          <w:w w:val="141"/>
          <w:i/>
          <w:position w:val="-4"/>
        </w:rPr>
        <w:t>)jiL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320" w:right="-20"/>
        <w:jc w:val="left"/>
        <w:tabs>
          <w:tab w:pos="10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63636"/>
          <w:spacing w:val="-19"/>
          <w:w w:val="156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77"/>
          <w:position w:val="-4"/>
        </w:rPr>
        <w:t>.,.,,..</w:t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0"/>
          <w:position w:val="-4"/>
        </w:rPr>
      </w:r>
      <w:r>
        <w:rPr>
          <w:rFonts w:ascii="Arial" w:hAnsi="Arial" w:cs="Arial" w:eastAsia="Arial"/>
          <w:sz w:val="21"/>
          <w:szCs w:val="21"/>
          <w:color w:val="49494B"/>
          <w:spacing w:val="0"/>
          <w:w w:val="109"/>
          <w:b/>
          <w:bCs/>
          <w:position w:val="-4"/>
        </w:rPr>
        <w:t>-U"QGLU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B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9494B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9494B"/>
          <w:spacing w:val="33"/>
          <w:w w:val="8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B"/>
          <w:spacing w:val="0"/>
          <w:w w:val="108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  <w:cols w:num="3" w:equalWidth="0">
            <w:col w:w="478" w:space="1550"/>
            <w:col w:w="3953" w:space="2503"/>
            <w:col w:w="2396"/>
          </w:cols>
        </w:sectPr>
      </w:pPr>
      <w:rPr/>
    </w:p>
    <w:p>
      <w:pPr>
        <w:spacing w:before="11" w:after="0" w:line="240" w:lineRule="auto"/>
        <w:ind w:left="153" w:right="-77"/>
        <w:jc w:val="left"/>
        <w:tabs>
          <w:tab w:pos="21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7"/>
          <w:b/>
          <w:bCs/>
          <w:position w:val="0"/>
        </w:rPr>
        <w:t>GOne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97"/>
          <w:b/>
          <w:bCs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-1"/>
          <w:w w:val="97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0"/>
        </w:rPr>
        <w:t>Bölg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363636"/>
          <w:spacing w:val="2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0"/>
        </w:rPr>
        <w:t>3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b/>
          <w:bCs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-14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3"/>
          <w:b/>
          <w:bCs/>
          <w:position w:val="0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lda;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5E6060"/>
          <w:spacing w:val="0"/>
          <w:w w:val="525"/>
          <w:position w:val="-1"/>
        </w:rPr>
        <w:t>ft.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155" w:right="-20"/>
        <w:jc w:val="left"/>
        <w:tabs>
          <w:tab w:pos="104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89898A"/>
          <w:spacing w:val="0"/>
          <w:w w:val="588"/>
          <w:position w:val="-1"/>
        </w:rPr>
        <w:t>/</w:t>
      </w:r>
      <w:r>
        <w:rPr>
          <w:rFonts w:ascii="Arial" w:hAnsi="Arial" w:cs="Arial" w:eastAsia="Arial"/>
          <w:sz w:val="16"/>
          <w:szCs w:val="16"/>
          <w:color w:val="89898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89898A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141"/>
          <w:i/>
          <w:position w:val="-1"/>
        </w:rPr>
        <w:t>6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  <w:cols w:num="2" w:equalWidth="0">
            <w:col w:w="4125" w:space="4015"/>
            <w:col w:w="2740"/>
          </w:cols>
        </w:sectPr>
      </w:pPr>
      <w:rPr/>
    </w:p>
    <w:p>
      <w:pPr>
        <w:spacing w:before="0" w:after="0" w:line="184" w:lineRule="exact"/>
        <w:ind w:left="2513" w:right="-20"/>
        <w:jc w:val="left"/>
        <w:tabs>
          <w:tab w:pos="4440" w:val="left"/>
          <w:tab w:pos="970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5.037964pt;margin-top:8.752183pt;width:21.580001pt;height:41.5pt;mso-position-horizontal-relative:page;mso-position-vertical-relative:paragraph;z-index:-1610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5E6060"/>
                      <w:spacing w:val="0"/>
                      <w:w w:val="52"/>
                    </w:rPr>
                    <w:t>11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b/>
          <w:bCs/>
        </w:rPr>
        <w:t>Grupla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22"/>
        </w:rPr>
        <w:t>Amiri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DEMİRKAFA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2"/>
          <w:szCs w:val="12"/>
          <w:color w:val="777779"/>
          <w:spacing w:val="0"/>
          <w:w w:val="121"/>
          <w:i/>
          <w:position w:val="5"/>
        </w:rPr>
        <w:t>(,: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4858" w:right="-20"/>
        <w:jc w:val="left"/>
        <w:tabs>
          <w:tab w:pos="7960" w:val="left"/>
          <w:tab w:pos="952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D.İşç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4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38"/>
          <w:position w:val="-3"/>
        </w:rPr>
        <w:t>B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1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38"/>
          <w:position w:val="-3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38"/>
          <w:position w:val="-3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-92"/>
          <w:w w:val="138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E6060"/>
          <w:spacing w:val="0"/>
          <w:w w:val="100"/>
          <w:position w:val="-3"/>
        </w:rPr>
      </w:r>
      <w:r>
        <w:rPr>
          <w:rFonts w:ascii="Arial" w:hAnsi="Arial" w:cs="Arial" w:eastAsia="Arial"/>
          <w:sz w:val="37"/>
          <w:szCs w:val="37"/>
          <w:color w:val="5E6060"/>
          <w:spacing w:val="0"/>
          <w:w w:val="69"/>
          <w:position w:val="-3"/>
        </w:rPr>
        <w:t>U.f</w:t>
      </w:r>
      <w:r>
        <w:rPr>
          <w:rFonts w:ascii="Arial" w:hAnsi="Arial" w:cs="Arial" w:eastAsia="Arial"/>
          <w:sz w:val="37"/>
          <w:szCs w:val="37"/>
          <w:color w:val="5E6060"/>
          <w:spacing w:val="-41"/>
          <w:w w:val="69"/>
          <w:position w:val="-3"/>
        </w:rPr>
        <w:t>t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right="1177"/>
        <w:jc w:val="right"/>
        <w:tabs>
          <w:tab w:pos="700" w:val="left"/>
          <w:tab w:pos="108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506348pt;margin-top:2.75606pt;width:105.021086pt;height:20.5pt;mso-position-horizontal-relative:page;mso-position-vertical-relative:paragraph;z-index:-16105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tabs>
                      <w:tab w:pos="860" w:val="left"/>
                      <w:tab w:pos="1620" w:val="left"/>
                    </w:tabs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5E6060"/>
                      <w:spacing w:val="0"/>
                      <w:w w:val="152"/>
                    </w:rPr>
                    <w:t>Mü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E606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E606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9494B"/>
                      <w:spacing w:val="0"/>
                      <w:w w:val="100"/>
                    </w:rPr>
                    <w:t>ıı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9494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49494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E6060"/>
                      <w:spacing w:val="0"/>
                      <w:w w:val="58"/>
                    </w:rPr>
                    <w:t>:tıv·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E6060"/>
                      <w:spacing w:val="40"/>
                      <w:w w:val="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89898A"/>
                      <w:spacing w:val="0"/>
                      <w:w w:val="58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4"/>
          <w:szCs w:val="44"/>
          <w:color w:val="5E6060"/>
          <w:w w:val="191"/>
          <w:position w:val="1"/>
        </w:rPr>
        <w:t>f</w:t>
      </w:r>
      <w:r>
        <w:rPr>
          <w:rFonts w:ascii="Arial" w:hAnsi="Arial" w:cs="Arial" w:eastAsia="Arial"/>
          <w:sz w:val="44"/>
          <w:szCs w:val="44"/>
          <w:color w:val="5E606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5E6060"/>
          <w:w w:val="192"/>
          <w:position w:val="1"/>
        </w:rPr>
        <w:t>i</w:t>
      </w:r>
      <w:r>
        <w:rPr>
          <w:rFonts w:ascii="Arial" w:hAnsi="Arial" w:cs="Arial" w:eastAsia="Arial"/>
          <w:sz w:val="44"/>
          <w:szCs w:val="44"/>
          <w:color w:val="5E6060"/>
          <w:w w:val="100"/>
          <w:position w:val="1"/>
        </w:rPr>
        <w:tab/>
      </w:r>
      <w:r>
        <w:rPr>
          <w:rFonts w:ascii="Arial" w:hAnsi="Arial" w:cs="Arial" w:eastAsia="Arial"/>
          <w:sz w:val="44"/>
          <w:szCs w:val="44"/>
          <w:color w:val="5E6060"/>
          <w:w w:val="100"/>
          <w:position w:val="1"/>
        </w:rPr>
      </w:r>
      <w:r>
        <w:rPr>
          <w:rFonts w:ascii="Arial" w:hAnsi="Arial" w:cs="Arial" w:eastAsia="Arial"/>
          <w:sz w:val="44"/>
          <w:szCs w:val="44"/>
          <w:color w:val="9A9C9C"/>
          <w:spacing w:val="0"/>
          <w:w w:val="168"/>
          <w:i/>
          <w:position w:val="1"/>
        </w:rPr>
        <w:t>'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right="825"/>
        <w:jc w:val="right"/>
        <w:tabs>
          <w:tab w:pos="7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0"/>
          <w:w w:val="172"/>
          <w:i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0"/>
          <w:w w:val="172"/>
          <w:i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5E6060"/>
          <w:spacing w:val="4"/>
          <w:w w:val="172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A"/>
          <w:spacing w:val="0"/>
          <w:w w:val="164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8989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9898A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8089A8"/>
          <w:spacing w:val="0"/>
          <w:w w:val="143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8089A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A9C9C"/>
          <w:spacing w:val="0"/>
          <w:w w:val="317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9A9C9C"/>
          <w:spacing w:val="48"/>
          <w:w w:val="31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0"/>
          <w:w w:val="168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3B3B5"/>
          <w:spacing w:val="3"/>
          <w:w w:val="16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9898A"/>
          <w:spacing w:val="0"/>
          <w:w w:val="16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600" w:right="440"/>
        </w:sectPr>
      </w:pPr>
      <w:rPr/>
    </w:p>
    <w:p>
      <w:pPr>
        <w:spacing w:before="0" w:after="0" w:line="196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6"/>
          <w:szCs w:val="16"/>
          <w:color w:val="B3B3B5"/>
          <w:spacing w:val="0"/>
          <w:w w:val="100"/>
          <w:position w:val="2"/>
        </w:rPr>
        <w:t>•</w:t>
      </w:r>
      <w:r>
        <w:rPr>
          <w:rFonts w:ascii="Arial" w:hAnsi="Arial" w:cs="Arial" w:eastAsia="Arial"/>
          <w:sz w:val="16"/>
          <w:szCs w:val="16"/>
          <w:color w:val="B3B3B5"/>
          <w:spacing w:val="3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49494B"/>
          <w:spacing w:val="0"/>
          <w:w w:val="102"/>
          <w:i/>
          <w:position w:val="2"/>
        </w:rPr>
        <w:t>&lt;;</w:t>
      </w:r>
      <w:r>
        <w:rPr>
          <w:rFonts w:ascii="Arial" w:hAnsi="Arial" w:cs="Arial" w:eastAsia="Arial"/>
          <w:sz w:val="16"/>
          <w:szCs w:val="16"/>
          <w:color w:val="49494B"/>
          <w:spacing w:val="-33"/>
          <w:w w:val="103"/>
          <w:i/>
          <w:position w:val="2"/>
        </w:rPr>
        <w:t>4</w:t>
      </w:r>
      <w:r>
        <w:rPr>
          <w:rFonts w:ascii="Arial" w:hAnsi="Arial" w:cs="Arial" w:eastAsia="Arial"/>
          <w:sz w:val="13"/>
          <w:szCs w:val="13"/>
          <w:color w:val="49494B"/>
          <w:spacing w:val="0"/>
          <w:w w:val="73"/>
          <w:i/>
          <w:position w:val="-1"/>
        </w:rPr>
        <w:t>/}&gt;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49494B"/>
          <w:spacing w:val="-52"/>
          <w:position w:val="2"/>
        </w:rPr>
        <w:t>?</w:t>
      </w:r>
      <w:r>
        <w:rPr>
          <w:rFonts w:ascii="Arial" w:hAnsi="Arial" w:cs="Arial" w:eastAsia="Arial"/>
          <w:sz w:val="13"/>
          <w:szCs w:val="13"/>
          <w:color w:val="49494B"/>
          <w:spacing w:val="0"/>
          <w:w w:val="73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49494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9494B"/>
          <w:spacing w:val="0"/>
          <w:w w:val="101"/>
          <w:position w:val="2"/>
        </w:rPr>
        <w:t>111'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0"/>
          <w:w w:val="156"/>
          <w:position w:val="2"/>
        </w:rPr>
        <w:t>"'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13"/>
          <w:szCs w:val="13"/>
          <w:color w:val="9A9C9C"/>
          <w:spacing w:val="0"/>
          <w:w w:val="61"/>
          <w:position w:val="-1"/>
        </w:rPr>
        <w:t>·,</w:t>
      </w:r>
      <w:r>
        <w:rPr>
          <w:rFonts w:ascii="Arial" w:hAnsi="Arial" w:cs="Arial" w:eastAsia="Arial"/>
          <w:sz w:val="13"/>
          <w:szCs w:val="13"/>
          <w:color w:val="9A9C9C"/>
          <w:spacing w:val="0"/>
          <w:w w:val="61"/>
          <w:position w:val="-1"/>
        </w:rPr>
        <w:t>    </w:t>
      </w:r>
      <w:r>
        <w:rPr>
          <w:rFonts w:ascii="Arial" w:hAnsi="Arial" w:cs="Arial" w:eastAsia="Arial"/>
          <w:sz w:val="13"/>
          <w:szCs w:val="13"/>
          <w:color w:val="9A9C9C"/>
          <w:spacing w:val="10"/>
          <w:w w:val="61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B3B3B5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B3B3B5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0"/>
          <w:w w:val="286"/>
          <w:position w:val="2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A9C9C"/>
          <w:spacing w:val="3"/>
          <w:w w:val="212"/>
          <w:i/>
          <w:position w:val="-1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777779"/>
          <w:spacing w:val="0"/>
          <w:w w:val="288"/>
          <w:position w:val="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  <w:cols w:num="2" w:equalWidth="0">
            <w:col w:w="8763" w:space="243"/>
            <w:col w:w="1874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54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B3B3B5"/>
          <w:spacing w:val="-5"/>
          <w:w w:val="192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lalk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0" w:lineRule="atLeast"/>
        <w:ind w:left="2397" w:right="-53" w:firstLine="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3.149368pt;margin-top:3.622011pt;width:83.590084pt;height:14pt;mso-position-horizontal-relative:page;mso-position-vertical-relative:paragraph;z-index:-16104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6060"/>
                      <w:spacing w:val="0"/>
                      <w:w w:val="111"/>
                    </w:rPr>
                    <w:t>ErgünKAYA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RıaTÜi.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D.İşçi.Şöför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7" w:lineRule="exact"/>
        <w:ind w:left="72" w:right="1195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100"/>
          <w:i/>
        </w:rPr>
        <w:t>ıl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9494B"/>
          <w:spacing w:val="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303"/>
          <w:i/>
        </w:rPr>
        <w:t>b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73"/>
        </w:rPr>
        <w:t>',•</w:t>
      </w:r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98A"/>
          <w:spacing w:val="0"/>
          <w:w w:val="26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9898A"/>
          <w:spacing w:val="-67"/>
          <w:w w:val="26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E6060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2" w:after="0" w:line="240" w:lineRule="auto"/>
        <w:ind w:left="370" w:right="1303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822784pt;margin-top:-8.153838pt;width:18.033318pt;height:20.5pt;mso-position-horizontal-relative:page;mso-position-vertical-relative:paragraph;z-index:-16103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3B3B5"/>
                      <w:w w:val="57"/>
                    </w:rPr>
                    <w:t>·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3B3B5"/>
                      <w:spacing w:val="-4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9898A"/>
                      <w:spacing w:val="-38"/>
                      <w:w w:val="72"/>
                    </w:rPr>
                    <w:t>-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63636"/>
                      <w:spacing w:val="-47"/>
                      <w:w w:val="117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77779"/>
                      <w:spacing w:val="-26"/>
                      <w:w w:val="161"/>
                      <w:position w:val="4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-25"/>
          <w:w w:val="457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0"/>
          <w:w w:val="118"/>
        </w:rPr>
        <w:t>..,.</w:t>
      </w:r>
      <w:r>
        <w:rPr>
          <w:rFonts w:ascii="Times New Roman" w:hAnsi="Times New Roman" w:cs="Times New Roman" w:eastAsia="Times New Roman"/>
          <w:sz w:val="7"/>
          <w:szCs w:val="7"/>
          <w:color w:val="5E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89898A"/>
          <w:spacing w:val="0"/>
          <w:w w:val="116"/>
          <w:b/>
          <w:bCs/>
          <w:i/>
        </w:rPr>
        <w:t>.,1'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600" w:right="440"/>
          <w:cols w:num="3" w:equalWidth="0">
            <w:col w:w="492" w:space="1771"/>
            <w:col w:w="3354" w:space="3060"/>
            <w:col w:w="2203"/>
          </w:cols>
        </w:sectPr>
      </w:pPr>
      <w:rPr/>
    </w:p>
    <w:p>
      <w:pPr>
        <w:spacing w:before="0" w:after="0" w:line="117" w:lineRule="exact"/>
        <w:ind w:left="208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3.786076pt;margin-top:29.596395pt;width:534.926593pt;height:794.845044pt;mso-position-horizontal-relative:page;mso-position-vertical-relative:page;z-index:-16110" coordorigin="676,592" coordsize="10699,15897">
            <v:group style="position:absolute;left:683;top:613;width:10670;height:2" coordorigin="683,613" coordsize="10670,2">
              <v:shape style="position:absolute;left:683;top:613;width:10670;height:2" coordorigin="683,613" coordsize="10670,0" path="m683,613l11353,613e" filled="f" stroked="t" strokeweight=".706329pt" strokecolor="#646464">
                <v:path arrowok="t"/>
              </v:shape>
            </v:group>
            <v:group style="position:absolute;left:1201;top:608;width:1384;height:2" coordorigin="1201,608" coordsize="1384,2">
              <v:shape style="position:absolute;left:1201;top:608;width:1384;height:2" coordorigin="1201,608" coordsize="1384,0" path="m1201,608l2585,608e" filled="f" stroked="t" strokeweight=".706329pt" strokecolor="#7C7C7C">
                <v:path arrowok="t"/>
              </v:shape>
            </v:group>
            <v:group style="position:absolute;left:2472;top:604;width:2;height:723" coordorigin="2472,604" coordsize="2,723">
              <v:shape style="position:absolute;left:2472;top:604;width:2;height:723" coordorigin="2472,604" coordsize="0,723" path="m2472,1326l2472,604e" filled="f" stroked="t" strokeweight=".706329pt" strokecolor="#747474">
                <v:path arrowok="t"/>
              </v:shape>
            </v:group>
            <v:group style="position:absolute;left:3381;top:616;width:485;height:2" coordorigin="3381,616" coordsize="485,2">
              <v:shape style="position:absolute;left:3381;top:616;width:485;height:2" coordorigin="3381,616" coordsize="485,0" path="m3381,616l3866,616e" filled="f" stroked="t" strokeweight=".470886pt" strokecolor="#484848">
                <v:path arrowok="t"/>
              </v:shape>
            </v:group>
            <v:group style="position:absolute;left:7591;top:625;width:3762;height:2" coordorigin="7591,625" coordsize="3762,2">
              <v:shape style="position:absolute;left:7591;top:625;width:3762;height:2" coordorigin="7591,625" coordsize="3762,0" path="m7591,625l11353,625e" filled="f" stroked="t" strokeweight=".706329pt" strokecolor="#606060">
                <v:path arrowok="t"/>
              </v:shape>
            </v:group>
            <v:group style="position:absolute;left:9743;top:625;width:268;height:2" coordorigin="9743,625" coordsize="268,2">
              <v:shape style="position:absolute;left:9743;top:625;width:268;height:2" coordorigin="9743,625" coordsize="268,0" path="m9743,625l10011,625e" filled="f" stroked="t" strokeweight=".470886pt" strokecolor="#484848">
                <v:path arrowok="t"/>
              </v:shape>
            </v:group>
            <v:group style="position:absolute;left:11355;top:613;width:2;height:15854" coordorigin="11355,613" coordsize="2,15854">
              <v:shape style="position:absolute;left:11355;top:613;width:2;height:15854" coordorigin="11355,613" coordsize="0,15854" path="m11355,16468l11355,613e" filled="f" stroked="t" strokeweight=".706329pt" strokecolor="#606060">
                <v:path arrowok="t"/>
              </v:shape>
            </v:group>
            <v:group style="position:absolute;left:9171;top:613;width:2;height:1521" coordorigin="9171,613" coordsize="2,1521">
              <v:shape style="position:absolute;left:9171;top:613;width:2;height:1521" coordorigin="9171,613" coordsize="0,1521" path="m9171,2135l9171,613e" filled="f" stroked="t" strokeweight=".706329pt" strokecolor="#646464">
                <v:path arrowok="t"/>
              </v:shape>
            </v:group>
            <v:group style="position:absolute;left:2472;top:1269;width:2;height:185" coordorigin="2472,1269" coordsize="2,185">
              <v:shape style="position:absolute;left:2472;top:1269;width:2;height:185" coordorigin="2472,1269" coordsize="0,185" path="m2472,1455l2472,1269e" filled="f" stroked="t" strokeweight=".470886pt" strokecolor="#4F4F4F">
                <v:path arrowok="t"/>
              </v:shape>
            </v:group>
            <v:group style="position:absolute;left:2472;top:1398;width:2;height:276" coordorigin="2472,1398" coordsize="2,276">
              <v:shape style="position:absolute;left:2472;top:1398;width:2;height:276" coordorigin="2472,1398" coordsize="0,276" path="m2472,1673l2472,1398e" filled="f" stroked="t" strokeweight=".470886pt" strokecolor="#676767">
                <v:path arrowok="t"/>
              </v:shape>
            </v:group>
            <v:group style="position:absolute;left:687;top:2113;width:6093;height:2" coordorigin="687,2113" coordsize="6093,2">
              <v:shape style="position:absolute;left:687;top:2113;width:6093;height:2" coordorigin="687,2113" coordsize="6093,0" path="m687,2113l6781,2113e" filled="f" stroked="t" strokeweight=".706329pt" strokecolor="#5B5B5B">
                <v:path arrowok="t"/>
              </v:shape>
            </v:group>
            <v:group style="position:absolute;left:2470;top:1616;width:2;height:509" coordorigin="2470,1616" coordsize="2,509">
              <v:shape style="position:absolute;left:2470;top:1616;width:2;height:509" coordorigin="2470,1616" coordsize="0,509" path="m2470,2125l2470,1616e" filled="f" stroked="t" strokeweight=".941772pt" strokecolor="#676767">
                <v:path arrowok="t"/>
              </v:shape>
            </v:group>
            <v:group style="position:absolute;left:6724;top:2115;width:301;height:2" coordorigin="6724,2115" coordsize="301,2">
              <v:shape style="position:absolute;left:6724;top:2115;width:301;height:2" coordorigin="6724,2115" coordsize="301,0" path="m6724,2115l7026,2115e" filled="f" stroked="t" strokeweight=".470886pt" strokecolor="#383838">
                <v:path arrowok="t"/>
              </v:shape>
            </v:group>
            <v:group style="position:absolute;left:6969;top:2123;width:2830;height:2" coordorigin="6969,2123" coordsize="2830,2">
              <v:shape style="position:absolute;left:6969;top:2123;width:2830;height:2" coordorigin="6969,2123" coordsize="2830,0" path="m6969,2123l9799,2123e" filled="f" stroked="t" strokeweight=".706329pt" strokecolor="#5B5B5B">
                <v:path arrowok="t"/>
              </v:shape>
            </v:group>
            <v:group style="position:absolute;left:9743;top:2120;width:268;height:2" coordorigin="9743,2120" coordsize="268,2">
              <v:shape style="position:absolute;left:9743;top:2120;width:268;height:2" coordorigin="9743,2120" coordsize="268,0" path="m9743,2120l10011,2120e" filled="f" stroked="t" strokeweight=".470886pt" strokecolor="#4F4F4F">
                <v:path arrowok="t"/>
              </v:shape>
            </v:group>
            <v:group style="position:absolute;left:9955;top:2120;width:1403;height:2" coordorigin="9955,2120" coordsize="1403,2">
              <v:shape style="position:absolute;left:9955;top:2120;width:1403;height:2" coordorigin="9955,2120" coordsize="1403,0" path="m9955,2120l11358,2120e" filled="f" stroked="t" strokeweight=".706329pt" strokecolor="#606060">
                <v:path arrowok="t"/>
              </v:shape>
            </v:group>
            <v:group style="position:absolute;left:692;top:2353;width:8499;height:2" coordorigin="692,2353" coordsize="8499,2">
              <v:shape style="position:absolute;left:692;top:2353;width:8499;height:2" coordorigin="692,2353" coordsize="8499,0" path="m692,2353l9192,2353e" filled="f" stroked="t" strokeweight=".706329pt" strokecolor="#5B5B5B">
                <v:path arrowok="t"/>
              </v:shape>
            </v:group>
            <v:group style="position:absolute;left:9135;top:2358;width:226;height:2" coordorigin="9135,2358" coordsize="226,2">
              <v:shape style="position:absolute;left:9135;top:2358;width:226;height:2" coordorigin="9135,2358" coordsize="226,0" path="m9135,2358l9361,2358e" filled="f" stroked="t" strokeweight=".470886pt" strokecolor="#3B3B3B">
                <v:path arrowok="t"/>
              </v:shape>
            </v:group>
            <v:group style="position:absolute;left:9305;top:2358;width:494;height:2" coordorigin="9305,2358" coordsize="494,2">
              <v:shape style="position:absolute;left:9305;top:2358;width:494;height:2" coordorigin="9305,2358" coordsize="494,0" path="m9305,2358l9799,2358e" filled="f" stroked="t" strokeweight=".706329pt" strokecolor="#606060">
                <v:path arrowok="t"/>
              </v:shape>
            </v:group>
            <v:group style="position:absolute;left:9743;top:2358;width:268;height:2" coordorigin="9743,2358" coordsize="268,2">
              <v:shape style="position:absolute;left:9743;top:2358;width:268;height:2" coordorigin="9743,2358" coordsize="268,0" path="m9743,2358l10011,2358e" filled="f" stroked="t" strokeweight=".470886pt" strokecolor="#4B4B4B">
                <v:path arrowok="t"/>
              </v:shape>
            </v:group>
            <v:group style="position:absolute;left:9955;top:2358;width:1403;height:2" coordorigin="9955,2358" coordsize="1403,2">
              <v:shape style="position:absolute;left:9955;top:2358;width:1403;height:2" coordorigin="9955,2358" coordsize="1403,0" path="m9955,2358l11358,2358e" filled="f" stroked="t" strokeweight=".706329pt" strokecolor="#5B5B60">
                <v:path arrowok="t"/>
              </v:shape>
            </v:group>
            <v:group style="position:absolute;left:692;top:2591;width:10666;height:2" coordorigin="692,2591" coordsize="10666,2">
              <v:shape style="position:absolute;left:692;top:2591;width:10666;height:2" coordorigin="692,2591" coordsize="10666,0" path="m692,2591l11358,2591e" filled="f" stroked="t" strokeweight=".706329pt" strokecolor="#5B5B5B">
                <v:path arrowok="t"/>
              </v:shape>
            </v:group>
            <v:group style="position:absolute;left:9135;top:2596;width:226;height:2" coordorigin="9135,2596" coordsize="226,2">
              <v:shape style="position:absolute;left:9135;top:2596;width:226;height:2" coordorigin="9135,2596" coordsize="226,0" path="m9135,2596l9361,2596e" filled="f" stroked="t" strokeweight=".470886pt" strokecolor="#343438">
                <v:path arrowok="t"/>
              </v:shape>
            </v:group>
            <v:group style="position:absolute;left:687;top:2831;width:8504;height:2" coordorigin="687,2831" coordsize="8504,2">
              <v:shape style="position:absolute;left:687;top:2831;width:8504;height:2" coordorigin="687,2831" coordsize="8504,0" path="m687,2831l9192,2831e" filled="f" stroked="t" strokeweight=".706329pt" strokecolor="#575B5B">
                <v:path arrowok="t"/>
              </v:shape>
            </v:group>
            <v:group style="position:absolute;left:9135;top:2833;width:226;height:2" coordorigin="9135,2833" coordsize="226,2">
              <v:shape style="position:absolute;left:9135;top:2833;width:226;height:2" coordorigin="9135,2833" coordsize="226,0" path="m9135,2833l9361,2833e" filled="f" stroked="t" strokeweight=".470886pt" strokecolor="#343438">
                <v:path arrowok="t"/>
              </v:shape>
            </v:group>
            <v:group style="position:absolute;left:9305;top:2833;width:2053;height:2" coordorigin="9305,2833" coordsize="2053,2">
              <v:shape style="position:absolute;left:9305;top:2833;width:2053;height:2" coordorigin="9305,2833" coordsize="2053,0" path="m9305,2833l11358,2833e" filled="f" stroked="t" strokeweight=".706329pt" strokecolor="#5B5B60">
                <v:path arrowok="t"/>
              </v:shape>
            </v:group>
            <v:group style="position:absolute;left:692;top:3071;width:10666;height:2" coordorigin="692,3071" coordsize="10666,2">
              <v:shape style="position:absolute;left:692;top:3071;width:10666;height:2" coordorigin="692,3071" coordsize="10666,0" path="m692,3071l11358,3071e" filled="f" stroked="t" strokeweight=".706329pt" strokecolor="#5B5B5B">
                <v:path arrowok="t"/>
              </v:shape>
            </v:group>
            <v:group style="position:absolute;left:697;top:1227;width:2;height:447" coordorigin="697,1227" coordsize="2,447">
              <v:shape style="position:absolute;left:697;top:1227;width:2;height:447" coordorigin="697,1227" coordsize="0,447" path="m697,1673l697,1227e" filled="f" stroked="t" strokeweight=".706329pt" strokecolor="#909090">
                <v:path arrowok="t"/>
              </v:shape>
            </v:group>
            <v:group style="position:absolute;left:699;top:599;width:2;height:5419" coordorigin="699,599" coordsize="2,5419">
              <v:shape style="position:absolute;left:699;top:599;width:2;height:5419" coordorigin="699,599" coordsize="0,5419" path="m699,6018l699,599e" filled="f" stroked="t" strokeweight=".706329pt" strokecolor="#5B5B5B">
                <v:path arrowok="t"/>
              </v:shape>
            </v:group>
            <v:group style="position:absolute;left:687;top:3311;width:10670;height:2" coordorigin="687,3311" coordsize="10670,2">
              <v:shape style="position:absolute;left:687;top:3311;width:10670;height:2" coordorigin="687,3311" coordsize="10670,0" path="m687,3311l11358,3311e" filled="f" stroked="t" strokeweight=".706329pt" strokecolor="#707070">
                <v:path arrowok="t"/>
              </v:shape>
            </v:group>
            <v:group style="position:absolute;left:697;top:3042;width:2;height:2976" coordorigin="697,3042" coordsize="2,2976">
              <v:shape style="position:absolute;left:697;top:3042;width:2;height:2976" coordorigin="697,3042" coordsize="0,2976" path="m697,6018l697,3042e" filled="f" stroked="t" strokeweight=".706329pt" strokecolor="#4F4F4F">
                <v:path arrowok="t"/>
              </v:shape>
            </v:group>
            <v:group style="position:absolute;left:3588;top:3309;width:367;height:2" coordorigin="3588,3309" coordsize="367,2">
              <v:shape style="position:absolute;left:3588;top:3309;width:367;height:2" coordorigin="3588,3309" coordsize="367,0" path="m3588,3309l3955,3309e" filled="f" stroked="t" strokeweight=".470886pt" strokecolor="#6B6B6B">
                <v:path arrowok="t"/>
              </v:shape>
            </v:group>
            <v:group style="position:absolute;left:3937;top:3304;width:2;height:485" coordorigin="3937,3304" coordsize="2,485">
              <v:shape style="position:absolute;left:3937;top:3304;width:2;height:485" coordorigin="3937,3304" coordsize="0,485" path="m3937,3789l3937,3304e" filled="f" stroked="t" strokeweight=".941772pt" strokecolor="#5B5B5B">
                <v:path arrowok="t"/>
              </v:shape>
            </v:group>
            <v:group style="position:absolute;left:7009;top:3299;width:2;height:276" coordorigin="7009,3299" coordsize="2,276">
              <v:shape style="position:absolute;left:7009;top:3299;width:2;height:276" coordorigin="7009,3299" coordsize="0,276" path="m7009,3575l7009,3299e" filled="f" stroked="t" strokeweight=".941772pt" strokecolor="#646464">
                <v:path arrowok="t"/>
              </v:shape>
            </v:group>
            <v:group style="position:absolute;left:6993;top:3760;width:2171;height:2" coordorigin="6993,3760" coordsize="2171,2">
              <v:shape style="position:absolute;left:6993;top:3760;width:2171;height:2" coordorigin="6993,3760" coordsize="2171,0" path="m6993,3760l9163,3760e" filled="f" stroked="t" strokeweight=".235443pt" strokecolor="#575757">
                <v:path arrowok="t"/>
              </v:shape>
            </v:group>
            <v:group style="position:absolute;left:7011;top:3518;width:2;height:271" coordorigin="7011,3518" coordsize="2,271">
              <v:shape style="position:absolute;left:7011;top:3518;width:2;height:271" coordorigin="7011,3518" coordsize="0,271" path="m7011,3789l7011,3518e" filled="f" stroked="t" strokeweight=".470886pt" strokecolor="#3B3B3B">
                <v:path arrowok="t"/>
              </v:shape>
            </v:group>
            <v:group style="position:absolute;left:9163;top:3760;width:819;height:2" coordorigin="9163,3760" coordsize="819,2">
              <v:shape style="position:absolute;left:9163;top:3760;width:819;height:2" coordorigin="9163,3760" coordsize="819,0" path="m9163,3760l9983,3760e" filled="f" stroked="t" strokeweight=".235443pt" strokecolor="#000000">
                <v:path arrowok="t"/>
              </v:shape>
            </v:group>
            <v:group style="position:absolute;left:9983;top:3760;width:1370;height:2" coordorigin="9983,3760" coordsize="1370,2">
              <v:shape style="position:absolute;left:9983;top:3760;width:1370;height:2" coordorigin="9983,3760" coordsize="1370,0" path="m9983,3760l11353,3760e" filled="f" stroked="t" strokeweight=".235443pt" strokecolor="#676767">
                <v:path arrowok="t"/>
              </v:shape>
            </v:group>
            <v:group style="position:absolute;left:697;top:3732;width:2;height:271" coordorigin="697,3732" coordsize="2,271">
              <v:shape style="position:absolute;left:697;top:3732;width:2;height:271" coordorigin="697,3732" coordsize="0,271" path="m697,4003l697,3732e" filled="f" stroked="t" strokeweight=".470886pt" strokecolor="#383838">
                <v:path arrowok="t"/>
              </v:shape>
            </v:group>
            <v:group style="position:absolute;left:3937;top:3732;width:2;height:271" coordorigin="3937,3732" coordsize="2,271">
              <v:shape style="position:absolute;left:3937;top:3732;width:2;height:271" coordorigin="3937,3732" coordsize="0,271" path="m3937,4003l3937,3732e" filled="f" stroked="t" strokeweight=".470886pt" strokecolor="#2F2F2F">
                <v:path arrowok="t"/>
              </v:shape>
            </v:group>
            <v:group style="position:absolute;left:3932;top:3986;width:1088;height:2" coordorigin="3932,3986" coordsize="1088,2">
              <v:shape style="position:absolute;left:3932;top:3986;width:1088;height:2" coordorigin="3932,3986" coordsize="1088,0" path="m3932,3986l5020,3986e" filled="f" stroked="t" strokeweight=".470886pt" strokecolor="#4F4F54">
                <v:path arrowok="t"/>
              </v:shape>
            </v:group>
            <v:group style="position:absolute;left:3955;top:3989;width:2185;height:2" coordorigin="3955,3989" coordsize="2185,2">
              <v:shape style="position:absolute;left:3955;top:3989;width:2185;height:2" coordorigin="3955,3989" coordsize="2185,0" path="m3955,3989l6140,3989e" filled="f" stroked="t" strokeweight=".706329pt" strokecolor="#646464">
                <v:path arrowok="t"/>
              </v:shape>
            </v:group>
            <v:group style="position:absolute;left:687;top:4300;width:3178;height:2" coordorigin="687,4300" coordsize="3178,2">
              <v:shape style="position:absolute;left:687;top:4300;width:3178;height:2" coordorigin="687,4300" coordsize="3178,0" path="m687,4300l3866,4300e" filled="f" stroked="t" strokeweight=".706329pt" strokecolor="#5B5B5B">
                <v:path arrowok="t"/>
              </v:shape>
            </v:group>
            <v:group style="position:absolute;left:3809;top:4298;width:155;height:2" coordorigin="3809,4298" coordsize="155,2">
              <v:shape style="position:absolute;left:3809;top:4298;width:155;height:2" coordorigin="3809,4298" coordsize="155,0" path="m3809,4298l3965,4298e" filled="f" stroked="t" strokeweight=".470886pt" strokecolor="#383838">
                <v:path arrowok="t"/>
              </v:shape>
            </v:group>
            <v:group style="position:absolute;left:3937;top:3984;width:2;height:319" coordorigin="3937,3984" coordsize="2,319">
              <v:shape style="position:absolute;left:3937;top:3984;width:2;height:319" coordorigin="3937,3984" coordsize="0,319" path="m3937,4302l3937,3984e" filled="f" stroked="t" strokeweight=".941772pt" strokecolor="#545454">
                <v:path arrowok="t"/>
              </v:shape>
            </v:group>
            <v:group style="position:absolute;left:3894;top:4295;width:1851;height:2" coordorigin="3894,4295" coordsize="1851,2">
              <v:shape style="position:absolute;left:3894;top:4295;width:1851;height:2" coordorigin="3894,4295" coordsize="1851,0" path="m3894,4295l5745,4295e" filled="f" stroked="t" strokeweight=".941772pt" strokecolor="#3F3F3F">
                <v:path arrowok="t"/>
              </v:shape>
            </v:group>
            <v:group style="position:absolute;left:5599;top:4298;width:5759;height:2" coordorigin="5599,4298" coordsize="5759,2">
              <v:shape style="position:absolute;left:5599;top:4298;width:5759;height:2" coordorigin="5599,4298" coordsize="5759,0" path="m5599,4298l11358,4298e" filled="f" stroked="t" strokeweight=".706329pt" strokecolor="#575757">
                <v:path arrowok="t"/>
              </v:shape>
            </v:group>
            <v:group style="position:absolute;left:6423;top:3984;width:598;height:2" coordorigin="6423,3984" coordsize="598,2">
              <v:shape style="position:absolute;left:6423;top:3984;width:598;height:2" coordorigin="6423,3984" coordsize="598,0" path="m6423,3984l7021,3984e" filled="f" stroked="t" strokeweight=".235443pt" strokecolor="#606060">
                <v:path arrowok="t"/>
              </v:shape>
            </v:group>
            <v:group style="position:absolute;left:7009;top:3732;width:2;height:575" coordorigin="7009,3732" coordsize="2,575">
              <v:shape style="position:absolute;left:7009;top:3732;width:2;height:575" coordorigin="7009,3732" coordsize="0,575" path="m7009,4307l7009,3732e" filled="f" stroked="t" strokeweight=".941772pt" strokecolor="#5B5B5B">
                <v:path arrowok="t"/>
              </v:shape>
            </v:group>
            <v:group style="position:absolute;left:692;top:4573;width:2952;height:2" coordorigin="692,4573" coordsize="2952,2">
              <v:shape style="position:absolute;left:692;top:4573;width:2952;height:2" coordorigin="692,4573" coordsize="2952,0" path="m692,4573l3645,4573e" filled="f" stroked="t" strokeweight=".706329pt" strokecolor="#575757">
                <v:path arrowok="t"/>
              </v:shape>
            </v:group>
            <v:group style="position:absolute;left:3588;top:4573;width:367;height:2" coordorigin="3588,4573" coordsize="367,2">
              <v:shape style="position:absolute;left:3588;top:4573;width:367;height:2" coordorigin="3588,4573" coordsize="367,0" path="m3588,4573l3955,4573e" filled="f" stroked="t" strokeweight=".470886pt" strokecolor="#383838">
                <v:path arrowok="t"/>
              </v:shape>
            </v:group>
            <v:group style="position:absolute;left:3899;top:4576;width:7459;height:2" coordorigin="3899,4576" coordsize="7459,2">
              <v:shape style="position:absolute;left:3899;top:4576;width:7459;height:2" coordorigin="3899,4576" coordsize="7459,0" path="m3899,4576l11358,4576e" filled="f" stroked="t" strokeweight=".706329pt" strokecolor="#5B5B5B">
                <v:path arrowok="t"/>
              </v:shape>
            </v:group>
            <v:group style="position:absolute;left:2467;top:4293;width:2;height:794" coordorigin="2467,4293" coordsize="2,794">
              <v:shape style="position:absolute;left:2467;top:4293;width:2;height:794" coordorigin="2467,4293" coordsize="0,794" path="m2467,5087l2467,4293e" filled="f" stroked="t" strokeweight=".706329pt" strokecolor="#575757">
                <v:path arrowok="t"/>
              </v:shape>
            </v:group>
            <v:group style="position:absolute;left:2458;top:4813;width:8904;height:2" coordorigin="2458,4813" coordsize="8904,2">
              <v:shape style="position:absolute;left:2458;top:4813;width:8904;height:2" coordorigin="2458,4813" coordsize="8904,0" path="m2458,4813l11362,4813e" filled="f" stroked="t" strokeweight=".706329pt" strokecolor="#57575B">
                <v:path arrowok="t"/>
              </v:shape>
            </v:group>
            <v:group style="position:absolute;left:4996;top:4801;width:2;height:656" coordorigin="4996,4801" coordsize="2,656">
              <v:shape style="position:absolute;left:4996;top:4801;width:2;height:656" coordorigin="4996,4801" coordsize="0,656" path="m4996,5457l4996,4801e" filled="f" stroked="t" strokeweight=".706329pt" strokecolor="#545454">
                <v:path arrowok="t"/>
              </v:shape>
            </v:group>
            <v:group style="position:absolute;left:4987;top:5296;width:4205;height:2" coordorigin="4987,5296" coordsize="4205,2">
              <v:shape style="position:absolute;left:4987;top:5296;width:4205;height:2" coordorigin="4987,5296" coordsize="4205,0" path="m4987,5296l9192,5296e" filled="f" stroked="t" strokeweight=".706329pt" strokecolor="#5B5B5B">
                <v:path arrowok="t"/>
              </v:shape>
            </v:group>
            <v:group style="position:absolute;left:7779;top:4820;width:2;height:238" coordorigin="7779,4820" coordsize="2,238">
              <v:shape style="position:absolute;left:7779;top:4820;width:2;height:238" coordorigin="7779,4820" coordsize="0,238" path="m7779,5058l7779,4820e" filled="f" stroked="t" strokeweight=".235443pt" strokecolor="#7C7C80">
                <v:path arrowok="t"/>
              </v:shape>
            </v:group>
            <v:group style="position:absolute;left:2467;top:5030;width:2;height:314" coordorigin="2467,5030" coordsize="2,314">
              <v:shape style="position:absolute;left:2467;top:5030;width:2;height:314" coordorigin="2467,5030" coordsize="0,314" path="m2467,5343l2467,5030e" filled="f" stroked="t" strokeweight=".470886pt" strokecolor="#3B3B3B">
                <v:path arrowok="t"/>
              </v:shape>
            </v:group>
            <v:group style="position:absolute;left:4998;top:5030;width:2;height:1944" coordorigin="4998,5030" coordsize="2,1944">
              <v:shape style="position:absolute;left:4998;top:5030;width:2;height:1944" coordorigin="4998,5030" coordsize="0,1944" path="m4998,6974l4998,5030e" filled="f" stroked="t" strokeweight=".706329pt" strokecolor="#545454">
                <v:path arrowok="t"/>
              </v:shape>
            </v:group>
            <v:group style="position:absolute;left:7779;top:5058;width:2;height:266" coordorigin="7779,5058" coordsize="2,266">
              <v:shape style="position:absolute;left:7779;top:5058;width:2;height:266" coordorigin="7779,5058" coordsize="0,266" path="m7779,5324l7779,5058e" filled="f" stroked="t" strokeweight=".235443pt" strokecolor="#4F4F4F">
                <v:path arrowok="t"/>
              </v:shape>
            </v:group>
            <v:group style="position:absolute;left:9135;top:5296;width:226;height:2" coordorigin="9135,5296" coordsize="226,2">
              <v:shape style="position:absolute;left:9135;top:5296;width:226;height:2" coordorigin="9135,5296" coordsize="226,0" path="m9135,5296l9361,5296e" filled="f" stroked="t" strokeweight=".470886pt" strokecolor="#3F3F3F">
                <v:path arrowok="t"/>
              </v:shape>
            </v:group>
            <v:group style="position:absolute;left:9305;top:5296;width:494;height:2" coordorigin="9305,5296" coordsize="494,2">
              <v:shape style="position:absolute;left:9305;top:5296;width:494;height:2" coordorigin="9305,5296" coordsize="494,0" path="m9305,5296l9799,5296e" filled="f" stroked="t" strokeweight=".706329pt" strokecolor="#606060">
                <v:path arrowok="t"/>
              </v:shape>
            </v:group>
            <v:group style="position:absolute;left:9743;top:5296;width:268;height:2" coordorigin="9743,5296" coordsize="268,2">
              <v:shape style="position:absolute;left:9743;top:5296;width:268;height:2" coordorigin="9743,5296" coordsize="268,0" path="m9743,5296l10011,5296e" filled="f" stroked="t" strokeweight=".470886pt" strokecolor="#4B4B4B">
                <v:path arrowok="t"/>
              </v:shape>
            </v:group>
            <v:group style="position:absolute;left:9955;top:5296;width:1403;height:2" coordorigin="9955,5296" coordsize="1403,2">
              <v:shape style="position:absolute;left:9955;top:5296;width:1403;height:2" coordorigin="9955,5296" coordsize="1403,0" path="m9955,5296l11358,5296e" filled="f" stroked="t" strokeweight=".706329pt" strokecolor="#5B5B60">
                <v:path arrowok="t"/>
              </v:shape>
            </v:group>
            <v:group style="position:absolute;left:2467;top:5286;width:2;height:504" coordorigin="2467,5286" coordsize="2,504">
              <v:shape style="position:absolute;left:2467;top:5286;width:2;height:504" coordorigin="2467,5286" coordsize="0,504" path="m2467,5790l2467,5286e" filled="f" stroked="t" strokeweight=".941772pt" strokecolor="#606060">
                <v:path arrowok="t"/>
              </v:shape>
            </v:group>
            <v:group style="position:absolute;left:4991;top:5534;width:2453;height:2" coordorigin="4991,5534" coordsize="2453,2">
              <v:shape style="position:absolute;left:4991;top:5534;width:2453;height:2" coordorigin="4991,5534" coordsize="2453,0" path="m4991,5534l7445,5534e" filled="f" stroked="t" strokeweight=".470886pt" strokecolor="#4F5454">
                <v:path arrowok="t"/>
              </v:shape>
            </v:group>
            <v:group style="position:absolute;left:7388;top:5534;width:1803;height:2" coordorigin="7388,5534" coordsize="1803,2">
              <v:shape style="position:absolute;left:7388;top:5534;width:1803;height:2" coordorigin="7388,5534" coordsize="1803,0" path="m7388,5534l9192,5534e" filled="f" stroked="t" strokeweight=".706329pt" strokecolor="#5B5B5B">
                <v:path arrowok="t"/>
              </v:shape>
            </v:group>
            <v:group style="position:absolute;left:9135;top:5534;width:226;height:2" coordorigin="9135,5534" coordsize="226,2">
              <v:shape style="position:absolute;left:9135;top:5534;width:226;height:2" coordorigin="9135,5534" coordsize="226,0" path="m9135,5534l9361,5534e" filled="f" stroked="t" strokeweight=".470886pt" strokecolor="#3B3B3B">
                <v:path arrowok="t"/>
              </v:shape>
            </v:group>
            <v:group style="position:absolute;left:9305;top:5534;width:494;height:2" coordorigin="9305,5534" coordsize="494,2">
              <v:shape style="position:absolute;left:9305;top:5534;width:494;height:2" coordorigin="9305,5534" coordsize="494,0" path="m9305,5534l9799,5534e" filled="f" stroked="t" strokeweight=".706329pt" strokecolor="#606064">
                <v:path arrowok="t"/>
              </v:shape>
            </v:group>
            <v:group style="position:absolute;left:9743;top:5534;width:268;height:2" coordorigin="9743,5534" coordsize="268,2">
              <v:shape style="position:absolute;left:9743;top:5534;width:268;height:2" coordorigin="9743,5534" coordsize="268,0" path="m9743,5534l10011,5534e" filled="f" stroked="t" strokeweight=".470886pt" strokecolor="#4F4F4F">
                <v:path arrowok="t"/>
              </v:shape>
            </v:group>
            <v:group style="position:absolute;left:9955;top:5534;width:1408;height:2" coordorigin="9955,5534" coordsize="1408,2">
              <v:shape style="position:absolute;left:9955;top:5534;width:1408;height:2" coordorigin="9955,5534" coordsize="1408,0" path="m9955,5534l11362,5534e" filled="f" stroked="t" strokeweight=".706329pt" strokecolor="#5B5B5B">
                <v:path arrowok="t"/>
              </v:shape>
            </v:group>
            <v:group style="position:absolute;left:4987;top:5774;width:6371;height:2" coordorigin="4987,5774" coordsize="6371,2">
              <v:shape style="position:absolute;left:4987;top:5774;width:6371;height:2" coordorigin="4987,5774" coordsize="6371,0" path="m4987,5774l11358,5774e" filled="f" stroked="t" strokeweight=".706329pt" strokecolor="#5B5B5B">
                <v:path arrowok="t"/>
              </v:shape>
            </v:group>
            <v:group style="position:absolute;left:2467;top:5362;width:2;height:1864" coordorigin="2467,5362" coordsize="2,1864">
              <v:shape style="position:absolute;left:2467;top:5362;width:2;height:1864" coordorigin="2467,5362" coordsize="0,1864" path="m2467,7226l2467,5362e" filled="f" stroked="t" strokeweight=".706329pt" strokecolor="#545454">
                <v:path arrowok="t"/>
              </v:shape>
            </v:group>
            <v:group style="position:absolute;left:2463;top:6011;width:8900;height:2" coordorigin="2463,6011" coordsize="8900,2">
              <v:shape style="position:absolute;left:2463;top:6011;width:8900;height:2" coordorigin="2463,6011" coordsize="8900,0" path="m2463,6011l11362,6011e" filled="f" stroked="t" strokeweight=".706329pt" strokecolor="#606060">
                <v:path arrowok="t"/>
              </v:shape>
            </v:group>
            <v:group style="position:absolute;left:895;top:6254;width:10468;height:2" coordorigin="895,6254" coordsize="10468,2">
              <v:shape style="position:absolute;left:895;top:6254;width:10468;height:2" coordorigin="895,6254" coordsize="10468,0" path="m895,6254l11362,6254e" filled="f" stroked="t" strokeweight=".706329pt" strokecolor="#5B5B5B">
                <v:path arrowok="t"/>
              </v:shape>
            </v:group>
            <v:group style="position:absolute;left:7779;top:6237;width:2;height:509" coordorigin="7779,6237" coordsize="2,509">
              <v:shape style="position:absolute;left:7779;top:6237;width:2;height:509" coordorigin="7779,6237" coordsize="0,509" path="m7779,6746l7779,6237e" filled="f" stroked="t" strokeweight=".235443pt" strokecolor="#5B5B5B">
                <v:path arrowok="t"/>
              </v:shape>
            </v:group>
            <v:group style="position:absolute;left:11353;top:6209;width:2;height:328" coordorigin="11353,6209" coordsize="2,328">
              <v:shape style="position:absolute;left:11353;top:6209;width:2;height:328" coordorigin="11353,6209" coordsize="0,328" path="m11353,6537l11353,6209e" filled="f" stroked="t" strokeweight=".470886pt" strokecolor="#4B4B4B">
                <v:path arrowok="t"/>
              </v:shape>
            </v:group>
            <v:group style="position:absolute;left:2467;top:6480;width:2;height:314" coordorigin="2467,6480" coordsize="2,314">
              <v:shape style="position:absolute;left:2467;top:6480;width:2;height:314" coordorigin="2467,6480" coordsize="0,314" path="m2467,6793l2467,6480e" filled="f" stroked="t" strokeweight=".470886pt" strokecolor="#343434">
                <v:path arrowok="t"/>
              </v:shape>
            </v:group>
            <v:group style="position:absolute;left:3588;top:6722;width:278;height:2" coordorigin="3588,6722" coordsize="278,2">
              <v:shape style="position:absolute;left:3588;top:6722;width:278;height:2" coordorigin="3588,6722" coordsize="278,0" path="m3588,6722l3866,6722e" filled="f" stroked="t" strokeweight=".470886pt" strokecolor="#3B3B3F">
                <v:path arrowok="t"/>
              </v:shape>
            </v:group>
            <v:group style="position:absolute;left:2463;top:6720;width:8900;height:2" coordorigin="2463,6720" coordsize="8900,2">
              <v:shape style="position:absolute;left:2463;top:6720;width:8900;height:2" coordorigin="2463,6720" coordsize="8900,0" path="m2463,6720l11362,6720e" filled="f" stroked="t" strokeweight=".706329pt" strokecolor="#5B5B5B">
                <v:path arrowok="t"/>
              </v:shape>
            </v:group>
            <v:group style="position:absolute;left:5599;top:6720;width:250;height:2" coordorigin="5599,6720" coordsize="250,2">
              <v:shape style="position:absolute;left:5599;top:6720;width:250;height:2" coordorigin="5599,6720" coordsize="250,0" path="m5599,6720l5848,6720e" filled="f" stroked="t" strokeweight=".470886pt" strokecolor="#484848">
                <v:path arrowok="t"/>
              </v:shape>
            </v:group>
            <v:group style="position:absolute;left:2458;top:6962;width:3390;height:2" coordorigin="2458,6962" coordsize="3390,2">
              <v:shape style="position:absolute;left:2458;top:6962;width:3390;height:2" coordorigin="2458,6962" coordsize="3390,0" path="m2458,6962l5848,6962e" filled="f" stroked="t" strokeweight=".706329pt" strokecolor="#5B5B5B">
                <v:path arrowok="t"/>
              </v:shape>
            </v:group>
            <v:group style="position:absolute;left:5792;top:6960;width:188;height:2" coordorigin="5792,6960" coordsize="188,2">
              <v:shape style="position:absolute;left:5792;top:6960;width:188;height:2" coordorigin="5792,6960" coordsize="188,0" path="m5792,6960l5980,6960e" filled="f" stroked="t" strokeweight=".470886pt" strokecolor="#2B2B2B">
                <v:path arrowok="t"/>
              </v:shape>
            </v:group>
            <v:group style="position:absolute;left:5924;top:6960;width:358;height:2" coordorigin="5924,6960" coordsize="358,2">
              <v:shape style="position:absolute;left:5924;top:6960;width:358;height:2" coordorigin="5924,6960" coordsize="358,0" path="m5924,6960l6282,6960e" filled="f" stroked="t" strokeweight=".706329pt" strokecolor="#4F4F4F">
                <v:path arrowok="t"/>
              </v:shape>
            </v:group>
            <v:group style="position:absolute;left:6225;top:6960;width:254;height:2" coordorigin="6225,6960" coordsize="254,2">
              <v:shape style="position:absolute;left:6225;top:6960;width:254;height:2" coordorigin="6225,6960" coordsize="254,0" path="m6225,6960l6479,6960e" filled="f" stroked="t" strokeweight=".941772pt" strokecolor="#646464">
                <v:path arrowok="t"/>
              </v:shape>
            </v:group>
            <v:group style="position:absolute;left:6423;top:6960;width:358;height:2" coordorigin="6423,6960" coordsize="358,2">
              <v:shape style="position:absolute;left:6423;top:6960;width:358;height:2" coordorigin="6423,6960" coordsize="358,0" path="m6423,6960l6781,6960e" filled="f" stroked="t" strokeweight=".470886pt" strokecolor="#3F3F3F">
                <v:path arrowok="t"/>
              </v:shape>
            </v:group>
            <v:group style="position:absolute;left:6720;top:6960;width:2472;height:2" coordorigin="6720,6960" coordsize="2472,2">
              <v:shape style="position:absolute;left:6720;top:6960;width:2472;height:2" coordorigin="6720,6960" coordsize="2472,0" path="m6720,6960l9192,6960e" filled="f" stroked="t" strokeweight=".706329pt" strokecolor="#5B5B5B">
                <v:path arrowok="t"/>
              </v:shape>
            </v:group>
            <v:group style="position:absolute;left:7779;top:6732;width:2;height:252" coordorigin="7779,6732" coordsize="2,252">
              <v:shape style="position:absolute;left:7779;top:6732;width:2;height:252" coordorigin="7779,6732" coordsize="0,252" path="m7779,6983l7779,6732e" filled="f" stroked="t" strokeweight=".235443pt" strokecolor="#3F3F3F">
                <v:path arrowok="t"/>
              </v:shape>
            </v:group>
            <v:group style="position:absolute;left:9135;top:6960;width:226;height:2" coordorigin="9135,6960" coordsize="226,2">
              <v:shape style="position:absolute;left:9135;top:6960;width:226;height:2" coordorigin="9135,6960" coordsize="226,0" path="m9135,6960l9361,6960e" filled="f" stroked="t" strokeweight=".470886pt" strokecolor="#3B3B3B">
                <v:path arrowok="t"/>
              </v:shape>
            </v:group>
            <v:group style="position:absolute;left:9305;top:6960;width:2058;height:2" coordorigin="9305,6960" coordsize="2058,2">
              <v:shape style="position:absolute;left:9305;top:6960;width:2058;height:2" coordorigin="9305,6960" coordsize="2058,0" path="m9305,6960l11362,6960e" filled="f" stroked="t" strokeweight=".706329pt" strokecolor="#5B5B5B">
                <v:path arrowok="t"/>
              </v:shape>
            </v:group>
            <v:group style="position:absolute;left:697;top:6313;width:2;height:4212" coordorigin="697,6313" coordsize="2,4212">
              <v:shape style="position:absolute;left:697;top:6313;width:2;height:4212" coordorigin="697,6313" coordsize="0,4212" path="m697,10525l697,6313e" filled="f" stroked="t" strokeweight=".706329pt" strokecolor="#575757">
                <v:path arrowok="t"/>
              </v:shape>
            </v:group>
            <v:group style="position:absolute;left:697;top:6313;width:2;height:4212" coordorigin="697,6313" coordsize="2,4212">
              <v:shape style="position:absolute;left:697;top:6313;width:2;height:4212" coordorigin="697,6313" coordsize="0,4212" path="m697,10525l697,6313e" filled="f" stroked="t" strokeweight=".706329pt" strokecolor="#545454">
                <v:path arrowok="t"/>
              </v:shape>
            </v:group>
            <v:group style="position:absolute;left:692;top:7202;width:2039;height:2" coordorigin="692,7202" coordsize="2039,2">
              <v:shape style="position:absolute;left:692;top:7202;width:2039;height:2" coordorigin="692,7202" coordsize="2039,0" path="m692,7202l2731,7202e" filled="f" stroked="t" strokeweight=".706329pt" strokecolor="#5B5B5B">
                <v:path arrowok="t"/>
              </v:shape>
            </v:group>
            <v:group style="position:absolute;left:2425;top:7202;width:2595;height:2" coordorigin="2425,7202" coordsize="2595,2">
              <v:shape style="position:absolute;left:2425;top:7202;width:2595;height:2" coordorigin="2425,7202" coordsize="2595,0" path="m2425,7202l5020,7202e" filled="f" stroked="t" strokeweight=".470886pt" strokecolor="#575757">
                <v:path arrowok="t"/>
              </v:shape>
            </v:group>
            <v:group style="position:absolute;left:4864;top:7200;width:984;height:2" coordorigin="4864,7200" coordsize="984,2">
              <v:shape style="position:absolute;left:4864;top:7200;width:984;height:2" coordorigin="4864,7200" coordsize="984,0" path="m4864,7200l5848,7200e" filled="f" stroked="t" strokeweight=".941772pt" strokecolor="#606060">
                <v:path arrowok="t"/>
              </v:shape>
            </v:group>
            <v:group style="position:absolute;left:5792;top:7197;width:188;height:2" coordorigin="5792,7197" coordsize="188,2">
              <v:shape style="position:absolute;left:5792;top:7197;width:188;height:2" coordorigin="5792,7197" coordsize="188,0" path="m5792,7197l5980,7197e" filled="f" stroked="t" strokeweight=".470886pt" strokecolor="#343438">
                <v:path arrowok="t"/>
              </v:shape>
            </v:group>
            <v:group style="position:absolute;left:5924;top:7197;width:358;height:2" coordorigin="5924,7197" coordsize="358,2">
              <v:shape style="position:absolute;left:5924;top:7197;width:358;height:2" coordorigin="5924,7197" coordsize="358,0" path="m5924,7197l6282,7197e" filled="f" stroked="t" strokeweight=".706329pt" strokecolor="#575757">
                <v:path arrowok="t"/>
              </v:shape>
            </v:group>
            <v:group style="position:absolute;left:6225;top:7200;width:254;height:2" coordorigin="6225,7200" coordsize="254,2">
              <v:shape style="position:absolute;left:6225;top:7200;width:254;height:2" coordorigin="6225,7200" coordsize="254,0" path="m6225,7200l6479,7200e" filled="f" stroked="t" strokeweight=".941772pt" strokecolor="#67676B">
                <v:path arrowok="t"/>
              </v:shape>
            </v:group>
            <v:group style="position:absolute;left:6423;top:7197;width:358;height:2" coordorigin="6423,7197" coordsize="358,2">
              <v:shape style="position:absolute;left:6423;top:7197;width:358;height:2" coordorigin="6423,7197" coordsize="358,0" path="m6423,7197l6781,7197e" filled="f" stroked="t" strokeweight=".470886pt" strokecolor="#444448">
                <v:path arrowok="t"/>
              </v:shape>
            </v:group>
            <v:group style="position:absolute;left:6724;top:7197;width:2467;height:2" coordorigin="6724,7197" coordsize="2467,2">
              <v:shape style="position:absolute;left:6724;top:7197;width:2467;height:2" coordorigin="6724,7197" coordsize="2467,0" path="m6724,7197l9192,7197e" filled="f" stroked="t" strokeweight=".706329pt" strokecolor="#5B5B5B">
                <v:path arrowok="t"/>
              </v:shape>
            </v:group>
            <v:group style="position:absolute;left:9135;top:7197;width:226;height:2" coordorigin="9135,7197" coordsize="226,2">
              <v:shape style="position:absolute;left:9135;top:7197;width:226;height:2" coordorigin="9135,7197" coordsize="226,0" path="m9135,7197l9361,7197e" filled="f" stroked="t" strokeweight=".470886pt" strokecolor="#444444">
                <v:path arrowok="t"/>
              </v:shape>
            </v:group>
            <v:group style="position:absolute;left:9305;top:7197;width:494;height:2" coordorigin="9305,7197" coordsize="494,2">
              <v:shape style="position:absolute;left:9305;top:7197;width:494;height:2" coordorigin="9305,7197" coordsize="494,0" path="m9305,7197l9799,7197e" filled="f" stroked="t" strokeweight=".706329pt" strokecolor="#5B5B5B">
                <v:path arrowok="t"/>
              </v:shape>
            </v:group>
            <v:group style="position:absolute;left:9743;top:7197;width:268;height:2" coordorigin="9743,7197" coordsize="268,2">
              <v:shape style="position:absolute;left:9743;top:7197;width:268;height:2" coordorigin="9743,7197" coordsize="268,0" path="m9743,7197l10011,7197e" filled="f" stroked="t" strokeweight=".470886pt" strokecolor="#484848">
                <v:path arrowok="t"/>
              </v:shape>
            </v:group>
            <v:group style="position:absolute;left:9955;top:7195;width:1403;height:2" coordorigin="9955,7195" coordsize="1403,2">
              <v:shape style="position:absolute;left:9955;top:7195;width:1403;height:2" coordorigin="9955,7195" coordsize="1403,0" path="m9955,7195l11358,7195e" filled="f" stroked="t" strokeweight=".706329pt" strokecolor="#57575B">
                <v:path arrowok="t"/>
              </v:shape>
            </v:group>
            <v:group style="position:absolute;left:11353;top:6941;width:2;height:285" coordorigin="11353,6941" coordsize="2,285">
              <v:shape style="position:absolute;left:11353;top:6941;width:2;height:285" coordorigin="11353,6941" coordsize="0,285" path="m11353,7226l11353,6941e" filled="f" stroked="t" strokeweight=".470886pt" strokecolor="#484848">
                <v:path arrowok="t"/>
              </v:shape>
            </v:group>
            <v:group style="position:absolute;left:2467;top:7131;width:2;height:371" coordorigin="2467,7131" coordsize="2,371">
              <v:shape style="position:absolute;left:2467;top:7131;width:2;height:371" coordorigin="2467,7131" coordsize="0,371" path="m2467,7502l2467,7131e" filled="f" stroked="t" strokeweight=".470886pt" strokecolor="#383838">
                <v:path arrowok="t"/>
              </v:shape>
            </v:group>
            <v:group style="position:absolute;left:687;top:7673;width:5594;height:2" coordorigin="687,7673" coordsize="5594,2">
              <v:shape style="position:absolute;left:687;top:7673;width:5594;height:2" coordorigin="687,7673" coordsize="5594,0" path="m687,7673l6282,7673e" filled="f" stroked="t" strokeweight=".706329pt" strokecolor="#606060">
                <v:path arrowok="t"/>
              </v:shape>
            </v:group>
            <v:group style="position:absolute;left:2470;top:7445;width:2;height:1027" coordorigin="2470,7445" coordsize="2,1027">
              <v:shape style="position:absolute;left:2470;top:7445;width:2;height:1027" coordorigin="2470,7445" coordsize="0,1027" path="m2470,8471l2470,7445e" filled="f" stroked="t" strokeweight=".706329pt" strokecolor="#575757">
                <v:path arrowok="t"/>
              </v:shape>
            </v:group>
            <v:group style="position:absolute;left:6225;top:7670;width:254;height:2" coordorigin="6225,7670" coordsize="254,2">
              <v:shape style="position:absolute;left:6225;top:7670;width:254;height:2" coordorigin="6225,7670" coordsize="254,0" path="m6225,7670l6479,7670e" filled="f" stroked="t" strokeweight=".470886pt" strokecolor="#4B484B">
                <v:path arrowok="t"/>
              </v:shape>
            </v:group>
            <v:group style="position:absolute;left:6423;top:7668;width:358;height:2" coordorigin="6423,7668" coordsize="358,2">
              <v:shape style="position:absolute;left:6423;top:7668;width:358;height:2" coordorigin="6423,7668" coordsize="358,0" path="m6423,7668l6781,7668e" filled="f" stroked="t" strokeweight=".941772pt" strokecolor="#646464">
                <v:path arrowok="t"/>
              </v:shape>
            </v:group>
            <v:group style="position:absolute;left:6724;top:7668;width:301;height:2" coordorigin="6724,7668" coordsize="301,2">
              <v:shape style="position:absolute;left:6724;top:7668;width:301;height:2" coordorigin="6724,7668" coordsize="301,0" path="m6724,7668l7026,7668e" filled="f" stroked="t" strokeweight=".470886pt" strokecolor="#38383B">
                <v:path arrowok="t"/>
              </v:shape>
            </v:group>
            <v:group style="position:absolute;left:6969;top:7668;width:4393;height:2" coordorigin="6969,7668" coordsize="4393,2">
              <v:shape style="position:absolute;left:6969;top:7668;width:4393;height:2" coordorigin="6969,7668" coordsize="4393,0" path="m6969,7668l11362,7668e" filled="f" stroked="t" strokeweight=".706329pt" strokecolor="#606064">
                <v:path arrowok="t"/>
              </v:shape>
            </v:group>
            <v:group style="position:absolute;left:5001;top:7663;width:2;height:304" coordorigin="5001,7663" coordsize="2,304">
              <v:shape style="position:absolute;left:5001;top:7663;width:2;height:304" coordorigin="5001,7663" coordsize="0,304" path="m5001,7968l5001,7663e" filled="f" stroked="t" strokeweight=".941772pt" strokecolor="#606060">
                <v:path arrowok="t"/>
              </v:shape>
            </v:group>
            <v:group style="position:absolute;left:4991;top:7906;width:6366;height:2" coordorigin="4991,7906" coordsize="6366,2">
              <v:shape style="position:absolute;left:4991;top:7906;width:6366;height:2" coordorigin="4991,7906" coordsize="6366,0" path="m4991,7906l11358,7906e" filled="f" stroked="t" strokeweight=".706329pt" strokecolor="#606060">
                <v:path arrowok="t"/>
              </v:shape>
            </v:group>
            <v:group style="position:absolute;left:697;top:7868;width:2;height:314" coordorigin="697,7868" coordsize="2,314">
              <v:shape style="position:absolute;left:697;top:7868;width:2;height:314" coordorigin="697,7868" coordsize="0,314" path="m697,8181l697,7868e" filled="f" stroked="t" strokeweight=".470886pt" strokecolor="#3F3F3F">
                <v:path arrowok="t"/>
              </v:shape>
            </v:group>
            <v:group style="position:absolute;left:5001;top:7868;width:2;height:314" coordorigin="5001,7868" coordsize="2,314">
              <v:shape style="position:absolute;left:5001;top:7868;width:2;height:314" coordorigin="5001,7868" coordsize="0,314" path="m5001,8181l5001,7868e" filled="f" stroked="t" strokeweight=".470886pt" strokecolor="#484848">
                <v:path arrowok="t"/>
              </v:shape>
            </v:group>
            <v:group style="position:absolute;left:4996;top:8151;width:6366;height:2" coordorigin="4996,8151" coordsize="6366,2">
              <v:shape style="position:absolute;left:4996;top:8151;width:6366;height:2" coordorigin="4996,8151" coordsize="6366,0" path="m4996,8151l11362,8151e" filled="f" stroked="t" strokeweight=".706329pt" strokecolor="#606060">
                <v:path arrowok="t"/>
              </v:shape>
            </v:group>
            <v:group style="position:absolute;left:687;top:8417;width:5792;height:2" coordorigin="687,8417" coordsize="5792,2">
              <v:shape style="position:absolute;left:687;top:8417;width:5792;height:2" coordorigin="687,8417" coordsize="5792,0" path="m687,8417l6479,8417e" filled="f" stroked="t" strokeweight=".706329pt" strokecolor="#606060">
                <v:path arrowok="t"/>
              </v:shape>
            </v:group>
            <v:group style="position:absolute;left:5001;top:8124;width:2;height:299" coordorigin="5001,8124" coordsize="2,299">
              <v:shape style="position:absolute;left:5001;top:8124;width:2;height:299" coordorigin="5001,8124" coordsize="0,299" path="m5001,8424l5001,8124e" filled="f" stroked="t" strokeweight=".706329pt" strokecolor="#575757">
                <v:path arrowok="t"/>
              </v:shape>
            </v:group>
            <v:group style="position:absolute;left:6423;top:8412;width:358;height:2" coordorigin="6423,8412" coordsize="358,2">
              <v:shape style="position:absolute;left:6423;top:8412;width:358;height:2" coordorigin="6423,8412" coordsize="358,0" path="m6423,8412l6781,8412e" filled="f" stroked="t" strokeweight=".470886pt" strokecolor="#4B4B4F">
                <v:path arrowok="t"/>
              </v:shape>
            </v:group>
            <v:group style="position:absolute;left:6668;top:8412;width:4695;height:2" coordorigin="6668,8412" coordsize="4695,2">
              <v:shape style="position:absolute;left:6668;top:8412;width:4695;height:2" coordorigin="6668,8412" coordsize="4695,0" path="m6668,8412l11362,8412e" filled="f" stroked="t" strokeweight=".706329pt" strokecolor="#606060">
                <v:path arrowok="t"/>
              </v:shape>
            </v:group>
            <v:group style="position:absolute;left:2470;top:8400;width:2;height:280" coordorigin="2470,8400" coordsize="2,280">
              <v:shape style="position:absolute;left:2470;top:8400;width:2;height:280" coordorigin="2470,8400" coordsize="0,280" path="m2470,8681l2470,8400e" filled="f" stroked="t" strokeweight=".470886pt" strokecolor="#444444">
                <v:path arrowok="t"/>
              </v:shape>
            </v:group>
            <v:group style="position:absolute;left:11353;top:8400;width:2;height:680" coordorigin="11353,8400" coordsize="2,680">
              <v:shape style="position:absolute;left:11353;top:8400;width:2;height:680" coordorigin="11353,8400" coordsize="0,680" path="m11353,9080l11353,8400e" filled="f" stroked="t" strokeweight=".470886pt" strokecolor="#606060">
                <v:path arrowok="t"/>
              </v:shape>
            </v:group>
            <v:group style="position:absolute;left:2472;top:8624;width:2;height:319" coordorigin="2472,8624" coordsize="2,319">
              <v:shape style="position:absolute;left:2472;top:8624;width:2;height:319" coordorigin="2472,8624" coordsize="0,319" path="m2472,8942l2472,8624e" filled="f" stroked="t" strokeweight=".706329pt" strokecolor="#5B5B5B">
                <v:path arrowok="t"/>
              </v:shape>
            </v:group>
            <v:group style="position:absolute;left:2472;top:8885;width:2;height:299" coordorigin="2472,8885" coordsize="2,299">
              <v:shape style="position:absolute;left:2472;top:8885;width:2;height:299" coordorigin="2472,8885" coordsize="0,299" path="m2472,9185l2472,8885e" filled="f" stroked="t" strokeweight=".470886pt" strokecolor="#3B3B3B">
                <v:path arrowok="t"/>
              </v:shape>
            </v:group>
            <v:group style="position:absolute;left:692;top:9158;width:3174;height:2" coordorigin="692,9158" coordsize="3174,2">
              <v:shape style="position:absolute;left:692;top:9158;width:3174;height:2" coordorigin="692,9158" coordsize="3174,0" path="m692,9158l3866,9158e" filled="f" stroked="t" strokeweight=".706329pt" strokecolor="#646464">
                <v:path arrowok="t"/>
              </v:shape>
            </v:group>
            <v:group style="position:absolute;left:3809;top:9156;width:146;height:2" coordorigin="3809,9156" coordsize="146,2">
              <v:shape style="position:absolute;left:3809;top:9156;width:146;height:2" coordorigin="3809,9156" coordsize="146,0" path="m3809,9156l3955,9156e" filled="f" stroked="t" strokeweight=".470886pt" strokecolor="#4F4F4F">
                <v:path arrowok="t"/>
              </v:shape>
            </v:group>
            <v:group style="position:absolute;left:3899;top:9156;width:1949;height:2" coordorigin="3899,9156" coordsize="1949,2">
              <v:shape style="position:absolute;left:3899;top:9156;width:1949;height:2" coordorigin="3899,9156" coordsize="1949,0" path="m3899,9156l5848,9156e" filled="f" stroked="t" strokeweight=".706329pt" strokecolor="#5B5B5B">
                <v:path arrowok="t"/>
              </v:shape>
            </v:group>
            <v:group style="position:absolute;left:5792;top:9156;width:188;height:2" coordorigin="5792,9156" coordsize="188,2">
              <v:shape style="position:absolute;left:5792;top:9156;width:188;height:2" coordorigin="5792,9156" coordsize="188,0" path="m5792,9156l5980,9156e" filled="f" stroked="t" strokeweight=".470886pt" strokecolor="#2B2B2F">
                <v:path arrowok="t"/>
              </v:shape>
            </v:group>
            <v:group style="position:absolute;left:5924;top:9156;width:556;height:2" coordorigin="5924,9156" coordsize="556,2">
              <v:shape style="position:absolute;left:5924;top:9156;width:556;height:2" coordorigin="5924,9156" coordsize="556,0" path="m5924,9156l6479,9156e" filled="f" stroked="t" strokeweight=".941772pt" strokecolor="#646464">
                <v:path arrowok="t"/>
              </v:shape>
            </v:group>
            <v:group style="position:absolute;left:6423;top:9156;width:358;height:2" coordorigin="6423,9156" coordsize="358,2">
              <v:shape style="position:absolute;left:6423;top:9156;width:358;height:2" coordorigin="6423,9156" coordsize="358,0" path="m6423,9156l6781,9156e" filled="f" stroked="t" strokeweight=".470886pt" strokecolor="#444444">
                <v:path arrowok="t"/>
              </v:shape>
            </v:group>
            <v:group style="position:absolute;left:6724;top:9156;width:2467;height:2" coordorigin="6724,9156" coordsize="2467,2">
              <v:shape style="position:absolute;left:6724;top:9156;width:2467;height:2" coordorigin="6724,9156" coordsize="2467,0" path="m6724,9156l9192,9156e" filled="f" stroked="t" strokeweight=".706329pt" strokecolor="#5B5B60">
                <v:path arrowok="t"/>
              </v:shape>
            </v:group>
            <v:group style="position:absolute;left:9135;top:9156;width:226;height:2" coordorigin="9135,9156" coordsize="226,2">
              <v:shape style="position:absolute;left:9135;top:9156;width:226;height:2" coordorigin="9135,9156" coordsize="226,0" path="m9135,9156l9361,9156e" filled="f" stroked="t" strokeweight=".470886pt" strokecolor="#343438">
                <v:path arrowok="t"/>
              </v:shape>
            </v:group>
            <v:group style="position:absolute;left:9305;top:9156;width:494;height:2" coordorigin="9305,9156" coordsize="494,2">
              <v:shape style="position:absolute;left:9305;top:9156;width:494;height:2" coordorigin="9305,9156" coordsize="494,0" path="m9305,9156l9799,9156e" filled="f" stroked="t" strokeweight=".706329pt" strokecolor="#606060">
                <v:path arrowok="t"/>
              </v:shape>
            </v:group>
            <v:group style="position:absolute;left:9743;top:9156;width:268;height:2" coordorigin="9743,9156" coordsize="268,2">
              <v:shape style="position:absolute;left:9743;top:9156;width:268;height:2" coordorigin="9743,9156" coordsize="268,0" path="m9743,9156l10011,9156e" filled="f" stroked="t" strokeweight=".470886pt" strokecolor="#444444">
                <v:path arrowok="t"/>
              </v:shape>
            </v:group>
            <v:group style="position:absolute;left:9955;top:9156;width:1403;height:2" coordorigin="9955,9156" coordsize="1403,2">
              <v:shape style="position:absolute;left:9955;top:9156;width:1403;height:2" coordorigin="9955,9156" coordsize="1403,0" path="m9955,9156l11358,9156e" filled="f" stroked="t" strokeweight=".706329pt" strokecolor="#5B5B5B">
                <v:path arrowok="t"/>
              </v:shape>
            </v:group>
            <v:group style="position:absolute;left:2472;top:9113;width:2;height:556" coordorigin="2472,9113" coordsize="2,556">
              <v:shape style="position:absolute;left:2472;top:9113;width:2;height:556" coordorigin="2472,9113" coordsize="0,556" path="m2472,9669l2472,9113e" filled="f" stroked="t" strokeweight=".706329pt" strokecolor="#5B5B5B">
                <v:path arrowok="t"/>
              </v:shape>
            </v:group>
            <v:group style="position:absolute;left:2472;top:9612;width:2;height:285" coordorigin="2472,9612" coordsize="2,285">
              <v:shape style="position:absolute;left:2472;top:9612;width:2;height:285" coordorigin="2472,9612" coordsize="0,285" path="m2472,9898l2472,9612e" filled="f" stroked="t" strokeweight=".470886pt" strokecolor="#3B3B3B">
                <v:path arrowok="t"/>
              </v:shape>
            </v:group>
            <v:group style="position:absolute;left:2472;top:9841;width:2;height:290" coordorigin="2472,9841" coordsize="2,290">
              <v:shape style="position:absolute;left:2472;top:9841;width:2;height:290" coordorigin="2472,9841" coordsize="0,290" path="m2472,10131l2472,9841e" filled="f" stroked="t" strokeweight=".706329pt" strokecolor="#545454">
                <v:path arrowok="t"/>
              </v:shape>
            </v:group>
            <v:group style="position:absolute;left:692;top:10085;width:5335;height:2" coordorigin="692,10085" coordsize="5335,2">
              <v:shape style="position:absolute;left:692;top:10085;width:5335;height:2" coordorigin="692,10085" coordsize="5335,0" path="m692,10085l6027,10085e" filled="f" stroked="t" strokeweight=".706329pt" strokecolor="#606064">
                <v:path arrowok="t"/>
              </v:shape>
            </v:group>
            <v:group style="position:absolute;left:5924;top:10083;width:358;height:2" coordorigin="5924,10083" coordsize="358,2">
              <v:shape style="position:absolute;left:5924;top:10083;width:358;height:2" coordorigin="5924,10083" coordsize="358,0" path="m5924,10083l6282,10083e" filled="f" stroked="t" strokeweight=".470886pt" strokecolor="#3F3F44">
                <v:path arrowok="t"/>
              </v:shape>
            </v:group>
            <v:group style="position:absolute;left:6225;top:10083;width:556;height:2" coordorigin="6225,10083" coordsize="556,2">
              <v:shape style="position:absolute;left:6225;top:10083;width:556;height:2" coordorigin="6225,10083" coordsize="556,0" path="m6225,10083l6781,10083e" filled="f" stroked="t" strokeweight=".706329pt" strokecolor="#57575B">
                <v:path arrowok="t"/>
              </v:shape>
            </v:group>
            <v:group style="position:absolute;left:6724;top:10083;width:301;height:2" coordorigin="6724,10083" coordsize="301,2">
              <v:shape style="position:absolute;left:6724;top:10083;width:301;height:2" coordorigin="6724,10083" coordsize="301,0" path="m6724,10083l7026,10083e" filled="f" stroked="t" strokeweight=".470886pt" strokecolor="#3B3B3F">
                <v:path arrowok="t"/>
              </v:shape>
            </v:group>
            <v:group style="position:absolute;left:6969;top:10083;width:4398;height:2" coordorigin="6969,10083" coordsize="4398,2">
              <v:shape style="position:absolute;left:6969;top:10083;width:4398;height:2" coordorigin="6969,10083" coordsize="4398,0" path="m6969,10083l11367,10083e" filled="f" stroked="t" strokeweight=".706329pt" strokecolor="#5B5B5B">
                <v:path arrowok="t"/>
              </v:shape>
            </v:group>
            <v:group style="position:absolute;left:687;top:10325;width:1140;height:2" coordorigin="687,10325" coordsize="1140,2">
              <v:shape style="position:absolute;left:687;top:10325;width:1140;height:2" coordorigin="687,10325" coordsize="1140,0" path="m687,10325l1827,10325e" filled="f" stroked="t" strokeweight=".470886pt" strokecolor="#545454">
                <v:path arrowok="t"/>
              </v:shape>
            </v:group>
            <v:group style="position:absolute;left:2472;top:10059;width:2;height:290" coordorigin="2472,10059" coordsize="2,290">
              <v:shape style="position:absolute;left:2472;top:10059;width:2;height:290" coordorigin="2472,10059" coordsize="0,290" path="m2472,10349l2472,10059e" filled="f" stroked="t" strokeweight=".941772pt" strokecolor="#606060">
                <v:path arrowok="t"/>
              </v:shape>
            </v:group>
            <v:group style="position:absolute;left:1771;top:10323;width:2962;height:2" coordorigin="1771,10323" coordsize="2962,2">
              <v:shape style="position:absolute;left:1771;top:10323;width:2962;height:2" coordorigin="1771,10323" coordsize="2962,0" path="m1771,10323l4732,10323e" filled="f" stroked="t" strokeweight=".706329pt" strokecolor="#606060">
                <v:path arrowok="t"/>
              </v:shape>
            </v:group>
            <v:group style="position:absolute;left:4676;top:10321;width:344;height:2" coordorigin="4676,10321" coordsize="344,2">
              <v:shape style="position:absolute;left:4676;top:10321;width:344;height:2" coordorigin="4676,10321" coordsize="344,0" path="m4676,10321l5020,10321e" filled="f" stroked="t" strokeweight=".470886pt" strokecolor="#4F4F4F">
                <v:path arrowok="t"/>
              </v:shape>
            </v:group>
            <v:group style="position:absolute;left:4949;top:10318;width:1078;height:2" coordorigin="4949,10318" coordsize="1078,2">
              <v:shape style="position:absolute;left:4949;top:10318;width:1078;height:2" coordorigin="4949,10318" coordsize="1078,0" path="m4949,10318l6027,10318e" filled="f" stroked="t" strokeweight=".941772pt" strokecolor="#646464">
                <v:path arrowok="t"/>
              </v:shape>
            </v:group>
            <v:group style="position:absolute;left:5924;top:10318;width:358;height:2" coordorigin="5924,10318" coordsize="358,2">
              <v:shape style="position:absolute;left:5924;top:10318;width:358;height:2" coordorigin="5924,10318" coordsize="358,0" path="m5924,10318l6282,10318e" filled="f" stroked="t" strokeweight=".470886pt" strokecolor="#444444">
                <v:path arrowok="t"/>
              </v:shape>
            </v:group>
            <v:group style="position:absolute;left:6225;top:10318;width:556;height:2" coordorigin="6225,10318" coordsize="556,2">
              <v:shape style="position:absolute;left:6225;top:10318;width:556;height:2" coordorigin="6225,10318" coordsize="556,0" path="m6225,10318l6781,10318e" filled="f" stroked="t" strokeweight=".941772pt" strokecolor="#606060">
                <v:path arrowok="t"/>
              </v:shape>
            </v:group>
            <v:group style="position:absolute;left:6724;top:10321;width:301;height:2" coordorigin="6724,10321" coordsize="301,2">
              <v:shape style="position:absolute;left:6724;top:10321;width:301;height:2" coordorigin="6724,10321" coordsize="301,0" path="m6724,10321l7026,10321e" filled="f" stroked="t" strokeweight=".470886pt" strokecolor="#383438">
                <v:path arrowok="t"/>
              </v:shape>
            </v:group>
            <v:group style="position:absolute;left:6969;top:10321;width:4393;height:2" coordorigin="6969,10321" coordsize="4393,2">
              <v:shape style="position:absolute;left:6969;top:10321;width:4393;height:2" coordorigin="6969,10321" coordsize="4393,0" path="m6969,10321l11362,10321e" filled="f" stroked="t" strokeweight=".706329pt" strokecolor="#606060">
                <v:path arrowok="t"/>
              </v:shape>
            </v:group>
            <v:group style="position:absolute;left:11358;top:10059;width:2;height:290" coordorigin="11358,10059" coordsize="2,290">
              <v:shape style="position:absolute;left:11358;top:10059;width:2;height:290" coordorigin="11358,10059" coordsize="0,290" path="m11358,10349l11358,10059e" filled="f" stroked="t" strokeweight=".470886pt" strokecolor="#484848">
                <v:path arrowok="t"/>
              </v:shape>
            </v:group>
            <v:group style="position:absolute;left:2472;top:10278;width:2;height:737" coordorigin="2472,10278" coordsize="2,737">
              <v:shape style="position:absolute;left:2472;top:10278;width:2;height:737" coordorigin="2472,10278" coordsize="0,737" path="m2472,11015l2472,10278e" filled="f" stroked="t" strokeweight=".470886pt" strokecolor="#575757">
                <v:path arrowok="t"/>
              </v:shape>
            </v:group>
            <v:group style="position:absolute;left:796;top:10561;width:3970;height:2" coordorigin="796,10561" coordsize="3970,2">
              <v:shape style="position:absolute;left:796;top:10561;width:3970;height:2" coordorigin="796,10561" coordsize="3970,0" path="m796,10561l4765,10561e" filled="f" stroked="t" strokeweight=".706329pt" strokecolor="#606064">
                <v:path arrowok="t"/>
              </v:shape>
            </v:group>
            <v:group style="position:absolute;left:4676;top:10558;width:344;height:2" coordorigin="4676,10558" coordsize="344,2">
              <v:shape style="position:absolute;left:4676;top:10558;width:344;height:2" coordorigin="4676,10558" coordsize="344,0" path="m4676,10558l5020,10558e" filled="f" stroked="t" strokeweight=".470886pt" strokecolor="#545454">
                <v:path arrowok="t"/>
              </v:shape>
            </v:group>
            <v:group style="position:absolute;left:4963;top:10558;width:1074;height:2" coordorigin="4963,10558" coordsize="1074,2">
              <v:shape style="position:absolute;left:4963;top:10558;width:1074;height:2" coordorigin="4963,10558" coordsize="1074,0" path="m4963,10558l6037,10558e" filled="f" stroked="t" strokeweight=".706329pt" strokecolor="#646464">
                <v:path arrowok="t"/>
              </v:shape>
            </v:group>
            <v:group style="position:absolute;left:5924;top:10558;width:358;height:2" coordorigin="5924,10558" coordsize="358,2">
              <v:shape style="position:absolute;left:5924;top:10558;width:358;height:2" coordorigin="5924,10558" coordsize="358,0" path="m5924,10558l6282,10558e" filled="f" stroked="t" strokeweight=".470886pt" strokecolor="#4B4B4B">
                <v:path arrowok="t"/>
              </v:shape>
            </v:group>
            <v:group style="position:absolute;left:6225;top:10558;width:556;height:2" coordorigin="6225,10558" coordsize="556,2">
              <v:shape style="position:absolute;left:6225;top:10558;width:556;height:2" coordorigin="6225,10558" coordsize="556,0" path="m6225,10558l6781,10558e" filled="f" stroked="t" strokeweight=".706329pt" strokecolor="#606060">
                <v:path arrowok="t"/>
              </v:shape>
            </v:group>
            <v:group style="position:absolute;left:6724;top:10558;width:301;height:2" coordorigin="6724,10558" coordsize="301,2">
              <v:shape style="position:absolute;left:6724;top:10558;width:301;height:2" coordorigin="6724,10558" coordsize="301,0" path="m6724,10558l7026,10558e" filled="f" stroked="t" strokeweight=".470886pt" strokecolor="#3B3B3B">
                <v:path arrowok="t"/>
              </v:shape>
            </v:group>
            <v:group style="position:absolute;left:6969;top:10558;width:476;height:2" coordorigin="6969,10558" coordsize="476,2">
              <v:shape style="position:absolute;left:6969;top:10558;width:476;height:2" coordorigin="6969,10558" coordsize="476,0" path="m6969,10558l7445,10558e" filled="f" stroked="t" strokeweight=".706329pt" strokecolor="#5B5B60">
                <v:path arrowok="t"/>
              </v:shape>
            </v:group>
            <v:group style="position:absolute;left:7388;top:10558;width:419;height:2" coordorigin="7388,10558" coordsize="419,2">
              <v:shape style="position:absolute;left:7388;top:10558;width:419;height:2" coordorigin="7388,10558" coordsize="419,0" path="m7388,10558l7807,10558e" filled="f" stroked="t" strokeweight=".470886pt" strokecolor="#484848">
                <v:path arrowok="t"/>
              </v:shape>
            </v:group>
            <v:group style="position:absolute;left:7751;top:10558;width:3616;height:2" coordorigin="7751,10558" coordsize="3616,2">
              <v:shape style="position:absolute;left:7751;top:10558;width:3616;height:2" coordorigin="7751,10558" coordsize="3616,0" path="m7751,10558l11367,10558e" filled="f" stroked="t" strokeweight=".706329pt" strokecolor="#606060">
                <v:path arrowok="t"/>
              </v:shape>
            </v:group>
            <v:group style="position:absolute;left:2475;top:10549;width:2;height:1046" coordorigin="2475,10549" coordsize="2,1046">
              <v:shape style="position:absolute;left:2475;top:10549;width:2;height:1046" coordorigin="2475,10549" coordsize="0,1046" path="m2475,11595l2475,10549e" filled="f" stroked="t" strokeweight=".941772pt" strokecolor="#5B5B5B">
                <v:path arrowok="t"/>
              </v:shape>
            </v:group>
            <v:group style="position:absolute;left:702;top:10839;width:2;height:4992" coordorigin="702,10839" coordsize="2,4992">
              <v:shape style="position:absolute;left:702;top:10839;width:2;height:4992" coordorigin="702,10839" coordsize="0,4992" path="m702,15830l702,10839e" filled="f" stroked="t" strokeweight=".706329pt" strokecolor="#5B5B5B">
                <v:path arrowok="t"/>
              </v:shape>
            </v:group>
            <v:group style="position:absolute;left:687;top:11036;width:2750;height:2" coordorigin="687,11036" coordsize="2750,2">
              <v:shape style="position:absolute;left:687;top:11036;width:2750;height:2" coordorigin="687,11036" coordsize="2750,0" path="m687,11036l3437,11036e" filled="f" stroked="t" strokeweight=".706329pt" strokecolor="#676767">
                <v:path arrowok="t"/>
              </v:shape>
            </v:group>
            <v:group style="position:absolute;left:3381;top:11034;width:264;height:2" coordorigin="3381,11034" coordsize="264,2">
              <v:shape style="position:absolute;left:3381;top:11034;width:264;height:2" coordorigin="3381,11034" coordsize="264,0" path="m3381,11034l3645,11034e" filled="f" stroked="t" strokeweight=".470886pt" strokecolor="#484848">
                <v:path arrowok="t"/>
              </v:shape>
            </v:group>
            <v:group style="position:absolute;left:3588;top:11031;width:7779;height:2" coordorigin="3588,11031" coordsize="7779,2">
              <v:shape style="position:absolute;left:3588;top:11031;width:7779;height:2" coordorigin="3588,11031" coordsize="7779,0" path="m3588,11031l11367,11031e" filled="f" stroked="t" strokeweight=".706329pt" strokecolor="#606064">
                <v:path arrowok="t"/>
              </v:shape>
            </v:group>
            <v:group style="position:absolute;left:692;top:11274;width:10675;height:2" coordorigin="692,11274" coordsize="10675,2">
              <v:shape style="position:absolute;left:692;top:11274;width:10675;height:2" coordorigin="692,11274" coordsize="10675,0" path="m692,11274l11367,11274e" filled="f" stroked="t" strokeweight=".706329pt" strokecolor="#606060">
                <v:path arrowok="t"/>
              </v:shape>
            </v:group>
            <v:group style="position:absolute;left:1236;top:11276;width:2;height:319" coordorigin="1236,11276" coordsize="2,319">
              <v:shape style="position:absolute;left:1236;top:11276;width:2;height:319" coordorigin="1236,11276" coordsize="0,319" path="m1236,11595l1236,11276e" filled="f" stroked="t" strokeweight=".470886pt" strokecolor="#444444">
                <v:path arrowok="t"/>
              </v:shape>
            </v:group>
            <v:group style="position:absolute;left:7431;top:11262;width:2;height:5210" coordorigin="7431,11262" coordsize="2,5210">
              <v:shape style="position:absolute;left:7431;top:11262;width:2;height:5210" coordorigin="7431,11262" coordsize="0,5210" path="m7431,16472l7431,11262e" filled="f" stroked="t" strokeweight=".706329pt" strokecolor="#575757">
                <v:path arrowok="t"/>
              </v:shape>
            </v:group>
            <v:group style="position:absolute;left:692;top:11794;width:574;height:2" coordorigin="692,11794" coordsize="574,2">
              <v:shape style="position:absolute;left:692;top:11794;width:574;height:2" coordorigin="692,11794" coordsize="574,0" path="m692,11794l1267,11794e" filled="f" stroked="t" strokeweight=".470886pt" strokecolor="#5B5B5B">
                <v:path arrowok="t"/>
              </v:shape>
            </v:group>
            <v:group style="position:absolute;left:1236;top:11538;width:2;height:994" coordorigin="1236,11538" coordsize="2,994">
              <v:shape style="position:absolute;left:1236;top:11538;width:2;height:994" coordorigin="1236,11538" coordsize="0,994" path="m1236,12531l1236,11538e" filled="f" stroked="t" strokeweight=".706329pt" strokecolor="#5B5B5B">
                <v:path arrowok="t"/>
              </v:shape>
            </v:group>
            <v:group style="position:absolute;left:1811;top:11271;width:2;height:1260" coordorigin="1811,11271" coordsize="2,1260">
              <v:shape style="position:absolute;left:1811;top:11271;width:2;height:1260" coordorigin="1811,11271" coordsize="0,1260" path="m1811,12531l1811,11271e" filled="f" stroked="t" strokeweight=".706329pt" strokecolor="#545454">
                <v:path arrowok="t"/>
              </v:shape>
            </v:group>
            <v:group style="position:absolute;left:2475;top:11538;width:2;height:276" coordorigin="2475,11538" coordsize="2,276">
              <v:shape style="position:absolute;left:2475;top:11538;width:2;height:276" coordorigin="2475,11538" coordsize="0,276" path="m2475,11813l2475,11538e" filled="f" stroked="t" strokeweight=".470886pt" strokecolor="#484848">
                <v:path arrowok="t"/>
              </v:shape>
            </v:group>
            <v:group style="position:absolute;left:1196;top:11792;width:2449;height:2" coordorigin="1196,11792" coordsize="2449,2">
              <v:shape style="position:absolute;left:1196;top:11792;width:2449;height:2" coordorigin="1196,11792" coordsize="2449,0" path="m1196,11792l3645,11792e" filled="f" stroked="t" strokeweight=".706329pt" strokecolor="#5B5B5B">
                <v:path arrowok="t"/>
              </v:shape>
            </v:group>
            <v:group style="position:absolute;left:3588;top:11790;width:278;height:2" coordorigin="3588,11790" coordsize="278,2">
              <v:shape style="position:absolute;left:3588;top:11790;width:278;height:2" coordorigin="3588,11790" coordsize="278,0" path="m3588,11790l3866,11790e" filled="f" stroked="t" strokeweight=".470886pt" strokecolor="#4B4B4B">
                <v:path arrowok="t"/>
              </v:shape>
            </v:group>
            <v:group style="position:absolute;left:3809;top:11787;width:937;height:2" coordorigin="3809,11787" coordsize="937,2">
              <v:shape style="position:absolute;left:3809;top:11787;width:937;height:2" coordorigin="3809,11787" coordsize="937,0" path="m3809,11787l4747,11787e" filled="f" stroked="t" strokeweight=".941772pt" strokecolor="#6B6B6B">
                <v:path arrowok="t"/>
              </v:shape>
            </v:group>
            <v:group style="position:absolute;left:4676;top:11785;width:344;height:2" coordorigin="4676,11785" coordsize="344,2">
              <v:shape style="position:absolute;left:4676;top:11785;width:344;height:2" coordorigin="4676,11785" coordsize="344,0" path="m4676,11785l5020,11785e" filled="f" stroked="t" strokeweight=".470886pt" strokecolor="#4B4B4B">
                <v:path arrowok="t"/>
              </v:shape>
            </v:group>
            <v:group style="position:absolute;left:4963;top:11785;width:1818;height:2" coordorigin="4963,11785" coordsize="1818,2">
              <v:shape style="position:absolute;left:4963;top:11785;width:1818;height:2" coordorigin="4963,11785" coordsize="1818,0" path="m4963,11785l6781,11785e" filled="f" stroked="t" strokeweight=".706329pt" strokecolor="#606060">
                <v:path arrowok="t"/>
              </v:shape>
            </v:group>
            <v:group style="position:absolute;left:6724;top:11785;width:301;height:2" coordorigin="6724,11785" coordsize="301,2">
              <v:shape style="position:absolute;left:6724;top:11785;width:301;height:2" coordorigin="6724,11785" coordsize="301,0" path="m6724,11785l7026,11785e" filled="f" stroked="t" strokeweight=".470886pt" strokecolor="#444444">
                <v:path arrowok="t"/>
              </v:shape>
            </v:group>
            <v:group style="position:absolute;left:6969;top:11785;width:4393;height:2" coordorigin="6969,11785" coordsize="4393,2">
              <v:shape style="position:absolute;left:6969;top:11785;width:4393;height:2" coordorigin="6969,11785" coordsize="4393,0" path="m6969,11785l11362,11785e" filled="f" stroked="t" strokeweight=".706329pt" strokecolor="#646464">
                <v:path arrowok="t"/>
              </v:shape>
            </v:group>
            <v:group style="position:absolute;left:11358;top:11538;width:2;height:276" coordorigin="11358,11538" coordsize="2,276">
              <v:shape style="position:absolute;left:11358;top:11538;width:2;height:276" coordorigin="11358,11538" coordsize="0,276" path="m11358,11813l11358,11538e" filled="f" stroked="t" strokeweight=".470886pt" strokecolor="#3F3F3F">
                <v:path arrowok="t"/>
              </v:shape>
            </v:group>
            <v:group style="position:absolute;left:2475;top:11742;width:2;height:1754" coordorigin="2475,11742" coordsize="2,1754">
              <v:shape style="position:absolute;left:2475;top:11742;width:2;height:1754" coordorigin="2475,11742" coordsize="0,1754" path="m2475,13496l2475,11742e" filled="f" stroked="t" strokeweight=".706329pt" strokecolor="#5B5B5B">
                <v:path arrowok="t"/>
              </v:shape>
            </v:group>
            <v:group style="position:absolute;left:11358;top:12241;width:2;height:290" coordorigin="11358,12241" coordsize="2,290">
              <v:shape style="position:absolute;left:11358;top:12241;width:2;height:290" coordorigin="11358,12241" coordsize="0,290" path="m11358,12531l11358,12241e" filled="f" stroked="t" strokeweight=".470886pt" strokecolor="#4B4B4B">
                <v:path arrowok="t"/>
              </v:shape>
            </v:group>
            <v:group style="position:absolute;left:702;top:12474;width:2;height:299" coordorigin="702,12474" coordsize="2,299">
              <v:shape style="position:absolute;left:702;top:12474;width:2;height:299" coordorigin="702,12474" coordsize="0,299" path="m702,12774l702,12474e" filled="f" stroked="t" strokeweight=".470886pt" strokecolor="#3B3B3B">
                <v:path arrowok="t"/>
              </v:shape>
            </v:group>
            <v:group style="position:absolute;left:1238;top:12474;width:2;height:299" coordorigin="1238,12474" coordsize="2,299">
              <v:shape style="position:absolute;left:1238;top:12474;width:2;height:299" coordorigin="1238,12474" coordsize="0,299" path="m1238,12774l1238,12474e" filled="f" stroked="t" strokeweight=".470886pt" strokecolor="#444444">
                <v:path arrowok="t"/>
              </v:shape>
            </v:group>
            <v:group style="position:absolute;left:1813;top:12474;width:2;height:299" coordorigin="1813,12474" coordsize="2,299">
              <v:shape style="position:absolute;left:1813;top:12474;width:2;height:299" coordorigin="1813,12474" coordsize="0,299" path="m1813,12774l1813,12474e" filled="f" stroked="t" strokeweight=".470886pt" strokecolor="#383838">
                <v:path arrowok="t"/>
              </v:shape>
            </v:group>
            <v:group style="position:absolute;left:1241;top:12717;width:2;height:3756" coordorigin="1241,12717" coordsize="2,3756">
              <v:shape style="position:absolute;left:1241;top:12717;width:2;height:3756" coordorigin="1241,12717" coordsize="0,3756" path="m1241,16472l1241,12717e" filled="f" stroked="t" strokeweight=".706329pt" strokecolor="#5B5B5B">
                <v:path arrowok="t"/>
              </v:shape>
            </v:group>
            <v:group style="position:absolute;left:1813;top:12717;width:2;height:1174" coordorigin="1813,12717" coordsize="2,1174">
              <v:shape style="position:absolute;left:1813;top:12717;width:2;height:1174" coordorigin="1813,12717" coordsize="0,1174" path="m1813,13891l1813,12717e" filled="f" stroked="t" strokeweight=".706329pt" strokecolor="#545454">
                <v:path arrowok="t"/>
              </v:shape>
            </v:group>
            <v:group style="position:absolute;left:7431;top:12992;width:2;height:200" coordorigin="7431,12992" coordsize="2,200">
              <v:shape style="position:absolute;left:7431;top:12992;width:2;height:200" coordorigin="7431,12992" coordsize="0,200" path="m7431,13192l7431,12992e" filled="f" stroked="t" strokeweight=".470886pt" strokecolor="#484848">
                <v:path arrowok="t"/>
              </v:shape>
            </v:group>
            <v:group style="position:absolute;left:2477;top:13406;width:2;height:271" coordorigin="2477,13406" coordsize="2,271">
              <v:shape style="position:absolute;left:2477;top:13406;width:2;height:271" coordorigin="2477,13406" coordsize="0,271" path="m2477,13677l2477,13406e" filled="f" stroked="t" strokeweight=".470886pt" strokecolor="#484848">
                <v:path arrowok="t"/>
              </v:shape>
            </v:group>
            <v:group style="position:absolute;left:697;top:13862;width:1789;height:2" coordorigin="697,13862" coordsize="1789,2">
              <v:shape style="position:absolute;left:697;top:13862;width:1789;height:2" coordorigin="697,13862" coordsize="1789,0" path="m697,13862l2486,13862e" filled="f" stroked="t" strokeweight=".706329pt" strokecolor="#676767">
                <v:path arrowok="t"/>
              </v:shape>
            </v:group>
            <v:group style="position:absolute;left:2477;top:13620;width:2;height:2857" coordorigin="2477,13620" coordsize="2,2857">
              <v:shape style="position:absolute;left:2477;top:13620;width:2;height:2857" coordorigin="2477,13620" coordsize="0,2857" path="m2477,16477l2477,13620e" filled="f" stroked="t" strokeweight=".706329pt" strokecolor="#57575B">
                <v:path arrowok="t"/>
              </v:shape>
            </v:group>
            <v:group style="position:absolute;left:7431;top:13620;width:2;height:261" coordorigin="7431,13620" coordsize="2,261">
              <v:shape style="position:absolute;left:7431;top:13620;width:2;height:261" coordorigin="7431,13620" coordsize="0,261" path="m7431,13881l7431,13620e" filled="f" stroked="t" strokeweight=".470886pt" strokecolor="#444444">
                <v:path arrowok="t"/>
              </v:shape>
            </v:group>
            <v:group style="position:absolute;left:704;top:11324;width:2;height:5158" coordorigin="704,11324" coordsize="2,5158">
              <v:shape style="position:absolute;left:704;top:11324;width:2;height:5158" coordorigin="704,11324" coordsize="0,5158" path="m704,16482l704,11324e" filled="f" stroked="t" strokeweight=".706329pt" strokecolor="#5B5B5B">
                <v:path arrowok="t"/>
              </v:shape>
            </v:group>
            <v:group style="position:absolute;left:1238;top:13820;width:2;height:138" coordorigin="1238,13820" coordsize="2,138">
              <v:shape style="position:absolute;left:1238;top:13820;width:2;height:138" coordorigin="1238,13820" coordsize="0,138" path="m1238,13957l1238,13820e" filled="f" stroked="t" strokeweight=".470886pt" strokecolor="#343438">
                <v:path arrowok="t"/>
              </v:shape>
            </v:group>
            <v:group style="position:absolute;left:1813;top:13820;width:2;height:138" coordorigin="1813,13820" coordsize="2,138">
              <v:shape style="position:absolute;left:1813;top:13820;width:2;height:138" coordorigin="1813,13820" coordsize="0,138" path="m1813,13957l1813,13820e" filled="f" stroked="t" strokeweight=".470886pt" strokecolor="#343434">
                <v:path arrowok="t"/>
              </v:shape>
            </v:group>
            <v:group style="position:absolute;left:1815;top:13900;width:2;height:2581" coordorigin="1815,13900" coordsize="2,2581">
              <v:shape style="position:absolute;left:1815;top:13900;width:2;height:2581" coordorigin="1815,13900" coordsize="0,2581" path="m1815,16482l1815,13900e" filled="f" stroked="t" strokeweight=".706329pt" strokecolor="#5B5B5B">
                <v:path arrowok="t"/>
              </v:shape>
            </v:group>
            <v:group style="position:absolute;left:2477;top:14072;width:2;height:361" coordorigin="2477,14072" coordsize="2,361">
              <v:shape style="position:absolute;left:2477;top:14072;width:2;height:361" coordorigin="2477,14072" coordsize="0,361" path="m2477,14433l2477,14072e" filled="f" stroked="t" strokeweight=".470886pt" strokecolor="#444444">
                <v:path arrowok="t"/>
              </v:shape>
            </v:group>
            <v:group style="position:absolute;left:1243;top:14281;width:2;height:152" coordorigin="1243,14281" coordsize="2,152">
              <v:shape style="position:absolute;left:1243;top:14281;width:2;height:152" coordorigin="1243,14281" coordsize="0,152" path="m1243,14433l1243,14281e" filled="f" stroked="t" strokeweight=".470886pt" strokecolor="#484848">
                <v:path arrowok="t"/>
              </v:shape>
            </v:group>
            <v:group style="position:absolute;left:7433;top:14281;width:2;height:2192" coordorigin="7433,14281" coordsize="2,2192">
              <v:shape style="position:absolute;left:7433;top:14281;width:2;height:2192" coordorigin="7433,14281" coordsize="0,2192" path="m7433,16472l7433,14281e" filled="f" stroked="t" strokeweight=".706329pt" strokecolor="#57575B">
                <v:path arrowok="t"/>
              </v:shape>
            </v:group>
            <v:group style="position:absolute;left:11358;top:14281;width:2;height:152" coordorigin="11358,14281" coordsize="2,152">
              <v:shape style="position:absolute;left:11358;top:14281;width:2;height:152" coordorigin="11358,14281" coordsize="0,152" path="m11358,14433l11358,14281e" filled="f" stroked="t" strokeweight=".470886pt" strokecolor="#444444">
                <v:path arrowok="t"/>
              </v:shape>
            </v:group>
            <v:group style="position:absolute;left:1238;top:14499;width:2;height:166" coordorigin="1238,14499" coordsize="2,166">
              <v:shape style="position:absolute;left:1238;top:14499;width:2;height:166" coordorigin="1238,14499" coordsize="0,166" path="m1238,14666l1238,14499e" filled="f" stroked="t" strokeweight=".470886pt" strokecolor="#484848">
                <v:path arrowok="t"/>
              </v:shape>
            </v:group>
            <v:group style="position:absolute;left:1813;top:14499;width:2;height:166" coordorigin="1813,14499" coordsize="2,166">
              <v:shape style="position:absolute;left:1813;top:14499;width:2;height:166" coordorigin="1813,14499" coordsize="0,166" path="m1813,14666l1813,14499e" filled="f" stroked="t" strokeweight=".470886pt" strokecolor="#3B3B3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Itfaiy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5E6060"/>
          <w:spacing w:val="19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Güne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y</w:t>
      </w:r>
      <w:r>
        <w:rPr>
          <w:rFonts w:ascii="Arial" w:hAnsi="Arial" w:cs="Arial" w:eastAsia="Arial"/>
          <w:sz w:val="23"/>
          <w:szCs w:val="23"/>
          <w:color w:val="5E6060"/>
          <w:spacing w:val="-11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Bölg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77"/>
          <w:position w:val="-2"/>
        </w:rPr>
        <w:t>e</w:t>
      </w:r>
      <w:r>
        <w:rPr>
          <w:rFonts w:ascii="Arial" w:hAnsi="Arial" w:cs="Arial" w:eastAsia="Arial"/>
          <w:sz w:val="23"/>
          <w:szCs w:val="23"/>
          <w:color w:val="5E6060"/>
          <w:spacing w:val="-4"/>
          <w:w w:val="77"/>
          <w:position w:val="-2"/>
        </w:rPr>
        <w:t> </w:t>
      </w:r>
      <w:r>
        <w:rPr>
          <w:rFonts w:ascii="Arial" w:hAnsi="Arial" w:cs="Arial" w:eastAsia="Arial"/>
          <w:sz w:val="23"/>
          <w:szCs w:val="23"/>
          <w:color w:val="5E6060"/>
          <w:spacing w:val="0"/>
          <w:w w:val="81"/>
          <w:position w:val="-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85" w:lineRule="exact"/>
        <w:ind w:left="2668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>
          <w:rFonts w:ascii="Times New Roman" w:hAnsi="Times New Roman" w:cs="Times New Roman" w:eastAsia="Times New Roman"/>
          <w:sz w:val="62"/>
          <w:szCs w:val="62"/>
          <w:color w:val="2F3DA8"/>
          <w:spacing w:val="0"/>
          <w:w w:val="65"/>
          <w:i/>
          <w:position w:val="2"/>
        </w:rPr>
        <w:t>:Sjt,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60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380" w:bottom="280" w:left="560" w:right="220"/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left="598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w w:val="93"/>
          <w:b/>
          <w:bCs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3D3D3D"/>
          <w:spacing w:val="-4"/>
          <w:w w:val="92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92"/>
          <w:b/>
          <w:bCs/>
          <w:position w:val="-1"/>
        </w:rPr>
        <w:t>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64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3"/>
          <w:w w:val="104"/>
        </w:rPr>
        <w:t>B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88"/>
        </w:rPr>
        <w:t>E</w:t>
      </w:r>
      <w:r>
        <w:rPr>
          <w:rFonts w:ascii="Arial" w:hAnsi="Arial" w:cs="Arial" w:eastAsia="Arial"/>
          <w:sz w:val="15"/>
          <w:szCs w:val="15"/>
          <w:color w:val="565656"/>
          <w:spacing w:val="-3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-4"/>
          <w:w w:val="106"/>
        </w:rPr>
        <w:t>L</w:t>
      </w:r>
      <w:r>
        <w:rPr>
          <w:rFonts w:ascii="Arial" w:hAnsi="Arial" w:cs="Arial" w:eastAsia="Arial"/>
          <w:sz w:val="15"/>
          <w:szCs w:val="15"/>
          <w:color w:val="565656"/>
          <w:spacing w:val="0"/>
          <w:w w:val="88"/>
        </w:rPr>
        <w:t>E</w:t>
      </w:r>
      <w:r>
        <w:rPr>
          <w:rFonts w:ascii="Arial" w:hAnsi="Arial" w:cs="Arial" w:eastAsia="Arial"/>
          <w:sz w:val="15"/>
          <w:szCs w:val="15"/>
          <w:color w:val="565656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</w:rPr>
        <w:t>DIY</w:t>
      </w:r>
      <w:r>
        <w:rPr>
          <w:rFonts w:ascii="Arial" w:hAnsi="Arial" w:cs="Arial" w:eastAsia="Arial"/>
          <w:sz w:val="15"/>
          <w:szCs w:val="15"/>
          <w:color w:val="3D3D3D"/>
          <w:spacing w:val="-31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65656"/>
          <w:spacing w:val="6"/>
          <w:w w:val="100"/>
        </w:rPr>
        <w:t>E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</w:rPr>
        <w:t>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240" w:lineRule="auto"/>
        <w:ind w:left="250" w:right="367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404" w:right="373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-35" w:right="315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99.79715pt;margin-top:8.912938pt;width:35.598087pt;height:.1pt;mso-position-horizontal-relative:page;mso-position-vertical-relative:paragraph;z-index:-16099" coordorigin="9996,178" coordsize="712,2">
            <v:shape style="position:absolute;left:9996;top:178;width:712;height:2" coordorigin="9996,178" coordsize="712,0" path="m9996,178l10708,178e" filled="f" stroked="t" strokeweight="4.746412pt" strokecolor="#60646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997" w:right="425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560" w:right="220"/>
          <w:cols w:num="2" w:equalWidth="0">
            <w:col w:w="1582" w:space="2776"/>
            <w:col w:w="6782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961737" w:type="dxa"/>
      </w:tblPr>
      <w:tblGrid/>
      <w:tr>
        <w:trPr>
          <w:trHeight w:val="217" w:hRule="exact"/>
        </w:trPr>
        <w:tc>
          <w:tcPr>
            <w:tcW w:w="1076" w:type="dxa"/>
            <w:tcBorders>
              <w:top w:val="single" w:sz="5.695696" w:space="0" w:color="646464"/>
              <w:bottom w:val="single" w:sz="5.6956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w w:val="99"/>
              </w:rPr>
              <w:t>Q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78"/>
              </w:rPr>
              <w:t>lıı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365" w:type="dxa"/>
            <w:tcBorders>
              <w:top w:val="single" w:sz="5.695696" w:space="0" w:color="646464"/>
              <w:bottom w:val="single" w:sz="5.6956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7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25.05.2017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18" w:type="dxa"/>
            <w:tcBorders>
              <w:top w:val="single" w:sz="5.695696" w:space="0" w:color="646464"/>
              <w:bottom w:val="single" w:sz="5.6956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31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87"/>
              </w:rPr>
              <w:t>!Bi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61616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16161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16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9"/>
              </w:rPr>
              <w:t>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29" w:type="dxa"/>
            <w:tcBorders>
              <w:top w:val="single" w:sz="5.695696" w:space="0" w:color="646464"/>
              <w:bottom w:val="single" w:sz="5.6956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190" w:lineRule="exact"/>
              <w:ind w:left="36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-20"/>
                <w:w w:val="127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10"/>
                <w:w w:val="93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9"/>
                <w:position w:val="-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4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03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-11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7"/>
                <w:position w:val="-1"/>
              </w:rPr>
              <w:t>25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21" w:type="dxa"/>
            <w:tcBorders>
              <w:top w:val="single" w:sz="5.695696" w:space="0" w:color="646464"/>
              <w:bottom w:val="single" w:sz="5.695696" w:space="0" w:color="646464"/>
              <w:left w:val="nil" w:sz="6" w:space="0" w:color="auto"/>
              <w:right w:val="single" w:sz="5.695696" w:space="0" w:color="5B5B5B"/>
            </w:tcBorders>
          </w:tcPr>
          <w:p>
            <w:pPr>
              <w:spacing w:before="13" w:after="0" w:line="190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94"/>
                <w:position w:val="-1"/>
              </w:rPr>
              <w:t>rreı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5" w:hRule="exact"/>
        </w:trPr>
        <w:tc>
          <w:tcPr>
            <w:tcW w:w="1076" w:type="dxa"/>
            <w:tcBorders>
              <w:top w:val="single" w:sz="5.695696" w:space="0" w:color="646464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365" w:type="dxa"/>
            <w:tcBorders>
              <w:top w:val="single" w:sz="5.695696" w:space="0" w:color="646464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19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4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318" w:type="dxa"/>
            <w:tcBorders>
              <w:top w:val="single" w:sz="5.695696" w:space="0" w:color="646464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324" w:right="-20"/>
              <w:jc w:val="left"/>
              <w:tabs>
                <w:tab w:pos="152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w w:val="74"/>
              </w:rPr>
              <w:t>[K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99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5"/>
              </w:rPr>
              <w:t>:3513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229" w:type="dxa"/>
            <w:tcBorders>
              <w:top w:val="single" w:sz="5.695696" w:space="0" w:color="646464"/>
              <w:bottom w:val="single" w:sz="5.6956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36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27272"/>
                <w:spacing w:val="-1"/>
                <w:w w:val="61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7"/>
              </w:rPr>
              <w:t>l3ildiriı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8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6565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3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3921" w:type="dxa"/>
            <w:tcBorders>
              <w:top w:val="single" w:sz="5.695696" w:space="0" w:color="646464"/>
              <w:bottom w:val="single" w:sz="5.695696" w:space="0" w:color="606060"/>
              <w:left w:val="nil" w:sz="6" w:space="0" w:color="auto"/>
              <w:right w:val="single" w:sz="5.695696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0" w:after="0" w:line="183" w:lineRule="exact"/>
        <w:ind w:left="16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6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7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1"/>
          <w:w w:val="10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430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8" w:lineRule="auto"/>
        <w:ind w:left="157" w:right="-20"/>
        <w:jc w:val="left"/>
        <w:tabs>
          <w:tab w:pos="1360" w:val="left"/>
          <w:tab w:pos="3360" w:val="left"/>
          <w:tab w:pos="3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7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9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1"/>
          <w:w w:val="10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</w:rPr>
        <w:t>430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7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0"/>
        </w:rPr>
        <w:t>Ç</w:t>
      </w:r>
      <w:r>
        <w:rPr>
          <w:rFonts w:ascii="Arial" w:hAnsi="Arial" w:cs="Arial" w:eastAsia="Arial"/>
          <w:sz w:val="16"/>
          <w:szCs w:val="16"/>
          <w:color w:val="565656"/>
          <w:spacing w:val="-8"/>
          <w:w w:val="100"/>
        </w:rPr>
        <w:t>ö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</w:rPr>
        <w:t>p</w:t>
      </w:r>
      <w:r>
        <w:rPr>
          <w:rFonts w:ascii="Arial" w:hAnsi="Arial" w:cs="Arial" w:eastAsia="Arial"/>
          <w:sz w:val="16"/>
          <w:szCs w:val="16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96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8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2" w:after="0" w:line="240" w:lineRule="auto"/>
        <w:ind w:left="3356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3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3"/>
          <w:u w:val="single" w:color="0000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3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3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82"/>
          <w:u w:val="single" w:color="0000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82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82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6"/>
          <w:u w:val="single" w:color="0000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6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6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86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86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86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4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44"/>
        </w:rPr>
        <w:t>Al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337" w:lineRule="exact"/>
        <w:ind w:right="308"/>
        <w:jc w:val="right"/>
        <w:tabs>
          <w:tab w:pos="580" w:val="left"/>
        </w:tabs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565656"/>
          <w:w w:val="4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565656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33"/>
          <w:szCs w:val="33"/>
          <w:color w:val="565656"/>
          <w:spacing w:val="0"/>
          <w:w w:val="4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8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18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14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03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21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55"/>
          <w:i/>
        </w:rPr>
        <w:t>Diğ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71"/>
          <w:i/>
        </w:rPr>
        <w:t>_</w:t>
      </w:r>
      <w:r>
        <w:rPr>
          <w:rFonts w:ascii="Arial" w:hAnsi="Arial" w:cs="Arial" w:eastAsia="Arial"/>
          <w:sz w:val="16"/>
          <w:szCs w:val="16"/>
          <w:color w:val="959595"/>
          <w:spacing w:val="0"/>
          <w:w w:val="100"/>
          <w:i/>
        </w:rPr>
        <w:t>  </w:t>
      </w:r>
      <w:r>
        <w:rPr>
          <w:rFonts w:ascii="Arial" w:hAnsi="Arial" w:cs="Arial" w:eastAsia="Arial"/>
          <w:sz w:val="16"/>
          <w:szCs w:val="16"/>
          <w:color w:val="959595"/>
          <w:spacing w:val="10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</w:rPr>
        <w:t>................</w:t>
      </w:r>
      <w:r>
        <w:rPr>
          <w:rFonts w:ascii="Arial" w:hAnsi="Arial" w:cs="Arial" w:eastAsia="Arial"/>
          <w:sz w:val="16"/>
          <w:szCs w:val="16"/>
          <w:color w:val="727272"/>
          <w:spacing w:val="-18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3D3D3D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17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-14"/>
          <w:w w:val="117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3"/>
        </w:rPr>
        <w:t>.....</w:t>
      </w:r>
      <w:r>
        <w:rPr>
          <w:rFonts w:ascii="Arial" w:hAnsi="Arial" w:cs="Arial" w:eastAsia="Arial"/>
          <w:sz w:val="16"/>
          <w:szCs w:val="16"/>
          <w:color w:val="565656"/>
          <w:spacing w:val="-12"/>
          <w:w w:val="103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3"/>
        </w:rPr>
        <w:t>..</w:t>
      </w:r>
      <w:r>
        <w:rPr>
          <w:rFonts w:ascii="Arial" w:hAnsi="Arial" w:cs="Arial" w:eastAsia="Arial"/>
          <w:sz w:val="16"/>
          <w:szCs w:val="16"/>
          <w:color w:val="727272"/>
          <w:spacing w:val="-18"/>
          <w:w w:val="103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7"/>
        </w:rPr>
        <w:t>...</w:t>
      </w:r>
      <w:r>
        <w:rPr>
          <w:rFonts w:ascii="Arial" w:hAnsi="Arial" w:cs="Arial" w:eastAsia="Arial"/>
          <w:sz w:val="16"/>
          <w:szCs w:val="16"/>
          <w:color w:val="727272"/>
          <w:spacing w:val="-29"/>
          <w:w w:val="107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2"/>
        </w:rPr>
        <w:t>......</w:t>
      </w:r>
      <w:r>
        <w:rPr>
          <w:rFonts w:ascii="Arial" w:hAnsi="Arial" w:cs="Arial" w:eastAsia="Arial"/>
          <w:sz w:val="16"/>
          <w:szCs w:val="16"/>
          <w:color w:val="727272"/>
          <w:spacing w:val="-22"/>
          <w:w w:val="102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7"/>
          <w:w w:val="177"/>
        </w:rPr>
        <w:t>.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1"/>
        </w:rPr>
        <w:t>.</w:t>
      </w:r>
      <w:r>
        <w:rPr>
          <w:rFonts w:ascii="Arial" w:hAnsi="Arial" w:cs="Arial" w:eastAsia="Arial"/>
          <w:sz w:val="16"/>
          <w:szCs w:val="16"/>
          <w:color w:val="3D3D3D"/>
          <w:spacing w:val="-5"/>
          <w:w w:val="101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8"/>
          <w:w w:val="147"/>
        </w:rPr>
        <w:t>.</w:t>
      </w:r>
      <w:r>
        <w:rPr>
          <w:rFonts w:ascii="Arial" w:hAnsi="Arial" w:cs="Arial" w:eastAsia="Arial"/>
          <w:sz w:val="16"/>
          <w:szCs w:val="16"/>
          <w:color w:val="3D3D3D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9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2"/>
          <w:w w:val="109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-7"/>
          <w:w w:val="177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3"/>
        </w:rPr>
        <w:t>..</w:t>
      </w:r>
      <w:r>
        <w:rPr>
          <w:rFonts w:ascii="Arial" w:hAnsi="Arial" w:cs="Arial" w:eastAsia="Arial"/>
          <w:sz w:val="16"/>
          <w:szCs w:val="16"/>
          <w:color w:val="565656"/>
          <w:spacing w:val="-18"/>
          <w:w w:val="103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17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-14"/>
          <w:w w:val="117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0"/>
        </w:rPr>
        <w:t>............</w:t>
      </w:r>
      <w:r>
        <w:rPr>
          <w:rFonts w:ascii="Arial" w:hAnsi="Arial" w:cs="Arial" w:eastAsia="Arial"/>
          <w:sz w:val="16"/>
          <w:szCs w:val="16"/>
          <w:color w:val="727272"/>
          <w:spacing w:val="-14"/>
          <w:w w:val="100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04"/>
        </w:rPr>
        <w:t>...</w:t>
      </w:r>
      <w:r>
        <w:rPr>
          <w:rFonts w:ascii="Arial" w:hAnsi="Arial" w:cs="Arial" w:eastAsia="Arial"/>
          <w:sz w:val="16"/>
          <w:szCs w:val="16"/>
          <w:color w:val="565656"/>
          <w:spacing w:val="-12"/>
          <w:w w:val="104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7"/>
        </w:rPr>
        <w:t>...</w:t>
      </w:r>
      <w:r>
        <w:rPr>
          <w:rFonts w:ascii="Arial" w:hAnsi="Arial" w:cs="Arial" w:eastAsia="Arial"/>
          <w:sz w:val="16"/>
          <w:szCs w:val="16"/>
          <w:color w:val="727272"/>
          <w:spacing w:val="-25"/>
          <w:w w:val="107"/>
        </w:rPr>
        <w:t>.</w:t>
      </w:r>
      <w:r>
        <w:rPr>
          <w:rFonts w:ascii="Arial" w:hAnsi="Arial" w:cs="Arial" w:eastAsia="Arial"/>
          <w:sz w:val="16"/>
          <w:szCs w:val="16"/>
          <w:color w:val="3D3D3D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1"/>
        </w:rPr>
        <w:t>..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858585"/>
          <w:spacing w:val="-18"/>
          <w:w w:val="147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109"/>
        </w:rPr>
        <w:t>.</w:t>
      </w:r>
      <w:r>
        <w:rPr>
          <w:rFonts w:ascii="Arial" w:hAnsi="Arial" w:cs="Arial" w:eastAsia="Arial"/>
          <w:sz w:val="16"/>
          <w:szCs w:val="16"/>
          <w:color w:val="727272"/>
          <w:spacing w:val="-7"/>
          <w:w w:val="109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10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47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left="10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6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7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0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94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6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19:35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2" w:equalWidth="0">
            <w:col w:w="5132" w:space="279"/>
            <w:col w:w="5729"/>
          </w:cols>
        </w:sectPr>
      </w:pPr>
      <w:rPr/>
    </w:p>
    <w:p>
      <w:pPr>
        <w:spacing w:before="0" w:after="0" w:line="188" w:lineRule="exact"/>
        <w:ind w:left="157" w:right="-20"/>
        <w:jc w:val="left"/>
        <w:tabs>
          <w:tab w:pos="2200" w:val="left"/>
          <w:tab w:pos="5440" w:val="left"/>
          <w:tab w:pos="7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5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2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6"/>
          <w:position w:val="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0"/>
          <w:w w:val="103"/>
          <w:position w:val="0"/>
        </w:rPr>
        <w:t>hi</w:t>
      </w:r>
      <w:r>
        <w:rPr>
          <w:rFonts w:ascii="Times New Roman" w:hAnsi="Times New Roman" w:cs="Times New Roman" w:eastAsia="Times New Roman"/>
          <w:sz w:val="17"/>
          <w:szCs w:val="17"/>
          <w:color w:val="262628"/>
          <w:spacing w:val="4"/>
          <w:w w:val="104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9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0"/>
        </w:rPr>
        <w:t>ğr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nilemedi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55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2" w:after="0" w:line="192" w:lineRule="exact"/>
        <w:ind w:left="220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102"/>
          <w:position w:val="-1"/>
        </w:rPr>
        <w:t>Anıi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61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2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Cem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69"/>
          <w:position w:val="-1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LER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61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53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76"/>
          <w:b/>
          <w:bCs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Plakas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0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w w:val="91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19:26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9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44" w:lineRule="exact"/>
        <w:ind w:right="-49" w:firstLine="2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3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10"/>
          <w:w w:val="8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mııi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3"/>
        </w:rPr>
        <w:t>ye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5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"/>
          <w:w w:val="8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ın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8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1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8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3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19:29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4" w:equalWidth="0">
            <w:col w:w="619" w:space="1583"/>
            <w:col w:w="1729" w:space="455"/>
            <w:col w:w="2246" w:space="673"/>
            <w:col w:w="3835"/>
          </w:cols>
        </w:sectPr>
      </w:pPr>
      <w:rPr/>
    </w:p>
    <w:p>
      <w:pPr>
        <w:spacing w:before="7" w:after="0" w:line="192" w:lineRule="exact"/>
        <w:ind w:left="2212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99"/>
        </w:rPr>
        <w:t>Perso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6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32" w:after="0" w:line="240" w:lineRule="auto"/>
        <w:ind w:left="15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9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rdı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1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252" w:lineRule="auto"/>
        <w:ind w:right="97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0"/>
          <w:w w:val="96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  <w:position w:val="-1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Say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1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58585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4" w:equalWidth="0">
            <w:col w:w="1873" w:space="330"/>
            <w:col w:w="1938" w:space="245"/>
            <w:col w:w="964" w:space="1955"/>
            <w:col w:w="3835"/>
          </w:cols>
        </w:sectPr>
      </w:pPr>
      <w:rPr/>
    </w:p>
    <w:p>
      <w:pPr>
        <w:spacing w:before="23" w:after="0" w:line="192" w:lineRule="exact"/>
        <w:ind w:left="152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rıldığında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çöplerin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duınanlı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3"/>
          <w:position w:val="-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3" w:lineRule="exact"/>
        <w:ind w:left="18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Tüıü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93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18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-1"/>
        </w:rPr>
        <w:t>Kul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97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right="-20"/>
        <w:jc w:val="left"/>
        <w:tabs>
          <w:tab w:pos="1900" w:val="left"/>
          <w:tab w:pos="3460" w:val="left"/>
          <w:tab w:pos="5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5"/>
          <w:position w:val="-3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!Köpük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7"/>
          <w:position w:val="-3"/>
        </w:rPr>
        <w:t>IK.K.</w:t>
      </w:r>
      <w:r>
        <w:rPr>
          <w:rFonts w:ascii="Arial" w:hAnsi="Arial" w:cs="Arial" w:eastAsia="Arial"/>
          <w:sz w:val="16"/>
          <w:szCs w:val="16"/>
          <w:color w:val="3D3D3D"/>
          <w:spacing w:val="-21"/>
          <w:w w:val="107"/>
          <w:position w:val="-3"/>
        </w:rPr>
        <w:t>T</w:t>
      </w:r>
      <w:r>
        <w:rPr>
          <w:rFonts w:ascii="Arial" w:hAnsi="Arial" w:cs="Arial" w:eastAsia="Arial"/>
          <w:sz w:val="16"/>
          <w:szCs w:val="16"/>
          <w:color w:val="565656"/>
          <w:spacing w:val="0"/>
          <w:w w:val="147"/>
          <w:position w:val="-3"/>
        </w:rPr>
        <w:t>.</w:t>
      </w:r>
      <w:r>
        <w:rPr>
          <w:rFonts w:ascii="Arial" w:hAnsi="Arial" w:cs="Arial" w:eastAsia="Arial"/>
          <w:sz w:val="16"/>
          <w:szCs w:val="16"/>
          <w:color w:val="565656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28"/>
          <w:position w:val="-3"/>
        </w:rPr>
        <w:t>tm</w:t>
      </w:r>
      <w:r>
        <w:rPr>
          <w:rFonts w:ascii="Arial" w:hAnsi="Arial" w:cs="Arial" w:eastAsia="Arial"/>
          <w:sz w:val="25"/>
          <w:szCs w:val="25"/>
          <w:color w:val="3D3D3D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3" w:equalWidth="0">
            <w:col w:w="1292" w:space="911"/>
            <w:col w:w="1077" w:space="1106"/>
            <w:col w:w="67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2" w:right="-6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2283" w:right="-20"/>
        <w:jc w:val="left"/>
        <w:tabs>
          <w:tab w:pos="4080" w:val="left"/>
          <w:tab w:pos="5640" w:val="left"/>
          <w:tab w:pos="72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50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3D3D3D"/>
          <w:spacing w:val="-19"/>
          <w:w w:val="5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50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565656"/>
          <w:spacing w:val="0"/>
          <w:w w:val="50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yok.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2" w:equalWidth="0">
            <w:col w:w="2163" w:space="44"/>
            <w:col w:w="8933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2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right="56" w:firstLine="57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başlangıcmı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numara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430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önünd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birikmiş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araştır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turınada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9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nıcı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tutı.ıştarı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7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560" w:right="220"/>
          <w:cols w:num="2" w:equalWidth="0">
            <w:col w:w="1629" w:space="573"/>
            <w:col w:w="8938"/>
          </w:cols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7" w:after="0" w:line="240" w:lineRule="auto"/>
        <w:ind w:left="152" w:right="-20"/>
        <w:jc w:val="left"/>
        <w:tabs>
          <w:tab w:pos="2200" w:val="left"/>
          <w:tab w:pos="64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2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6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0"/>
          <w:w w:val="127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  <w:position w:val="2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reni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  <w:position w:val="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7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>i.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40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95"/>
          <w:position w:val="0"/>
        </w:rPr>
        <w:t>Be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9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3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9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1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80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656"/>
          <w:w w:val="93"/>
        </w:rPr>
        <w:t>r.k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ibiıı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"/>
          <w:w w:val="92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ön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75"/>
        </w:rPr>
        <w:t>UşU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717" w:right="-66"/>
        <w:jc w:val="left"/>
        <w:tabs>
          <w:tab w:pos="1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8" w:after="0" w:line="240" w:lineRule="auto"/>
        <w:ind w:right="-2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65656"/>
          <w:w w:val="92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25.05.2017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65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0"/>
          <w:w w:val="65"/>
        </w:rPr>
        <w:t>Sn</w:t>
      </w:r>
      <w:r>
        <w:rPr>
          <w:rFonts w:ascii="Times New Roman" w:hAnsi="Times New Roman" w:cs="Times New Roman" w:eastAsia="Times New Roman"/>
          <w:sz w:val="22"/>
          <w:szCs w:val="22"/>
          <w:color w:val="565656"/>
          <w:spacing w:val="5"/>
          <w:w w:val="65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2"/>
          <w:w w:val="65"/>
        </w:rPr>
        <w:t> </w:t>
      </w:r>
      <w:r>
        <w:rPr>
          <w:rFonts w:ascii="Arial" w:hAnsi="Arial" w:cs="Arial" w:eastAsia="Arial"/>
          <w:sz w:val="17"/>
          <w:szCs w:val="17"/>
          <w:color w:val="262628"/>
          <w:spacing w:val="0"/>
          <w:w w:val="100"/>
        </w:rPr>
        <w:t>i</w:t>
      </w:r>
      <w:r>
        <w:rPr>
          <w:rFonts w:ascii="Arial" w:hAnsi="Arial" w:cs="Arial" w:eastAsia="Arial"/>
          <w:sz w:val="17"/>
          <w:szCs w:val="17"/>
          <w:color w:val="262628"/>
          <w:spacing w:val="-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167"/>
        </w:rPr>
        <w:t>:</w:t>
      </w:r>
      <w:r>
        <w:rPr>
          <w:rFonts w:ascii="Arial" w:hAnsi="Arial" w:cs="Arial" w:eastAsia="Arial"/>
          <w:sz w:val="17"/>
          <w:szCs w:val="17"/>
          <w:color w:val="72727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20: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16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92" w:lineRule="exact"/>
        <w:ind w:right="-20"/>
        <w:jc w:val="left"/>
        <w:tabs>
          <w:tab w:pos="6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5"/>
          <w:w w:val="105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-3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-1"/>
        </w:rPr>
        <w:t>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3"/>
          <w:w w:val="10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560" w:right="220"/>
          <w:cols w:num="2" w:equalWidth="0">
            <w:col w:w="1646" w:space="557"/>
            <w:col w:w="8937"/>
          </w:cols>
        </w:sectPr>
      </w:pPr>
      <w:rPr/>
    </w:p>
    <w:p>
      <w:pPr>
        <w:spacing w:before="61" w:after="0" w:line="214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.055504pt;margin-top:25.185602pt;width:546.549294pt;height:781.281837pt;mso-position-horizontal-relative:page;mso-position-vertical-relative:page;z-index:-16100" coordorigin="681,504" coordsize="10931,15626">
            <v:group style="position:absolute;left:873;top:530;width:10713;height:2" coordorigin="873,530" coordsize="10713,2">
              <v:shape style="position:absolute;left:873;top:530;width:10713;height:2" coordorigin="873,530" coordsize="10713,0" path="m873,530l11586,530e" filled="f" stroked="t" strokeweight=".711962pt" strokecolor="#646464">
                <v:path arrowok="t"/>
              </v:shape>
            </v:group>
            <v:group style="position:absolute;left:2751;top:520;width:2;height:1480" coordorigin="2751,520" coordsize="2,1480">
              <v:shape style="position:absolute;left:2751;top:520;width:2;height:1480" coordorigin="2751,520" coordsize="0,1480" path="m2751,2000l2751,520e" filled="f" stroked="t" strokeweight=".711962pt" strokecolor="#4B4B4B">
                <v:path arrowok="t"/>
              </v:shape>
            </v:group>
            <v:group style="position:absolute;left:9146;top:520;width:2;height:1490" coordorigin="9146,520" coordsize="2,1490">
              <v:shape style="position:absolute;left:9146;top:520;width:2;height:1490" coordorigin="9146,520" coordsize="0,1490" path="m9146,2010l9146,520e" filled="f" stroked="t" strokeweight=".711962pt" strokecolor="#5B5B5B">
                <v:path arrowok="t"/>
              </v:shape>
            </v:group>
            <v:group style="position:absolute;left:11581;top:520;width:2;height:3304" coordorigin="11581,520" coordsize="2,3304">
              <v:shape style="position:absolute;left:11581;top:520;width:2;height:3304" coordorigin="11581,520" coordsize="0,3304" path="m11581,3824l11581,520e" filled="f" stroked="t" strokeweight=".711962pt" strokecolor="#5B5B5B">
                <v:path arrowok="t"/>
              </v:shape>
            </v:group>
            <v:group style="position:absolute;left:700;top:511;width:2;height:5471" coordorigin="700,511" coordsize="2,5471">
              <v:shape style="position:absolute;left:700;top:511;width:2;height:5471" coordorigin="700,511" coordsize="0,5471" path="m700,5982l700,511e" filled="f" stroked="t" strokeweight=".711962pt" strokecolor="#5B5B5B">
                <v:path arrowok="t"/>
              </v:shape>
            </v:group>
            <v:group style="position:absolute;left:693;top:2647;width:10898;height:2" coordorigin="693,2647" coordsize="10898,2">
              <v:shape style="position:absolute;left:693;top:2647;width:10898;height:2" coordorigin="693,2647" coordsize="10898,0" path="m693,2647l11591,2647e" filled="f" stroked="t" strokeweight=".711962pt" strokecolor="#606060">
                <v:path arrowok="t"/>
              </v:shape>
            </v:group>
            <v:group style="position:absolute;left:688;top:2864;width:10903;height:2" coordorigin="688,2864" coordsize="10903,2">
              <v:shape style="position:absolute;left:688;top:2864;width:10903;height:2" coordorigin="688,2864" coordsize="10903,0" path="m688,2864l11591,2864e" filled="f" stroked="t" strokeweight=".711962pt" strokecolor="#646464">
                <v:path arrowok="t"/>
              </v:shape>
            </v:group>
            <v:group style="position:absolute;left:2753;top:3800;width:2;height:12312" coordorigin="2753,3800" coordsize="2,12312">
              <v:shape style="position:absolute;left:2753;top:3800;width:2;height:12312" coordorigin="2753,3800" coordsize="0,12312" path="m2753,16113l2753,3800e" filled="f" stroked="t" strokeweight=".711962pt" strokecolor="#545454">
                <v:path arrowok="t"/>
              </v:shape>
            </v:group>
            <v:group style="position:absolute;left:3902;top:3065;width:2;height:745" coordorigin="3902,3065" coordsize="2,745">
              <v:shape style="position:absolute;left:3902;top:3065;width:2;height:745" coordorigin="3902,3065" coordsize="0,745" path="m3902,3810l3902,3065e" filled="f" stroked="t" strokeweight=".711962pt" strokecolor="#606060">
                <v:path arrowok="t"/>
              </v:shape>
            </v:group>
            <v:group style="position:absolute;left:6991;top:3070;width:2;height:750" coordorigin="6991,3070" coordsize="2,750">
              <v:shape style="position:absolute;left:6991;top:3070;width:2;height:750" coordorigin="6991,3070" coordsize="0,750" path="m6991,3819l6991,3070e" filled="f" stroked="t" strokeweight=".711962pt" strokecolor="#606060">
                <v:path arrowok="t"/>
              </v:shape>
            </v:group>
            <v:group style="position:absolute;left:693;top:3807;width:10907;height:2" coordorigin="693,3807" coordsize="10907,2">
              <v:shape style="position:absolute;left:693;top:3807;width:10907;height:2" coordorigin="693,3807" coordsize="10907,0" path="m693,3807l11600,3807e" filled="f" stroked="t" strokeweight=".711962pt" strokecolor="#5B5B5B">
                <v:path arrowok="t"/>
              </v:shape>
            </v:group>
            <v:group style="position:absolute;left:2748;top:4301;width:8847;height:2" coordorigin="2748,4301" coordsize="8847,2">
              <v:shape style="position:absolute;left:2748;top:4301;width:8847;height:2" coordorigin="2748,4301" coordsize="8847,0" path="m2748,4301l11595,4301e" filled="f" stroked="t" strokeweight=".711962pt" strokecolor="#646464">
                <v:path arrowok="t"/>
              </v:shape>
            </v:group>
            <v:group style="position:absolute;left:688;top:4082;width:10912;height:2" coordorigin="688,4082" coordsize="10912,2">
              <v:shape style="position:absolute;left:688;top:4082;width:10912;height:2" coordorigin="688,4082" coordsize="10912,0" path="m688,4082l11600,4082e" filled="f" stroked="t" strokeweight=".711962pt" strokecolor="#676767">
                <v:path arrowok="t"/>
              </v:shape>
            </v:group>
            <v:group style="position:absolute;left:4951;top:4297;width:2;height:2062" coordorigin="4951,4297" coordsize="2,2062">
              <v:shape style="position:absolute;left:4951;top:4297;width:2;height:2062" coordorigin="4951,4297" coordsize="0,2062" path="m4951,6359l4951,4297e" filled="f" stroked="t" strokeweight=".949282pt" strokecolor="#575757">
                <v:path arrowok="t"/>
              </v:shape>
            </v:group>
            <v:group style="position:absolute;left:11595;top:4082;width:2;height:12040" coordorigin="11595,4082" coordsize="2,12040">
              <v:shape style="position:absolute;left:11595;top:4082;width:2;height:12040" coordorigin="11595,4082" coordsize="0,12040" path="m11595,16122l11595,4082e" filled="f" stroked="t" strokeweight=".711962pt" strokecolor="#606060">
                <v:path arrowok="t"/>
              </v:shape>
            </v:group>
            <v:group style="position:absolute;left:4936;top:4784;width:6659;height:2" coordorigin="4936,4784" coordsize="6659,2">
              <v:shape style="position:absolute;left:4936;top:4784;width:6659;height:2" coordorigin="4936,4784" coordsize="6659,0" path="m4936,4784l11595,4784e" filled="f" stroked="t" strokeweight=".711962pt" strokecolor="#777777">
                <v:path arrowok="t"/>
              </v:shape>
            </v:group>
            <v:group style="position:absolute;left:4946;top:5022;width:6654;height:2" coordorigin="4946,5022" coordsize="6654,2">
              <v:shape style="position:absolute;left:4946;top:5022;width:6654;height:2" coordorigin="4946,5022" coordsize="6654,0" path="m4946,5022l11600,5022e" filled="f" stroked="t" strokeweight=".711962pt" strokecolor="#646464">
                <v:path arrowok="t"/>
              </v:shape>
            </v:group>
            <v:group style="position:absolute;left:4941;top:5263;width:6659;height:2" coordorigin="4941,5263" coordsize="6659,2">
              <v:shape style="position:absolute;left:4941;top:5263;width:6659;height:2" coordorigin="4941,5263" coordsize="6659,0" path="m4941,5263l11600,5263e" filled="f" stroked="t" strokeweight=".711962pt" strokecolor="#676767">
                <v:path arrowok="t"/>
              </v:shape>
            </v:group>
            <v:group style="position:absolute;left:2748;top:5481;width:8847;height:2" coordorigin="2748,5481" coordsize="8847,2">
              <v:shape style="position:absolute;left:2748;top:5481;width:8847;height:2" coordorigin="2748,5481" coordsize="8847,0" path="m2748,5481l11595,5481e" filled="f" stroked="t" strokeweight=".711962pt" strokecolor="#646464">
                <v:path arrowok="t"/>
              </v:shape>
            </v:group>
            <v:group style="position:absolute;left:698;top:6316;width:2;height:4192" coordorigin="698,6316" coordsize="2,4192">
              <v:shape style="position:absolute;left:698;top:6316;width:2;height:4192" coordorigin="698,6316" coordsize="0,4192" path="m698,10508l698,6316e" filled="f" stroked="t" strokeweight=".949282pt" strokecolor="#545454">
                <v:path arrowok="t"/>
              </v:shape>
            </v:group>
            <v:group style="position:absolute;left:700;top:10813;width:2;height:5299" coordorigin="700,10813" coordsize="2,5299">
              <v:shape style="position:absolute;left:700;top:10813;width:2;height:5299" coordorigin="700,10813" coordsize="0,5299" path="m700,16113l700,10813e" filled="f" stroked="t" strokeweight=".711962pt" strokecolor="#545454">
                <v:path arrowok="t"/>
              </v:shape>
            </v:group>
            <v:group style="position:absolute;left:1168;top:10579;width:2;height:5528" coordorigin="1168,10579" coordsize="2,5528">
              <v:shape style="position:absolute;left:1168;top:10579;width:2;height:5528" coordorigin="1168,10579" coordsize="0,5528" path="m1168,16108l1168,10579e" filled="f" stroked="t" strokeweight=".711962pt" strokecolor="#545454">
                <v:path arrowok="t"/>
              </v:shape>
            </v:group>
            <v:group style="position:absolute;left:1744;top:10584;width:2;height:5528" coordorigin="1744,10584" coordsize="2,5528">
              <v:shape style="position:absolute;left:1744;top:10584;width:2;height:5528" coordorigin="1744,10584" coordsize="0,5528" path="m1744,16113l1744,10584e" filled="f" stroked="t" strokeweight=".711962pt" strokecolor="#4F4F4F">
                <v:path arrowok="t"/>
              </v:shape>
            </v:group>
            <v:group style="position:absolute;left:693;top:5710;width:10903;height:2" coordorigin="693,5710" coordsize="10903,2">
              <v:shape style="position:absolute;left:693;top:5710;width:10903;height:2" coordorigin="693,5710" coordsize="10903,0" path="m693,5710l11595,5710e" filled="f" stroked="t" strokeweight=".711962pt" strokecolor="#646464">
                <v:path arrowok="t"/>
              </v:shape>
            </v:group>
            <v:group style="position:absolute;left:7848;top:5705;width:2;height:649" coordorigin="7848,5705" coordsize="2,649">
              <v:shape style="position:absolute;left:7848;top:5705;width:2;height:649" coordorigin="7848,5705" coordsize="0,649" path="m7848,6354l7848,5705e" filled="f" stroked="t" strokeweight=".711962pt" strokecolor="#4B4B4B">
                <v:path arrowok="t"/>
              </v:shape>
            </v:group>
            <v:group style="position:absolute;left:2743;top:6135;width:8857;height:2" coordorigin="2743,6135" coordsize="8857,2">
              <v:shape style="position:absolute;left:2743;top:6135;width:8857;height:2" coordorigin="2743,6135" coordsize="8857,0" path="m2743,6135l11600,6135e" filled="f" stroked="t" strokeweight=".711962pt" strokecolor="#646464">
                <v:path arrowok="t"/>
              </v:shape>
            </v:group>
            <v:group style="position:absolute;left:4951;top:6980;width:2;height:668" coordorigin="4951,6980" coordsize="2,668">
              <v:shape style="position:absolute;left:4951;top:6980;width:2;height:668" coordorigin="4951,6980" coordsize="0,668" path="m4951,7648l4951,6980e" filled="f" stroked="t" strokeweight=".711962pt" strokecolor="#575757">
                <v:path arrowok="t"/>
              </v:shape>
            </v:group>
            <v:group style="position:absolute;left:2743;top:6350;width:8857;height:2" coordorigin="2743,6350" coordsize="8857,2">
              <v:shape style="position:absolute;left:2743;top:6350;width:8857;height:2" coordorigin="2743,6350" coordsize="8857,0" path="m2743,6350l11600,6350e" filled="f" stroked="t" strokeweight=".711962pt" strokecolor="#676767">
                <v:path arrowok="t"/>
              </v:shape>
            </v:group>
            <v:group style="position:absolute;left:688;top:6569;width:10912;height:2" coordorigin="688,6569" coordsize="10912,2">
              <v:shape style="position:absolute;left:688;top:6569;width:10912;height:2" coordorigin="688,6569" coordsize="10912,0" path="m688,6569l11600,6569e" filled="f" stroked="t" strokeweight=".711962pt" strokecolor="#646464">
                <v:path arrowok="t"/>
              </v:shape>
            </v:group>
            <v:group style="position:absolute;left:693;top:6989;width:10907;height:2" coordorigin="693,6989" coordsize="10907,2">
              <v:shape style="position:absolute;left:693;top:6989;width:10907;height:2" coordorigin="693,6989" coordsize="10907,0" path="m693,6989l11600,6989e" filled="f" stroked="t" strokeweight=".711962pt" strokecolor="#676767">
                <v:path arrowok="t"/>
              </v:shape>
            </v:group>
            <v:group style="position:absolute;left:4941;top:7209;width:6659;height:2" coordorigin="4941,7209" coordsize="6659,2">
              <v:shape style="position:absolute;left:4941;top:7209;width:6659;height:2" coordorigin="4941,7209" coordsize="6659,0" path="m4941,7209l11600,7209e" filled="f" stroked="t" strokeweight=".711962pt" strokecolor="#676767">
                <v:path arrowok="t"/>
              </v:shape>
            </v:group>
            <v:group style="position:absolute;left:4946;top:7426;width:6654;height:2" coordorigin="4946,7426" coordsize="6654,2">
              <v:shape style="position:absolute;left:4946;top:7426;width:6654;height:2" coordorigin="4946,7426" coordsize="6654,0" path="m4946,7426l11600,7426e" filled="f" stroked="t" strokeweight=".711962pt" strokecolor="#646464">
                <v:path arrowok="t"/>
              </v:shape>
            </v:group>
            <v:group style="position:absolute;left:688;top:7639;width:10912;height:2" coordorigin="688,7639" coordsize="10912,2">
              <v:shape style="position:absolute;left:688;top:7639;width:10912;height:2" coordorigin="688,7639" coordsize="10912,0" path="m688,7639l11600,7639e" filled="f" stroked="t" strokeweight=".711962pt" strokecolor="#676767">
                <v:path arrowok="t"/>
              </v:shape>
            </v:group>
            <v:group style="position:absolute;left:693;top:8445;width:10912;height:2" coordorigin="693,8445" coordsize="10912,2">
              <v:shape style="position:absolute;left:693;top:8445;width:10912;height:2" coordorigin="693,8445" coordsize="10912,0" path="m693,8445l11605,8445e" filled="f" stroked="t" strokeweight=".711962pt" strokecolor="#646464">
                <v:path arrowok="t"/>
              </v:shape>
            </v:group>
            <v:group style="position:absolute;left:688;top:9329;width:10917;height:2" coordorigin="688,9329" coordsize="10917,2">
              <v:shape style="position:absolute;left:688;top:9329;width:10917;height:2" coordorigin="688,9329" coordsize="10917,0" path="m688,9329l11605,9329e" filled="f" stroked="t" strokeweight=".711962pt" strokecolor="#676767">
                <v:path arrowok="t"/>
              </v:shape>
            </v:group>
            <v:group style="position:absolute;left:693;top:9663;width:10912;height:2" coordorigin="693,9663" coordsize="10912,2">
              <v:shape style="position:absolute;left:693;top:9663;width:10912;height:2" coordorigin="693,9663" coordsize="10912,0" path="m693,9663l11605,9663e" filled="f" stroked="t" strokeweight=".711962pt" strokecolor="#676767">
                <v:path arrowok="t"/>
              </v:shape>
            </v:group>
            <v:group style="position:absolute;left:693;top:9899;width:10907;height:2" coordorigin="693,9899" coordsize="10907,2">
              <v:shape style="position:absolute;left:693;top:9899;width:10907;height:2" coordorigin="693,9899" coordsize="10907,0" path="m693,9899l11600,9899e" filled="f" stroked="t" strokeweight=".711962pt" strokecolor="#676767">
                <v:path arrowok="t"/>
              </v:shape>
            </v:group>
            <v:group style="position:absolute;left:688;top:10374;width:10917;height:2" coordorigin="688,10374" coordsize="10917,2">
              <v:shape style="position:absolute;left:688;top:10374;width:10917;height:2" coordorigin="688,10374" coordsize="10917,0" path="m688,10374l11605,10374e" filled="f" stroked="t" strokeweight=".711962pt" strokecolor="#676767">
                <v:path arrowok="t"/>
              </v:shape>
            </v:group>
            <v:group style="position:absolute;left:831;top:10589;width:10774;height:2" coordorigin="831,10589" coordsize="10774,2">
              <v:shape style="position:absolute;left:831;top:10589;width:10774;height:2" coordorigin="831,10589" coordsize="10774,0" path="m831,10589l11605,10589e" filled="f" stroked="t" strokeweight=".711962pt" strokecolor="#676767">
                <v:path arrowok="t"/>
              </v:shape>
            </v:group>
            <v:group style="position:absolute;left:7404;top:10579;width:2;height:5538" coordorigin="7404,10579" coordsize="2,5538">
              <v:shape style="position:absolute;left:7404;top:10579;width:2;height:5538" coordorigin="7404,10579" coordsize="0,5538" path="m7404,16117l7404,10579e" filled="f" stroked="t" strokeweight=".711962pt" strokecolor="#6B6B6B">
                <v:path arrowok="t"/>
              </v:shape>
            </v:group>
            <v:group style="position:absolute;left:693;top:11076;width:10907;height:2" coordorigin="693,11076" coordsize="10907,2">
              <v:shape style="position:absolute;left:693;top:11076;width:10907;height:2" coordorigin="693,11076" coordsize="10907,0" path="m693,11076l11600,11076e" filled="f" stroked="t" strokeweight=".711962pt" strokecolor="#6B6B6B">
                <v:path arrowok="t"/>
              </v:shape>
            </v:group>
            <v:group style="position:absolute;left:693;top:13153;width:2069;height:2" coordorigin="693,13153" coordsize="2069,2">
              <v:shape style="position:absolute;left:693;top:13153;width:2069;height:2" coordorigin="693,13153" coordsize="2069,0" path="m693,13153l2762,13153e" filled="f" stroked="t" strokeweight=".711962pt" strokecolor="#646464">
                <v:path arrowok="t"/>
              </v:shape>
            </v:group>
            <v:group style="position:absolute;left:693;top:16108;width:10907;height:2" coordorigin="693,16108" coordsize="10907,2">
              <v:shape style="position:absolute;left:693;top:16108;width:10907;height:2" coordorigin="693,16108" coordsize="10907,0" path="m693,16108l11600,16108e" filled="f" stroked="t" strokeweight=".711962pt" strokecolor="#6B6B6B">
                <v:path arrowok="t"/>
              </v:shape>
            </v:group>
            <v:group style="position:absolute;left:4559;top:12279;width:185;height:1050" coordorigin="4559,12279" coordsize="185,1050">
              <v:shape style="position:absolute;left:4559;top:12279;width:185;height:1050" coordorigin="4559,12279" coordsize="185,1050" path="m4559,12279l4744,12279,4744,13329,4559,13329,4559,12279xe" filled="t" fillcolor="#343B80" stroked="f">
                <v:path arrowok="t"/>
                <v:fill/>
              </v:shape>
            </v:group>
            <v:group style="position:absolute;left:5017;top:11840;width:2;height:735" coordorigin="5017,11840" coordsize="2,735">
              <v:shape style="position:absolute;left:5017;top:11840;width:2;height:735" coordorigin="5017,11840" coordsize="0,735" path="m5017,12575l5017,11840e" filled="f" stroked="t" strokeweight=".949282pt" strokecolor="#282FB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78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3"/>
          <w:position w:val="-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8" w:after="0" w:line="240" w:lineRule="auto"/>
        <w:ind w:left="2335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10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3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5089" w:right="51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430.079987pt;margin-top:8.195849pt;width:122.879997pt;height:113.279999pt;mso-position-horizontal-relative:page;mso-position-vertical-relative:paragraph;z-index:-16102" type="#_x0000_t75">
            <v:imagedata r:id="rId58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829" w:right="5372"/>
        <w:jc w:val="center"/>
        <w:tabs>
          <w:tab w:pos="5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179.520004pt;margin-top:-15.193787pt;width:45.119999pt;height:48pt;mso-position-horizontal-relative:page;mso-position-vertical-relative:paragraph;z-index:-16101" type="#_x0000_t75">
            <v:imagedata r:id="rId59" o:title=""/>
          </v:shape>
        </w:pict>
      </w:r>
      <w:r>
        <w:rPr>
          <w:rFonts w:ascii="Arial" w:hAnsi="Arial" w:cs="Arial" w:eastAsia="Arial"/>
          <w:sz w:val="21"/>
          <w:szCs w:val="21"/>
          <w:color w:val="262628"/>
          <w:spacing w:val="3"/>
          <w:w w:val="15"/>
          <w:b/>
          <w:bCs/>
        </w:rPr>
        <w:t>ı</w:t>
      </w:r>
      <w:r>
        <w:rPr>
          <w:rFonts w:ascii="Arial" w:hAnsi="Arial" w:cs="Arial" w:eastAsia="Arial"/>
          <w:sz w:val="21"/>
          <w:szCs w:val="21"/>
          <w:color w:val="212A60"/>
          <w:spacing w:val="0"/>
          <w:w w:val="96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212A60"/>
          <w:spacing w:val="-64"/>
          <w:w w:val="95"/>
          <w:b/>
          <w:bCs/>
        </w:rPr>
        <w:t>n</w:t>
      </w:r>
      <w:r>
        <w:rPr>
          <w:rFonts w:ascii="Arial" w:hAnsi="Arial" w:cs="Arial" w:eastAsia="Arial"/>
          <w:sz w:val="21"/>
          <w:szCs w:val="21"/>
          <w:color w:val="1C268C"/>
          <w:spacing w:val="-108"/>
          <w:w w:val="63"/>
          <w:b/>
          <w:bCs/>
        </w:rPr>
        <w:t>U</w:t>
      </w:r>
      <w:r>
        <w:rPr>
          <w:rFonts w:ascii="Arial" w:hAnsi="Arial" w:cs="Arial" w:eastAsia="Arial"/>
          <w:sz w:val="21"/>
          <w:szCs w:val="21"/>
          <w:color w:val="212A60"/>
          <w:spacing w:val="0"/>
          <w:w w:val="99"/>
          <w:b/>
          <w:bCs/>
        </w:rPr>
        <w:t>ı</w:t>
      </w:r>
      <w:r>
        <w:rPr>
          <w:rFonts w:ascii="Arial" w:hAnsi="Arial" w:cs="Arial" w:eastAsia="Arial"/>
          <w:sz w:val="21"/>
          <w:szCs w:val="21"/>
          <w:color w:val="212A60"/>
          <w:spacing w:val="-103"/>
          <w:w w:val="100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1C268C"/>
          <w:spacing w:val="0"/>
          <w:w w:val="62"/>
          <w:b/>
          <w:bCs/>
        </w:rPr>
        <w:t>.</w:t>
      </w:r>
      <w:r>
        <w:rPr>
          <w:rFonts w:ascii="Arial" w:hAnsi="Arial" w:cs="Arial" w:eastAsia="Arial"/>
          <w:sz w:val="21"/>
          <w:szCs w:val="21"/>
          <w:color w:val="1C268C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2"/>
          <w:b/>
          <w:bCs/>
        </w:rPr>
        <w:t>hir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1" w:lineRule="exact"/>
        <w:ind w:left="4145" w:right="6140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62628"/>
          <w:spacing w:val="0"/>
          <w:w w:val="129"/>
        </w:rPr>
        <w:t>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0" w:lineRule="exact"/>
        <w:ind w:left="4817" w:right="5207"/>
        <w:jc w:val="center"/>
        <w:rPr>
          <w:rFonts w:ascii="Times New Roman" w:hAnsi="Times New Roman" w:cs="Times New Roman" w:eastAsia="Times New Roman"/>
          <w:sz w:val="50"/>
          <w:szCs w:val="50"/>
        </w:rPr>
      </w:pPr>
      <w:rPr/>
      <w:r>
        <w:rPr>
          <w:rFonts w:ascii="Times New Roman" w:hAnsi="Times New Roman" w:cs="Times New Roman" w:eastAsia="Times New Roman"/>
          <w:sz w:val="50"/>
          <w:szCs w:val="50"/>
          <w:color w:val="212A60"/>
          <w:spacing w:val="0"/>
          <w:w w:val="60"/>
          <w:position w:val="-7"/>
        </w:rPr>
        <w:t>\</w:t>
      </w:r>
      <w:r>
        <w:rPr>
          <w:rFonts w:ascii="Times New Roman" w:hAnsi="Times New Roman" w:cs="Times New Roman" w:eastAsia="Times New Roman"/>
          <w:sz w:val="50"/>
          <w:szCs w:val="50"/>
          <w:color w:val="212A60"/>
          <w:spacing w:val="12"/>
          <w:w w:val="60"/>
          <w:position w:val="-7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494B82"/>
          <w:spacing w:val="0"/>
          <w:w w:val="203"/>
          <w:position w:val="-7"/>
        </w:rPr>
        <w:t>j_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4029" w:right="4640"/>
        <w:jc w:val="center"/>
        <w:tabs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7"/>
          <w:szCs w:val="37"/>
          <w:color w:val="5D609A"/>
          <w:spacing w:val="0"/>
          <w:w w:val="81"/>
          <w:b/>
          <w:bCs/>
          <w:position w:val="2"/>
        </w:rPr>
        <w:t>c----"-"</w:t>
      </w:r>
      <w:r>
        <w:rPr>
          <w:rFonts w:ascii="Arial" w:hAnsi="Arial" w:cs="Arial" w:eastAsia="Arial"/>
          <w:sz w:val="37"/>
          <w:szCs w:val="37"/>
          <w:color w:val="5D609A"/>
          <w:spacing w:val="0"/>
          <w:w w:val="81"/>
          <w:b/>
          <w:bCs/>
          <w:position w:val="2"/>
        </w:rPr>
        <w:t> </w:t>
      </w:r>
      <w:r>
        <w:rPr>
          <w:rFonts w:ascii="Arial" w:hAnsi="Arial" w:cs="Arial" w:eastAsia="Arial"/>
          <w:sz w:val="37"/>
          <w:szCs w:val="37"/>
          <w:color w:val="5D609A"/>
          <w:spacing w:val="0"/>
          <w:w w:val="81"/>
          <w:b/>
          <w:bCs/>
          <w:position w:val="2"/>
        </w:rPr>
        <w:t>--</w:t>
      </w:r>
      <w:r>
        <w:rPr>
          <w:rFonts w:ascii="Arial" w:hAnsi="Arial" w:cs="Arial" w:eastAsia="Arial"/>
          <w:sz w:val="37"/>
          <w:szCs w:val="37"/>
          <w:color w:val="5D609A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37"/>
          <w:szCs w:val="37"/>
          <w:color w:val="5D609A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D609A"/>
          <w:spacing w:val="0"/>
          <w:w w:val="214"/>
          <w:b/>
          <w:bCs/>
          <w:i/>
          <w:position w:val="2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4825" w:right="499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85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727272"/>
          <w:spacing w:val="2"/>
          <w:w w:val="11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6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0"/>
        </w:rPr>
        <w:t>met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0"/>
          <w:w w:val="105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65656"/>
          <w:spacing w:val="8"/>
          <w:w w:val="105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3" w:lineRule="exact"/>
        <w:ind w:left="5140" w:right="544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560" w:right="220"/>
        </w:sectPr>
      </w:pPr>
      <w:rPr/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3885" w:right="4229" w:firstLine="-115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15"/>
        </w:rPr>
        <w:t>G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311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193" w:lineRule="exact"/>
        <w:ind w:left="899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16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  <w:position w:val="-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1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7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63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20001pt;margin-top:-49.446453pt;width:489.336011pt;height:84.082732pt;mso-position-horizontal-relative:page;mso-position-vertical-relative:paragraph;z-index:-16089" type="#_x0000_t202" filled="f" stroked="f">
            <v:textbox inset="0,0,0,0">
              <w:txbxContent>
                <w:p>
                  <w:pPr>
                    <w:spacing w:before="0" w:after="0" w:line="1682" w:lineRule="exact"/>
                    <w:ind w:right="-292"/>
                    <w:jc w:val="left"/>
                    <w:tabs>
                      <w:tab w:pos="84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98"/>
                      <w:szCs w:val="98"/>
                      <w:color w:val="1F1F1F"/>
                      <w:spacing w:val="0"/>
                      <w:w w:val="158"/>
                      <w:b/>
                      <w:bCs/>
                      <w:i/>
                      <w:position w:val="55"/>
                    </w:rPr>
                    <w:t>l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F1F1F"/>
                      <w:spacing w:val="0"/>
                      <w:w w:val="100"/>
                      <w:b/>
                      <w:bCs/>
                      <w:i/>
                      <w:position w:val="55"/>
                    </w:rPr>
                    <w:tab/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1F1F1F"/>
                      <w:spacing w:val="0"/>
                      <w:w w:val="100"/>
                      <w:b/>
                      <w:bCs/>
                      <w:i/>
                      <w:position w:val="5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D3D3D"/>
                      <w:spacing w:val="0"/>
                      <w:w w:val="258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100"/>
          <w:b/>
          <w:bCs/>
          <w:position w:val="-2"/>
        </w:rPr>
        <w:t>BÜYÜKŞEHIR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678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14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14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3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3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40" w:after="0" w:line="240" w:lineRule="auto"/>
        <w:ind w:left="117" w:right="-20"/>
        <w:jc w:val="left"/>
        <w:tabs>
          <w:tab w:pos="1480" w:val="left"/>
          <w:tab w:pos="2880" w:val="left"/>
          <w:tab w:pos="52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6"/>
          <w:w w:val="12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4"/>
          <w:position w:val="1"/>
        </w:rPr>
        <w:t>25.05.20ı7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8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-6"/>
          <w:w w:val="8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3ı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28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2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6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2"/>
          <w:position w:val="0"/>
        </w:rPr>
        <w:t>ı9:ıo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4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1F1F1F"/>
          <w:spacing w:val="0"/>
          <w:w w:val="73"/>
          <w:position w:val="0"/>
        </w:rPr>
        <w:t>O</w:t>
      </w:r>
      <w:r>
        <w:rPr>
          <w:rFonts w:ascii="Arial" w:hAnsi="Arial" w:cs="Arial" w:eastAsia="Arial"/>
          <w:sz w:val="18"/>
          <w:szCs w:val="18"/>
          <w:color w:val="1F1F1F"/>
          <w:spacing w:val="13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232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1" w:right="-20"/>
        <w:jc w:val="left"/>
        <w:tabs>
          <w:tab w:pos="1500" w:val="left"/>
          <w:tab w:pos="2880" w:val="left"/>
          <w:tab w:pos="4260" w:val="left"/>
          <w:tab w:pos="5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9"/>
        </w:rPr>
        <w:t>25.05.20ı7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35ı2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35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</w:rPr>
        <w:t>Karabağlar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3892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no:45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7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6"/>
        </w:rPr>
        <w:t>Karabağlar-Gazi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3892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no:4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17" w:right="1755" w:firstLine="10"/>
        <w:jc w:val="left"/>
        <w:tabs>
          <w:tab w:pos="1500" w:val="left"/>
          <w:tab w:pos="3220" w:val="left"/>
          <w:tab w:pos="4140" w:val="left"/>
          <w:tab w:pos="64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1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8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-7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89" w:lineRule="exact"/>
        <w:ind w:left="32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559998pt;margin-top:4.486073pt;width:4.52064pt;height:25.5pt;mso-position-horizontal-relative:page;mso-position-vertical-relative:paragraph;z-index:-1608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1F1F1F"/>
                      <w:spacing w:val="0"/>
                      <w:w w:val="6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Be.tonarme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-3"/>
        </w:rPr>
        <w:t>AhşaQ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68"/>
          <w:position w:val="-3"/>
        </w:rPr>
        <w:t>_Q_e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6"/>
          <w:w w:val="68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7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-3"/>
        </w:rPr>
        <w:t>Di,1!e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4072" w:right="-20"/>
        <w:jc w:val="left"/>
        <w:tabs>
          <w:tab w:pos="4660" w:val="left"/>
          <w:tab w:pos="518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D3D3D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111111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111111"/>
          <w:spacing w:val="-43"/>
          <w:w w:val="51"/>
        </w:rPr>
        <w:t> </w:t>
      </w:r>
      <w:r>
        <w:rPr>
          <w:rFonts w:ascii="Arial" w:hAnsi="Arial" w:cs="Arial" w:eastAsia="Arial"/>
          <w:sz w:val="31"/>
          <w:szCs w:val="31"/>
          <w:color w:val="111111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111111"/>
          <w:spacing w:val="0"/>
          <w:w w:val="100"/>
        </w:rPr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8C8C8C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0"/>
          <w:position w:val="9"/>
        </w:rPr>
        <w:t>ı9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"/>
          <w:w w:val="12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  <w:position w:val="9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00" w:right="240"/>
        </w:sectPr>
      </w:pPr>
      <w:rPr/>
    </w:p>
    <w:p>
      <w:pPr>
        <w:spacing w:before="0" w:after="0" w:line="194" w:lineRule="exac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10"/>
          <w:position w:val="1"/>
        </w:rPr>
        <w:t>Sahi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11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2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0"/>
        </w:rPr>
        <w:t>Kira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200" w:val="left"/>
          <w:tab w:pos="5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ı9: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  <w:position w:val="-1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  <w:cols w:num="2" w:equalWidth="0">
            <w:col w:w="1192" w:space="1037"/>
            <w:col w:w="9251"/>
          </w:cols>
        </w:sectPr>
      </w:pPr>
      <w:rPr/>
    </w:p>
    <w:p>
      <w:pPr>
        <w:spacing w:before="10" w:after="0" w:line="240" w:lineRule="auto"/>
        <w:ind w:left="131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29" w:right="47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248" w:right="4445" w:firstLine="2203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auto"/>
        <w:ind w:left="2248" w:right="2757" w:firstLine="-1661"/>
        <w:jc w:val="left"/>
        <w:tabs>
          <w:tab w:pos="2280" w:val="left"/>
          <w:tab w:pos="442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4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4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0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0"/>
        </w:rPr>
        <w:t>önüş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2188" w:right="70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3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214" w:right="696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4437" w:right="2316" w:firstLine="-43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85.417618pt;margin-top:24.293417pt;width:.1pt;height:12.788819pt;mso-position-horizontal-relative:page;mso-position-vertical-relative:paragraph;z-index:-16094" coordorigin="1708,486" coordsize="2,256">
            <v:shape style="position:absolute;left:1708;top:486;width:2;height:256" coordorigin="1708,486" coordsize="0,256" path="m1708,742l1708,486e" filled="f" stroked="t" strokeweight="3.20023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8"/>
        </w:rPr>
        <w:t>vanld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8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8"/>
        </w:rPr>
        <w:t>ında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4" w:lineRule="exact"/>
        <w:ind w:left="117" w:right="-20"/>
        <w:jc w:val="left"/>
        <w:tabs>
          <w:tab w:pos="2740" w:val="left"/>
          <w:tab w:pos="4420" w:val="left"/>
          <w:tab w:pos="6360" w:val="left"/>
          <w:tab w:pos="7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Tür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0"/>
          <w:position w:val="-4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80"/>
          <w:position w:val="-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4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14"/>
          <w:position w:val="-3"/>
        </w:rPr>
        <w:t>öpükK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1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8"/>
          <w:position w:val="-3"/>
        </w:rPr>
        <w:t>K.K.T.Kg.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4466" w:right="-20"/>
        <w:jc w:val="left"/>
        <w:tabs>
          <w:tab w:pos="6360" w:val="left"/>
          <w:tab w:pos="79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4D4D4F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D4D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D4D4F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111111"/>
          <w:spacing w:val="0"/>
          <w:w w:val="66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17" w:right="-20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  <w:position w:val="1"/>
        </w:rPr>
        <w:t>oluşmamıştı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"/>
          <w:w w:val="10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17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2248" w:right="64" w:firstLine="-210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6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sönmede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tutıışturmasıyla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6" w:right="-20"/>
        <w:jc w:val="left"/>
        <w:tabs>
          <w:tab w:pos="2240" w:val="left"/>
          <w:tab w:pos="6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!Bedeü: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50" w:right="-20"/>
        <w:jc w:val="left"/>
        <w:tabs>
          <w:tab w:pos="224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F"/>
          <w:w w:val="97"/>
        </w:rPr>
        <w:t>El-''-i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-1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2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93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9"/>
          <w:w w:val="9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2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1"/>
          <w:w w:val="126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94" w:right="-20"/>
        <w:jc w:val="left"/>
        <w:tabs>
          <w:tab w:pos="224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4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Ölü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OiDE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0"/>
          <w:w w:val="104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1"/>
          <w:position w:val="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406" w:right="-20"/>
        <w:jc w:val="left"/>
        <w:tabs>
          <w:tab w:pos="4940" w:val="left"/>
          <w:tab w:pos="88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880005pt;margin-top:4.680655pt;width:56.723303pt;height:13.5pt;mso-position-horizontal-relative:page;mso-position-vertical-relative:paragraph;z-index:-16087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0"/>
                      <w:w w:val="66"/>
                    </w:rPr>
                    <w:t>3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5"/>
                      <w:w w:val="66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0"/>
                      <w:w w:val="66"/>
                      <w:b/>
                      <w:bCs/>
                    </w:rPr>
                    <w:t>1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11"/>
                      <w:w w:val="66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0"/>
                      <w:w w:val="59"/>
                    </w:rPr>
                    <w:t>Ma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-31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1F1F1F"/>
                      <w:spacing w:val="0"/>
                      <w:w w:val="58"/>
                    </w:rPr>
                    <w:t>Of.J17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1F1F1F"/>
          <w:spacing w:val="-21"/>
          <w:w w:val="100"/>
          <w:b/>
          <w:bCs/>
        </w:rPr>
        <w:t>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53" w:lineRule="exact"/>
        <w:ind w:left="347" w:right="5329"/>
        <w:jc w:val="center"/>
        <w:tabs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i/>
          <w:position w:val="-3"/>
        </w:rPr>
        <w:t>'c: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i/>
          <w:position w:val="-3"/>
        </w:rPr>
        <w:t>)</w:t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1F1F1F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3"/>
          <w:position w:val="-5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240"/>
        </w:sectPr>
      </w:pPr>
      <w:rPr/>
    </w:p>
    <w:p>
      <w:pPr>
        <w:spacing w:before="0" w:after="0" w:line="378" w:lineRule="exact"/>
        <w:ind w:left="386" w:right="-193"/>
        <w:jc w:val="left"/>
        <w:tabs>
          <w:tab w:pos="2600" w:val="left"/>
          <w:tab w:pos="5800" w:val="left"/>
          <w:tab w:pos="64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440001pt;margin-top:2.299676pt;width:5.49940pt;height:4pt;mso-position-horizontal-relative:page;mso-position-vertical-relative:paragraph;z-index:-1608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1F1F1F"/>
                      <w:w w:val="154"/>
                    </w:rPr>
                    <w:t>ll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1F1F1F"/>
                      <w:w w:val="155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1F1F1F"/>
          <w:spacing w:val="6"/>
          <w:w w:val="70"/>
          <w:position w:val="3"/>
        </w:rPr>
        <w:t>.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106"/>
          <w:position w:val="3"/>
        </w:rPr>
        <w:t>o</w:t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7"/>
          <w:szCs w:val="27"/>
          <w:color w:val="1F1F1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02"/>
          <w:szCs w:val="102"/>
          <w:color w:val="242869"/>
          <w:spacing w:val="0"/>
          <w:w w:val="68"/>
          <w:i/>
          <w:position w:val="-52"/>
        </w:rPr>
        <w:t>'11</w:t>
      </w:r>
      <w:r>
        <w:rPr>
          <w:rFonts w:ascii="Times New Roman" w:hAnsi="Times New Roman" w:cs="Times New Roman" w:eastAsia="Times New Roman"/>
          <w:sz w:val="102"/>
          <w:szCs w:val="102"/>
          <w:color w:val="242869"/>
          <w:spacing w:val="0"/>
          <w:w w:val="100"/>
          <w:i/>
          <w:position w:val="-52"/>
        </w:rPr>
        <w:tab/>
      </w:r>
      <w:r>
        <w:rPr>
          <w:rFonts w:ascii="Times New Roman" w:hAnsi="Times New Roman" w:cs="Times New Roman" w:eastAsia="Times New Roman"/>
          <w:sz w:val="102"/>
          <w:szCs w:val="102"/>
          <w:color w:val="242869"/>
          <w:spacing w:val="0"/>
          <w:w w:val="100"/>
          <w:i/>
          <w:position w:val="-52"/>
        </w:rPr>
      </w:r>
      <w:r>
        <w:rPr>
          <w:rFonts w:ascii="Times New Roman" w:hAnsi="Times New Roman" w:cs="Times New Roman" w:eastAsia="Times New Roman"/>
          <w:sz w:val="28"/>
          <w:szCs w:val="28"/>
          <w:color w:val="363D85"/>
          <w:spacing w:val="0"/>
          <w:w w:val="103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363D85"/>
          <w:spacing w:val="-11"/>
          <w:w w:val="103"/>
          <w:u w:val="single" w:color="5757B3"/>
          <w:position w:val="-18"/>
        </w:rPr>
        <w:t>/</w:t>
      </w:r>
      <w:r>
        <w:rPr>
          <w:rFonts w:ascii="Times New Roman" w:hAnsi="Times New Roman" w:cs="Times New Roman" w:eastAsia="Times New Roman"/>
          <w:sz w:val="28"/>
          <w:szCs w:val="28"/>
          <w:color w:val="363D85"/>
          <w:spacing w:val="-11"/>
          <w:w w:val="103"/>
          <w:u w:val="single" w:color="5757B3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363D85"/>
          <w:spacing w:val="-11"/>
          <w:w w:val="103"/>
          <w:u w:val="single" w:color="5757B3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33"/>
          <w:u w:val="single" w:color="5757B3"/>
          <w:position w:val="-18"/>
        </w:rPr>
        <w:t>_</w:t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33"/>
          <w:u w:val="single" w:color="5757B3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100"/>
          <w:u w:val="single" w:color="5757B3"/>
          <w:position w:val="-1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100"/>
          <w:u w:val="single" w:color="5757B3"/>
          <w:position w:val="-1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100"/>
          <w:u w:val="single" w:color="5757B3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696990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95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w w:val="96"/>
          <w:position w:val="-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0"/>
          <w:w w:val="27"/>
          <w:position w:val="-4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8C8C8C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498"/>
          <w:position w:val="-4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7C7C7C"/>
          <w:spacing w:val="0"/>
          <w:w w:val="127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  <w:cols w:num="2" w:equalWidth="0">
            <w:col w:w="6477" w:space="2030"/>
            <w:col w:w="2973"/>
          </w:cols>
        </w:sectPr>
      </w:pPr>
      <w:rPr/>
    </w:p>
    <w:p>
      <w:pPr>
        <w:spacing w:before="0" w:after="0" w:line="136" w:lineRule="exact"/>
        <w:ind w:left="357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67.720001pt;margin-top:3.437361pt;width:.1pt;height:15.84pt;mso-position-horizontal-relative:page;mso-position-vertical-relative:paragraph;z-index:-16097" coordorigin="5354,69" coordsize="2,317">
            <v:shape style="position:absolute;left:5354;top:69;width:2;height:317" coordorigin="5354,69" coordsize="0,317" path="m5354,386l5354,69e" filled="f" stroked="t" strokeweight="1.2pt" strokecolor="#23287C">
              <v:path arrowok="t"/>
            </v:shape>
          </v:group>
          <w10:wrap type="none"/>
        </w:pict>
      </w:r>
      <w:r>
        <w:rPr/>
        <w:pict>
          <v:group style="position:absolute;margin-left:292.800018pt;margin-top:14.477361pt;width:.1pt;height:35.520pt;mso-position-horizontal-relative:page;mso-position-vertical-relative:paragraph;z-index:-16096" coordorigin="5856,290" coordsize="2,710">
            <v:shape style="position:absolute;left:5856;top:290;width:2;height:710" coordorigin="5856,290" coordsize="0,710" path="m5856,1000l5856,290e" filled="f" stroked="t" strokeweight="1.68pt" strokecolor="#4448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1F1F1F"/>
          <w:w w:val="54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9"/>
          <w:w w:val="5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25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14"/>
          <w:w w:val="5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19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0"/>
          <w:w w:val="5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14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25"/>
          <w:w w:val="5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9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-31"/>
          <w:w w:val="54"/>
          <w:position w:val="-6"/>
        </w:rPr>
        <w:t>.</w:t>
      </w:r>
      <w:r>
        <w:rPr>
          <w:rFonts w:ascii="Arial" w:hAnsi="Arial" w:cs="Arial" w:eastAsia="Arial"/>
          <w:sz w:val="15"/>
          <w:szCs w:val="15"/>
          <w:color w:val="1F1F1F"/>
          <w:spacing w:val="-3"/>
          <w:w w:val="5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54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-136"/>
        <w:jc w:val="left"/>
        <w:tabs>
          <w:tab w:pos="1320" w:val="left"/>
        </w:tabs>
        <w:rPr>
          <w:rFonts w:ascii="Arial" w:hAnsi="Arial" w:cs="Arial" w:eastAsia="Arial"/>
          <w:sz w:val="64"/>
          <w:szCs w:val="64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D3D3D"/>
          <w:spacing w:val="-9"/>
          <w:w w:val="116"/>
          <w:position w:val="-44"/>
        </w:rPr>
        <w:t>h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116"/>
          <w:position w:val="-44"/>
        </w:rPr>
        <w:t>'</w:t>
      </w:r>
      <w:r>
        <w:rPr>
          <w:rFonts w:ascii="Arial" w:hAnsi="Arial" w:cs="Arial" w:eastAsia="Arial"/>
          <w:sz w:val="21"/>
          <w:szCs w:val="21"/>
          <w:color w:val="1F1F1F"/>
          <w:spacing w:val="-67"/>
          <w:w w:val="116"/>
          <w:position w:val="-44"/>
        </w:rPr>
        <w:t> </w:t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100"/>
          <w:position w:val="-44"/>
        </w:rPr>
        <w:tab/>
      </w:r>
      <w:r>
        <w:rPr>
          <w:rFonts w:ascii="Arial" w:hAnsi="Arial" w:cs="Arial" w:eastAsia="Arial"/>
          <w:sz w:val="21"/>
          <w:szCs w:val="21"/>
          <w:color w:val="1F1F1F"/>
          <w:spacing w:val="0"/>
          <w:w w:val="100"/>
          <w:position w:val="-44"/>
        </w:rPr>
      </w:r>
      <w:r>
        <w:rPr>
          <w:rFonts w:ascii="Arial" w:hAnsi="Arial" w:cs="Arial" w:eastAsia="Arial"/>
          <w:sz w:val="64"/>
          <w:szCs w:val="64"/>
          <w:color w:val="363D85"/>
          <w:spacing w:val="0"/>
          <w:w w:val="53"/>
          <w:i/>
          <w:position w:val="-44"/>
        </w:rPr>
        <w:t>""1/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40" w:lineRule="atLeast"/>
        <w:ind w:right="-20"/>
        <w:jc w:val="left"/>
        <w:tabs>
          <w:tab w:pos="12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60.035248pt;margin-top:-1.269534pt;width:.1pt;height:17.053223pt;mso-position-horizontal-relative:page;mso-position-vertical-relative:paragraph;z-index:-16093" coordorigin="9201,-25" coordsize="2,341">
            <v:shape style="position:absolute;left:9201;top:-25;width:2;height:341" coordorigin="9201,-25" coordsize="0,341" path="m9201,316l9201,-25e" filled="f" stroked="t" strokeweight="1.265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1F1F1F"/>
          <w:spacing w:val="-16"/>
          <w:w w:val="123"/>
        </w:rPr>
        <w:t>B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70"/>
        </w:rPr>
        <w:t>ıüı</w:t>
      </w:r>
      <w:r>
        <w:rPr>
          <w:rFonts w:ascii="Arial" w:hAnsi="Arial" w:cs="Arial" w:eastAsia="Arial"/>
          <w:sz w:val="25"/>
          <w:szCs w:val="25"/>
          <w:color w:val="7C7C7C"/>
          <w:spacing w:val="-40"/>
          <w:w w:val="71"/>
        </w:rPr>
        <w:t>J</w:t>
      </w:r>
      <w:r>
        <w:rPr>
          <w:rFonts w:ascii="Arial" w:hAnsi="Arial" w:cs="Arial" w:eastAsia="Arial"/>
          <w:sz w:val="25"/>
          <w:szCs w:val="25"/>
          <w:color w:val="A8A8A8"/>
          <w:spacing w:val="14"/>
          <w:w w:val="28"/>
        </w:rPr>
        <w:t>-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80"/>
        </w:rPr>
        <w:t>eı</w:t>
      </w:r>
      <w:r>
        <w:rPr>
          <w:rFonts w:ascii="Arial" w:hAnsi="Arial" w:cs="Arial" w:eastAsia="Arial"/>
          <w:sz w:val="25"/>
          <w:szCs w:val="25"/>
          <w:color w:val="7C7C7C"/>
          <w:spacing w:val="0"/>
          <w:w w:val="81"/>
        </w:rPr>
        <w:t>m</w:t>
      </w:r>
      <w:r>
        <w:rPr>
          <w:rFonts w:ascii="Arial" w:hAnsi="Arial" w:cs="Arial" w:eastAsia="Arial"/>
          <w:sz w:val="25"/>
          <w:szCs w:val="25"/>
          <w:color w:val="7C7C7C"/>
          <w:spacing w:val="2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100"/>
        </w:rPr>
        <w:t>'</w:t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8C8C8C"/>
          <w:spacing w:val="0"/>
          <w:w w:val="77"/>
        </w:rPr>
        <w:t>·</w:t>
      </w:r>
      <w:r>
        <w:rPr>
          <w:rFonts w:ascii="Arial" w:hAnsi="Arial" w:cs="Arial" w:eastAsia="Arial"/>
          <w:sz w:val="25"/>
          <w:szCs w:val="25"/>
          <w:color w:val="8C8C8C"/>
          <w:spacing w:val="25"/>
          <w:w w:val="77"/>
        </w:rPr>
        <w:t> </w:t>
      </w:r>
      <w:r>
        <w:rPr>
          <w:rFonts w:ascii="Arial" w:hAnsi="Arial" w:cs="Arial" w:eastAsia="Arial"/>
          <w:sz w:val="25"/>
          <w:szCs w:val="25"/>
          <w:color w:val="676767"/>
          <w:spacing w:val="0"/>
          <w:w w:val="118"/>
        </w:rPr>
        <w:t>SU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  <w:cols w:num="3" w:equalWidth="0">
            <w:col w:w="546" w:space="3459"/>
            <w:col w:w="1867" w:space="2683"/>
            <w:col w:w="2925"/>
          </w:cols>
        </w:sectPr>
      </w:pPr>
      <w:rPr/>
    </w:p>
    <w:p>
      <w:pPr>
        <w:spacing w:before="0" w:after="0" w:line="236" w:lineRule="exact"/>
        <w:ind w:right="-20"/>
        <w:jc w:val="right"/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7"/>
          <w:position w:val="9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27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44"/>
          <w:w w:val="127"/>
          <w:position w:val="9"/>
        </w:rPr>
        <w:t> </w:t>
      </w:r>
      <w:r>
        <w:rPr>
          <w:rFonts w:ascii="Times New Roman" w:hAnsi="Times New Roman" w:cs="Times New Roman" w:eastAsia="Times New Roman"/>
          <w:sz w:val="65"/>
          <w:szCs w:val="65"/>
          <w:color w:val="3D3D3D"/>
          <w:spacing w:val="-155"/>
          <w:w w:val="37"/>
          <w:i/>
          <w:position w:val="9"/>
        </w:rPr>
        <w:t>0</w:t>
      </w:r>
      <w:r>
        <w:rPr>
          <w:rFonts w:ascii="Times New Roman" w:hAnsi="Times New Roman" w:cs="Times New Roman" w:eastAsia="Times New Roman"/>
          <w:sz w:val="65"/>
          <w:szCs w:val="65"/>
          <w:color w:val="242869"/>
          <w:spacing w:val="0"/>
          <w:w w:val="77"/>
          <w:i/>
          <w:position w:val="9"/>
        </w:rPr>
        <w:t>7)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71"/>
        <w:jc w:val="left"/>
        <w:tabs>
          <w:tab w:pos="8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1F1F1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D85"/>
          <w:spacing w:val="0"/>
          <w:w w:val="600"/>
          <w:position w:val="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right="-151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74"/>
          <w:szCs w:val="74"/>
          <w:color w:val="1F1F1F"/>
          <w:spacing w:val="-105"/>
          <w:w w:val="23"/>
          <w:position w:val="-22"/>
        </w:rPr>
        <w:t>M</w:t>
      </w:r>
      <w:r>
        <w:rPr>
          <w:rFonts w:ascii="Arial" w:hAnsi="Arial" w:cs="Arial" w:eastAsia="Arial"/>
          <w:sz w:val="18"/>
          <w:szCs w:val="18"/>
          <w:color w:val="4D4D4F"/>
          <w:spacing w:val="-9"/>
          <w:w w:val="152"/>
          <w:position w:val="15"/>
        </w:rPr>
        <w:t>l</w:t>
      </w:r>
      <w:r>
        <w:rPr>
          <w:rFonts w:ascii="Arial" w:hAnsi="Arial" w:cs="Arial" w:eastAsia="Arial"/>
          <w:sz w:val="18"/>
          <w:szCs w:val="18"/>
          <w:color w:val="676767"/>
          <w:spacing w:val="0"/>
          <w:w w:val="100"/>
          <w:position w:val="15"/>
        </w:rPr>
        <w:t>tf</w:t>
      </w:r>
      <w:r>
        <w:rPr>
          <w:rFonts w:ascii="Arial" w:hAnsi="Arial" w:cs="Arial" w:eastAsia="Arial"/>
          <w:sz w:val="18"/>
          <w:szCs w:val="18"/>
          <w:color w:val="676767"/>
          <w:spacing w:val="-6"/>
          <w:w w:val="101"/>
          <w:position w:val="15"/>
        </w:rPr>
        <w:t>e</w:t>
      </w:r>
      <w:r>
        <w:rPr>
          <w:rFonts w:ascii="Arial" w:hAnsi="Arial" w:cs="Arial" w:eastAsia="Arial"/>
          <w:sz w:val="18"/>
          <w:szCs w:val="18"/>
          <w:color w:val="3D3D3D"/>
          <w:spacing w:val="-13"/>
          <w:w w:val="152"/>
          <w:position w:val="15"/>
        </w:rPr>
        <w:t>i</w:t>
      </w:r>
      <w:r>
        <w:rPr>
          <w:rFonts w:ascii="Arial" w:hAnsi="Arial" w:cs="Arial" w:eastAsia="Arial"/>
          <w:sz w:val="18"/>
          <w:szCs w:val="18"/>
          <w:color w:val="676767"/>
          <w:spacing w:val="-2"/>
          <w:w w:val="107"/>
          <w:position w:val="15"/>
        </w:rPr>
        <w:t>·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81"/>
          <w:position w:val="15"/>
        </w:rPr>
        <w:t>...</w:t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18"/>
          <w:szCs w:val="18"/>
          <w:color w:val="7C7C7C"/>
          <w:spacing w:val="0"/>
          <w:w w:val="100"/>
          <w:position w:val="1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  <w:position w:val="1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right="-20"/>
        <w:jc w:val="left"/>
        <w:rPr>
          <w:rFonts w:ascii="Times New Roman" w:hAnsi="Times New Roman" w:cs="Times New Roman" w:eastAsia="Times New Roman"/>
          <w:sz w:val="69"/>
          <w:szCs w:val="6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9"/>
          <w:szCs w:val="69"/>
          <w:color w:val="4D4D4F"/>
          <w:w w:val="40"/>
          <w:i/>
          <w:position w:val="-22"/>
        </w:rPr>
        <w:t>:&lt;</w:t>
      </w:r>
      <w:r>
        <w:rPr>
          <w:rFonts w:ascii="Times New Roman" w:hAnsi="Times New Roman" w:cs="Times New Roman" w:eastAsia="Times New Roman"/>
          <w:sz w:val="69"/>
          <w:szCs w:val="69"/>
          <w:color w:val="4D4D4F"/>
          <w:spacing w:val="-102"/>
          <w:w w:val="100"/>
          <w:i/>
          <w:position w:val="-22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4D4D4F"/>
          <w:spacing w:val="0"/>
          <w:w w:val="41"/>
          <w:i/>
          <w:position w:val="-22"/>
        </w:rPr>
        <w:t>!</w:t>
      </w:r>
      <w:r>
        <w:rPr>
          <w:rFonts w:ascii="Times New Roman" w:hAnsi="Times New Roman" w:cs="Times New Roman" w:eastAsia="Times New Roman"/>
          <w:sz w:val="69"/>
          <w:szCs w:val="69"/>
          <w:color w:val="4D4D4F"/>
          <w:spacing w:val="20"/>
          <w:w w:val="40"/>
          <w:i/>
          <w:position w:val="-22"/>
        </w:rPr>
        <w:t>J</w:t>
      </w:r>
      <w:r>
        <w:rPr>
          <w:rFonts w:ascii="Times New Roman" w:hAnsi="Times New Roman" w:cs="Times New Roman" w:eastAsia="Times New Roman"/>
          <w:sz w:val="69"/>
          <w:szCs w:val="69"/>
          <w:color w:val="363D85"/>
          <w:spacing w:val="0"/>
          <w:w w:val="71"/>
          <w:i/>
          <w:position w:val="-22"/>
        </w:rPr>
        <w:t>J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  <w:cols w:num="4" w:equalWidth="0">
            <w:col w:w="3245" w:space="731"/>
            <w:col w:w="1670" w:space="2909"/>
            <w:col w:w="1129" w:space="368"/>
            <w:col w:w="1428"/>
          </w:cols>
        </w:sectPr>
      </w:pPr>
      <w:rPr/>
    </w:p>
    <w:p>
      <w:pPr>
        <w:spacing w:before="0" w:after="0" w:line="302" w:lineRule="exact"/>
        <w:ind w:left="4984" w:right="-20"/>
        <w:jc w:val="left"/>
        <w:tabs>
          <w:tab w:pos="8840" w:val="left"/>
          <w:tab w:pos="1000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v:group style="position:absolute;margin-left:190.320007pt;margin-top:12.423141pt;width:.1pt;height:11.52pt;mso-position-horizontal-relative:page;mso-position-vertical-relative:paragraph;z-index:-16095" coordorigin="3806,248" coordsize="2,230">
            <v:shape style="position:absolute;left:3806;top:248;width:2;height:230" coordorigin="3806,248" coordsize="0,230" path="m3806,479l3806,248e" filled="f" stroked="t" strokeweight=".96pt" strokecolor="#282FA3">
              <v:path arrowok="t"/>
            </v:shape>
          </v:group>
          <w10:wrap type="none"/>
        </w:pict>
      </w:r>
      <w:r>
        <w:rPr/>
        <w:pict>
          <v:group style="position:absolute;margin-left:452.058014pt;margin-top:-3.089222pt;width:.1pt;height:22.885255pt;mso-position-horizontal-relative:page;mso-position-vertical-relative:paragraph;z-index:-16092" coordorigin="9041,-62" coordsize="2,458">
            <v:shape style="position:absolute;left:9041;top:-62;width:2;height:458" coordorigin="9041,-62" coordsize="0,458" path="m9041,396l9041,-62e" filled="f" stroked="t" strokeweight="2.3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8"/>
        </w:rPr>
        <w:t>"Vasi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89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00"/>
          <w:position w:val="8"/>
        </w:rPr>
        <w:t>dAN</w:t>
      </w:r>
      <w:r>
        <w:rPr>
          <w:rFonts w:ascii="Arial" w:hAnsi="Arial" w:cs="Arial" w:eastAsia="Arial"/>
          <w:sz w:val="20"/>
          <w:szCs w:val="20"/>
          <w:color w:val="4D4D4F"/>
          <w:spacing w:val="-24"/>
          <w:w w:val="100"/>
          <w:position w:val="8"/>
        </w:rPr>
        <w:t> </w:t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0"/>
          <w:szCs w:val="20"/>
          <w:color w:val="4D4D4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4"/>
          <w:szCs w:val="34"/>
          <w:color w:val="A8A8A8"/>
          <w:spacing w:val="-15"/>
          <w:w w:val="52"/>
          <w:position w:val="-5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8A8A8"/>
          <w:spacing w:val="0"/>
          <w:w w:val="78"/>
          <w:position w:val="-5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8A8A8"/>
          <w:spacing w:val="-4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C8C8C"/>
          <w:spacing w:val="0"/>
          <w:w w:val="29"/>
          <w:position w:val="-5"/>
        </w:rPr>
        <w:t>.,..,._</w:t>
      </w:r>
      <w:r>
        <w:rPr>
          <w:rFonts w:ascii="Times New Roman" w:hAnsi="Times New Roman" w:cs="Times New Roman" w:eastAsia="Times New Roman"/>
          <w:sz w:val="34"/>
          <w:szCs w:val="34"/>
          <w:color w:val="8C8C8C"/>
          <w:spacing w:val="0"/>
          <w:w w:val="29"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C8C8C"/>
          <w:spacing w:val="4"/>
          <w:w w:val="29"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16"/>
          <w:position w:val="-5"/>
        </w:rPr>
        <w:t>_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16"/>
          <w:position w:val="-5"/>
        </w:rPr>
        <w:t>          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6"/>
          <w:w w:val="16"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72"/>
          <w:i/>
          <w:position w:val="-5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72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72"/>
          <w:i/>
          <w:position w:val="-5"/>
        </w:rPr>
        <w:t>u··</w:t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100"/>
          <w:i/>
          <w:position w:val="-5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1F1F1F"/>
          <w:spacing w:val="0"/>
          <w:w w:val="100"/>
          <w:i/>
          <w:position w:val="-5"/>
        </w:rPr>
      </w:r>
      <w:r>
        <w:rPr>
          <w:rFonts w:ascii="Times New Roman" w:hAnsi="Times New Roman" w:cs="Times New Roman" w:eastAsia="Times New Roman"/>
          <w:sz w:val="34"/>
          <w:szCs w:val="34"/>
          <w:color w:val="4D4D4F"/>
          <w:spacing w:val="0"/>
          <w:w w:val="282"/>
          <w:i/>
          <w:position w:val="-5"/>
        </w:rPr>
        <w:t>,.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</w:sectPr>
      </w:pPr>
      <w:rPr/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795" w:right="-81"/>
        <w:jc w:val="left"/>
        <w:tabs>
          <w:tab w:pos="43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676767"/>
          <w:w w:val="94"/>
        </w:rPr>
        <w:t>Ab</w:t>
      </w:r>
      <w:r>
        <w:rPr>
          <w:rFonts w:ascii="Arial" w:hAnsi="Arial" w:cs="Arial" w:eastAsia="Arial"/>
          <w:sz w:val="23"/>
          <w:szCs w:val="23"/>
          <w:color w:val="676767"/>
          <w:spacing w:val="-13"/>
          <w:w w:val="95"/>
        </w:rPr>
        <w:t>d</w:t>
      </w:r>
      <w:r>
        <w:rPr>
          <w:rFonts w:ascii="Arial" w:hAnsi="Arial" w:cs="Arial" w:eastAsia="Arial"/>
          <w:sz w:val="23"/>
          <w:szCs w:val="23"/>
          <w:color w:val="4D4D4F"/>
          <w:spacing w:val="0"/>
          <w:w w:val="76"/>
        </w:rPr>
        <w:t>tıı</w:t>
      </w:r>
      <w:r>
        <w:rPr>
          <w:rFonts w:ascii="Arial" w:hAnsi="Arial" w:cs="Arial" w:eastAsia="Arial"/>
          <w:sz w:val="23"/>
          <w:szCs w:val="23"/>
          <w:color w:val="4D4D4F"/>
          <w:spacing w:val="6"/>
          <w:w w:val="77"/>
        </w:rPr>
        <w:t>r</w:t>
      </w:r>
      <w:r>
        <w:rPr>
          <w:rFonts w:ascii="Arial" w:hAnsi="Arial" w:cs="Arial" w:eastAsia="Arial"/>
          <w:sz w:val="23"/>
          <w:szCs w:val="23"/>
          <w:color w:val="676767"/>
          <w:spacing w:val="-12"/>
          <w:w w:val="38"/>
        </w:rPr>
        <w:t>K</w:t>
      </w:r>
      <w:r>
        <w:rPr>
          <w:rFonts w:ascii="Arial" w:hAnsi="Arial" w:cs="Arial" w:eastAsia="Arial"/>
          <w:sz w:val="23"/>
          <w:szCs w:val="23"/>
          <w:color w:val="4D4D4F"/>
          <w:spacing w:val="-29"/>
          <w:w w:val="125"/>
        </w:rPr>
        <w:t>·</w:t>
      </w:r>
      <w:r>
        <w:rPr>
          <w:rFonts w:ascii="Arial" w:hAnsi="Arial" w:cs="Arial" w:eastAsia="Arial"/>
          <w:sz w:val="23"/>
          <w:szCs w:val="23"/>
          <w:color w:val="676767"/>
          <w:spacing w:val="-10"/>
          <w:w w:val="83"/>
        </w:rPr>
        <w:t>a</w:t>
      </w:r>
      <w:r>
        <w:rPr>
          <w:rFonts w:ascii="Arial" w:hAnsi="Arial" w:cs="Arial" w:eastAsia="Arial"/>
          <w:sz w:val="23"/>
          <w:szCs w:val="23"/>
          <w:color w:val="242869"/>
          <w:spacing w:val="0"/>
          <w:w w:val="94"/>
        </w:rPr>
        <w:t>ı</w:t>
      </w:r>
      <w:r>
        <w:rPr>
          <w:rFonts w:ascii="Arial" w:hAnsi="Arial" w:cs="Arial" w:eastAsia="Arial"/>
          <w:sz w:val="23"/>
          <w:szCs w:val="23"/>
          <w:color w:val="242869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42869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4D4D4F"/>
          <w:spacing w:val="0"/>
          <w:w w:val="71"/>
          <w:b/>
          <w:bCs/>
        </w:rPr>
        <w:t>OPÇlJ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70" w:after="0" w:line="271" w:lineRule="exact"/>
        <w:ind w:left="2795" w:right="-20"/>
        <w:jc w:val="left"/>
        <w:tabs>
          <w:tab w:pos="44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676767"/>
          <w:spacing w:val="1"/>
          <w:w w:val="83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4D4D4F"/>
          <w:spacing w:val="0"/>
          <w:w w:val="266"/>
          <w:position w:val="-1"/>
        </w:rPr>
        <w:t>tfa</w:t>
      </w:r>
      <w:r>
        <w:rPr>
          <w:rFonts w:ascii="Arial" w:hAnsi="Arial" w:cs="Arial" w:eastAsia="Arial"/>
          <w:sz w:val="24"/>
          <w:szCs w:val="24"/>
          <w:color w:val="4D4D4F"/>
          <w:spacing w:val="0"/>
          <w:w w:val="76"/>
          <w:position w:val="-1"/>
        </w:rPr>
        <w:t>ez</w:t>
      </w:r>
      <w:r>
        <w:rPr>
          <w:rFonts w:ascii="Arial" w:hAnsi="Arial" w:cs="Arial" w:eastAsia="Arial"/>
          <w:sz w:val="24"/>
          <w:szCs w:val="24"/>
          <w:color w:val="4D4D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4D4D4F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2"/>
          <w:position w:val="-1"/>
        </w:rPr>
        <w:t>Am</w:t>
      </w:r>
      <w:r>
        <w:rPr>
          <w:rFonts w:ascii="Arial" w:hAnsi="Arial" w:cs="Arial" w:eastAsia="Arial"/>
          <w:sz w:val="23"/>
          <w:szCs w:val="23"/>
          <w:color w:val="1F1F1F"/>
          <w:spacing w:val="0"/>
          <w:w w:val="83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4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6" w:lineRule="exact"/>
        <w:ind w:left="47" w:right="976"/>
        <w:jc w:val="center"/>
        <w:tabs>
          <w:tab w:pos="12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1F1F1F"/>
          <w:spacing w:val="0"/>
          <w:w w:val="100"/>
          <w:position w:val="-1"/>
        </w:rPr>
        <w:t>4'</w:t>
      </w:r>
      <w:r>
        <w:rPr>
          <w:rFonts w:ascii="Times New Roman" w:hAnsi="Times New Roman" w:cs="Times New Roman" w:eastAsia="Times New Roman"/>
          <w:sz w:val="13"/>
          <w:szCs w:val="13"/>
          <w:color w:val="1F1F1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1F1F1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676767"/>
          <w:spacing w:val="0"/>
          <w:w w:val="151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left="-32" w:right="1050"/>
        <w:jc w:val="center"/>
        <w:tabs>
          <w:tab w:pos="300" w:val="left"/>
          <w:tab w:pos="11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65.940674pt;margin-top:-1.098822pt;width:.1pt;height:8.867676pt;mso-position-horizontal-relative:page;mso-position-vertical-relative:paragraph;z-index:-16091" coordorigin="9319,-22" coordsize="2,177">
            <v:shape style="position:absolute;left:9319;top:-22;width:2;height:177" coordorigin="9319,-22" coordsize="0,177" path="m9319,155l9319,-22e" filled="f" stroked="t" strokeweight="3.2863pt" strokecolor="#EDEDED">
              <v:path arrowok="t"/>
            </v:shape>
          </v:group>
          <w10:wrap type="none"/>
        </w:pict>
      </w:r>
      <w:r>
        <w:rPr/>
        <w:pict>
          <v:group style="position:absolute;margin-left:483.671997pt;margin-top:5.501851pt;width:.1pt;height:10.769532pt;mso-position-horizontal-relative:page;mso-position-vertical-relative:paragraph;z-index:-16090" coordorigin="9673,110" coordsize="2,215">
            <v:shape style="position:absolute;left:9673;top:110;width:2;height:215" coordorigin="9673,110" coordsize="0,215" path="m9673,325l9673,110e" filled="f" stroked="t" strokeweight="4.26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647522pt;margin-top:1.345819pt;width:4.266286pt;height:15.5pt;mso-position-horizontal-relative:page;mso-position-vertical-relative:paragraph;z-index:-16085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1F1F1F"/>
                      <w:spacing w:val="-33"/>
                      <w:w w:val="12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256"/>
          <w:position w:val="-2"/>
        </w:rPr>
        <w:t>'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  <w:position w:val="-2"/>
        </w:rPr>
      </w:r>
      <w:r>
        <w:rPr>
          <w:rFonts w:ascii="Arial" w:hAnsi="Arial" w:cs="Arial" w:eastAsia="Arial"/>
          <w:sz w:val="13"/>
          <w:szCs w:val="13"/>
          <w:color w:val="1F1F1F"/>
          <w:spacing w:val="0"/>
          <w:w w:val="69"/>
          <w:position w:val="-2"/>
        </w:rPr>
        <w:t>I'</w:t>
      </w:r>
      <w:r>
        <w:rPr>
          <w:rFonts w:ascii="Arial" w:hAnsi="Arial" w:cs="Arial" w:eastAsia="Arial"/>
          <w:sz w:val="13"/>
          <w:szCs w:val="13"/>
          <w:color w:val="1F1F1F"/>
          <w:spacing w:val="0"/>
          <w:w w:val="69"/>
          <w:position w:val="-2"/>
        </w:rPr>
        <w:t>J</w:t>
      </w:r>
      <w:r>
        <w:rPr>
          <w:rFonts w:ascii="Arial" w:hAnsi="Arial" w:cs="Arial" w:eastAsia="Arial"/>
          <w:sz w:val="13"/>
          <w:szCs w:val="13"/>
          <w:color w:val="1F1F1F"/>
          <w:spacing w:val="0"/>
          <w:w w:val="69"/>
          <w:position w:val="-2"/>
        </w:rPr>
        <w:t> </w:t>
      </w:r>
      <w:r>
        <w:rPr>
          <w:rFonts w:ascii="Arial" w:hAnsi="Arial" w:cs="Arial" w:eastAsia="Arial"/>
          <w:sz w:val="13"/>
          <w:szCs w:val="13"/>
          <w:color w:val="1F1F1F"/>
          <w:spacing w:val="21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0"/>
          <w:w w:val="100"/>
          <w:position w:val="-2"/>
        </w:rPr>
        <w:t>J</w:t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0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4"/>
          <w:szCs w:val="14"/>
          <w:color w:val="1F1F1F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1F1F1F"/>
          <w:spacing w:val="0"/>
          <w:w w:val="60"/>
          <w:position w:val="-2"/>
        </w:rPr>
        <w:t>E'</w:t>
      </w:r>
      <w:r>
        <w:rPr>
          <w:rFonts w:ascii="Arial" w:hAnsi="Arial" w:cs="Arial" w:eastAsia="Arial"/>
          <w:sz w:val="16"/>
          <w:szCs w:val="16"/>
          <w:color w:val="1F1F1F"/>
          <w:spacing w:val="22"/>
          <w:w w:val="6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D4D4F"/>
          <w:spacing w:val="0"/>
          <w:w w:val="60"/>
          <w:position w:val="-2"/>
        </w:rPr>
        <w:t>1'-</w:t>
      </w:r>
      <w:r>
        <w:rPr>
          <w:rFonts w:ascii="Arial" w:hAnsi="Arial" w:cs="Arial" w:eastAsia="Arial"/>
          <w:sz w:val="14"/>
          <w:szCs w:val="14"/>
          <w:color w:val="4D4D4F"/>
          <w:spacing w:val="-22"/>
          <w:w w:val="60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4D4D4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4D4D4F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A8A8A8"/>
          <w:spacing w:val="0"/>
          <w:w w:val="102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314" w:right="130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C3C3C3"/>
          <w:w w:val="52"/>
          <w:position w:val="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C3C3C3"/>
          <w:spacing w:val="-6"/>
          <w:w w:val="52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C8C8C"/>
          <w:spacing w:val="-22"/>
          <w:w w:val="111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0"/>
          <w:w w:val="102"/>
          <w:position w:val="1"/>
        </w:rPr>
        <w:t>....</w:t>
      </w:r>
      <w:r>
        <w:rPr>
          <w:rFonts w:ascii="Times New Roman" w:hAnsi="Times New Roman" w:cs="Times New Roman" w:eastAsia="Times New Roman"/>
          <w:sz w:val="15"/>
          <w:szCs w:val="15"/>
          <w:color w:val="1F1F1F"/>
          <w:spacing w:val="-16"/>
          <w:w w:val="102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52"/>
          <w:position w:val="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D4D4F"/>
          <w:spacing w:val="3"/>
          <w:w w:val="52"/>
          <w:position w:val="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0"/>
          <w:w w:val="106"/>
          <w:position w:val="1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240"/>
          <w:cols w:num="3" w:equalWidth="0">
            <w:col w:w="4893" w:space="269"/>
            <w:col w:w="499" w:space="3432"/>
            <w:col w:w="2387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</w:sectPr>
      </w:pPr>
      <w:rPr/>
    </w:p>
    <w:p>
      <w:pPr>
        <w:spacing w:before="34" w:after="0" w:line="240" w:lineRule="auto"/>
        <w:ind w:left="194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4.4pt;margin-top:31.200001pt;width:567.720012pt;height:762.120002pt;mso-position-horizontal-relative:page;mso-position-vertical-relative:page;z-index:-16098" coordorigin="288,624" coordsize="11354,15242">
            <v:group style="position:absolute;left:307;top:638;width:259;height:2" coordorigin="307,638" coordsize="259,2">
              <v:shape style="position:absolute;left:307;top:638;width:259;height:2" coordorigin="307,638" coordsize="259,0" path="m307,638l566,638e" filled="f" stroked="t" strokeweight=".48pt" strokecolor="#1C1C1C">
                <v:path arrowok="t"/>
              </v:shape>
            </v:group>
            <v:group style="position:absolute;left:470;top:643;width:1853;height:2" coordorigin="470,643" coordsize="1853,2">
              <v:shape style="position:absolute;left:470;top:643;width:1853;height:2" coordorigin="470,643" coordsize="1853,0" path="m470,643l2323,643e" filled="f" stroked="t" strokeweight=".96pt" strokecolor="#4F4F4F">
                <v:path arrowok="t"/>
              </v:shape>
            </v:group>
            <v:group style="position:absolute;left:898;top:643;width:10680;height:2" coordorigin="898,643" coordsize="10680,2">
              <v:shape style="position:absolute;left:898;top:643;width:10680;height:2" coordorigin="898,643" coordsize="10680,0" path="m898,643l11578,643e" filled="f" stroked="t" strokeweight=".96pt" strokecolor="#383838">
                <v:path arrowok="t"/>
              </v:shape>
            </v:group>
            <v:group style="position:absolute;left:2419;top:634;width:2;height:1488" coordorigin="2419,634" coordsize="2,1488">
              <v:shape style="position:absolute;left:2419;top:634;width:2;height:1488" coordorigin="2419,634" coordsize="0,1488" path="m2419,2122l2419,634e" filled="f" stroked="t" strokeweight=".96pt" strokecolor="#2F2F2F">
                <v:path arrowok="t"/>
              </v:shape>
            </v:group>
            <v:group style="position:absolute;left:2371;top:648;width:1483;height:2" coordorigin="2371,648" coordsize="1483,2">
              <v:shape style="position:absolute;left:2371;top:648;width:1483;height:2" coordorigin="2371,648" coordsize="1483,0" path="m2371,648l3854,648e" filled="f" stroked="t" strokeweight=".48pt" strokecolor="#0C0C0C">
                <v:path arrowok="t"/>
              </v:shape>
            </v:group>
            <v:group style="position:absolute;left:3797;top:653;width:7781;height:2" coordorigin="3797,653" coordsize="7781,2">
              <v:shape style="position:absolute;left:3797;top:653;width:7781;height:2" coordorigin="3797,653" coordsize="7781,0" path="m3797,653l11578,653e" filled="f" stroked="t" strokeweight=".96pt" strokecolor="#3F3F3F">
                <v:path arrowok="t"/>
              </v:shape>
            </v:group>
            <v:group style="position:absolute;left:8861;top:643;width:2;height:1070" coordorigin="8861,643" coordsize="2,1070">
              <v:shape style="position:absolute;left:8861;top:643;width:2;height:1070" coordorigin="8861,643" coordsize="0,1070" path="m8861,1714l8861,643e" filled="f" stroked="t" strokeweight=".96pt" strokecolor="#484848">
                <v:path arrowok="t"/>
              </v:shape>
            </v:group>
            <v:group style="position:absolute;left:11578;top:643;width:2;height:1493" coordorigin="11578,643" coordsize="2,1493">
              <v:shape style="position:absolute;left:11578;top:643;width:2;height:1493" coordorigin="11578,643" coordsize="0,1493" path="m11578,2136l11578,643e" filled="f" stroked="t" strokeweight=".72pt" strokecolor="#3B3B3B">
                <v:path arrowok="t"/>
              </v:shape>
            </v:group>
            <v:group style="position:absolute;left:307;top:634;width:2;height:1507" coordorigin="307,634" coordsize="2,1507">
              <v:shape style="position:absolute;left:307;top:634;width:2;height:1507" coordorigin="307,634" coordsize="0,1507" path="m307,2141l307,634e" filled="f" stroked="t" strokeweight=".96pt" strokecolor="#3B3B3B">
                <v:path arrowok="t"/>
              </v:shape>
            </v:group>
            <v:group style="position:absolute;left:298;top:2107;width:2150;height:2" coordorigin="298,2107" coordsize="2150,2">
              <v:shape style="position:absolute;left:298;top:2107;width:2150;height:2" coordorigin="298,2107" coordsize="2150,0" path="m298,2107l2448,2107e" filled="f" stroked="t" strokeweight=".48pt" strokecolor="#181818">
                <v:path arrowok="t"/>
              </v:shape>
            </v:group>
            <v:group style="position:absolute;left:2069;top:2112;width:5424;height:2" coordorigin="2069,2112" coordsize="5424,2">
              <v:shape style="position:absolute;left:2069;top:2112;width:5424;height:2" coordorigin="2069,2112" coordsize="5424,0" path="m2069,2112l7493,2112e" filled="f" stroked="t" strokeweight=".96pt" strokecolor="#444444">
                <v:path arrowok="t"/>
              </v:shape>
            </v:group>
            <v:group style="position:absolute;left:7435;top:2117;width:634;height:2" coordorigin="7435,2117" coordsize="634,2">
              <v:shape style="position:absolute;left:7435;top:2117;width:634;height:2" coordorigin="7435,2117" coordsize="634,0" path="m7435,2117l8069,2117e" filled="f" stroked="t" strokeweight=".48pt" strokecolor="#1C1C1C">
                <v:path arrowok="t"/>
              </v:shape>
            </v:group>
            <v:group style="position:absolute;left:8011;top:2117;width:1560;height:2" coordorigin="8011,2117" coordsize="1560,2">
              <v:shape style="position:absolute;left:8011;top:2117;width:1560;height:2" coordorigin="8011,2117" coordsize="1560,0" path="m8011,2117l9571,2117e" filled="f" stroked="t" strokeweight=".48pt" strokecolor="#080808">
                <v:path arrowok="t"/>
              </v:shape>
            </v:group>
            <v:group style="position:absolute;left:8866;top:1656;width:2;height:466" coordorigin="8866,1656" coordsize="2,466">
              <v:shape style="position:absolute;left:8866;top:1656;width:2;height:466" coordorigin="8866,1656" coordsize="0,466" path="m8866,2122l8866,1656e" filled="f" stroked="t" strokeweight=".48pt" strokecolor="#1C1C1C">
                <v:path arrowok="t"/>
              </v:shape>
            </v:group>
            <v:group style="position:absolute;left:9542;top:2102;width:2054;height:2" coordorigin="9542,2102" coordsize="2054,2">
              <v:shape style="position:absolute;left:9542;top:2102;width:2054;height:2" coordorigin="9542,2102" coordsize="2054,0" path="m9542,2102l11597,2102e" filled="f" stroked="t" strokeweight=".48pt" strokecolor="#3B3B3B">
                <v:path arrowok="t"/>
              </v:shape>
            </v:group>
            <v:group style="position:absolute;left:298;top:2342;width:1138;height:2" coordorigin="298,2342" coordsize="1138,2">
              <v:shape style="position:absolute;left:298;top:2342;width:1138;height:2" coordorigin="298,2342" coordsize="1138,0" path="m298,2342l1435,2342e" filled="f" stroked="t" strokeweight=".72pt" strokecolor="#343434">
                <v:path arrowok="t"/>
              </v:shape>
            </v:group>
            <v:group style="position:absolute;left:322;top:2098;width:2;height:749" coordorigin="322,2098" coordsize="2,749">
              <v:shape style="position:absolute;left:322;top:2098;width:2;height:749" coordorigin="322,2098" coordsize="0,749" path="m322,2846l322,2098e" filled="f" stroked="t" strokeweight=".96pt" strokecolor="#1F1F1F">
                <v:path arrowok="t"/>
              </v:shape>
            </v:group>
            <v:group style="position:absolute;left:1406;top:2357;width:1502;height:2" coordorigin="1406,2357" coordsize="1502,2">
              <v:shape style="position:absolute;left:1406;top:2357;width:1502;height:2" coordorigin="1406,2357" coordsize="1502,0" path="m1406,2357l2909,2357e" filled="f" stroked="t" strokeweight=".48pt" strokecolor="#3B3B3B">
                <v:path arrowok="t"/>
              </v:shape>
            </v:group>
            <v:group style="position:absolute;left:2616;top:2352;width:8981;height:2" coordorigin="2616,2352" coordsize="8981,2">
              <v:shape style="position:absolute;left:2616;top:2352;width:8981;height:2" coordorigin="2616,2352" coordsize="8981,0" path="m2616,2352l11597,2352e" filled="f" stroked="t" strokeweight=".96pt" strokecolor="#3F3F3F">
                <v:path arrowok="t"/>
              </v:shape>
            </v:group>
            <v:group style="position:absolute;left:11587;top:643;width:2;height:4762" coordorigin="11587,643" coordsize="2,4762">
              <v:shape style="position:absolute;left:11587;top:643;width:2;height:4762" coordorigin="11587,643" coordsize="0,4762" path="m11587,5405l11587,643e" filled="f" stroked="t" strokeweight=".72pt" strokecolor="#3F3F3F">
                <v:path arrowok="t"/>
              </v:shape>
            </v:group>
            <v:group style="position:absolute;left:298;top:2582;width:1138;height:2" coordorigin="298,2582" coordsize="1138,2">
              <v:shape style="position:absolute;left:298;top:2582;width:1138;height:2" coordorigin="298,2582" coordsize="1138,0" path="m298,2582l1435,2582e" filled="f" stroked="t" strokeweight=".96pt" strokecolor="#444444">
                <v:path arrowok="t"/>
              </v:shape>
            </v:group>
            <v:group style="position:absolute;left:1306;top:2592;width:10291;height:2" coordorigin="1306,2592" coordsize="10291,2">
              <v:shape style="position:absolute;left:1306;top:2592;width:10291;height:2" coordorigin="1306,2592" coordsize="10291,0" path="m1306,2592l11597,2592e" filled="f" stroked="t" strokeweight=".96pt" strokecolor="#3F3F3F">
                <v:path arrowok="t"/>
              </v:shape>
            </v:group>
            <v:group style="position:absolute;left:298;top:2832;width:11299;height:2" coordorigin="298,2832" coordsize="11299,2">
              <v:shape style="position:absolute;left:298;top:2832;width:11299;height:2" coordorigin="298,2832" coordsize="11299,0" path="m298,2832l11597,2832e" filled="f" stroked="t" strokeweight=".96pt" strokecolor="#3F3F3F">
                <v:path arrowok="t"/>
              </v:shape>
            </v:group>
            <v:group style="position:absolute;left:317;top:3058;width:1090;height:2" coordorigin="317,3058" coordsize="1090,2">
              <v:shape style="position:absolute;left:317;top:3058;width:1090;height:2" coordorigin="317,3058" coordsize="1090,0" path="m317,3058l1406,3058e" filled="f" stroked="t" strokeweight=".96pt" strokecolor="#1F1F1F">
                <v:path arrowok="t"/>
              </v:shape>
            </v:group>
            <v:group style="position:absolute;left:312;top:2798;width:2;height:998" coordorigin="312,2798" coordsize="2,998">
              <v:shape style="position:absolute;left:312;top:2798;width:2;height:998" coordorigin="312,2798" coordsize="0,998" path="m312,3797l312,2798e" filled="f" stroked="t" strokeweight=".48pt" strokecolor="#131313">
                <v:path arrowok="t"/>
              </v:shape>
            </v:group>
            <v:group style="position:absolute;left:1378;top:3072;width:10214;height:2" coordorigin="1378,3072" coordsize="10214,2">
              <v:shape style="position:absolute;left:1378;top:3072;width:10214;height:2" coordorigin="1378,3072" coordsize="10214,0" path="m1378,3072l11592,3072e" filled="f" stroked="t" strokeweight=".96pt" strokecolor="#444444">
                <v:path arrowok="t"/>
              </v:shape>
            </v:group>
            <v:group style="position:absolute;left:307;top:3310;width:5549;height:2" coordorigin="307,3310" coordsize="5549,2">
              <v:shape style="position:absolute;left:307;top:3310;width:5549;height:2" coordorigin="307,3310" coordsize="5549,0" path="m307,3310l5856,3310e" filled="f" stroked="t" strokeweight=".96pt" strokecolor="#3B3B3B">
                <v:path arrowok="t"/>
              </v:shape>
            </v:group>
            <v:group style="position:absolute;left:5856;top:3307;width:816;height:2" coordorigin="5856,3307" coordsize="816,2">
              <v:shape style="position:absolute;left:5856;top:3307;width:816;height:2" coordorigin="5856,3307" coordsize="816,0" path="m5856,3307l6672,3307e" filled="f" stroked="t" strokeweight=".96pt" strokecolor="#0F0F0F">
                <v:path arrowok="t"/>
              </v:shape>
            </v:group>
            <v:group style="position:absolute;left:6643;top:3322;width:4944;height:2" coordorigin="6643,3322" coordsize="4944,2">
              <v:shape style="position:absolute;left:6643;top:3322;width:4944;height:2" coordorigin="6643,3322" coordsize="4944,0" path="m6643,3322l11587,3322e" filled="f" stroked="t" strokeweight=".96pt" strokecolor="#444444">
                <v:path arrowok="t"/>
              </v:shape>
            </v:group>
            <v:group style="position:absolute;left:3389;top:3298;width:2;height:259" coordorigin="3389,3298" coordsize="2,259">
              <v:shape style="position:absolute;left:3389;top:3298;width:2;height:259" coordorigin="3389,3298" coordsize="0,259" path="m3389,3557l3389,3298e" filled="f" stroked="t" strokeweight=".48pt" strokecolor="#484848">
                <v:path arrowok="t"/>
              </v:shape>
            </v:group>
            <v:group style="position:absolute;left:6682;top:3312;width:2;height:797" coordorigin="6682,3312" coordsize="2,797">
              <v:shape style="position:absolute;left:6682;top:3312;width:2;height:797" coordorigin="6682,3312" coordsize="0,797" path="m6682,4109l6682,3312e" filled="f" stroked="t" strokeweight=".96pt" strokecolor="#4F4F4F">
                <v:path arrowok="t"/>
              </v:shape>
            </v:group>
            <v:group style="position:absolute;left:6672;top:3550;width:1205;height:2" coordorigin="6672,3550" coordsize="1205,2">
              <v:shape style="position:absolute;left:6672;top:3550;width:1205;height:2" coordorigin="6672,3550" coordsize="1205,0" path="m6672,3550l7877,3550e" filled="f" stroked="t" strokeweight="1.2pt" strokecolor="#383838">
                <v:path arrowok="t"/>
              </v:shape>
            </v:group>
            <v:group style="position:absolute;left:8040;top:3557;width:1502;height:2" coordorigin="8040,3557" coordsize="1502,2">
              <v:shape style="position:absolute;left:8040;top:3557;width:1502;height:2" coordorigin="8040,3557" coordsize="1502,0" path="m8040,3557l9542,3557e" filled="f" stroked="t" strokeweight=".48pt" strokecolor="#000000">
                <v:path arrowok="t"/>
              </v:shape>
            </v:group>
            <v:group style="position:absolute;left:9542;top:3557;width:2054;height:2" coordorigin="9542,3557" coordsize="2054,2">
              <v:shape style="position:absolute;left:9542;top:3557;width:2054;height:2" coordorigin="9542,3557" coordsize="2054,0" path="m9542,3557l11597,3557e" filled="f" stroked="t" strokeweight=".48pt" strokecolor="#343434">
                <v:path arrowok="t"/>
              </v:shape>
            </v:group>
            <v:group style="position:absolute;left:3389;top:3557;width:2;height:211" coordorigin="3389,3557" coordsize="2,211">
              <v:shape style="position:absolute;left:3389;top:3557;width:2;height:211" coordorigin="3389,3557" coordsize="0,211" path="m3389,3768l3389,3557e" filled="f" stroked="t" strokeweight=".48pt" strokecolor="#000000">
                <v:path arrowok="t"/>
              </v:shape>
            </v:group>
            <v:group style="position:absolute;left:3418;top:3787;width:2808;height:2" coordorigin="3418,3787" coordsize="2808,2">
              <v:shape style="position:absolute;left:3418;top:3787;width:2808;height:2" coordorigin="3418,3787" coordsize="2808,0" path="m3418,3787l6226,3787e" filled="f" stroked="t" strokeweight=".48pt" strokecolor="#4F4F4F">
                <v:path arrowok="t"/>
              </v:shape>
            </v:group>
            <v:group style="position:absolute;left:5885;top:3782;width:806;height:2" coordorigin="5885,3782" coordsize="806,2">
              <v:shape style="position:absolute;left:5885;top:3782;width:806;height:2" coordorigin="5885,3782" coordsize="806,0" path="m5885,3782l6691,3782e" filled="f" stroked="t" strokeweight=".96pt" strokecolor="#9C9C9C">
                <v:path arrowok="t"/>
              </v:shape>
            </v:group>
            <v:group style="position:absolute;left:298;top:4099;width:269;height:2" coordorigin="298,4099" coordsize="269,2">
              <v:shape style="position:absolute;left:298;top:4099;width:269;height:2" coordorigin="298,4099" coordsize="269,0" path="m298,4099l566,4099e" filled="f" stroked="t" strokeweight=".72pt" strokecolor="#2B2B2B">
                <v:path arrowok="t"/>
              </v:shape>
            </v:group>
            <v:group style="position:absolute;left:307;top:3739;width:2;height:6955" coordorigin="307,3739" coordsize="2,6955">
              <v:shape style="position:absolute;left:307;top:3739;width:2;height:6955" coordorigin="307,3739" coordsize="0,6955" path="m307,10694l307,3739e" filled="f" stroked="t" strokeweight=".96pt" strokecolor="#383838">
                <v:path arrowok="t"/>
              </v:shape>
            </v:group>
            <v:group style="position:absolute;left:3420;top:3739;width:2;height:370" coordorigin="3420,3739" coordsize="2,370">
              <v:shape style="position:absolute;left:3420;top:3739;width:2;height:370" coordorigin="3420,3739" coordsize="0,370" path="m3420,4109l3420,3739e" filled="f" stroked="t" strokeweight=".24pt" strokecolor="#676767">
                <v:path arrowok="t"/>
              </v:shape>
            </v:group>
            <v:group style="position:absolute;left:461;top:4094;width:8390;height:2" coordorigin="461,4094" coordsize="8390,2">
              <v:shape style="position:absolute;left:461;top:4094;width:8390;height:2" coordorigin="461,4094" coordsize="8390,0" path="m461,4094l8851,4094e" filled="f" stroked="t" strokeweight="1.2pt" strokecolor="#444444">
                <v:path arrowok="t"/>
              </v:shape>
            </v:group>
            <v:group style="position:absolute;left:6634;top:4099;width:4963;height:2" coordorigin="6634,4099" coordsize="4963,2">
              <v:shape style="position:absolute;left:6634;top:4099;width:4963;height:2" coordorigin="6634,4099" coordsize="4963,0" path="m6634,4099l11597,4099e" filled="f" stroked="t" strokeweight=".72pt" strokecolor="#2B2B2B">
                <v:path arrowok="t"/>
              </v:shape>
            </v:group>
            <v:group style="position:absolute;left:307;top:4373;width:1128;height:2" coordorigin="307,4373" coordsize="1128,2">
              <v:shape style="position:absolute;left:307;top:4373;width:1128;height:2" coordorigin="307,4373" coordsize="1128,0" path="m307,4373l1435,4373e" filled="f" stroked="t" strokeweight=".48pt" strokecolor="#1F1F1F">
                <v:path arrowok="t"/>
              </v:shape>
            </v:group>
            <v:group style="position:absolute;left:931;top:4378;width:10666;height:2" coordorigin="931,4378" coordsize="10666,2">
              <v:shape style="position:absolute;left:931;top:4378;width:10666;height:2" coordorigin="931,4378" coordsize="10666,0" path="m931,4378l11597,4378e" filled="f" stroked="t" strokeweight=".96pt" strokecolor="#484848">
                <v:path arrowok="t"/>
              </v:shape>
            </v:group>
            <v:group style="position:absolute;left:2419;top:4090;width:2;height:312" coordorigin="2419,4090" coordsize="2,312">
              <v:shape style="position:absolute;left:2419;top:4090;width:2;height:312" coordorigin="2419,4090" coordsize="0,312" path="m2419,4402l2419,4090e" filled="f" stroked="t" strokeweight=".96pt" strokecolor="#3F3F3F">
                <v:path arrowok="t"/>
              </v:shape>
            </v:group>
            <v:group style="position:absolute;left:312;top:4325;width:2;height:1526" coordorigin="312,4325" coordsize="2,1526">
              <v:shape style="position:absolute;left:312;top:4325;width:2;height:1526" coordorigin="312,4325" coordsize="0,1526" path="m312,5851l312,4325e" filled="f" stroked="t" strokeweight=".48pt" strokecolor="#131313">
                <v:path arrowok="t"/>
              </v:shape>
            </v:group>
            <v:group style="position:absolute;left:2424;top:4325;width:2;height:1070" coordorigin="2424,4325" coordsize="2,1070">
              <v:shape style="position:absolute;left:2424;top:4325;width:2;height:1070" coordorigin="2424,4325" coordsize="0,1070" path="m2424,5395l2424,4325e" filled="f" stroked="t" strokeweight=".48pt" strokecolor="#0F0F0F">
                <v:path arrowok="t"/>
              </v:shape>
            </v:group>
            <v:group style="position:absolute;left:2419;top:4618;width:9178;height:2" coordorigin="2419,4618" coordsize="9178,2">
              <v:shape style="position:absolute;left:2419;top:4618;width:9178;height:2" coordorigin="2419,4618" coordsize="9178,0" path="m2419,4618l11597,4618e" filled="f" stroked="t" strokeweight=".96pt" strokecolor="#575757">
                <v:path arrowok="t"/>
              </v:shape>
            </v:group>
            <v:group style="position:absolute;left:4627;top:4608;width:2;height:922" coordorigin="4627,4608" coordsize="2,922">
              <v:shape style="position:absolute;left:4627;top:4608;width:2;height:922" coordorigin="4627,4608" coordsize="0,922" path="m4627,5530l4627,4608e" filled="f" stroked="t" strokeweight=".96pt" strokecolor="#444444">
                <v:path arrowok="t"/>
              </v:shape>
            </v:group>
            <v:group style="position:absolute;left:4618;top:5107;width:6979;height:2" coordorigin="4618,5107" coordsize="6979,2">
              <v:shape style="position:absolute;left:4618;top:5107;width:6979;height:2" coordorigin="4618,5107" coordsize="6979,0" path="m4618,5107l11597,5107e" filled="f" stroked="t" strokeweight=".96pt" strokecolor="#484848">
                <v:path arrowok="t"/>
              </v:shape>
            </v:group>
            <v:group style="position:absolute;left:7464;top:4613;width:2;height:250" coordorigin="7464,4613" coordsize="2,250">
              <v:shape style="position:absolute;left:7464;top:4613;width:2;height:250" coordorigin="7464,4613" coordsize="0,250" path="m7464,4862l7464,4613e" filled="f" stroked="t" strokeweight=".48pt" strokecolor="#545454">
                <v:path arrowok="t"/>
              </v:shape>
            </v:group>
            <v:group style="position:absolute;left:7464;top:4862;width:2;height:240" coordorigin="7464,4862" coordsize="2,240">
              <v:shape style="position:absolute;left:7464;top:4862;width:2;height:240" coordorigin="7464,4862" coordsize="0,240" path="m7464,5102l7464,4862e" filled="f" stroked="t" strokeweight=".48pt" strokecolor="#2F2F2F">
                <v:path arrowok="t"/>
              </v:shape>
            </v:group>
            <v:group style="position:absolute;left:4618;top:5347;width:6979;height:2" coordorigin="4618,5347" coordsize="6979,2">
              <v:shape style="position:absolute;left:4618;top:5347;width:6979;height:2" coordorigin="4618,5347" coordsize="6979,0" path="m4618,5347l11597,5347e" filled="f" stroked="t" strokeweight=".96pt" strokecolor="#444444">
                <v:path arrowok="t"/>
              </v:shape>
            </v:group>
            <v:group style="position:absolute;left:2429;top:5338;width:2;height:1973" coordorigin="2429,5338" coordsize="2,1973">
              <v:shape style="position:absolute;left:2429;top:5338;width:2;height:1973" coordorigin="2429,5338" coordsize="0,1973" path="m2429,7310l2429,5338e" filled="f" stroked="t" strokeweight=".96pt" strokecolor="#444444">
                <v:path arrowok="t"/>
              </v:shape>
            </v:group>
            <v:group style="position:absolute;left:4627;top:5592;width:2515;height:2" coordorigin="4627,5592" coordsize="2515,2">
              <v:shape style="position:absolute;left:4627;top:5592;width:2515;height:2" coordorigin="4627,5592" coordsize="2515,0" path="m4627,5592l7142,5592e" filled="f" stroked="t" strokeweight=".48pt" strokecolor="#282828">
                <v:path arrowok="t"/>
              </v:shape>
            </v:group>
            <v:group style="position:absolute;left:7085;top:5587;width:4512;height:2" coordorigin="7085,5587" coordsize="4512,2">
              <v:shape style="position:absolute;left:7085;top:5587;width:4512;height:2" coordorigin="7085,5587" coordsize="4512,0" path="m7085,5587l11597,5587e" filled="f" stroked="t" strokeweight=".72pt" strokecolor="#444444">
                <v:path arrowok="t"/>
              </v:shape>
            </v:group>
            <v:group style="position:absolute;left:11592;top:5328;width:2;height:533" coordorigin="11592,5328" coordsize="2,533">
              <v:shape style="position:absolute;left:11592;top:5328;width:2;height:533" coordorigin="11592,5328" coordsize="0,533" path="m11592,5861l11592,5328e" filled="f" stroked="t" strokeweight=".48pt" strokecolor="#282828">
                <v:path arrowok="t"/>
              </v:shape>
            </v:group>
            <v:group style="position:absolute;left:2400;top:5822;width:989;height:2" coordorigin="2400,5822" coordsize="989,2">
              <v:shape style="position:absolute;left:2400;top:5822;width:989;height:2" coordorigin="2400,5822" coordsize="989,0" path="m2400,5822l3389,5822e" filled="f" stroked="t" strokeweight=".48pt" strokecolor="#131313">
                <v:path arrowok="t"/>
              </v:shape>
            </v:group>
            <v:group style="position:absolute;left:3360;top:5832;width:730;height:2" coordorigin="3360,5832" coordsize="730,2">
              <v:shape style="position:absolute;left:3360;top:5832;width:730;height:2" coordorigin="3360,5832" coordsize="730,0" path="m3360,5832l4090,5832e" filled="f" stroked="t" strokeweight=".48pt" strokecolor="#0F0F0F">
                <v:path arrowok="t"/>
              </v:shape>
            </v:group>
            <v:group style="position:absolute;left:4061;top:5822;width:571;height:2" coordorigin="4061,5822" coordsize="571,2">
              <v:shape style="position:absolute;left:4061;top:5822;width:571;height:2" coordorigin="4061,5822" coordsize="571,0" path="m4061,5822l4632,5822e" filled="f" stroked="t" strokeweight=".48pt" strokecolor="#1C1C1C">
                <v:path arrowok="t"/>
              </v:shape>
            </v:group>
            <v:group style="position:absolute;left:4632;top:5544;width:2;height:571" coordorigin="4632,5544" coordsize="2,571">
              <v:shape style="position:absolute;left:4632;top:5544;width:2;height:571" coordorigin="4632,5544" coordsize="0,571" path="m4632,6115l4632,5544e" filled="f" stroked="t" strokeweight=".48pt" strokecolor="#2B2B2B">
                <v:path arrowok="t"/>
              </v:shape>
            </v:group>
            <v:group style="position:absolute;left:4003;top:5837;width:3677;height:2" coordorigin="4003,5837" coordsize="3677,2">
              <v:shape style="position:absolute;left:4003;top:5837;width:3677;height:2" coordorigin="4003,5837" coordsize="3677,0" path="m4003,5837l7680,5837e" filled="f" stroked="t" strokeweight=".72pt" strokecolor="#444444">
                <v:path arrowok="t"/>
              </v:shape>
            </v:group>
            <v:group style="position:absolute;left:7464;top:5822;width:1387;height:2" coordorigin="7464,5822" coordsize="1387,2">
              <v:shape style="position:absolute;left:7464;top:5822;width:1387;height:2" coordorigin="7464,5822" coordsize="1387,0" path="m7464,5822l8851,5822e" filled="f" stroked="t" strokeweight=".48pt" strokecolor="#131313">
                <v:path arrowok="t"/>
              </v:shape>
            </v:group>
            <v:group style="position:absolute;left:8611;top:5837;width:2990;height:2" coordorigin="8611,5837" coordsize="2990,2">
              <v:shape style="position:absolute;left:8611;top:5837;width:2990;height:2" coordorigin="8611,5837" coordsize="2990,0" path="m8611,5837l11602,5837e" filled="f" stroked="t" strokeweight=".96pt" strokecolor="#4F4F4F">
                <v:path arrowok="t"/>
              </v:shape>
            </v:group>
            <v:group style="position:absolute;left:317;top:5794;width:2;height:7339" coordorigin="317,5794" coordsize="2,7339">
              <v:shape style="position:absolute;left:317;top:5794;width:2;height:7339" coordorigin="317,5794" coordsize="0,7339" path="m317,13133l317,5794e" filled="f" stroked="t" strokeweight=".72pt" strokecolor="#3B3B3B">
                <v:path arrowok="t"/>
              </v:shape>
            </v:group>
            <v:group style="position:absolute;left:730;top:6072;width:226;height:2" coordorigin="730,6072" coordsize="226,2">
              <v:shape style="position:absolute;left:730;top:6072;width:226;height:2" coordorigin="730,6072" coordsize="226,0" path="m730,6072l955,6072e" filled="f" stroked="t" strokeweight=".48pt" strokecolor="#2F2F2F">
                <v:path arrowok="t"/>
              </v:shape>
            </v:group>
            <v:group style="position:absolute;left:898;top:6072;width:538;height:2" coordorigin="898,6072" coordsize="538,2">
              <v:shape style="position:absolute;left:898;top:6072;width:538;height:2" coordorigin="898,6072" coordsize="538,0" path="m898,6072l1435,6072e" filled="f" stroked="t" strokeweight=".48pt" strokecolor="#0F0F0F">
                <v:path arrowok="t"/>
              </v:shape>
            </v:group>
            <v:group style="position:absolute;left:725;top:6079;width:9408;height:2" coordorigin="725,6079" coordsize="9408,2">
              <v:shape style="position:absolute;left:725;top:6079;width:9408;height:2" coordorigin="725,6079" coordsize="9408,0" path="m725,6079l10133,6079e" filled="f" stroked="t" strokeweight=".72pt" strokecolor="#444444">
                <v:path arrowok="t"/>
              </v:shape>
            </v:group>
            <v:group style="position:absolute;left:9542;top:6082;width:2054;height:2" coordorigin="9542,6082" coordsize="2054,2">
              <v:shape style="position:absolute;left:9542;top:6082;width:2054;height:2" coordorigin="9542,6082" coordsize="2054,0" path="m9542,6082l11597,6082e" filled="f" stroked="t" strokeweight=".48pt" strokecolor="#545454">
                <v:path arrowok="t"/>
              </v:shape>
            </v:group>
            <v:group style="position:absolute;left:11597;top:1306;width:2;height:5078" coordorigin="11597,1306" coordsize="2,5078">
              <v:shape style="position:absolute;left:11597;top:1306;width:2;height:5078" coordorigin="11597,1306" coordsize="0,5078" path="m11597,6384l11597,1306e" filled="f" stroked="t" strokeweight=".72pt" strokecolor="#3F3F3F">
                <v:path arrowok="t"/>
              </v:shape>
            </v:group>
            <v:group style="position:absolute;left:4632;top:6043;width:2;height:528" coordorigin="4632,6043" coordsize="2,528">
              <v:shape style="position:absolute;left:4632;top:6043;width:2;height:528" coordorigin="4632,6043" coordsize="0,528" path="m4632,6571l4632,6043e" filled="f" stroked="t" strokeweight=".48pt" strokecolor="#181818">
                <v:path arrowok="t"/>
              </v:shape>
            </v:group>
            <v:group style="position:absolute;left:7464;top:6072;width:2;height:283" coordorigin="7464,6072" coordsize="2,283">
              <v:shape style="position:absolute;left:7464;top:6072;width:2;height:283" coordorigin="7464,6072" coordsize="0,283" path="m7464,6355l7464,6072e" filled="f" stroked="t" strokeweight=".48pt" strokecolor="#4B4B4B">
                <v:path arrowok="t"/>
              </v:shape>
            </v:group>
            <v:group style="position:absolute;left:2419;top:6547;width:1349;height:2" coordorigin="2419,6547" coordsize="1349,2">
              <v:shape style="position:absolute;left:2419;top:6547;width:1349;height:2" coordorigin="2419,6547" coordsize="1349,0" path="m2419,6547l3768,6547e" filled="f" stroked="t" strokeweight=".72pt" strokecolor="#484848">
                <v:path arrowok="t"/>
              </v:shape>
            </v:group>
            <v:group style="position:absolute;left:3739;top:6533;width:1714;height:2" coordorigin="3739,6533" coordsize="1714,2">
              <v:shape style="position:absolute;left:3739;top:6533;width:1714;height:2" coordorigin="3739,6533" coordsize="1714,0" path="m3739,6533l5453,6533e" filled="f" stroked="t" strokeweight=".96pt" strokecolor="#1F1F1F">
                <v:path arrowok="t"/>
              </v:shape>
            </v:group>
            <v:group style="position:absolute;left:5453;top:6533;width:1661;height:2" coordorigin="5453,6533" coordsize="1661,2">
              <v:shape style="position:absolute;left:5453;top:6533;width:1661;height:2" coordorigin="5453,6533" coordsize="1661,0" path="m5453,6533l7114,6533e" filled="f" stroked="t" strokeweight=".48pt" strokecolor="#1C1C1C">
                <v:path arrowok="t"/>
              </v:shape>
            </v:group>
            <v:group style="position:absolute;left:7114;top:6535;width:4493;height:2" coordorigin="7114,6535" coordsize="4493,2">
              <v:shape style="position:absolute;left:7114;top:6535;width:4493;height:2" coordorigin="7114,6535" coordsize="4493,0" path="m7114,6535l11606,6535e" filled="f" stroked="t" strokeweight=".72pt" strokecolor="#484848">
                <v:path arrowok="t"/>
              </v:shape>
            </v:group>
            <v:group style="position:absolute;left:7464;top:6355;width:2;height:187" coordorigin="7464,6355" coordsize="2,187">
              <v:shape style="position:absolute;left:7464;top:6355;width:2;height:187" coordorigin="7464,6355" coordsize="0,187" path="m7464,6542l7464,6355e" filled="f" stroked="t" strokeweight=".48pt" strokecolor="#131313">
                <v:path arrowok="t"/>
              </v:shape>
            </v:group>
            <v:group style="position:absolute;left:11602;top:6326;width:2;height:1963" coordorigin="11602,6326" coordsize="2,1963">
              <v:shape style="position:absolute;left:11602;top:6326;width:2;height:1963" coordorigin="11602,6326" coordsize="0,1963" path="m11602,8290l11602,6326e" filled="f" stroked="t" strokeweight=".48pt" strokecolor="#282828">
                <v:path arrowok="t"/>
              </v:shape>
            </v:group>
            <v:group style="position:absolute;left:2419;top:6787;width:2242;height:2" coordorigin="2419,6787" coordsize="2242,2">
              <v:shape style="position:absolute;left:2419;top:6787;width:2242;height:2" coordorigin="2419,6787" coordsize="2242,0" path="m2419,6787l4661,6787e" filled="f" stroked="t" strokeweight=".72pt" strokecolor="#383838">
                <v:path arrowok="t"/>
              </v:shape>
            </v:group>
            <v:group style="position:absolute;left:4637;top:6494;width:2;height:302" coordorigin="4637,6494" coordsize="2,302">
              <v:shape style="position:absolute;left:4637;top:6494;width:2;height:302" coordorigin="4637,6494" coordsize="0,302" path="m4637,6797l4637,6494e" filled="f" stroked="t" strokeweight=".96pt" strokecolor="#383838">
                <v:path arrowok="t"/>
              </v:shape>
            </v:group>
            <v:group style="position:absolute;left:4584;top:6782;width:2914;height:2" coordorigin="4584,6782" coordsize="2914,2">
              <v:shape style="position:absolute;left:4584;top:6782;width:2914;height:2" coordorigin="4584,6782" coordsize="2914,0" path="m4584,6782l7498,6782e" filled="f" stroked="t" strokeweight=".48pt" strokecolor="#131313">
                <v:path arrowok="t"/>
              </v:shape>
            </v:group>
            <v:group style="position:absolute;left:7464;top:6523;width:2;height:288" coordorigin="7464,6523" coordsize="2,288">
              <v:shape style="position:absolute;left:7464;top:6523;width:2;height:288" coordorigin="7464,6523" coordsize="0,288" path="m7464,6811l7464,6523e" filled="f" stroked="t" strokeweight=".48pt" strokecolor="#2B2B2B">
                <v:path arrowok="t"/>
              </v:shape>
            </v:group>
            <v:group style="position:absolute;left:7430;top:6778;width:4176;height:2" coordorigin="7430,6778" coordsize="4176,2">
              <v:shape style="position:absolute;left:7430;top:6778;width:4176;height:2" coordorigin="7430,6778" coordsize="4176,0" path="m7430,6778l11606,6778e" filled="f" stroked="t" strokeweight=".96pt" strokecolor="#484848">
                <v:path arrowok="t"/>
              </v:shape>
            </v:group>
            <v:group style="position:absolute;left:307;top:7027;width:5602;height:2" coordorigin="307,7027" coordsize="5602,2">
              <v:shape style="position:absolute;left:307;top:7027;width:5602;height:2" coordorigin="307,7027" coordsize="5602,0" path="m307,7027l5909,7027e" filled="f" stroked="t" strokeweight=".96pt" strokecolor="#444444">
                <v:path arrowok="t"/>
              </v:shape>
            </v:group>
            <v:group style="position:absolute;left:5453;top:7013;width:403;height:2" coordorigin="5453,7013" coordsize="403,2">
              <v:shape style="position:absolute;left:5453;top:7013;width:403;height:2" coordorigin="5453,7013" coordsize="403,0" path="m5453,7013l5856,7013e" filled="f" stroked="t" strokeweight=".96pt" strokecolor="#1C1C1C">
                <v:path arrowok="t"/>
              </v:shape>
            </v:group>
            <v:group style="position:absolute;left:5856;top:7013;width:816;height:2" coordorigin="5856,7013" coordsize="816,2">
              <v:shape style="position:absolute;left:5856;top:7013;width:816;height:2" coordorigin="5856,7013" coordsize="816,0" path="m5856,7013l6672,7013e" filled="f" stroked="t" strokeweight=".96pt" strokecolor="#080808">
                <v:path arrowok="t"/>
              </v:shape>
            </v:group>
            <v:group style="position:absolute;left:6672;top:7013;width:792;height:2" coordorigin="6672,7013" coordsize="792,2">
              <v:shape style="position:absolute;left:6672;top:7013;width:792;height:2" coordorigin="6672,7013" coordsize="792,0" path="m6672,7013l7464,7013e" filled="f" stroked="t" strokeweight=".48pt" strokecolor="#000000">
                <v:path arrowok="t"/>
              </v:shape>
            </v:group>
            <v:group style="position:absolute;left:7435;top:7022;width:4171;height:2" coordorigin="7435,7022" coordsize="4171,2">
              <v:shape style="position:absolute;left:7435;top:7022;width:4171;height:2" coordorigin="7435,7022" coordsize="4171,0" path="m7435,7022l11606,7022e" filled="f" stroked="t" strokeweight=".48pt" strokecolor="#0F0F0F">
                <v:path arrowok="t"/>
              </v:shape>
            </v:group>
            <v:group style="position:absolute;left:307;top:7270;width:11290;height:2" coordorigin="307,7270" coordsize="11290,2">
              <v:shape style="position:absolute;left:307;top:7270;width:11290;height:2" coordorigin="307,7270" coordsize="11290,0" path="m307,7270l11597,7270e" filled="f" stroked="t" strokeweight=".96pt" strokecolor="#444444">
                <v:path arrowok="t"/>
              </v:shape>
            </v:group>
            <v:group style="position:absolute;left:2436;top:4090;width:2;height:8434" coordorigin="2436,4090" coordsize="2,8434">
              <v:shape style="position:absolute;left:2436;top:4090;width:2;height:8434" coordorigin="2436,4090" coordsize="0,8434" path="m2436,12523l2436,4090e" filled="f" stroked="t" strokeweight=".72pt" strokecolor="#383838">
                <v:path arrowok="t"/>
              </v:shape>
            </v:group>
            <v:group style="position:absolute;left:4637;top:7258;width:2;height:749" coordorigin="4637,7258" coordsize="2,749">
              <v:shape style="position:absolute;left:4637;top:7258;width:2;height:749" coordorigin="4637,7258" coordsize="0,749" path="m4637,8006l4637,7258e" filled="f" stroked="t" strokeweight=".96pt" strokecolor="#4B4B4B">
                <v:path arrowok="t"/>
              </v:shape>
            </v:group>
            <v:group style="position:absolute;left:4627;top:7517;width:2866;height:2" coordorigin="4627,7517" coordsize="2866,2">
              <v:shape style="position:absolute;left:4627;top:7517;width:2866;height:2" coordorigin="4627,7517" coordsize="2866,0" path="m4627,7517l7493,7517e" filled="f" stroked="t" strokeweight=".72pt" strokecolor="#484848">
                <v:path arrowok="t"/>
              </v:shape>
            </v:group>
            <v:group style="position:absolute;left:7435;top:7512;width:1186;height:2" coordorigin="7435,7512" coordsize="1186,2">
              <v:shape style="position:absolute;left:7435;top:7512;width:1186;height:2" coordorigin="7435,7512" coordsize="1186,0" path="m7435,7512l8621,7512e" filled="f" stroked="t" strokeweight=".48pt" strokecolor="#232323">
                <v:path arrowok="t"/>
              </v:shape>
            </v:group>
            <v:group style="position:absolute;left:8525;top:7507;width:3082;height:2" coordorigin="8525,7507" coordsize="3082,2">
              <v:shape style="position:absolute;left:8525;top:7507;width:3082;height:2" coordorigin="8525,7507" coordsize="3082,0" path="m8525,7507l11606,7507e" filled="f" stroked="t" strokeweight=".96pt" strokecolor="#484848">
                <v:path arrowok="t"/>
              </v:shape>
            </v:group>
            <v:group style="position:absolute;left:2434;top:7483;width:2;height:283" coordorigin="2434,7483" coordsize="2,283">
              <v:shape style="position:absolute;left:2434;top:7483;width:2;height:283" coordorigin="2434,7483" coordsize="0,283" path="m2434,7766l2434,7483e" filled="f" stroked="t" strokeweight=".48pt" strokecolor="#000000">
                <v:path arrowok="t"/>
              </v:shape>
            </v:group>
            <v:group style="position:absolute;left:4627;top:7757;width:1258;height:2" coordorigin="4627,7757" coordsize="1258,2">
              <v:shape style="position:absolute;left:4627;top:7757;width:1258;height:2" coordorigin="4627,7757" coordsize="1258,0" path="m4627,7757l5885,7757e" filled="f" stroked="t" strokeweight=".96pt" strokecolor="#545454">
                <v:path arrowok="t"/>
              </v:shape>
            </v:group>
            <v:group style="position:absolute;left:5856;top:7738;width:341;height:2" coordorigin="5856,7738" coordsize="341,2">
              <v:shape style="position:absolute;left:5856;top:7738;width:341;height:2" coordorigin="5856,7738" coordsize="341,0" path="m5856,7738l6197,7738e" filled="f" stroked="t" strokeweight=".48pt" strokecolor="#000000">
                <v:path arrowok="t"/>
              </v:shape>
            </v:group>
            <v:group style="position:absolute;left:6197;top:7738;width:1267;height:2" coordorigin="6197,7738" coordsize="1267,2">
              <v:shape style="position:absolute;left:6197;top:7738;width:1267;height:2" coordorigin="6197,7738" coordsize="1267,0" path="m6197,7738l7464,7738e" filled="f" stroked="t" strokeweight=".48pt" strokecolor="#4B4B4B">
                <v:path arrowok="t"/>
              </v:shape>
            </v:group>
            <v:group style="position:absolute;left:7435;top:7752;width:2136;height:2" coordorigin="7435,7752" coordsize="2136,2">
              <v:shape style="position:absolute;left:7435;top:7752;width:2136;height:2" coordorigin="7435,7752" coordsize="2136,0" path="m7435,7752l9571,7752e" filled="f" stroked="t" strokeweight=".48pt" strokecolor="#1C1C1C">
                <v:path arrowok="t"/>
              </v:shape>
            </v:group>
            <v:group style="position:absolute;left:9514;top:7747;width:2093;height:2" coordorigin="9514,7747" coordsize="2093,2">
              <v:shape style="position:absolute;left:9514;top:7747;width:2093;height:2" coordorigin="9514,7747" coordsize="2093,0" path="m9514,7747l11606,7747e" filled="f" stroked="t" strokeweight=".72pt" strokecolor="#444444">
                <v:path arrowok="t"/>
              </v:shape>
            </v:group>
            <v:group style="position:absolute;left:307;top:7999;width:11290;height:2" coordorigin="307,7999" coordsize="11290,2">
              <v:shape style="position:absolute;left:307;top:7999;width:11290;height:2" coordorigin="307,7999" coordsize="11290,0" path="m307,7999l11597,7999e" filled="f" stroked="t" strokeweight=".96pt" strokecolor="#444444">
                <v:path arrowok="t"/>
              </v:shape>
            </v:group>
            <v:group style="position:absolute;left:317;top:8803;width:8304;height:2" coordorigin="317,8803" coordsize="8304,2">
              <v:shape style="position:absolute;left:317;top:8803;width:8304;height:2" coordorigin="317,8803" coordsize="8304,0" path="m317,8803l8621,8803e" filled="f" stroked="t" strokeweight=".96pt" strokecolor="#4B4B4B">
                <v:path arrowok="t"/>
              </v:shape>
            </v:group>
            <v:group style="position:absolute;left:8592;top:8794;width:3005;height:2" coordorigin="8592,8794" coordsize="3005,2">
              <v:shape style="position:absolute;left:8592;top:8794;width:3005;height:2" coordorigin="8592,8794" coordsize="3005,0" path="m8592,8794l11597,8794e" filled="f" stroked="t" strokeweight=".96pt" strokecolor="#131313">
                <v:path arrowok="t"/>
              </v:shape>
            </v:group>
            <v:group style="position:absolute;left:11606;top:4118;width:2;height:4714" coordorigin="11606,4118" coordsize="2,4714">
              <v:shape style="position:absolute;left:11606;top:4118;width:2;height:4714" coordorigin="11606,4118" coordsize="0,4714" path="m11606,8832l11606,4118e" filled="f" stroked="t" strokeweight=".72pt" strokecolor="#343434">
                <v:path arrowok="t"/>
              </v:shape>
            </v:group>
            <v:group style="position:absolute;left:322;top:634;width:2;height:12499" coordorigin="322,634" coordsize="2,12499">
              <v:shape style="position:absolute;left:322;top:634;width:2;height:12499" coordorigin="322,634" coordsize="0,12499" path="m322,13133l322,634e" filled="f" stroked="t" strokeweight=".48pt" strokecolor="#2F2F2F">
                <v:path arrowok="t"/>
              </v:shape>
            </v:group>
            <v:group style="position:absolute;left:11606;top:8582;width:2;height:1358" coordorigin="11606,8582" coordsize="2,1358">
              <v:shape style="position:absolute;left:11606;top:8582;width:2;height:1358" coordorigin="11606,8582" coordsize="0,1358" path="m11606,9941l11606,8582e" filled="f" stroked="t" strokeweight=".96pt" strokecolor="#545454">
                <v:path arrowok="t"/>
              </v:shape>
            </v:group>
            <v:group style="position:absolute;left:322;top:9034;width:2;height:288" coordorigin="322,9034" coordsize="2,288">
              <v:shape style="position:absolute;left:322;top:9034;width:2;height:288" coordorigin="322,9034" coordsize="0,288" path="m322,9322l322,9034e" filled="f" stroked="t" strokeweight=".48pt" strokecolor="#080808">
                <v:path arrowok="t"/>
              </v:shape>
            </v:group>
            <v:group style="position:absolute;left:317;top:9658;width:2126;height:2" coordorigin="317,9658" coordsize="2126,2">
              <v:shape style="position:absolute;left:317;top:9658;width:2126;height:2" coordorigin="317,9658" coordsize="2126,0" path="m317,9658l2443,9658e" filled="f" stroked="t" strokeweight=".96pt" strokecolor="#444444">
                <v:path arrowok="t"/>
              </v:shape>
            </v:group>
            <v:group style="position:absolute;left:326;top:9264;width:2;height:6586" coordorigin="326,9264" coordsize="2,6586">
              <v:shape style="position:absolute;left:326;top:9264;width:2;height:6586" coordorigin="326,9264" coordsize="0,6586" path="m326,15850l326,9264e" filled="f" stroked="t" strokeweight=".72pt" strokecolor="#343434">
                <v:path arrowok="t"/>
              </v:shape>
            </v:group>
            <v:group style="position:absolute;left:2376;top:9653;width:5117;height:2" coordorigin="2376,9653" coordsize="5117,2">
              <v:shape style="position:absolute;left:2376;top:9653;width:5117;height:2" coordorigin="2376,9653" coordsize="5117,0" path="m2376,9653l7493,9653e" filled="f" stroked="t" strokeweight=".48pt" strokecolor="#2B2B2B">
                <v:path arrowok="t"/>
              </v:shape>
            </v:group>
            <v:group style="position:absolute;left:7435;top:9648;width:4181;height:2" coordorigin="7435,9648" coordsize="4181,2">
              <v:shape style="position:absolute;left:7435;top:9648;width:4181;height:2" coordorigin="7435,9648" coordsize="4181,0" path="m7435,9648l11616,9648e" filled="f" stroked="t" strokeweight=".96pt" strokecolor="#3F3F3F">
                <v:path arrowok="t"/>
              </v:shape>
            </v:group>
            <v:group style="position:absolute;left:317;top:9902;width:2126;height:2" coordorigin="317,9902" coordsize="2126,2">
              <v:shape style="position:absolute;left:317;top:9902;width:2126;height:2" coordorigin="317,9902" coordsize="2126,0" path="m317,9902l2443,9902e" filled="f" stroked="t" strokeweight=".48pt" strokecolor="#181818">
                <v:path arrowok="t"/>
              </v:shape>
            </v:group>
            <v:group style="position:absolute;left:326;top:9518;width:2;height:1310" coordorigin="326,9518" coordsize="2,1310">
              <v:shape style="position:absolute;left:326;top:9518;width:2;height:1310" coordorigin="326,9518" coordsize="0,1310" path="m326,10829l326,9518e" filled="f" stroked="t" strokeweight=".96pt" strokecolor="#484848">
                <v:path arrowok="t"/>
              </v:shape>
            </v:group>
            <v:group style="position:absolute;left:2362;top:9900;width:4373;height:2" coordorigin="2362,9900" coordsize="4373,2">
              <v:shape style="position:absolute;left:2362;top:9900;width:4373;height:2" coordorigin="2362,9900" coordsize="4373,0" path="m2362,9900l6734,9900e" filled="f" stroked="t" strokeweight=".96pt" strokecolor="#484848">
                <v:path arrowok="t"/>
              </v:shape>
            </v:group>
            <v:group style="position:absolute;left:6672;top:9902;width:792;height:2" coordorigin="6672,9902" coordsize="792,2">
              <v:shape style="position:absolute;left:6672;top:9902;width:792;height:2" coordorigin="6672,9902" coordsize="792,0" path="m6672,9902l7464,9902e" filled="f" stroked="t" strokeweight=".48pt" strokecolor="#5B5B5B">
                <v:path arrowok="t"/>
              </v:shape>
            </v:group>
            <v:group style="position:absolute;left:7435;top:9893;width:634;height:2" coordorigin="7435,9893" coordsize="634,2">
              <v:shape style="position:absolute;left:7435;top:9893;width:634;height:2" coordorigin="7435,9893" coordsize="634,0" path="m7435,9893l8069,9893e" filled="f" stroked="t" strokeweight=".48pt" strokecolor="#1F1F1F">
                <v:path arrowok="t"/>
              </v:shape>
            </v:group>
            <v:group style="position:absolute;left:7910;top:9888;width:3706;height:2" coordorigin="7910,9888" coordsize="3706,2">
              <v:shape style="position:absolute;left:7910;top:9888;width:3706;height:2" coordorigin="7910,9888" coordsize="3706,0" path="m7910,9888l11616,9888e" filled="f" stroked="t" strokeweight=".96pt" strokecolor="#484848">
                <v:path arrowok="t"/>
              </v:shape>
            </v:group>
            <v:group style="position:absolute;left:317;top:10138;width:5213;height:2" coordorigin="317,10138" coordsize="5213,2">
              <v:shape style="position:absolute;left:317;top:10138;width:5213;height:2" coordorigin="317,10138" coordsize="5213,0" path="m317,10138l5530,10138e" filled="f" stroked="t" strokeweight=".96pt" strokecolor="#4F4F4F">
                <v:path arrowok="t"/>
              </v:shape>
            </v:group>
            <v:group style="position:absolute;left:5453;top:10123;width:744;height:2" coordorigin="5453,10123" coordsize="744,2">
              <v:shape style="position:absolute;left:5453;top:10123;width:744;height:2" coordorigin="5453,10123" coordsize="744,0" path="m5453,10123l6197,10123e" filled="f" stroked="t" strokeweight=".48pt" strokecolor="#1F1F1F">
                <v:path arrowok="t"/>
              </v:shape>
            </v:group>
            <v:group style="position:absolute;left:6168;top:10133;width:533;height:2" coordorigin="6168,10133" coordsize="533,2">
              <v:shape style="position:absolute;left:6168;top:10133;width:533;height:2" coordorigin="6168,10133" coordsize="533,0" path="m6168,10133l6701,10133e" filled="f" stroked="t" strokeweight=".48pt" strokecolor="#232323">
                <v:path arrowok="t"/>
              </v:shape>
            </v:group>
            <v:group style="position:absolute;left:6643;top:10128;width:499;height:2" coordorigin="6643,10128" coordsize="499,2">
              <v:shape style="position:absolute;left:6643;top:10128;width:499;height:2" coordorigin="6643,10128" coordsize="499,0" path="m6643,10128l7142,10128e" filled="f" stroked="t" strokeweight=".72pt" strokecolor="#4F4F4F">
                <v:path arrowok="t"/>
              </v:shape>
            </v:group>
            <v:group style="position:absolute;left:7085;top:10133;width:408;height:2" coordorigin="7085,10133" coordsize="408,2">
              <v:shape style="position:absolute;left:7085;top:10133;width:408;height:2" coordorigin="7085,10133" coordsize="408,0" path="m7085,10133l7493,10133e" filled="f" stroked="t" strokeweight=".48pt" strokecolor="#2F2F2F">
                <v:path arrowok="t"/>
              </v:shape>
            </v:group>
            <v:group style="position:absolute;left:7435;top:10128;width:4181;height:2" coordorigin="7435,10128" coordsize="4181,2">
              <v:shape style="position:absolute;left:7435;top:10128;width:4181;height:2" coordorigin="7435,10128" coordsize="4181,0" path="m7435,10128l11616,10128e" filled="f" stroked="t" strokeweight=".96pt" strokecolor="#4B4B4B">
                <v:path arrowok="t"/>
              </v:shape>
            </v:group>
            <v:group style="position:absolute;left:11614;top:5986;width:2;height:4752" coordorigin="11614,5986" coordsize="2,4752">
              <v:shape style="position:absolute;left:11614;top:5986;width:2;height:4752" coordorigin="11614,5986" coordsize="0,4752" path="m11614,10738l11614,5986e" filled="f" stroked="t" strokeweight=".48pt" strokecolor="#3F3F3F">
                <v:path arrowok="t"/>
              </v:shape>
            </v:group>
            <v:group style="position:absolute;left:317;top:10478;width:2126;height:2" coordorigin="317,10478" coordsize="2126,2">
              <v:shape style="position:absolute;left:317;top:10478;width:2126;height:2" coordorigin="317,10478" coordsize="2126,0" path="m317,10478l2443,10478e" filled="f" stroked="t" strokeweight=".48pt" strokecolor="#0C0C0C">
                <v:path arrowok="t"/>
              </v:shape>
            </v:group>
            <v:group style="position:absolute;left:2376;top:10474;width:4382;height:2" coordorigin="2376,10474" coordsize="4382,2">
              <v:shape style="position:absolute;left:2376;top:10474;width:4382;height:2" coordorigin="2376,10474" coordsize="4382,0" path="m2376,10474l6758,10474e" filled="f" stroked="t" strokeweight=".96pt" strokecolor="#4B4B4B">
                <v:path arrowok="t"/>
              </v:shape>
            </v:group>
            <v:group style="position:absolute;left:6643;top:10469;width:1426;height:2" coordorigin="6643,10469" coordsize="1426,2">
              <v:shape style="position:absolute;left:6643;top:10469;width:1426;height:2" coordorigin="6643,10469" coordsize="1426,0" path="m6643,10469l8069,10469e" filled="f" stroked="t" strokeweight=".48pt" strokecolor="#131313">
                <v:path arrowok="t"/>
              </v:shape>
            </v:group>
            <v:group style="position:absolute;left:7987;top:10464;width:3634;height:2" coordorigin="7987,10464" coordsize="3634,2">
              <v:shape style="position:absolute;left:7987;top:10464;width:3634;height:2" coordorigin="7987,10464" coordsize="3634,0" path="m7987,10464l11621,10464e" filled="f" stroked="t" strokeweight=".96pt" strokecolor="#484848">
                <v:path arrowok="t"/>
              </v:shape>
            </v:group>
            <v:group style="position:absolute;left:806;top:10714;width:3874;height:2" coordorigin="806,10714" coordsize="3874,2">
              <v:shape style="position:absolute;left:806;top:10714;width:3874;height:2" coordorigin="806,10714" coordsize="3874,0" path="m806,10714l4680,10714e" filled="f" stroked="t" strokeweight=".96pt" strokecolor="#484848">
                <v:path arrowok="t"/>
              </v:shape>
            </v:group>
            <v:group style="position:absolute;left:2441;top:10416;width:2;height:691" coordorigin="2441,10416" coordsize="2,691">
              <v:shape style="position:absolute;left:2441;top:10416;width:2;height:691" coordorigin="2441,10416" coordsize="0,691" path="m2441,11107l2441,10416e" filled="f" stroked="t" strokeweight=".72pt" strokecolor="#1C1C1C">
                <v:path arrowok="t"/>
              </v:shape>
            </v:group>
            <v:group style="position:absolute;left:4622;top:10699;width:1234;height:2" coordorigin="4622,10699" coordsize="1234,2">
              <v:shape style="position:absolute;left:4622;top:10699;width:1234;height:2" coordorigin="4622,10699" coordsize="1234,0" path="m4622,10699l5856,10699e" filled="f" stroked="t" strokeweight=".48pt" strokecolor="#131313">
                <v:path arrowok="t"/>
              </v:shape>
            </v:group>
            <v:group style="position:absolute;left:5827;top:10709;width:1315;height:2" coordorigin="5827,10709" coordsize="1315,2">
              <v:shape style="position:absolute;left:5827;top:10709;width:1315;height:2" coordorigin="5827,10709" coordsize="1315,0" path="m5827,10709l7142,10709e" filled="f" stroked="t" strokeweight=".48pt" strokecolor="#0F0F0F">
                <v:path arrowok="t"/>
              </v:shape>
            </v:group>
            <v:group style="position:absolute;left:7066;top:10704;width:4555;height:2" coordorigin="7066,10704" coordsize="4555,2">
              <v:shape style="position:absolute;left:7066;top:10704;width:4555;height:2" coordorigin="7066,10704" coordsize="4555,0" path="m7066,10704l11621,10704e" filled="f" stroked="t" strokeweight=".96pt" strokecolor="#444444">
                <v:path arrowok="t"/>
              </v:shape>
            </v:group>
            <v:group style="position:absolute;left:312;top:11074;width:6106;height:2" coordorigin="312,11074" coordsize="6106,2">
              <v:shape style="position:absolute;left:312;top:11074;width:6106;height:2" coordorigin="312,11074" coordsize="6106,0" path="m312,11074l6418,11074e" filled="f" stroked="t" strokeweight=".48pt" strokecolor="#3B3B3B">
                <v:path arrowok="t"/>
              </v:shape>
            </v:group>
            <v:group style="position:absolute;left:331;top:10670;width:2;height:5179" coordorigin="331,10670" coordsize="2,5179">
              <v:shape style="position:absolute;left:331;top:10670;width:2;height:5179" coordorigin="331,10670" coordsize="0,5179" path="m331,15850l331,10670e" filled="f" stroked="t" strokeweight=".48pt" strokecolor="#2B2B2B">
                <v:path arrowok="t"/>
              </v:shape>
            </v:group>
            <v:group style="position:absolute;left:931;top:10704;width:2;height:1066" coordorigin="931,10704" coordsize="2,1066">
              <v:shape style="position:absolute;left:931;top:10704;width:2;height:1066" coordorigin="931,10704" coordsize="0,1066" path="m931,11770l931,10704e" filled="f" stroked="t" strokeweight=".96pt" strokecolor="#444444">
                <v:path arrowok="t"/>
              </v:shape>
            </v:group>
            <v:group style="position:absolute;left:1411;top:10661;width:2;height:1382" coordorigin="1411,10661" coordsize="2,1382">
              <v:shape style="position:absolute;left:1411;top:10661;width:2;height:1382" coordorigin="1411,10661" coordsize="0,1382" path="m1411,12043l1411,10661e" filled="f" stroked="t" strokeweight=".96pt" strokecolor="#3F3F3F">
                <v:path arrowok="t"/>
              </v:shape>
            </v:group>
            <v:group style="position:absolute;left:6418;top:11074;width:5174;height:2" coordorigin="6418,11074" coordsize="5174,2">
              <v:shape style="position:absolute;left:6418;top:11074;width:5174;height:2" coordorigin="6418,11074" coordsize="5174,0" path="m6418,11074l11592,11074e" filled="f" stroked="t" strokeweight=".48pt" strokecolor="#080808">
                <v:path arrowok="t"/>
              </v:shape>
            </v:group>
            <v:group style="position:absolute;left:7114;top:10694;width:2;height:4056" coordorigin="7114,10694" coordsize="2,4056">
              <v:shape style="position:absolute;left:7114;top:10694;width:2;height:4056" coordorigin="7114,10694" coordsize="0,4056" path="m7114,14750l7114,10694e" filled="f" stroked="t" strokeweight=".72pt" strokecolor="#383838">
                <v:path arrowok="t"/>
              </v:shape>
            </v:group>
            <v:group style="position:absolute;left:11618;top:10661;width:2;height:1877" coordorigin="11618,10661" coordsize="2,1877">
              <v:shape style="position:absolute;left:11618;top:10661;width:2;height:1877" coordorigin="11618,10661" coordsize="0,1877" path="m11618,12538l11618,10661e" filled="f" stroked="t" strokeweight=".48pt" strokecolor="#282828">
                <v:path arrowok="t"/>
              </v:shape>
            </v:group>
            <v:group style="position:absolute;left:331;top:11040;width:2;height:850" coordorigin="331,11040" coordsize="2,850">
              <v:shape style="position:absolute;left:331;top:11040;width:2;height:850" coordorigin="331,11040" coordsize="0,850" path="m331,11890l331,11040e" filled="f" stroked="t" strokeweight=".48pt" strokecolor="#080808">
                <v:path arrowok="t"/>
              </v:shape>
            </v:group>
            <v:group style="position:absolute;left:2441;top:11040;width:2;height:1478" coordorigin="2441,11040" coordsize="2,1478">
              <v:shape style="position:absolute;left:2441;top:11040;width:2;height:1478" coordorigin="2441,11040" coordsize="0,1478" path="m2441,12518l2441,11040e" filled="f" stroked="t" strokeweight=".96pt" strokecolor="#484848">
                <v:path arrowok="t"/>
              </v:shape>
            </v:group>
            <v:group style="position:absolute;left:7118;top:11040;width:2;height:696" coordorigin="7118,11040" coordsize="2,696">
              <v:shape style="position:absolute;left:7118;top:11040;width:2;height:696" coordorigin="7118,11040" coordsize="0,696" path="m7118,11736l7118,11040e" filled="f" stroked="t" strokeweight=".48pt" strokecolor="#0F0F0F">
                <v:path arrowok="t"/>
              </v:shape>
            </v:group>
            <v:group style="position:absolute;left:2441;top:11410;width:2;height:1128" coordorigin="2441,11410" coordsize="2,1128">
              <v:shape style="position:absolute;left:2441;top:11410;width:2;height:1128" coordorigin="2441,11410" coordsize="0,1128" path="m2441,12538l2441,11410e" filled="f" stroked="t" strokeweight=".96pt" strokecolor="#5B5B5B">
                <v:path arrowok="t"/>
              </v:shape>
            </v:group>
            <v:group style="position:absolute;left:931;top:11678;width:2;height:211" coordorigin="931,11678" coordsize="2,211">
              <v:shape style="position:absolute;left:931;top:11678;width:2;height:211" coordorigin="931,11678" coordsize="0,211" path="m931,11890l931,11678e" filled="f" stroked="t" strokeweight=".72pt" strokecolor="#232323">
                <v:path arrowok="t"/>
              </v:shape>
            </v:group>
            <v:group style="position:absolute;left:7123;top:11678;width:2;height:1685" coordorigin="7123,11678" coordsize="2,1685">
              <v:shape style="position:absolute;left:7123;top:11678;width:2;height:1685" coordorigin="7123,11678" coordsize="0,1685" path="m7123,13363l7123,11678e" filled="f" stroked="t" strokeweight=".96pt" strokecolor="#3F3F3F">
                <v:path arrowok="t"/>
              </v:shape>
            </v:group>
            <v:group style="position:absolute;left:336;top:11832;width:2;height:1301" coordorigin="336,11832" coordsize="2,1301">
              <v:shape style="position:absolute;left:336;top:11832;width:2;height:1301" coordorigin="336,11832" coordsize="0,1301" path="m336,13133l336,11832e" filled="f" stroked="t" strokeweight=".96pt" strokecolor="#444444">
                <v:path arrowok="t"/>
              </v:shape>
            </v:group>
            <v:group style="position:absolute;left:936;top:11832;width:2;height:773" coordorigin="936,11832" coordsize="2,773">
              <v:shape style="position:absolute;left:936;top:11832;width:2;height:773" coordorigin="936,11832" coordsize="0,773" path="m936,12605l936,11832e" filled="f" stroked="t" strokeweight=".48pt" strokecolor="#000000">
                <v:path arrowok="t"/>
              </v:shape>
            </v:group>
            <v:group style="position:absolute;left:1416;top:11986;width:2;height:1378" coordorigin="1416,11986" coordsize="2,1378">
              <v:shape style="position:absolute;left:1416;top:11986;width:2;height:1378" coordorigin="1416,11986" coordsize="0,1378" path="m1416,13363l1416,11986e" filled="f" stroked="t" strokeweight=".48pt" strokecolor="#0C0C0C">
                <v:path arrowok="t"/>
              </v:shape>
            </v:group>
            <v:group style="position:absolute;left:2410;top:12509;width:2;height:3322" coordorigin="2410,12509" coordsize="2,3322">
              <v:shape style="position:absolute;left:2410;top:12509;width:2;height:3322" coordorigin="2410,12509" coordsize="0,3322" path="m2410,15830l2410,12509e" filled="f" stroked="t" strokeweight=".48pt" strokecolor="#030303">
                <v:path arrowok="t"/>
              </v:shape>
            </v:group>
            <v:group style="position:absolute;left:11618;top:8582;width:2;height:5928" coordorigin="11618,8582" coordsize="2,5928">
              <v:shape style="position:absolute;left:11618;top:8582;width:2;height:5928" coordorigin="11618,8582" coordsize="0,5928" path="m11618,14510l11618,8582e" filled="f" stroked="t" strokeweight=".72pt" strokecolor="#444444">
                <v:path arrowok="t"/>
              </v:shape>
            </v:group>
            <v:group style="position:absolute;left:326;top:12787;width:1133;height:2" coordorigin="326,12787" coordsize="1133,2">
              <v:shape style="position:absolute;left:326;top:12787;width:1133;height:2" coordorigin="326,12787" coordsize="1133,0" path="m326,12787l1459,12787e" filled="f" stroked="t" strokeweight=".96pt" strokecolor="#484848">
                <v:path arrowok="t"/>
              </v:shape>
            </v:group>
            <v:group style="position:absolute;left:936;top:10704;width:2;height:5155" coordorigin="936,10704" coordsize="2,5155">
              <v:shape style="position:absolute;left:936;top:10704;width:2;height:5155" coordorigin="936,10704" coordsize="0,5155" path="m936,15859l936,10704e" filled="f" stroked="t" strokeweight=".48pt" strokecolor="#343434">
                <v:path arrowok="t"/>
              </v:shape>
            </v:group>
            <v:group style="position:absolute;left:1402;top:12773;width:1013;height:2" coordorigin="1402,12773" coordsize="1013,2">
              <v:shape style="position:absolute;left:1402;top:12773;width:1013;height:2" coordorigin="1402,12773" coordsize="1013,0" path="m1402,12773l2414,12773e" filled="f" stroked="t" strokeweight=".48pt" strokecolor="#0C0C0C">
                <v:path arrowok="t"/>
              </v:shape>
            </v:group>
            <v:group style="position:absolute;left:941;top:12734;width:2;height:1997" coordorigin="941,12734" coordsize="2,1997">
              <v:shape style="position:absolute;left:941;top:12734;width:2;height:1997" coordorigin="941,12734" coordsize="0,1997" path="m941,14731l941,12734e" filled="f" stroked="t" strokeweight=".96pt" strokecolor="#444444">
                <v:path arrowok="t"/>
              </v:shape>
            </v:group>
            <v:group style="position:absolute;left:336;top:12994;width:2;height:2866" coordorigin="336,12994" coordsize="2,2866">
              <v:shape style="position:absolute;left:336;top:12994;width:2;height:2866" coordorigin="336,12994" coordsize="0,2866" path="m336,15859l336,12994e" filled="f" stroked="t" strokeweight=".72pt" strokecolor="#2F2F2F">
                <v:path arrowok="t"/>
              </v:shape>
            </v:group>
            <v:group style="position:absolute;left:11618;top:12672;width:2;height:1531" coordorigin="11618,12672" coordsize="2,1531">
              <v:shape style="position:absolute;left:11618;top:12672;width:2;height:1531" coordorigin="11618,12672" coordsize="0,1531" path="m11618,14203l11618,12672e" filled="f" stroked="t" strokeweight=".96pt" strokecolor="#646464">
                <v:path arrowok="t"/>
              </v:shape>
            </v:group>
            <v:group style="position:absolute;left:341;top:13186;width:2;height:1325" coordorigin="341,13186" coordsize="2,1325">
              <v:shape style="position:absolute;left:341;top:13186;width:2;height:1325" coordorigin="341,13186" coordsize="0,1325" path="m341,14510l341,13186e" filled="f" stroked="t" strokeweight=".48pt" strokecolor="#0F0F0F">
                <v:path arrowok="t"/>
              </v:shape>
            </v:group>
            <v:group style="position:absolute;left:1421;top:13306;width:2;height:192" coordorigin="1421,13306" coordsize="2,192">
              <v:shape style="position:absolute;left:1421;top:13306;width:2;height:192" coordorigin="1421,13306" coordsize="0,192" path="m1421,13498l1421,13306e" filled="f" stroked="t" strokeweight=".72pt" strokecolor="#282828">
                <v:path arrowok="t"/>
              </v:shape>
            </v:group>
            <v:group style="position:absolute;left:7128;top:13306;width:2;height:706" coordorigin="7128,13306" coordsize="2,706">
              <v:shape style="position:absolute;left:7128;top:13306;width:2;height:706" coordorigin="7128,13306" coordsize="0,706" path="m7128,14011l7128,13306e" filled="f" stroked="t" strokeweight=".48pt" strokecolor="#181818">
                <v:path arrowok="t"/>
              </v:shape>
            </v:group>
            <v:group style="position:absolute;left:1421;top:13421;width:2;height:1325" coordorigin="1421,13421" coordsize="2,1325">
              <v:shape style="position:absolute;left:1421;top:13421;width:2;height:1325" coordorigin="1421,13421" coordsize="0,1325" path="m1421,14746l1421,13421e" filled="f" stroked="t" strokeweight=".96pt" strokecolor="#3F3F3F">
                <v:path arrowok="t"/>
              </v:shape>
            </v:group>
            <v:group style="position:absolute;left:7133;top:13901;width:2;height:850" coordorigin="7133,13901" coordsize="2,850">
              <v:shape style="position:absolute;left:7133;top:13901;width:2;height:850" coordorigin="7133,13901" coordsize="0,850" path="m7133,14750l7133,13901e" filled="f" stroked="t" strokeweight=".96pt" strokecolor="#444444">
                <v:path arrowok="t"/>
              </v:shape>
            </v:group>
            <v:group style="position:absolute;left:346;top:14453;width:2;height:278" coordorigin="346,14453" coordsize="2,278">
              <v:shape style="position:absolute;left:346;top:14453;width:2;height:278" coordorigin="346,14453" coordsize="0,278" path="m346,14731l346,14453e" filled="f" stroked="t" strokeweight=".72pt" strokecolor="#343434">
                <v:path arrowok="t"/>
              </v:shape>
            </v:group>
            <v:group style="position:absolute;left:11587;top:14482;width:2;height:221" coordorigin="11587,14482" coordsize="2,221">
              <v:shape style="position:absolute;left:11587;top:14482;width:2;height:221" coordorigin="11587,14482" coordsize="0,221" path="m11587,14702l11587,14482e" filled="f" stroked="t" strokeweight=".48pt" strokecolor="#000000">
                <v:path arrowok="t"/>
              </v:shape>
            </v:group>
            <v:group style="position:absolute;left:336;top:15850;width:8150;height:2" coordorigin="336,15850" coordsize="8150,2">
              <v:shape style="position:absolute;left:336;top:15850;width:8150;height:2" coordorigin="336,15850" coordsize="8150,0" path="m336,15850l8486,15850e" filled="f" stroked="t" strokeweight=".96pt" strokecolor="#575757">
                <v:path arrowok="t"/>
              </v:shape>
            </v:group>
            <v:group style="position:absolute;left:346;top:14573;width:2;height:1282" coordorigin="346,14573" coordsize="2,1282">
              <v:shape style="position:absolute;left:346;top:14573;width:2;height:1282" coordorigin="346,14573" coordsize="0,1282" path="m346,15854l346,14573e" filled="f" stroked="t" strokeweight=".96pt" strokecolor="#484848">
                <v:path arrowok="t"/>
              </v:shape>
            </v:group>
            <v:group style="position:absolute;left:946;top:14674;width:2;height:1186" coordorigin="946,14674" coordsize="2,1186">
              <v:shape style="position:absolute;left:946;top:14674;width:2;height:1186" coordorigin="946,14674" coordsize="0,1186" path="m946,15859l946,14674e" filled="f" stroked="t" strokeweight=".48pt" strokecolor="#0F0F0F">
                <v:path arrowok="t"/>
              </v:shape>
            </v:group>
            <v:group style="position:absolute;left:1426;top:14674;width:2;height:1181" coordorigin="1426,14674" coordsize="2,1181">
              <v:shape style="position:absolute;left:1426;top:14674;width:2;height:1181" coordorigin="1426,14674" coordsize="0,1181" path="m1426,15854l1426,14674e" filled="f" stroked="t" strokeweight=".48pt" strokecolor="#131313">
                <v:path arrowok="t"/>
              </v:shape>
            </v:group>
            <v:group style="position:absolute;left:2376;top:15840;width:9259;height:2" coordorigin="2376,15840" coordsize="9259,2">
              <v:shape style="position:absolute;left:2376;top:15840;width:9259;height:2" coordorigin="2376,15840" coordsize="9259,0" path="m2376,15840l11635,15840e" filled="f" stroked="t" strokeweight=".72pt" strokecolor="#545454">
                <v:path arrowok="t"/>
              </v:shape>
            </v:group>
            <v:group style="position:absolute;left:5453;top:15821;width:403;height:2" coordorigin="5453,15821" coordsize="403,2">
              <v:shape style="position:absolute;left:5453;top:15821;width:403;height:2" coordorigin="5453,15821" coordsize="403,0" path="m5453,15821l5856,15821e" filled="f" stroked="t" strokeweight=".48pt" strokecolor="#000000">
                <v:path arrowok="t"/>
              </v:shape>
            </v:group>
            <v:group style="position:absolute;left:5856;top:15821;width:341;height:2" coordorigin="5856,15821" coordsize="341,2">
              <v:shape style="position:absolute;left:5856;top:15821;width:341;height:2" coordorigin="5856,15821" coordsize="341,0" path="m5856,15821l6197,15821e" filled="f" stroked="t" strokeweight=".48pt" strokecolor="#979797">
                <v:path arrowok="t"/>
              </v:shape>
            </v:group>
            <v:group style="position:absolute;left:6125;top:15830;width:2549;height:2" coordorigin="6125,15830" coordsize="2549,2">
              <v:shape style="position:absolute;left:6125;top:15830;width:2549;height:2" coordorigin="6125,15830" coordsize="2549,0" path="m6125,15830l8674,15830e" filled="f" stroked="t" strokeweight=".96pt" strokecolor="#575757">
                <v:path arrowok="t"/>
              </v:shape>
            </v:group>
            <v:group style="position:absolute;left:7138;top:14674;width:2;height:1166" coordorigin="7138,14674" coordsize="2,1166">
              <v:shape style="position:absolute;left:7138;top:14674;width:2;height:1166" coordorigin="7138,14674" coordsize="0,1166" path="m7138,15840l7138,14674e" filled="f" stroked="t" strokeweight=".48pt" strokecolor="#1C1C1C">
                <v:path arrowok="t"/>
              </v:shape>
            </v:group>
            <v:group style="position:absolute;left:8592;top:15821;width:950;height:2" coordorigin="8592,15821" coordsize="950,2">
              <v:shape style="position:absolute;left:8592;top:15821;width:950;height:2" coordorigin="8592,15821" coordsize="950,0" path="m8592,15821l9542,15821e" filled="f" stroked="t" strokeweight=".96pt" strokecolor="#343434">
                <v:path arrowok="t"/>
              </v:shape>
            </v:group>
            <v:group style="position:absolute;left:9514;top:15826;width:2107;height:2" coordorigin="9514,15826" coordsize="2107,2">
              <v:shape style="position:absolute;left:9514;top:15826;width:2107;height:2" coordorigin="9514,15826" coordsize="2107,0" path="m9514,15826l11621,15826e" filled="f" stroked="t" strokeweight=".48pt" strokecolor="#444444">
                <v:path arrowok="t"/>
              </v:shape>
            </v:group>
            <v:group style="position:absolute;left:11587;top:14702;width:2;height:1123" coordorigin="11587,14702" coordsize="2,1123">
              <v:shape style="position:absolute;left:11587;top:14702;width:2;height:1123" coordorigin="11587,14702" coordsize="0,1123" path="m11587,15826l11587,14702e" filled="f" stroked="t" strokeweight=".48pt" strokecolor="#5B5B5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1F1F1F"/>
          <w:spacing w:val="0"/>
          <w:w w:val="51"/>
        </w:rPr>
        <w:t>::ı::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53" w:lineRule="auto"/>
        <w:ind w:left="557" w:right="5285" w:firstLine="-5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Gakha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240"/>
          <w:cols w:num="2" w:equalWidth="0">
            <w:col w:w="338" w:space="4454"/>
            <w:col w:w="66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39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592323pt;margin-top:-17.58523pt;width:38.730962pt;height:43.0pt;mso-position-horizontal-relative:page;mso-position-vertical-relative:paragraph;z-index:-16074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1A1A1A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69" w:lineRule="exact"/>
        <w:ind w:left="348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DAİRESt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2"/>
        </w:rPr>
        <w:t>BAŞKANL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4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8"/>
          <w:position w:val="-2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823" w:right="4052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55122pt;margin-top:6.32097pt;width:51.039077pt;height:7.5pt;mso-position-horizontal-relative:page;mso-position-vertical-relative:paragraph;z-index:-16073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13131"/>
                      <w:spacing w:val="0"/>
                      <w:w w:val="102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>IZ</w:t>
      </w:r>
      <w:r>
        <w:rPr>
          <w:rFonts w:ascii="Arial" w:hAnsi="Arial" w:cs="Arial" w:eastAsia="Arial"/>
          <w:sz w:val="15"/>
          <w:szCs w:val="15"/>
          <w:color w:val="313131"/>
          <w:spacing w:val="-1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>MIR</w:t>
      </w:r>
      <w:r>
        <w:rPr>
          <w:rFonts w:ascii="Arial" w:hAnsi="Arial" w:cs="Arial" w:eastAsia="Arial"/>
          <w:sz w:val="15"/>
          <w:szCs w:val="15"/>
          <w:color w:val="313131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639"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0" w:right="-20"/>
        <w:jc w:val="left"/>
        <w:tabs>
          <w:tab w:pos="1320" w:val="left"/>
          <w:tab w:pos="3160" w:val="left"/>
          <w:tab w:pos="552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5"/>
          <w:position w:val="1"/>
        </w:rPr>
        <w:t>25.05.2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5"/>
          <w:position w:val="1"/>
        </w:rPr>
        <w:t>0</w:t>
      </w:r>
      <w:r>
        <w:rPr>
          <w:rFonts w:ascii="Arial" w:hAnsi="Arial" w:cs="Arial" w:eastAsia="Arial"/>
          <w:sz w:val="24"/>
          <w:szCs w:val="24"/>
          <w:color w:val="313131"/>
          <w:spacing w:val="2"/>
          <w:w w:val="202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7"/>
          <w:position w:val="1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9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30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19:06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tfel: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110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10" w:lineRule="exact"/>
        <w:ind w:left="129" w:right="4677"/>
        <w:jc w:val="left"/>
        <w:tabs>
          <w:tab w:pos="1320" w:val="left"/>
          <w:tab w:pos="3160" w:val="left"/>
          <w:tab w:pos="4380" w:val="left"/>
          <w:tab w:pos="5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25.05.2017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6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3511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lstikaıneti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Çevre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Kena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0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7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0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9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2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Işıkkent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Buca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İstikameıi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Çevre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Kena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"/>
          <w:w w:val="77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tabs>
          <w:tab w:pos="1320" w:val="left"/>
          <w:tab w:pos="3740" w:val="left"/>
          <w:tab w:pos="61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7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7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TürO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8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82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4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izmariti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194" w:lineRule="exact"/>
        <w:ind w:left="125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rtarını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609" w:right="875"/>
        <w:jc w:val="center"/>
        <w:tabs>
          <w:tab w:pos="67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Betonan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Alısap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4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4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70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565759"/>
          <w:spacing w:val="-5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-10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69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565759"/>
          <w:spacing w:val="-5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1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-24"/>
          <w:w w:val="12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4"/>
          <w:w w:val="12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5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424242"/>
          <w:spacing w:val="-28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28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46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565759"/>
          <w:spacing w:val="-18"/>
          <w:w w:val="4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2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313131"/>
          <w:spacing w:val="-18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-24"/>
          <w:w w:val="123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0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1A1A1A"/>
          <w:spacing w:val="-28"/>
          <w:w w:val="7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71"/>
          <w:position w:val="-4"/>
        </w:rPr>
        <w:t>.....</w:t>
      </w:r>
      <w:r>
        <w:rPr>
          <w:rFonts w:ascii="Arial" w:hAnsi="Arial" w:cs="Arial" w:eastAsia="Arial"/>
          <w:sz w:val="23"/>
          <w:szCs w:val="23"/>
          <w:color w:val="565759"/>
          <w:spacing w:val="-10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2"/>
          <w:w w:val="10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2"/>
          <w:position w:val="-4"/>
        </w:rPr>
        <w:t>.......</w:t>
      </w:r>
      <w:r>
        <w:rPr>
          <w:rFonts w:ascii="Arial" w:hAnsi="Arial" w:cs="Arial" w:eastAsia="Arial"/>
          <w:sz w:val="23"/>
          <w:szCs w:val="23"/>
          <w:color w:val="424242"/>
          <w:spacing w:val="-46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22"/>
          <w:w w:val="10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70"/>
          <w:position w:val="-4"/>
        </w:rPr>
        <w:t>............</w:t>
      </w:r>
      <w:r>
        <w:rPr>
          <w:rFonts w:ascii="Arial" w:hAnsi="Arial" w:cs="Arial" w:eastAsia="Arial"/>
          <w:sz w:val="23"/>
          <w:szCs w:val="23"/>
          <w:color w:val="565759"/>
          <w:spacing w:val="-18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18"/>
          <w:w w:val="10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0"/>
          <w:position w:val="-4"/>
        </w:rPr>
        <w:t>...</w:t>
      </w:r>
      <w:r>
        <w:rPr>
          <w:rFonts w:ascii="Arial" w:hAnsi="Arial" w:cs="Arial" w:eastAsia="Arial"/>
          <w:sz w:val="23"/>
          <w:szCs w:val="23"/>
          <w:color w:val="313131"/>
          <w:spacing w:val="-18"/>
          <w:w w:val="7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69"/>
          <w:position w:val="-4"/>
        </w:rPr>
        <w:t>......</w:t>
      </w:r>
      <w:r>
        <w:rPr>
          <w:rFonts w:ascii="Arial" w:hAnsi="Arial" w:cs="Arial" w:eastAsia="Arial"/>
          <w:sz w:val="23"/>
          <w:szCs w:val="23"/>
          <w:color w:val="565759"/>
          <w:spacing w:val="-10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2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6E6E6E"/>
          <w:spacing w:val="-13"/>
          <w:w w:val="7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13131"/>
          <w:spacing w:val="-15"/>
          <w:w w:val="8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0"/>
          <w:w w:val="71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565759"/>
          <w:spacing w:val="-10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1"/>
          <w:position w:val="-4"/>
        </w:rPr>
        <w:t>....</w:t>
      </w:r>
      <w:r>
        <w:rPr>
          <w:rFonts w:ascii="Arial" w:hAnsi="Arial" w:cs="Arial" w:eastAsia="Arial"/>
          <w:sz w:val="23"/>
          <w:szCs w:val="23"/>
          <w:color w:val="6E6E6E"/>
          <w:spacing w:val="-29"/>
          <w:w w:val="7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65759"/>
          <w:spacing w:val="-18"/>
          <w:w w:val="102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6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404" w:right="1553"/>
        <w:jc w:val="center"/>
        <w:tabs>
          <w:tab w:pos="4980" w:val="left"/>
          <w:tab w:pos="5500" w:val="left"/>
          <w:tab w:pos="6100" w:val="left"/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4"/>
          <w:szCs w:val="44"/>
          <w:color w:val="1A1A1A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4"/>
          <w:szCs w:val="44"/>
          <w:color w:val="1A1A1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4"/>
          <w:szCs w:val="44"/>
          <w:color w:val="1A1A1A"/>
          <w:spacing w:val="0"/>
          <w:w w:val="100"/>
          <w:position w:val="-6"/>
        </w:rPr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4"/>
          <w:szCs w:val="44"/>
          <w:color w:val="424242"/>
          <w:spacing w:val="-59"/>
          <w:w w:val="54"/>
          <w:position w:val="-6"/>
        </w:rPr>
        <w:t> </w:t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position w:val="-6"/>
        </w:rPr>
      </w:r>
      <w:r>
        <w:rPr>
          <w:rFonts w:ascii="Arial" w:hAnsi="Arial" w:cs="Arial" w:eastAsia="Arial"/>
          <w:sz w:val="48"/>
          <w:szCs w:val="48"/>
          <w:color w:val="8E8E8E"/>
          <w:spacing w:val="0"/>
          <w:w w:val="54"/>
          <w:position w:val="-6"/>
        </w:rPr>
        <w:t>ı</w:t>
      </w:r>
      <w:r>
        <w:rPr>
          <w:rFonts w:ascii="Arial" w:hAnsi="Arial" w:cs="Arial" w:eastAsia="Arial"/>
          <w:sz w:val="48"/>
          <w:szCs w:val="48"/>
          <w:color w:val="8E8E8E"/>
          <w:spacing w:val="-71"/>
          <w:w w:val="54"/>
          <w:position w:val="-6"/>
        </w:rPr>
        <w:t> </w:t>
      </w:r>
      <w:r>
        <w:rPr>
          <w:rFonts w:ascii="Arial" w:hAnsi="Arial" w:cs="Arial" w:eastAsia="Arial"/>
          <w:sz w:val="48"/>
          <w:szCs w:val="48"/>
          <w:color w:val="8E8E8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8"/>
          <w:szCs w:val="48"/>
          <w:color w:val="8E8E8E"/>
          <w:spacing w:val="0"/>
          <w:w w:val="100"/>
          <w:position w:val="-6"/>
        </w:rPr>
      </w:r>
      <w:r>
        <w:rPr>
          <w:rFonts w:ascii="Arial" w:hAnsi="Arial" w:cs="Arial" w:eastAsia="Arial"/>
          <w:sz w:val="40"/>
          <w:szCs w:val="40"/>
          <w:color w:val="8E8E8E"/>
          <w:spacing w:val="0"/>
          <w:w w:val="162"/>
          <w:position w:val="-8"/>
        </w:rPr>
        <w:t>l</w:t>
      </w:r>
      <w:r>
        <w:rPr>
          <w:rFonts w:ascii="Arial" w:hAnsi="Arial" w:cs="Arial" w:eastAsia="Arial"/>
          <w:sz w:val="40"/>
          <w:szCs w:val="40"/>
          <w:color w:val="8E8E8E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40"/>
          <w:szCs w:val="40"/>
          <w:color w:val="8E8E8E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1"/>
          <w:position w:val="6"/>
        </w:rPr>
        <w:t>fYangını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2"/>
          <w:position w:val="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3"/>
          <w:w w:val="102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6"/>
        </w:rPr>
        <w:t>19:20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110" w:right="-20"/>
        <w:jc w:val="left"/>
        <w:tabs>
          <w:tab w:pos="2140" w:val="left"/>
          <w:tab w:pos="5720" w:val="left"/>
          <w:tab w:pos="11140" w:val="left"/>
        </w:tabs>
        <w:rPr>
          <w:rFonts w:ascii="Arial" w:hAnsi="Arial" w:cs="Arial" w:eastAsia="Arial"/>
          <w:sz w:val="46"/>
          <w:szCs w:val="4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0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9"/>
          <w:position w:val="9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8"/>
          <w:position w:val="9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9"/>
        </w:rPr>
        <w:t>lıibi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4"/>
          <w:position w:val="9"/>
        </w:rPr>
        <w:t>:Öğre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15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9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9"/>
        </w:rPr>
        <w:t>em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"/>
          <w:w w:val="100"/>
          <w:position w:val="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89"/>
          <w:position w:val="9"/>
        </w:rPr>
        <w:t>!J&lt;iracı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8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9"/>
        </w:rPr>
      </w:r>
      <w:r>
        <w:rPr>
          <w:rFonts w:ascii="Arial" w:hAnsi="Arial" w:cs="Arial" w:eastAsia="Arial"/>
          <w:sz w:val="46"/>
          <w:szCs w:val="46"/>
          <w:color w:val="A8A8A8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4"/>
          <w:position w:val="1"/>
        </w:rPr>
        <w:t>(vş.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7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192" w:lineRule="exact"/>
        <w:ind w:left="2147" w:right="-20"/>
        <w:jc w:val="left"/>
        <w:tabs>
          <w:tab w:pos="4680" w:val="left"/>
          <w:tab w:pos="7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7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-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19:07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14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19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49"/>
          <w:position w:val="-1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80" w:right="220"/>
        </w:sectPr>
      </w:pPr>
      <w:rPr/>
    </w:p>
    <w:p>
      <w:pPr>
        <w:spacing w:before="4" w:after="0" w:line="240" w:lineRule="auto"/>
        <w:ind w:left="110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106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  <w:cols w:num="2" w:equalWidth="0">
            <w:col w:w="533" w:space="1614"/>
            <w:col w:w="9273"/>
          </w:cols>
        </w:sectPr>
      </w:pPr>
      <w:rPr/>
    </w:p>
    <w:p>
      <w:pPr>
        <w:spacing w:before="0" w:after="0" w:line="281" w:lineRule="exact"/>
        <w:ind w:left="125" w:right="-20"/>
        <w:jc w:val="left"/>
        <w:tabs>
          <w:tab w:pos="4700" w:val="left"/>
          <w:tab w:pos="6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565759"/>
          <w:spacing w:val="0"/>
          <w:w w:val="167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685" w:right="47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4664" w:right="396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9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19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43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57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left="110" w:right="-20"/>
        <w:jc w:val="left"/>
        <w:tabs>
          <w:tab w:pos="2180" w:val="left"/>
          <w:tab w:pos="468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6"/>
        </w:rPr>
        <w:t>!Yardımcı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Gitnıişse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19:30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4"/>
        </w:rPr>
        <w:t>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13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147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6"/>
        </w:rPr>
        <w:t>668-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(A22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</w:rPr>
        <w:t>Arazözll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65759"/>
          <w:w w:val="78"/>
        </w:rPr>
        <w:t>ı:;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w w:val="7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6"/>
          <w:w w:val="15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1tf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5"/>
        </w:rPr>
        <w:t>TEMEL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66" w:right="4149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86" w:lineRule="exact"/>
        <w:ind w:left="110" w:right="-20"/>
        <w:jc w:val="left"/>
        <w:tabs>
          <w:tab w:pos="2140" w:val="left"/>
          <w:tab w:pos="4680" w:val="left"/>
          <w:tab w:pos="6600" w:val="left"/>
          <w:tab w:pos="8180" w:val="left"/>
          <w:tab w:pos="9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2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2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57"/>
          <w:position w:val="-2"/>
        </w:rPr>
        <w:t>(02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5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5241" w:right="-20"/>
        <w:jc w:val="left"/>
        <w:tabs>
          <w:tab w:pos="6600" w:val="left"/>
          <w:tab w:pos="8160" w:val="left"/>
          <w:tab w:pos="97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3"/>
        </w:rPr>
        <w:t>10m3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65759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22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10-15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agacı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görOlmü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58" w:lineRule="auto"/>
        <w:ind w:left="2195" w:right="58" w:firstLine="-2066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1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20" w:lineRule="atLeast"/>
        <w:ind w:left="110" w:right="4026" w:firstLine="51"/>
        <w:jc w:val="left"/>
        <w:tabs>
          <w:tab w:pos="218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0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1"/>
        </w:rPr>
        <w:t>irketi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9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20"/>
          <w:w w:val="127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3"/>
          <w:position w:val="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5"/>
          <w:position w:val="0"/>
        </w:rPr>
        <w:t>ed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8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61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2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2"/>
          <w:position w:val="0"/>
        </w:rPr>
        <w:t>\raç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58" w:lineRule="auto"/>
        <w:ind w:left="110" w:right="971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rreslim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52" w:lineRule="exact"/>
        <w:ind w:left="110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73"/>
          <w:position w:val="-1"/>
        </w:rPr>
        <w:t>ı!2!&lt;ihi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7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DönUşU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rrarih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53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-37"/>
          <w:w w:val="15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25.05.2017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7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  <w:position w:val="-1"/>
        </w:rPr>
        <w:t>20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4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313131"/>
          <w:spacing w:val="7"/>
          <w:w w:val="21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15" w:right="-20"/>
        <w:jc w:val="left"/>
        <w:tabs>
          <w:tab w:pos="520" w:val="left"/>
          <w:tab w:pos="1020" w:val="left"/>
          <w:tab w:pos="1500" w:val="left"/>
          <w:tab w:pos="2200" w:val="left"/>
          <w:tab w:pos="5460" w:val="left"/>
          <w:tab w:pos="608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12.282455pt;margin-top:.45274pt;width:52.594644pt;height:.1pt;mso-position-horizontal-relative:page;mso-position-vertical-relative:paragraph;z-index:-16083" coordorigin="4246,9" coordsize="1052,2">
            <v:shape style="position:absolute;left:4246;top:9;width:1052;height:2" coordorigin="4246,9" coordsize="1052,0" path="m4246,9l5298,9e" filled="f" stroked="t" strokeweight=".237985pt" strokecolor="#4B4B4B">
              <v:path arrowok="t"/>
            </v:shape>
          </v:group>
          <w10:wrap type="none"/>
        </w:pict>
      </w:r>
      <w:r>
        <w:rPr/>
        <w:pict>
          <v:group style="position:absolute;margin-left:297.243042pt;margin-top:.45274pt;width:50.928749pt;height:.1pt;mso-position-horizontal-relative:page;mso-position-vertical-relative:paragraph;z-index:-16082" coordorigin="5945,9" coordsize="1019,2">
            <v:shape style="position:absolute;left:5945;top:9;width:1019;height:2" coordorigin="5945,9" coordsize="1019,0" path="m5945,9l6963,9e" filled="f" stroked="t" strokeweight=".237985pt" strokecolor="#646464">
              <v:path arrowok="t"/>
            </v:shape>
          </v:group>
          <w10:wrap type="none"/>
        </w:pict>
      </w:r>
      <w:r>
        <w:rPr/>
        <w:pict>
          <v:group style="position:absolute;margin-left:380.53772pt;margin-top:.45274pt;width:47.834947pt;height:.1pt;mso-position-horizontal-relative:page;mso-position-vertical-relative:paragraph;z-index:-16081" coordorigin="7611,9" coordsize="957,2">
            <v:shape style="position:absolute;left:7611;top:9;width:957;height:2" coordorigin="7611,9" coordsize="957,0" path="m7611,9l8567,9e" filled="f" stroked="t" strokeweight=".237985pt" strokecolor="#6B6B6B">
              <v:path arrowok="t"/>
            </v:shape>
          </v:group>
          <w10:wrap type="none"/>
        </w:pict>
      </w:r>
      <w:r>
        <w:rPr/>
        <w:pict>
          <v:group style="position:absolute;margin-left:439.795929pt;margin-top:2.006536pt;width:19.038785pt;height:.1pt;mso-position-horizontal-relative:page;mso-position-vertical-relative:paragraph;z-index:-16080" coordorigin="8796,40" coordsize="381,2">
            <v:shape style="position:absolute;left:8796;top:40;width:381;height:2" coordorigin="8796,40" coordsize="381,0" path="m8796,40l9177,40e" filled="f" stroked="t" strokeweight=".237985pt" strokecolor="#484848">
              <v:path arrowok="t"/>
            </v:shape>
          </v:group>
          <w10:wrap type="none"/>
        </w:pict>
      </w:r>
      <w:r>
        <w:rPr/>
        <w:pict>
          <v:group style="position:absolute;margin-left:461.571533pt;margin-top:.333748pt;width:104.475332pt;height:1.791781pt;mso-position-horizontal-relative:page;mso-position-vertical-relative:paragraph;z-index:-16079" coordorigin="9231,7" coordsize="2090,36">
            <v:group style="position:absolute;left:9234;top:9;width:86;height:2" coordorigin="9234,9" coordsize="86,2">
              <v:shape style="position:absolute;left:9234;top:9;width:86;height:2" coordorigin="9234,9" coordsize="86,0" path="m9234,9l9319,9e" filled="f" stroked="t" strokeweight=".237985pt" strokecolor="#575757">
                <v:path arrowok="t"/>
              </v:shape>
            </v:group>
            <v:group style="position:absolute;left:9343;top:9;width:428;height:2" coordorigin="9343,9" coordsize="428,2">
              <v:shape style="position:absolute;left:9343;top:9;width:428;height:2" coordorigin="9343,9" coordsize="428,0" path="m9343,9l9772,9e" filled="f" stroked="t" strokeweight=".237985pt" strokecolor="#676767">
                <v:path arrowok="t"/>
              </v:shape>
            </v:group>
            <v:group style="position:absolute;left:9743;top:40;width:1409;height:2" coordorigin="9743,40" coordsize="1409,2">
              <v:shape style="position:absolute;left:9743;top:40;width:1409;height:2" coordorigin="9743,40" coordsize="1409,0" path="m9743,40l11152,40e" filled="f" stroked="t" strokeweight=".237985pt" strokecolor="#000000">
                <v:path arrowok="t"/>
              </v:shape>
            </v:group>
            <v:group style="position:absolute;left:11123;top:9;width:195;height:2" coordorigin="11123,9" coordsize="195,2">
              <v:shape style="position:absolute;left:11123;top:9;width:195;height:2" coordorigin="11123,9" coordsize="195,0" path="m11123,9l11319,9e" filled="f" stroked="t" strokeweight=".237985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-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8A8A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83"/>
          <w:position w:val="-3"/>
        </w:rPr>
        <w:t>öıu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3"/>
          <w:position w:val="-4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33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33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EKİP:Işıkkent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1"/>
          <w:position w:val="-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  <w:position w:val="-3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1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329.370972pt;margin-top:2.251024pt;width:15.944983pt;height:.1pt;mso-position-horizontal-relative:page;mso-position-vertical-relative:paragraph;z-index:-16078" coordorigin="6587,45" coordsize="319,2">
            <v:shape style="position:absolute;left:6587;top:45;width:319;height:2" coordorigin="6587,45" coordsize="319,0" path="m6587,45l6906,45e" filled="f" stroked="t" strokeweight=".237985pt" strokecolor="#9090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78"/>
          <w:position w:val="1"/>
        </w:rPr>
        <w:t>r-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</w:sectPr>
      </w:pPr>
      <w:rPr/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55"/>
        </w:rPr>
        <w:t>·c:;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" w:lineRule="exact"/>
        <w:ind w:right="9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13131"/>
          <w:w w:val="133"/>
          <w:i/>
          <w:position w:val="-1"/>
        </w:rPr>
        <w:t>Q</w:t>
      </w:r>
      <w:r>
        <w:rPr>
          <w:rFonts w:ascii="Arial" w:hAnsi="Arial" w:cs="Arial" w:eastAsia="Arial"/>
          <w:sz w:val="7"/>
          <w:szCs w:val="7"/>
          <w:color w:val="313131"/>
          <w:w w:val="134"/>
          <w:i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35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24242"/>
          <w:spacing w:val="0"/>
          <w:w w:val="110"/>
          <w:position w:val="-5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035828pt;margin-top:3.821295pt;width:375.617782pt;height:47.0pt;mso-position-horizontal-relative:page;mso-position-vertical-relative:paragraph;z-index:-16072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tabs>
                      <w:tab w:pos="642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24242"/>
                      <w:spacing w:val="0"/>
                      <w:w w:val="84"/>
                    </w:rPr>
                    <w:t>ia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424242"/>
                      <w:spacing w:val="-2"/>
                      <w:w w:val="8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0"/>
                      <w:w w:val="84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-2"/>
                      <w:w w:val="84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0"/>
                      <w:w w:val="84"/>
                    </w:rPr>
                    <w:t>;.Jk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42424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13131"/>
                      <w:spacing w:val="0"/>
                      <w:w w:val="61"/>
                      <w:b/>
                      <w:bCs/>
                      <w:i/>
                      <w:position w:val="32"/>
                    </w:rPr>
                    <w:t>1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313131"/>
                      <w:spacing w:val="-32"/>
                      <w:w w:val="100"/>
                      <w:b/>
                      <w:bCs/>
                      <w:i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313131"/>
                      <w:spacing w:val="0"/>
                      <w:w w:val="103"/>
                      <w:i/>
                      <w:position w:val="32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5"/>
                      <w:szCs w:val="45"/>
                      <w:color w:val="313131"/>
                      <w:spacing w:val="-66"/>
                      <w:w w:val="100"/>
                      <w:i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24242"/>
                      <w:spacing w:val="0"/>
                      <w:w w:val="61"/>
                      <w:i/>
                      <w:position w:val="32"/>
                    </w:rPr>
                    <w:t>Hazr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24242"/>
                      <w:spacing w:val="0"/>
                      <w:w w:val="61"/>
                      <w:i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24242"/>
                      <w:spacing w:val="0"/>
                      <w:w w:val="61"/>
                      <w:i/>
                      <w:position w:val="3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424242"/>
                      <w:spacing w:val="0"/>
                      <w:w w:val="61"/>
                      <w:i/>
                      <w:position w:val="32"/>
                    </w:rPr>
                    <w:t>Q17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48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right="235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154907pt;margin-top:25.672106pt;width:70.443504pt;height:28pt;mso-position-horizontal-relative:page;mso-position-vertical-relative:paragraph;z-index:-16071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tabs>
                      <w:tab w:pos="1400" w:val="left"/>
                    </w:tabs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w w:val="99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27"/>
                      <w:w w:val="100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27"/>
                      <w:w w:val="100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-110"/>
                      <w:w w:val="225"/>
                      <w:strike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-110"/>
                      <w:w w:val="225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-17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-17"/>
                      <w:w w:val="99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313131"/>
                      <w:spacing w:val="-17"/>
                      <w:w w:val="99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42"/>
                      <w:strike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42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99"/>
                      <w:strike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100"/>
                      <w:strike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100"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8E8E8E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77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280" w:right="220"/>
          <w:cols w:num="2" w:equalWidth="0">
            <w:col w:w="444" w:space="1837"/>
            <w:col w:w="9139"/>
          </w:cols>
        </w:sectPr>
      </w:pPr>
      <w:rPr/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48" w:right="-7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w w:val="5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5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51"/>
          <w:emboss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51"/>
          <w:emboss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5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51"/>
        </w:rPr>
      </w:r>
      <w:r>
        <w:rPr>
          <w:rFonts w:ascii="Arial" w:hAnsi="Arial" w:cs="Arial" w:eastAsia="Arial"/>
          <w:sz w:val="21"/>
          <w:szCs w:val="21"/>
          <w:color w:val="313131"/>
          <w:spacing w:val="-33"/>
          <w:w w:val="53"/>
          <w:position w:val="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1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1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1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654" w:lineRule="exact"/>
        <w:ind w:right="-136"/>
        <w:jc w:val="left"/>
        <w:tabs>
          <w:tab w:pos="1520" w:val="left"/>
        </w:tabs>
        <w:rPr>
          <w:rFonts w:ascii="Arial" w:hAnsi="Arial" w:cs="Arial" w:eastAsia="Arial"/>
          <w:sz w:val="64"/>
          <w:szCs w:val="6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1"/>
          <w:w w:val="140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B8B8B8"/>
          <w:spacing w:val="3"/>
          <w:w w:val="12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99"/>
        </w:rPr>
        <w:t>P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-15"/>
          <w:w w:val="100"/>
        </w:rPr>
        <w:t> </w:t>
      </w:r>
      <w:r>
        <w:rPr>
          <w:rFonts w:ascii="Arial" w:hAnsi="Arial" w:cs="Arial" w:eastAsia="Arial"/>
          <w:sz w:val="64"/>
          <w:szCs w:val="64"/>
          <w:color w:val="424242"/>
          <w:spacing w:val="0"/>
          <w:w w:val="78"/>
          <w:i/>
        </w:rPr>
        <w:t>:i]Ul</w:t>
      </w:r>
      <w:r>
        <w:rPr>
          <w:rFonts w:ascii="Arial" w:hAnsi="Arial" w:cs="Arial" w:eastAsia="Arial"/>
          <w:sz w:val="64"/>
          <w:szCs w:val="64"/>
          <w:color w:val="424242"/>
          <w:spacing w:val="0"/>
          <w:w w:val="100"/>
          <w:i/>
        </w:rPr>
        <w:tab/>
      </w:r>
      <w:r>
        <w:rPr>
          <w:rFonts w:ascii="Arial" w:hAnsi="Arial" w:cs="Arial" w:eastAsia="Arial"/>
          <w:sz w:val="64"/>
          <w:szCs w:val="64"/>
          <w:color w:val="424242"/>
          <w:spacing w:val="0"/>
          <w:w w:val="78"/>
          <w:i/>
        </w:rPr>
        <w:t>iri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</w:rPr>
      </w:r>
    </w:p>
    <w:p>
      <w:pPr>
        <w:spacing w:before="68" w:after="0" w:line="240" w:lineRule="auto"/>
        <w:ind w:left="388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555" w:lineRule="exact"/>
        <w:ind w:right="-20"/>
        <w:jc w:val="left"/>
        <w:rPr>
          <w:rFonts w:ascii="Arial" w:hAnsi="Arial" w:cs="Arial" w:eastAsia="Arial"/>
          <w:sz w:val="96"/>
          <w:szCs w:val="96"/>
        </w:rPr>
      </w:pPr>
      <w:rPr/>
      <w:r>
        <w:rPr>
          <w:rFonts w:ascii="Arial" w:hAnsi="Arial" w:cs="Arial" w:eastAsia="Arial"/>
          <w:sz w:val="96"/>
          <w:szCs w:val="96"/>
          <w:color w:val="444D95"/>
          <w:spacing w:val="0"/>
          <w:w w:val="100"/>
          <w:i/>
          <w:position w:val="-36"/>
        </w:rPr>
        <w:t>!</w:t>
      </w:r>
      <w:r>
        <w:rPr>
          <w:rFonts w:ascii="Arial" w:hAnsi="Arial" w:cs="Arial" w:eastAsia="Arial"/>
          <w:sz w:val="96"/>
          <w:szCs w:val="96"/>
          <w:color w:val="444D95"/>
          <w:spacing w:val="-14"/>
          <w:w w:val="100"/>
          <w:i/>
          <w:position w:val="-36"/>
        </w:rPr>
        <w:t> </w:t>
      </w:r>
      <w:r>
        <w:rPr>
          <w:rFonts w:ascii="Arial" w:hAnsi="Arial" w:cs="Arial" w:eastAsia="Arial"/>
          <w:sz w:val="96"/>
          <w:szCs w:val="96"/>
          <w:color w:val="444D95"/>
          <w:spacing w:val="0"/>
          <w:w w:val="100"/>
          <w:i/>
          <w:position w:val="-36"/>
        </w:rPr>
        <w:t>k-</w:t>
      </w:r>
      <w:r>
        <w:rPr>
          <w:rFonts w:ascii="Arial" w:hAnsi="Arial" w:cs="Arial" w:eastAsia="Arial"/>
          <w:sz w:val="96"/>
          <w:szCs w:val="9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  <w:cols w:num="3" w:equalWidth="0">
            <w:col w:w="409" w:space="1771"/>
            <w:col w:w="1928" w:space="647"/>
            <w:col w:w="6665"/>
          </w:cols>
        </w:sectPr>
      </w:pPr>
      <w:rPr/>
    </w:p>
    <w:p>
      <w:pPr>
        <w:spacing w:before="0" w:after="0" w:line="286" w:lineRule="exact"/>
        <w:ind w:right="-20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554.980591pt;margin-top:11.507665pt;width:4.640703pt;height:41.468552pt;mso-position-horizontal-relative:page;mso-position-vertical-relative:paragraph;z-index:-16077" coordorigin="11100,230" coordsize="93,829">
            <v:group style="position:absolute;left:11152;top:244;width:2;height:282" coordorigin="11152,244" coordsize="2,282">
              <v:shape style="position:absolute;left:11152;top:244;width:2;height:282" coordorigin="11152,244" coordsize="0,282" path="m11152,527l11152,244e" filled="f" stroked="t" strokeweight="1.427909pt" strokecolor="#545454">
                <v:path arrowok="t"/>
              </v:shape>
            </v:group>
            <v:group style="position:absolute;left:11159;top:546;width:2;height:406" coordorigin="11159,546" coordsize="2,406">
              <v:shape style="position:absolute;left:11159;top:546;width:2;height:406" coordorigin="11159,546" coordsize="0,406" path="m11159,952l11159,546e" filled="f" stroked="t" strokeweight="3.331787pt" strokecolor="#343434">
                <v:path arrowok="t"/>
              </v:shape>
            </v:group>
            <v:group style="position:absolute;left:11112;top:895;width:2;height:153" coordorigin="11112,895" coordsize="2,153">
              <v:shape style="position:absolute;left:11112;top:895;width:2;height:153" coordorigin="11112,895" coordsize="0,153" path="m11112,1048l11112,895e" filled="f" stroked="t" strokeweight="1.189924pt" strokecolor="#34343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565759"/>
          <w:w w:val="120"/>
        </w:rPr>
        <w:t>Bülent</w:t>
      </w:r>
      <w:r>
        <w:rPr>
          <w:rFonts w:ascii="Times New Roman" w:hAnsi="Times New Roman" w:cs="Times New Roman" w:eastAsia="Times New Roman"/>
          <w:sz w:val="28"/>
          <w:szCs w:val="28"/>
          <w:color w:val="5657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D95"/>
          <w:spacing w:val="0"/>
          <w:w w:val="247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84" w:lineRule="exact"/>
        <w:ind w:right="-20"/>
        <w:jc w:val="left"/>
        <w:rPr>
          <w:rFonts w:ascii="Arial" w:hAnsi="Arial" w:cs="Arial" w:eastAsia="Arial"/>
          <w:sz w:val="49"/>
          <w:szCs w:val="49"/>
        </w:rPr>
      </w:pPr>
      <w:rPr/>
      <w:r>
        <w:rPr>
          <w:rFonts w:ascii="Arial" w:hAnsi="Arial" w:cs="Arial" w:eastAsia="Arial"/>
          <w:sz w:val="86"/>
          <w:szCs w:val="86"/>
          <w:color w:val="313131"/>
          <w:spacing w:val="-41"/>
          <w:w w:val="171"/>
          <w:position w:val="-66"/>
        </w:rPr>
        <w:t>,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0"/>
          <w:w w:val="132"/>
          <w:b/>
          <w:bCs/>
          <w:i/>
          <w:position w:val="-38"/>
        </w:rPr>
        <w:t>ı</w:t>
      </w:r>
      <w:r>
        <w:rPr>
          <w:rFonts w:ascii="Times New Roman" w:hAnsi="Times New Roman" w:cs="Times New Roman" w:eastAsia="Times New Roman"/>
          <w:sz w:val="46"/>
          <w:szCs w:val="46"/>
          <w:color w:val="313131"/>
          <w:spacing w:val="-73"/>
          <w:w w:val="100"/>
          <w:b/>
          <w:bCs/>
          <w:i/>
          <w:position w:val="-38"/>
        </w:rPr>
        <w:t> </w:t>
      </w:r>
      <w:r>
        <w:rPr>
          <w:rFonts w:ascii="Arial" w:hAnsi="Arial" w:cs="Arial" w:eastAsia="Arial"/>
          <w:sz w:val="49"/>
          <w:szCs w:val="49"/>
          <w:color w:val="424242"/>
          <w:spacing w:val="0"/>
          <w:w w:val="52"/>
          <w:b/>
          <w:bCs/>
          <w:position w:val="-38"/>
        </w:rPr>
        <w:t>r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  <w:cols w:num="2" w:equalWidth="0">
            <w:col w:w="9113" w:space="1278"/>
            <w:col w:w="1029"/>
          </w:cols>
        </w:sectPr>
      </w:pPr>
      <w:rPr/>
    </w:p>
    <w:p>
      <w:pPr>
        <w:spacing w:before="0" w:after="0" w:line="213" w:lineRule="exact"/>
        <w:ind w:left="4584" w:right="-20"/>
        <w:jc w:val="left"/>
        <w:tabs>
          <w:tab w:pos="8060" w:val="left"/>
          <w:tab w:pos="9340" w:val="left"/>
          <w:tab w:pos="99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SAVRAN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12"/>
          <w:w w:val="44"/>
          <w:position w:val="-1"/>
        </w:rPr>
        <w:t>_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  <w:position w:val="-1"/>
        </w:rPr>
        <w:t>lıfalyeY.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24"/>
          <w:w w:val="98"/>
          <w:position w:val="-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0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7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00"/>
          <w:position w:val="-1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600"/>
          <w:position w:val="-1"/>
        </w:rPr>
        <w:t>\\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4813" w:right="-20"/>
        <w:jc w:val="left"/>
        <w:tabs>
          <w:tab w:pos="7920" w:val="left"/>
          <w:tab w:pos="93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>İt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65759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5"/>
        </w:rPr>
      </w:r>
      <w:r>
        <w:rPr>
          <w:rFonts w:ascii="Arial" w:hAnsi="Arial" w:cs="Arial" w:eastAsia="Arial"/>
          <w:sz w:val="18"/>
          <w:szCs w:val="18"/>
          <w:color w:val="565759"/>
          <w:spacing w:val="0"/>
          <w:w w:val="93"/>
          <w:position w:val="-4"/>
        </w:rPr>
        <w:t>Mudahale</w:t>
      </w:r>
      <w:r>
        <w:rPr>
          <w:rFonts w:ascii="Arial" w:hAnsi="Arial" w:cs="Arial" w:eastAsia="Arial"/>
          <w:sz w:val="18"/>
          <w:szCs w:val="18"/>
          <w:color w:val="565759"/>
          <w:spacing w:val="-3"/>
          <w:w w:val="93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65759"/>
          <w:spacing w:val="0"/>
          <w:w w:val="90"/>
          <w:position w:val="-4"/>
        </w:rPr>
        <w:t>Şu</w:t>
      </w:r>
      <w:r>
        <w:rPr>
          <w:rFonts w:ascii="Arial" w:hAnsi="Arial" w:cs="Arial" w:eastAsia="Arial"/>
          <w:sz w:val="18"/>
          <w:szCs w:val="18"/>
          <w:color w:val="565759"/>
          <w:spacing w:val="-7"/>
          <w:w w:val="90"/>
          <w:position w:val="-4"/>
        </w:rPr>
        <w:t>b</w:t>
      </w:r>
      <w:r>
        <w:rPr>
          <w:rFonts w:ascii="Times New Roman" w:hAnsi="Times New Roman" w:cs="Times New Roman" w:eastAsia="Times New Roman"/>
          <w:sz w:val="11"/>
          <w:szCs w:val="11"/>
          <w:color w:val="565759"/>
          <w:spacing w:val="0"/>
          <w:w w:val="66"/>
          <w:position w:val="-5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56575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6575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1"/>
          <w:szCs w:val="11"/>
          <w:color w:val="313456"/>
          <w:spacing w:val="0"/>
          <w:w w:val="100"/>
          <w:position w:val="-4"/>
        </w:rPr>
        <w:t>.....,.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</w:sectPr>
      </w:pPr>
      <w:rPr/>
    </w:p>
    <w:p>
      <w:pPr>
        <w:spacing w:before="0" w:after="0" w:line="483" w:lineRule="exact"/>
        <w:ind w:right="-20"/>
        <w:jc w:val="right"/>
        <w:rPr>
          <w:rFonts w:ascii="Arial" w:hAnsi="Arial" w:cs="Arial" w:eastAsia="Arial"/>
          <w:sz w:val="40"/>
          <w:szCs w:val="40"/>
        </w:rPr>
      </w:pPr>
      <w:rPr/>
      <w:r>
        <w:rPr/>
        <w:pict>
          <v:group style="position:absolute;margin-left:465.736267pt;margin-top:2.321419pt;width:.1pt;height:11.952273pt;mso-position-horizontal-relative:page;mso-position-vertical-relative:paragraph;z-index:-16076" coordorigin="9315,46" coordsize="2,239">
            <v:shape style="position:absolute;left:9315;top:46;width:2;height:239" coordorigin="9315,46" coordsize="0,239" path="m9315,285l9315,46e" filled="f" stroked="t" strokeweight=".713954pt" strokecolor="#6B7480">
              <v:path arrowok="t"/>
            </v:shape>
          </v:group>
          <w10:wrap type="none"/>
        </w:pict>
      </w:r>
      <w:r>
        <w:rPr/>
        <w:pict>
          <v:group style="position:absolute;margin-left:464.546356pt;margin-top:14.990828pt;width:.1pt;height:4.780910pt;mso-position-horizontal-relative:page;mso-position-vertical-relative:paragraph;z-index:-16075" coordorigin="9291,300" coordsize="2,96">
            <v:shape style="position:absolute;left:9291;top:300;width:2;height:96" coordorigin="9291,300" coordsize="0,96" path="m9291,395l9291,300e" filled="f" stroked="t" strokeweight=".2379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7"/>
          <w:szCs w:val="37"/>
          <w:color w:val="313131"/>
          <w:spacing w:val="-444"/>
          <w:w w:val="421"/>
          <w:position w:val="9"/>
        </w:rPr>
        <w:t>·</w:t>
      </w:r>
      <w:r>
        <w:rPr>
          <w:rFonts w:ascii="Arial" w:hAnsi="Arial" w:cs="Arial" w:eastAsia="Arial"/>
          <w:sz w:val="40"/>
          <w:szCs w:val="40"/>
          <w:color w:val="313131"/>
          <w:spacing w:val="-22"/>
          <w:w w:val="75"/>
          <w:b/>
          <w:bCs/>
          <w:i/>
          <w:position w:val="-5"/>
        </w:rPr>
        <w:t>:</w:t>
      </w:r>
      <w:r>
        <w:rPr>
          <w:rFonts w:ascii="Arial" w:hAnsi="Arial" w:cs="Arial" w:eastAsia="Arial"/>
          <w:sz w:val="40"/>
          <w:szCs w:val="40"/>
          <w:color w:val="313131"/>
          <w:spacing w:val="0"/>
          <w:w w:val="74"/>
          <w:b/>
          <w:bCs/>
          <w:i/>
          <w:position w:val="-5"/>
        </w:rPr>
        <w:t>'i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7" w:lineRule="exact"/>
        <w:ind w:right="-68"/>
        <w:jc w:val="left"/>
        <w:tabs>
          <w:tab w:pos="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w w:val="76"/>
          <w:b/>
          <w:bCs/>
          <w:position w:val="-8"/>
        </w:rPr>
        <w:t>.!-U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2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8"/>
        </w:rPr>
        <w:t>'C</w:t>
      </w:r>
      <w:r>
        <w:rPr>
          <w:rFonts w:ascii="Arial" w:hAnsi="Arial" w:cs="Arial" w:eastAsia="Arial"/>
          <w:sz w:val="15"/>
          <w:szCs w:val="15"/>
          <w:color w:val="313131"/>
          <w:spacing w:val="-33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8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60"/>
          <w:b/>
          <w:bCs/>
          <w:i/>
          <w:position w:val="-8"/>
        </w:rPr>
        <w:t>.V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0" w:lineRule="exact"/>
        <w:ind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52"/>
        </w:rPr>
        <w:t>...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  <w:cols w:num="3" w:equalWidth="0">
            <w:col w:w="9713" w:space="107"/>
            <w:col w:w="796" w:space="27"/>
            <w:col w:w="777"/>
          </w:cols>
        </w:sectPr>
      </w:pPr>
      <w:rPr/>
    </w:p>
    <w:p>
      <w:pPr>
        <w:spacing w:before="0" w:after="0" w:line="345" w:lineRule="exact"/>
        <w:ind w:right="811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18.324831pt;margin-top:26.535107pt;width:562.953071pt;height:805.939101pt;mso-position-horizontal-relative:page;mso-position-vertical-relative:page;z-index:-16084" coordorigin="366,531" coordsize="11259,16119">
            <v:group style="position:absolute;left:381;top:555;width:514;height:2" coordorigin="381,555" coordsize="514,2">
              <v:shape style="position:absolute;left:381;top:555;width:514;height:2" coordorigin="381,555" coordsize="514,0" path="m381,555l895,555e" filled="f" stroked="t" strokeweight=".47597pt" strokecolor="#383838">
                <v:path arrowok="t"/>
              </v:shape>
            </v:group>
            <v:group style="position:absolute;left:388;top:535;width:2;height:14706" coordorigin="388,535" coordsize="2,14706">
              <v:shape style="position:absolute;left:388;top:535;width:2;height:14706" coordorigin="388,535" coordsize="0,14706" path="m388,15242l388,535e" filled="f" stroked="t" strokeweight=".47597pt" strokecolor="#4B4B4B">
                <v:path arrowok="t"/>
              </v:shape>
            </v:group>
            <v:group style="position:absolute;left:838;top:562;width:10752;height:2" coordorigin="838,562" coordsize="10752,2">
              <v:shape style="position:absolute;left:838;top:562;width:10752;height:2" coordorigin="838,562" coordsize="10752,0" path="m838,562l11590,562e" filled="f" stroked="t" strokeweight=".951939pt" strokecolor="#4F4F4F">
                <v:path arrowok="t"/>
              </v:shape>
            </v:group>
            <v:group style="position:absolute;left:6092;top:569;width:5497;height:2" coordorigin="6092,569" coordsize="5497,2">
              <v:shape style="position:absolute;left:6092;top:569;width:5497;height:2" coordorigin="6092,569" coordsize="5497,0" path="m6092,569l11590,569e" filled="f" stroked="t" strokeweight=".713954pt" strokecolor="#4F4F4F">
                <v:path arrowok="t"/>
              </v:shape>
            </v:group>
            <v:group style="position:absolute;left:9186;top:559;width:2;height:1506" coordorigin="9186,559" coordsize="2,1506">
              <v:shape style="position:absolute;left:9186;top:559;width:2;height:1506" coordorigin="9186,559" coordsize="0,1506" path="m9186,2065l9186,559e" filled="f" stroked="t" strokeweight=".713954pt" strokecolor="#4B4B4B">
                <v:path arrowok="t"/>
              </v:shape>
            </v:group>
            <v:group style="position:absolute;left:11123;top:569;width:466;height:2" coordorigin="11123,569" coordsize="466,2">
              <v:shape style="position:absolute;left:11123;top:569;width:466;height:2" coordorigin="11123,569" coordsize="466,0" path="m11123,569l11590,569e" filled="f" stroked="t" strokeweight=".47597pt" strokecolor="#2B2B2B">
                <v:path arrowok="t"/>
              </v:shape>
            </v:group>
            <v:group style="position:absolute;left:11587;top:564;width:2;height:3318" coordorigin="11587,564" coordsize="2,3318">
              <v:shape style="position:absolute;left:11587;top:564;width:2;height:3318" coordorigin="11587,564" coordsize="0,3318" path="m11587,3882l11587,564e" filled="f" stroked="t" strokeweight=".713954pt" strokecolor="#5B5B5B">
                <v:path arrowok="t"/>
              </v:shape>
            </v:group>
            <v:group style="position:absolute;left:2416;top:550;width:2;height:1033" coordorigin="2416,550" coordsize="2,1033">
              <v:shape style="position:absolute;left:2416;top:550;width:2;height:1033" coordorigin="2416,550" coordsize="0,1033" path="m2416,1582l2416,550e" filled="f" stroked="t" strokeweight=".713954pt" strokecolor="#444444">
                <v:path arrowok="t"/>
              </v:shape>
            </v:group>
            <v:group style="position:absolute;left:9186;top:1348;width:2;height:234" coordorigin="9186,1348" coordsize="2,234">
              <v:shape style="position:absolute;left:9186;top:1348;width:2;height:234" coordorigin="9186,1348" coordsize="0,234" path="m9186,1582l9186,1348e" filled="f" stroked="t" strokeweight=".47597pt" strokecolor="#3B3B3B">
                <v:path arrowok="t"/>
              </v:shape>
            </v:group>
            <v:group style="position:absolute;left:381;top:2049;width:6011;height:2" coordorigin="381,2049" coordsize="6011,2">
              <v:shape style="position:absolute;left:381;top:2049;width:6011;height:2" coordorigin="381,2049" coordsize="6011,0" path="m381,2049l6392,2049e" filled="f" stroked="t" strokeweight=".951939pt" strokecolor="#4B4B4B">
                <v:path arrowok="t"/>
              </v:shape>
            </v:group>
            <v:group style="position:absolute;left:388;top:1066;width:2;height:1014" coordorigin="388,1066" coordsize="2,1014">
              <v:shape style="position:absolute;left:388;top:1066;width:2;height:1014" coordorigin="388,1066" coordsize="0,1014" path="m388,2080l388,1066e" filled="f" stroked="t" strokeweight=".951939pt" strokecolor="#646464">
                <v:path arrowok="t"/>
              </v:shape>
            </v:group>
            <v:group style="position:absolute;left:2418;top:1525;width:2;height:535" coordorigin="2418,1525" coordsize="2,535">
              <v:shape style="position:absolute;left:2418;top:1525;width:2;height:535" coordorigin="2418,1525" coordsize="0,535" path="m2418,2061l2418,1525e" filled="f" stroked="t" strokeweight=".47597pt" strokecolor="#1F1F1F">
                <v:path arrowok="t"/>
              </v:shape>
            </v:group>
            <v:group style="position:absolute;left:2837;top:2051;width:666;height:2" coordorigin="2837,2051" coordsize="666,2">
              <v:shape style="position:absolute;left:2837;top:2051;width:666;height:2" coordorigin="2837,2051" coordsize="666,0" path="m2837,2051l3503,2051e" filled="f" stroked="t" strokeweight=".47597pt" strokecolor="#232323">
                <v:path arrowok="t"/>
              </v:shape>
            </v:group>
            <v:group style="position:absolute;left:3446;top:2051;width:2332;height:2" coordorigin="3446,2051" coordsize="2332,2">
              <v:shape style="position:absolute;left:3446;top:2051;width:2332;height:2" coordorigin="3446,2051" coordsize="2332,0" path="m3446,2051l5778,2051e" filled="f" stroked="t" strokeweight=".713954pt" strokecolor="#444444">
                <v:path arrowok="t"/>
              </v:shape>
            </v:group>
            <v:group style="position:absolute;left:6335;top:2056;width:700;height:2" coordorigin="6335,2056" coordsize="700,2">
              <v:shape style="position:absolute;left:6335;top:2056;width:700;height:2" coordorigin="6335,2056" coordsize="700,0" path="m6335,2056l7035,2056e" filled="f" stroked="t" strokeweight=".951939pt" strokecolor="#4B4B4B">
                <v:path arrowok="t"/>
              </v:shape>
            </v:group>
            <v:group style="position:absolute;left:6978;top:2056;width:471;height:2" coordorigin="6978,2056" coordsize="471,2">
              <v:shape style="position:absolute;left:6978;top:2056;width:471;height:2" coordorigin="6978,2056" coordsize="471,0" path="m6978,2056l7449,2056e" filled="f" stroked="t" strokeweight=".47597pt" strokecolor="#2B2B2B">
                <v:path arrowok="t"/>
              </v:shape>
            </v:group>
            <v:group style="position:absolute;left:7392;top:2053;width:1433;height:2" coordorigin="7392,2053" coordsize="1433,2">
              <v:shape style="position:absolute;left:7392;top:2053;width:1433;height:2" coordorigin="7392,2053" coordsize="1433,0" path="m7392,2053l8824,2053e" filled="f" stroked="t" strokeweight=".951939pt" strokecolor="#5B5B5B">
                <v:path arrowok="t"/>
              </v:shape>
            </v:group>
            <v:group style="position:absolute;left:8767;top:2056;width:447;height:2" coordorigin="8767,2056" coordsize="447,2">
              <v:shape style="position:absolute;left:8767;top:2056;width:447;height:2" coordorigin="8767,2056" coordsize="447,0" path="m8767,2056l9215,2056e" filled="f" stroked="t" strokeweight=".47597pt" strokecolor="#343434">
                <v:path arrowok="t"/>
              </v:shape>
            </v:group>
            <v:group style="position:absolute;left:9143;top:2056;width:176;height:2" coordorigin="9143,2056" coordsize="176,2">
              <v:shape style="position:absolute;left:9143;top:2056;width:176;height:2" coordorigin="9143,2056" coordsize="176,0" path="m9143,2056l9319,2056e" filled="f" stroked="t" strokeweight=".47597pt" strokecolor="#484848">
                <v:path arrowok="t"/>
              </v:shape>
            </v:group>
            <v:group style="position:absolute;left:9262;top:2056;width:2337;height:2" coordorigin="9262,2056" coordsize="2337,2">
              <v:shape style="position:absolute;left:9262;top:2056;width:2337;height:2" coordorigin="9262,2056" coordsize="2337,0" path="m9262,2056l11599,2056e" filled="f" stroked="t" strokeweight=".713954pt" strokecolor="#575757">
                <v:path arrowok="t"/>
              </v:shape>
            </v:group>
            <v:group style="position:absolute;left:381;top:2269;width:11214;height:2" coordorigin="381,2269" coordsize="11214,2">
              <v:shape style="position:absolute;left:381;top:2269;width:11214;height:2" coordorigin="381,2269" coordsize="11214,0" path="m381,2269l11595,2269e" filled="f" stroked="t" strokeweight=".713954pt" strokecolor="#4F4F4F">
                <v:path arrowok="t"/>
              </v:shape>
            </v:group>
            <v:group style="position:absolute;left:381;top:2481;width:1252;height:2" coordorigin="381,2481" coordsize="1252,2">
              <v:shape style="position:absolute;left:381;top:2481;width:1252;height:2" coordorigin="381,2481" coordsize="1252,0" path="m381,2481l1633,2481e" filled="f" stroked="t" strokeweight=".713954pt" strokecolor="#4B4B4B">
                <v:path arrowok="t"/>
              </v:shape>
            </v:group>
            <v:group style="position:absolute;left:1575;top:2481;width:862;height:2" coordorigin="1575,2481" coordsize="862,2">
              <v:shape style="position:absolute;left:1575;top:2481;width:862;height:2" coordorigin="1575,2481" coordsize="862,0" path="m1575,2481l2437,2481e" filled="f" stroked="t" strokeweight=".47597pt" strokecolor="#3F3F3F">
                <v:path arrowok="t"/>
              </v:shape>
            </v:group>
            <v:group style="position:absolute;left:2009;top:2486;width:5440;height:2" coordorigin="2009,2486" coordsize="5440,2">
              <v:shape style="position:absolute;left:2009;top:2486;width:5440;height:2" coordorigin="2009,2486" coordsize="5440,0" path="m2009,2486l7449,2486e" filled="f" stroked="t" strokeweight=".951939pt" strokecolor="#4F4F4F">
                <v:path arrowok="t"/>
              </v:shape>
            </v:group>
            <v:group style="position:absolute;left:7392;top:2488;width:500;height:2" coordorigin="7392,2488" coordsize="500,2">
              <v:shape style="position:absolute;left:7392;top:2488;width:500;height:2" coordorigin="7392,2488" coordsize="500,0" path="m7392,2488l7892,2488e" filled="f" stroked="t" strokeweight=".713954pt" strokecolor="#3B3B3B">
                <v:path arrowok="t"/>
              </v:shape>
            </v:group>
            <v:group style="position:absolute;left:7611;top:2488;width:3570;height:2" coordorigin="7611,2488" coordsize="3570,2">
              <v:shape style="position:absolute;left:7611;top:2488;width:3570;height:2" coordorigin="7611,2488" coordsize="3570,0" path="m7611,2488l11181,2488e" filled="f" stroked="t" strokeweight=".951939pt" strokecolor="#545454">
                <v:path arrowok="t"/>
              </v:shape>
            </v:group>
            <v:group style="position:absolute;left:11123;top:2491;width:471;height:2" coordorigin="11123,2491" coordsize="471,2">
              <v:shape style="position:absolute;left:11123;top:2491;width:471;height:2" coordorigin="11123,2491" coordsize="471,0" path="m11123,2491l11595,2491e" filled="f" stroked="t" strokeweight=".47597pt" strokecolor="#2F2F2F">
                <v:path arrowok="t"/>
              </v:shape>
            </v:group>
            <v:group style="position:absolute;left:381;top:2704;width:8444;height:2" coordorigin="381,2704" coordsize="8444,2">
              <v:shape style="position:absolute;left:381;top:2704;width:8444;height:2" coordorigin="381,2704" coordsize="8444,0" path="m381,2704l8824,2704e" filled="f" stroked="t" strokeweight=".713954pt" strokecolor="#4B4B4B">
                <v:path arrowok="t"/>
              </v:shape>
            </v:group>
            <v:group style="position:absolute;left:8767;top:2706;width:438;height:2" coordorigin="8767,2706" coordsize="438,2">
              <v:shape style="position:absolute;left:8767;top:2706;width:438;height:2" coordorigin="8767,2706" coordsize="438,0" path="m8767,2706l9205,2706e" filled="f" stroked="t" strokeweight=".47597pt" strokecolor="#1F1F1F">
                <v:path arrowok="t"/>
              </v:shape>
            </v:group>
            <v:group style="position:absolute;left:9148;top:2704;width:2446;height:2" coordorigin="9148,2704" coordsize="2446,2">
              <v:shape style="position:absolute;left:9148;top:2704;width:2446;height:2" coordorigin="9148,2704" coordsize="2446,0" path="m9148,2704l11595,2704e" filled="f" stroked="t" strokeweight=".713954pt" strokecolor="#4F4F4F">
                <v:path arrowok="t"/>
              </v:shape>
            </v:group>
            <v:group style="position:absolute;left:376;top:2916;width:8967;height:2" coordorigin="376,2916" coordsize="8967,2">
              <v:shape style="position:absolute;left:376;top:2916;width:8967;height:2" coordorigin="376,2916" coordsize="8967,0" path="m376,2916l9343,2916e" filled="f" stroked="t" strokeweight=".951939pt" strokecolor="#4B4B4B">
                <v:path arrowok="t"/>
              </v:shape>
            </v:group>
            <v:group style="position:absolute;left:9262;top:2921;width:509;height:2" coordorigin="9262,2921" coordsize="509,2">
              <v:shape style="position:absolute;left:9262;top:2921;width:509;height:2" coordorigin="9262,2921" coordsize="509,0" path="m9262,2921l9772,2921e" filled="f" stroked="t" strokeweight=".47597pt" strokecolor="#2F2F2F">
                <v:path arrowok="t"/>
              </v:shape>
            </v:group>
            <v:group style="position:absolute;left:9715;top:2921;width:1466;height:2" coordorigin="9715,2921" coordsize="1466,2">
              <v:shape style="position:absolute;left:9715;top:2921;width:1466;height:2" coordorigin="9715,2921" coordsize="1466,0" path="m9715,2921l11181,2921e" filled="f" stroked="t" strokeweight=".713954pt" strokecolor="#4F4F4F">
                <v:path arrowok="t"/>
              </v:shape>
            </v:group>
            <v:group style="position:absolute;left:11123;top:2921;width:471;height:2" coordorigin="11123,2921" coordsize="471,2">
              <v:shape style="position:absolute;left:11123;top:2921;width:471;height:2" coordorigin="11123,2921" coordsize="471,0" path="m11123,2921l11595,2921e" filled="f" stroked="t" strokeweight=".47597pt" strokecolor="#1F1F1F">
                <v:path arrowok="t"/>
              </v:shape>
            </v:group>
            <v:group style="position:absolute;left:376;top:3136;width:9058;height:2" coordorigin="376,3136" coordsize="9058,2">
              <v:shape style="position:absolute;left:376;top:3136;width:9058;height:2" coordorigin="376,3136" coordsize="9058,0" path="m376,3136l9434,3136e" filled="f" stroked="t" strokeweight=".951939pt" strokecolor="#484848">
                <v:path arrowok="t"/>
              </v:shape>
            </v:group>
            <v:group style="position:absolute;left:390;top:545;width:2;height:16093" coordorigin="390,545" coordsize="2,16093">
              <v:shape style="position:absolute;left:390;top:545;width:2;height:16093" coordorigin="390,545" coordsize="0,16093" path="m390,16638l390,545e" filled="f" stroked="t" strokeweight=".713954pt" strokecolor="#4B4B4B">
                <v:path arrowok="t"/>
              </v:shape>
            </v:group>
            <v:group style="position:absolute;left:9262;top:3139;width:509;height:2" coordorigin="9262,3139" coordsize="509,2">
              <v:shape style="position:absolute;left:9262;top:3139;width:509;height:2" coordorigin="9262,3139" coordsize="509,0" path="m9262,3139l9772,3139e" filled="f" stroked="t" strokeweight=".47597pt" strokecolor="#383838">
                <v:path arrowok="t"/>
              </v:shape>
            </v:group>
            <v:group style="position:absolute;left:9715;top:3141;width:1466;height:2" coordorigin="9715,3141" coordsize="1466,2">
              <v:shape style="position:absolute;left:9715;top:3141;width:1466;height:2" coordorigin="9715,3141" coordsize="1466,0" path="m9715,3141l11181,3141e" filled="f" stroked="t" strokeweight=".713954pt" strokecolor="#575757">
                <v:path arrowok="t"/>
              </v:shape>
            </v:group>
            <v:group style="position:absolute;left:11123;top:3141;width:471;height:2" coordorigin="11123,3141" coordsize="471,2">
              <v:shape style="position:absolute;left:11123;top:3141;width:471;height:2" coordorigin="11123,3141" coordsize="471,0" path="m11123,3141l11595,3141e" filled="f" stroked="t" strokeweight=".47597pt" strokecolor="#2F2F2F">
                <v:path arrowok="t"/>
              </v:shape>
            </v:group>
            <v:group style="position:absolute;left:3908;top:3127;width:2;height:751" coordorigin="3908,3127" coordsize="2,751">
              <v:shape style="position:absolute;left:3908;top:3127;width:2;height:751" coordorigin="3908,3127" coordsize="0,751" path="m3908,3877l3908,3127e" filled="f" stroked="t" strokeweight=".951939pt" strokecolor="#4B4B4B">
                <v:path arrowok="t"/>
              </v:shape>
            </v:group>
            <v:group style="position:absolute;left:7016;top:3131;width:2;height:746" coordorigin="7016,3131" coordsize="2,746">
              <v:shape style="position:absolute;left:7016;top:3131;width:2;height:746" coordorigin="7016,3131" coordsize="0,746" path="m7016,3877l7016,3131e" filled="f" stroked="t" strokeweight=".713954pt" strokecolor="#3F3F3F">
                <v:path arrowok="t"/>
              </v:shape>
            </v:group>
            <v:group style="position:absolute;left:3898;top:3557;width:2494;height:2" coordorigin="3898,3557" coordsize="2494,2">
              <v:shape style="position:absolute;left:3898;top:3557;width:2494;height:2" coordorigin="3898,3557" coordsize="2494,0" path="m3898,3557l6392,3557e" filled="f" stroked="t" strokeweight=".47597pt" strokecolor="#4F4F4F">
                <v:path arrowok="t"/>
              </v:shape>
            </v:group>
            <v:group style="position:absolute;left:6235;top:3555;width:785;height:2" coordorigin="6235,3555" coordsize="785,2">
              <v:shape style="position:absolute;left:6235;top:3555;width:785;height:2" coordorigin="6235,3555" coordsize="785,0" path="m6235,3555l7021,3555e" filled="f" stroked="t" strokeweight=".47597pt" strokecolor="#979797">
                <v:path arrowok="t"/>
              </v:shape>
            </v:group>
            <v:group style="position:absolute;left:381;top:3868;width:966;height:2" coordorigin="381,3868" coordsize="966,2">
              <v:shape style="position:absolute;left:381;top:3868;width:966;height:2" coordorigin="381,3868" coordsize="966,0" path="m381,3868l1347,3868e" filled="f" stroked="t" strokeweight=".713954pt" strokecolor="#4B4B4B">
                <v:path arrowok="t"/>
              </v:shape>
            </v:group>
            <v:group style="position:absolute;left:1142;top:3868;width:1295;height:2" coordorigin="1142,3868" coordsize="1295,2">
              <v:shape style="position:absolute;left:1142;top:3868;width:1295;height:2" coordorigin="1142,3868" coordsize="1295,0" path="m1142,3868l2437,3868e" filled="f" stroked="t" strokeweight=".47597pt" strokecolor="#343434">
                <v:path arrowok="t"/>
              </v:shape>
            </v:group>
            <v:group style="position:absolute;left:2032;top:3868;width:9567;height:2" coordorigin="2032,3868" coordsize="9567,2">
              <v:shape style="position:absolute;left:2032;top:3868;width:9567;height:2" coordorigin="2032,3868" coordsize="9567,0" path="m2032,3868l11599,3868e" filled="f" stroked="t" strokeweight=".951939pt" strokecolor="#484848">
                <v:path arrowok="t"/>
              </v:shape>
            </v:group>
            <v:group style="position:absolute;left:6811;top:3870;width:233;height:2" coordorigin="6811,3870" coordsize="233,2">
              <v:shape style="position:absolute;left:6811;top:3870;width:233;height:2" coordorigin="6811,3870" coordsize="233,0" path="m6811,3870l7044,3870e" filled="f" stroked="t" strokeweight=".713954pt" strokecolor="#444444">
                <v:path arrowok="t"/>
              </v:shape>
            </v:group>
            <v:group style="position:absolute;left:7016;top:3495;width:2;height:382" coordorigin="7016,3495" coordsize="2,382">
              <v:shape style="position:absolute;left:7016;top:3495;width:2;height:382" coordorigin="7016,3495" coordsize="0,382" path="m7016,3877l7016,3495e" filled="f" stroked="t" strokeweight=".713954pt" strokecolor="#4B4B4B">
                <v:path arrowok="t"/>
              </v:shape>
            </v:group>
            <v:group style="position:absolute;left:381;top:4145;width:8444;height:2" coordorigin="381,4145" coordsize="8444,2">
              <v:shape style="position:absolute;left:381;top:4145;width:8444;height:2" coordorigin="381,4145" coordsize="8444,0" path="m381,4145l8824,4145e" filled="f" stroked="t" strokeweight=".951939pt" strokecolor="#4B4B4B">
                <v:path arrowok="t"/>
              </v:shape>
            </v:group>
            <v:group style="position:absolute;left:386;top:3844;width:2;height:535" coordorigin="386,3844" coordsize="2,535">
              <v:shape style="position:absolute;left:386;top:3844;width:2;height:535" coordorigin="386,3844" coordsize="0,535" path="m386,4379l386,3844e" filled="f" stroked="t" strokeweight=".47597pt" strokecolor="#282828">
                <v:path arrowok="t"/>
              </v:shape>
            </v:group>
            <v:group style="position:absolute;left:8767;top:4150;width:552;height:2" coordorigin="8767,4150" coordsize="552,2">
              <v:shape style="position:absolute;left:8767;top:4150;width:552;height:2" coordorigin="8767,4150" coordsize="552,0" path="m8767,4150l9319,4150e" filled="f" stroked="t" strokeweight=".47597pt" strokecolor="#1F1F1F">
                <v:path arrowok="t"/>
              </v:shape>
            </v:group>
            <v:group style="position:absolute;left:9262;top:4150;width:2332;height:2" coordorigin="9262,4150" coordsize="2332,2">
              <v:shape style="position:absolute;left:9262;top:4150;width:2332;height:2" coordorigin="9262,4150" coordsize="2332,0" path="m9262,4150l11595,4150e" filled="f" stroked="t" strokeweight=".713954pt" strokecolor="#4B4B4B">
                <v:path arrowok="t"/>
              </v:shape>
            </v:group>
            <v:group style="position:absolute;left:2408;top:4363;width:2232;height:2" coordorigin="2408,4363" coordsize="2232,2">
              <v:shape style="position:absolute;left:2408;top:4363;width:2232;height:2" coordorigin="2408,4363" coordsize="2232,0" path="m2408,4363l4641,4363e" filled="f" stroked="t" strokeweight=".713954pt" strokecolor="#4F4F4F">
                <v:path arrowok="t"/>
              </v:shape>
            </v:group>
            <v:group style="position:absolute;left:4584;top:4365;width:405;height:2" coordorigin="4584,4365" coordsize="405,2">
              <v:shape style="position:absolute;left:4584;top:4365;width:405;height:2" coordorigin="4584,4365" coordsize="405,0" path="m4584,4365l4988,4365e" filled="f" stroked="t" strokeweight=".47597pt" strokecolor="#1F1F1F">
                <v:path arrowok="t"/>
              </v:shape>
            </v:group>
            <v:group style="position:absolute;left:4931;top:4365;width:1461;height:2" coordorigin="4931,4365" coordsize="1461,2">
              <v:shape style="position:absolute;left:4931;top:4365;width:1461;height:2" coordorigin="4931,4365" coordsize="1461,0" path="m4931,4365l6392,4365e" filled="f" stroked="t" strokeweight=".713954pt" strokecolor="#4B4B4B">
                <v:path arrowok="t"/>
              </v:shape>
            </v:group>
            <v:group style="position:absolute;left:6335;top:4365;width:533;height:2" coordorigin="6335,4365" coordsize="533,2">
              <v:shape style="position:absolute;left:6335;top:4365;width:533;height:2" coordorigin="6335,4365" coordsize="533,0" path="m6335,4365l6868,4365e" filled="f" stroked="t" strokeweight=".47597pt" strokecolor="#232323">
                <v:path arrowok="t"/>
              </v:shape>
            </v:group>
            <v:group style="position:absolute;left:6811;top:4365;width:1080;height:2" coordorigin="6811,4365" coordsize="1080,2">
              <v:shape style="position:absolute;left:6811;top:4365;width:1080;height:2" coordorigin="6811,4365" coordsize="1080,0" path="m6811,4365l7892,4365e" filled="f" stroked="t" strokeweight=".951939pt" strokecolor="#4F4F4F">
                <v:path arrowok="t"/>
              </v:shape>
            </v:group>
            <v:group style="position:absolute;left:7834;top:4367;width:990;height:2" coordorigin="7834,4367" coordsize="990,2">
              <v:shape style="position:absolute;left:7834;top:4367;width:990;height:2" coordorigin="7834,4367" coordsize="990,0" path="m7834,4367l8824,4367e" filled="f" stroked="t" strokeweight=".47597pt" strokecolor="#383838">
                <v:path arrowok="t"/>
              </v:shape>
            </v:group>
            <v:group style="position:absolute;left:8387;top:4367;width:3213;height:2" coordorigin="8387,4367" coordsize="3213,2">
              <v:shape style="position:absolute;left:8387;top:4367;width:3213;height:2" coordorigin="8387,4367" coordsize="3213,0" path="m8387,4367l11599,4367e" filled="f" stroked="t" strokeweight=".713954pt" strokecolor="#545454">
                <v:path arrowok="t"/>
              </v:shape>
            </v:group>
            <v:group style="position:absolute;left:2416;top:3858;width:2;height:1248" coordorigin="2416,3858" coordsize="2,1248">
              <v:shape style="position:absolute;left:2416;top:3858;width:2;height:1248" coordorigin="2416,3858" coordsize="0,1248" path="m2416,5106l2416,3858e" filled="f" stroked="t" strokeweight=".951939pt" strokecolor="#4F4F4F">
                <v:path arrowok="t"/>
              </v:shape>
            </v:group>
            <v:group style="position:absolute;left:7870;top:4360;width:2;height:464" coordorigin="7870,4360" coordsize="2,464">
              <v:shape style="position:absolute;left:7870;top:4360;width:2;height:464" coordorigin="7870,4360" coordsize="0,464" path="m7870,4824l7870,4360e" filled="f" stroked="t" strokeweight=".951939pt" strokecolor="#6B6B6B">
                <v:path arrowok="t"/>
              </v:shape>
            </v:group>
            <v:group style="position:absolute;left:4955;top:4790;width:1409;height:2" coordorigin="4955,4790" coordsize="1409,2">
              <v:shape style="position:absolute;left:4955;top:4790;width:1409;height:2" coordorigin="4955,4790" coordsize="1409,0" path="m4955,4790l6364,4790e" filled="f" stroked="t" strokeweight=".237985pt" strokecolor="#5B5B5B">
                <v:path arrowok="t"/>
              </v:shape>
            </v:group>
            <v:group style="position:absolute;left:4967;top:4360;width:2;height:2065" coordorigin="4967,4360" coordsize="2,2065">
              <v:shape style="position:absolute;left:4967;top:4360;width:2;height:2065" coordorigin="4967,4360" coordsize="0,2065" path="m4967,6426l4967,4360e" filled="f" stroked="t" strokeweight=".951939pt" strokecolor="#4F4F4F">
                <v:path arrowok="t"/>
              </v:shape>
            </v:group>
            <v:group style="position:absolute;left:6364;top:4790;width:1057;height:2" coordorigin="6364,4790" coordsize="1057,2">
              <v:shape style="position:absolute;left:6364;top:4790;width:1057;height:2" coordorigin="6364,4790" coordsize="1057,0" path="m6364,4790l7420,4790e" filled="f" stroked="t" strokeweight=".237985pt" strokecolor="#000000">
                <v:path arrowok="t"/>
              </v:shape>
            </v:group>
            <v:group style="position:absolute;left:7420;top:4790;width:1376;height:2" coordorigin="7420,4790" coordsize="1376,2">
              <v:shape style="position:absolute;left:7420;top:4790;width:1376;height:2" coordorigin="7420,4790" coordsize="1376,0" path="m7420,4790l8796,4790e" filled="f" stroked="t" strokeweight=".237985pt" strokecolor="#646464">
                <v:path arrowok="t"/>
              </v:shape>
            </v:group>
            <v:group style="position:absolute;left:8796;top:4790;width:2356;height:2" coordorigin="8796,4790" coordsize="2356,2">
              <v:shape style="position:absolute;left:8796;top:4790;width:2356;height:2" coordorigin="8796,4790" coordsize="2356,0" path="m8796,4790l11152,4790e" filled="f" stroked="t" strokeweight=".237985pt" strokecolor="#000000">
                <v:path arrowok="t"/>
              </v:shape>
            </v:group>
            <v:group style="position:absolute;left:11152;top:4790;width:433;height:2" coordorigin="11152,4790" coordsize="433,2">
              <v:shape style="position:absolute;left:11152;top:4790;width:433;height:2" coordorigin="11152,4790" coordsize="433,0" path="m11152,4790l11585,4790e" filled="f" stroked="t" strokeweight=".237985pt" strokecolor="#7C7C7C">
                <v:path arrowok="t"/>
              </v:shape>
            </v:group>
            <v:group style="position:absolute;left:11592;top:4140;width:2;height:2304" coordorigin="11592,4140" coordsize="2,2304">
              <v:shape style="position:absolute;left:11592;top:4140;width:2;height:2304" coordorigin="11592,4140" coordsize="0,2304" path="m11592,6445l11592,4140e" filled="f" stroked="t" strokeweight=".951939pt" strokecolor="#606060">
                <v:path arrowok="t"/>
              </v:shape>
            </v:group>
            <v:group style="position:absolute;left:4960;top:5084;width:2075;height:2" coordorigin="4960,5084" coordsize="2075,2">
              <v:shape style="position:absolute;left:4960;top:5084;width:2075;height:2" coordorigin="4960,5084" coordsize="2075,0" path="m4960,5084l7035,5084e" filled="f" stroked="t" strokeweight=".47597pt" strokecolor="#606060">
                <v:path arrowok="t"/>
              </v:shape>
            </v:group>
            <v:group style="position:absolute;left:6978;top:5087;width:471;height:2" coordorigin="6978,5087" coordsize="471,2">
              <v:shape style="position:absolute;left:6978;top:5087;width:471;height:2" coordorigin="6978,5087" coordsize="471,0" path="m6978,5087l7449,5087e" filled="f" stroked="t" strokeweight=".47597pt" strokecolor="#3B3B3B">
                <v:path arrowok="t"/>
              </v:shape>
            </v:group>
            <v:group style="position:absolute;left:7392;top:5084;width:4208;height:2" coordorigin="7392,5084" coordsize="4208,2">
              <v:shape style="position:absolute;left:7392;top:5084;width:4208;height:2" coordorigin="7392,5084" coordsize="4208,0" path="m7392,5084l11599,5084e" filled="f" stroked="t" strokeweight=".713954pt" strokecolor="#707070">
                <v:path arrowok="t"/>
              </v:shape>
            </v:group>
            <v:group style="position:absolute;left:2418;top:5049;width:2;height:296" coordorigin="2418,5049" coordsize="2,296">
              <v:shape style="position:absolute;left:2418;top:5049;width:2;height:296" coordorigin="2418,5049" coordsize="0,296" path="m2418,5345l2418,5049e" filled="f" stroked="t" strokeweight=".47597pt" strokecolor="#2F2F2F">
                <v:path arrowok="t"/>
              </v:shape>
            </v:group>
            <v:group style="position:absolute;left:4960;top:5326;width:2075;height:2" coordorigin="4960,5326" coordsize="2075,2">
              <v:shape style="position:absolute;left:4960;top:5326;width:2075;height:2" coordorigin="4960,5326" coordsize="2075,0" path="m4960,5326l7035,5326e" filled="f" stroked="t" strokeweight=".713954pt" strokecolor="#4B4B4B">
                <v:path arrowok="t"/>
              </v:shape>
            </v:group>
            <v:group style="position:absolute;left:6978;top:5326;width:471;height:2" coordorigin="6978,5326" coordsize="471,2">
              <v:shape style="position:absolute;left:6978;top:5326;width:471;height:2" coordorigin="6978,5326" coordsize="471,0" path="m6978,5326l7449,5326e" filled="f" stroked="t" strokeweight=".47597pt" strokecolor="#1F1F1F">
                <v:path arrowok="t"/>
              </v:shape>
            </v:group>
            <v:group style="position:absolute;left:7392;top:5324;width:1433;height:2" coordorigin="7392,5324" coordsize="1433,2">
              <v:shape style="position:absolute;left:7392;top:5324;width:1433;height:2" coordorigin="7392,5324" coordsize="1433,0" path="m7392,5324l8824,5324e" filled="f" stroked="t" strokeweight=".951939pt" strokecolor="#5B5B5B">
                <v:path arrowok="t"/>
              </v:shape>
            </v:group>
            <v:group style="position:absolute;left:8767;top:5326;width:552;height:2" coordorigin="8767,5326" coordsize="552,2">
              <v:shape style="position:absolute;left:8767;top:5326;width:552;height:2" coordorigin="8767,5326" coordsize="552,0" path="m8767,5326l9319,5326e" filled="f" stroked="t" strokeweight=".47597pt" strokecolor="#2B2B2B">
                <v:path arrowok="t"/>
              </v:shape>
            </v:group>
            <v:group style="position:absolute;left:9262;top:5326;width:2337;height:2" coordorigin="9262,5326" coordsize="2337,2">
              <v:shape style="position:absolute;left:9262;top:5326;width:2337;height:2" coordorigin="9262,5326" coordsize="2337,0" path="m9262,5326l11599,5326e" filled="f" stroked="t" strokeweight=".713954pt" strokecolor="#4F4F4F">
                <v:path arrowok="t"/>
              </v:shape>
            </v:group>
            <v:group style="position:absolute;left:386;top:5288;width:2;height:273" coordorigin="386,5288" coordsize="2,273">
              <v:shape style="position:absolute;left:386;top:5288;width:2;height:273" coordorigin="386,5288" coordsize="0,273" path="m386,5560l386,5288e" filled="f" stroked="t" strokeweight=".47597pt" strokecolor="#232323">
                <v:path arrowok="t"/>
              </v:shape>
            </v:group>
            <v:group style="position:absolute;left:2408;top:5543;width:9191;height:2" coordorigin="2408,5543" coordsize="9191,2">
              <v:shape style="position:absolute;left:2408;top:5543;width:9191;height:2" coordorigin="2408,5543" coordsize="9191,0" path="m2408,5543l11599,5543e" filled="f" stroked="t" strokeweight=".951939pt" strokecolor="#4F4F4F">
                <v:path arrowok="t"/>
              </v:shape>
            </v:group>
            <v:group style="position:absolute;left:381;top:5773;width:6654;height:2" coordorigin="381,5773" coordsize="6654,2">
              <v:shape style="position:absolute;left:381;top:5773;width:6654;height:2" coordorigin="381,5773" coordsize="6654,0" path="m381,5773l7035,5773e" filled="f" stroked="t" strokeweight=".951939pt" strokecolor="#4F4F4F">
                <v:path arrowok="t"/>
              </v:shape>
            </v:group>
            <v:group style="position:absolute;left:6978;top:5775;width:471;height:2" coordorigin="6978,5775" coordsize="471,2">
              <v:shape style="position:absolute;left:6978;top:5775;width:471;height:2" coordorigin="6978,5775" coordsize="471,0" path="m6978,5775l7449,5775e" filled="f" stroked="t" strokeweight=".47597pt" strokecolor="#2B2B2B">
                <v:path arrowok="t"/>
              </v:shape>
            </v:group>
            <v:group style="position:absolute;left:7392;top:5775;width:1433;height:2" coordorigin="7392,5775" coordsize="1433,2">
              <v:shape style="position:absolute;left:7392;top:5775;width:1433;height:2" coordorigin="7392,5775" coordsize="1433,0" path="m7392,5775l8824,5775e" filled="f" stroked="t" strokeweight=".713954pt" strokecolor="#484848">
                <v:path arrowok="t"/>
              </v:shape>
            </v:group>
            <v:group style="position:absolute;left:8767;top:5775;width:438;height:2" coordorigin="8767,5775" coordsize="438,2">
              <v:shape style="position:absolute;left:8767;top:5775;width:438;height:2" coordorigin="8767,5775" coordsize="438,0" path="m8767,5775l9205,5775e" filled="f" stroked="t" strokeweight=".47597pt" strokecolor="#2B2B2B">
                <v:path arrowok="t"/>
              </v:shape>
            </v:group>
            <v:group style="position:absolute;left:9148;top:5773;width:2456;height:2" coordorigin="9148,5773" coordsize="2456,2">
              <v:shape style="position:absolute;left:9148;top:5773;width:2456;height:2" coordorigin="9148,5773" coordsize="2456,0" path="m9148,5773l11604,5773e" filled="f" stroked="t" strokeweight=".713954pt" strokecolor="#545454">
                <v:path arrowok="t"/>
              </v:shape>
            </v:group>
            <v:group style="position:absolute;left:2418;top:5278;width:2;height:884" coordorigin="2418,5278" coordsize="2,884">
              <v:shape style="position:absolute;left:2418;top:5278;width:2;height:884" coordorigin="2418,5278" coordsize="0,884" path="m2418,6163l2418,5278e" filled="f" stroked="t" strokeweight=".951939pt" strokecolor="#484848">
                <v:path arrowok="t"/>
              </v:shape>
            </v:group>
            <v:group style="position:absolute;left:7873;top:5766;width:2;height:459" coordorigin="7873,5766" coordsize="2,459">
              <v:shape style="position:absolute;left:7873;top:5766;width:2;height:459" coordorigin="7873,5766" coordsize="0,459" path="m7873,6225l7873,5766e" filled="f" stroked="t" strokeweight=".951939pt" strokecolor="#606060">
                <v:path arrowok="t"/>
              </v:shape>
            </v:group>
            <v:group style="position:absolute;left:2408;top:6024;width:2;height:163" coordorigin="2408,6024" coordsize="2,163">
              <v:shape style="position:absolute;left:2408;top:6024;width:2;height:163" coordorigin="2408,6024" coordsize="0,163" path="m2408,6186l2408,6024e" filled="f" stroked="t" strokeweight=".713954pt" strokecolor="#2F2F2F">
                <v:path arrowok="t"/>
              </v:shape>
            </v:group>
            <v:group style="position:absolute;left:2413;top:6201;width:2228;height:2" coordorigin="2413,6201" coordsize="2228,2">
              <v:shape style="position:absolute;left:2413;top:6201;width:2228;height:2" coordorigin="2413,6201" coordsize="2228,0" path="m2413,6201l4641,6201e" filled="f" stroked="t" strokeweight=".713954pt" strokecolor="#484848">
                <v:path arrowok="t"/>
              </v:shape>
            </v:group>
            <v:group style="position:absolute;left:4584;top:6201;width:414;height:2" coordorigin="4584,6201" coordsize="414,2">
              <v:shape style="position:absolute;left:4584;top:6201;width:414;height:2" coordorigin="4584,6201" coordsize="414,0" path="m4584,6201l4998,6201e" filled="f" stroked="t" strokeweight=".47597pt" strokecolor="#232323">
                <v:path arrowok="t"/>
              </v:shape>
            </v:group>
            <v:group style="position:absolute;left:4926;top:6198;width:1466;height:2" coordorigin="4926,6198" coordsize="1466,2">
              <v:shape style="position:absolute;left:4926;top:6198;width:1466;height:2" coordorigin="4926,6198" coordsize="1466,0" path="m4926,6198l6392,6198e" filled="f" stroked="t" strokeweight=".951939pt" strokecolor="#4B4B4B">
                <v:path arrowok="t"/>
              </v:shape>
            </v:group>
            <v:group style="position:absolute;left:6335;top:6201;width:533;height:2" coordorigin="6335,6201" coordsize="533,2">
              <v:shape style="position:absolute;left:6335;top:6201;width:533;height:2" coordorigin="6335,6201" coordsize="533,0" path="m6335,6201l6868,6201e" filled="f" stroked="t" strokeweight=".47597pt" strokecolor="#1F1F1F">
                <v:path arrowok="t"/>
              </v:shape>
            </v:group>
            <v:group style="position:absolute;left:6811;top:6198;width:1090;height:2" coordorigin="6811,6198" coordsize="1090,2">
              <v:shape style="position:absolute;left:6811;top:6198;width:1090;height:2" coordorigin="6811,6198" coordsize="1090,0" path="m6811,6198l7901,6198e" filled="f" stroked="t" strokeweight=".951939pt" strokecolor="#4B4B4B">
                <v:path arrowok="t"/>
              </v:shape>
            </v:group>
            <v:group style="position:absolute;left:7830;top:6201;width:995;height:2" coordorigin="7830,6201" coordsize="995,2">
              <v:shape style="position:absolute;left:7830;top:6201;width:995;height:2" coordorigin="7830,6201" coordsize="995,0" path="m7830,6201l8824,6201e" filled="f" stroked="t" strokeweight=".47597pt" strokecolor="#343434">
                <v:path arrowok="t"/>
              </v:shape>
            </v:group>
            <v:group style="position:absolute;left:8567;top:6203;width:3037;height:2" coordorigin="8567,6203" coordsize="3037,2">
              <v:shape style="position:absolute;left:8567;top:6203;width:3037;height:2" coordorigin="8567,6203" coordsize="3037,0" path="m8567,6203l11604,6203e" filled="f" stroked="t" strokeweight=".951939pt" strokecolor="#545454">
                <v:path arrowok="t"/>
              </v:shape>
            </v:group>
            <v:group style="position:absolute;left:2418;top:6158;width:2;height:502" coordorigin="2418,6158" coordsize="2,502">
              <v:shape style="position:absolute;left:2418;top:6158;width:2;height:502" coordorigin="2418,6158" coordsize="0,502" path="m2418,6660l2418,6158e" filled="f" stroked="t" strokeweight=".713954pt" strokecolor="#2B2B2B">
                <v:path arrowok="t"/>
              </v:shape>
            </v:group>
            <v:group style="position:absolute;left:2413;top:6416;width:2228;height:2" coordorigin="2413,6416" coordsize="2228,2">
              <v:shape style="position:absolute;left:2413;top:6416;width:2228;height:2" coordorigin="2413,6416" coordsize="2228,0" path="m2413,6416l4641,6416e" filled="f" stroked="t" strokeweight=".47597pt" strokecolor="#3F3F3F">
                <v:path arrowok="t"/>
              </v:shape>
            </v:group>
            <v:group style="position:absolute;left:4469;top:6418;width:7130;height:2" coordorigin="4469,6418" coordsize="7130,2">
              <v:shape style="position:absolute;left:4469;top:6418;width:7130;height:2" coordorigin="4469,6418" coordsize="7130,0" path="m4469,6418l11599,6418e" filled="f" stroked="t" strokeweight=".713954pt" strokecolor="#4F4F4F">
                <v:path arrowok="t"/>
              </v:shape>
            </v:group>
            <v:group style="position:absolute;left:7875;top:6153;width:2;height:273" coordorigin="7875,6153" coordsize="2,273">
              <v:shape style="position:absolute;left:7875;top:6153;width:2;height:273" coordorigin="7875,6153" coordsize="0,273" path="m7875,6426l7875,6153e" filled="f" stroked="t" strokeweight=".47597pt" strokecolor="#4B4B4B">
                <v:path arrowok="t"/>
              </v:shape>
            </v:group>
            <v:group style="position:absolute;left:386;top:6634;width:1266;height:2" coordorigin="386,6634" coordsize="1266,2">
              <v:shape style="position:absolute;left:386;top:6634;width:1266;height:2" coordorigin="386,6634" coordsize="1266,0" path="m386,6634l1652,6634e" filled="f" stroked="t" strokeweight=".951939pt" strokecolor="#545454">
                <v:path arrowok="t"/>
              </v:shape>
            </v:group>
            <v:group style="position:absolute;left:1575;top:6634;width:871;height:2" coordorigin="1575,6634" coordsize="871,2">
              <v:shape style="position:absolute;left:1575;top:6634;width:871;height:2" coordorigin="1575,6634" coordsize="871,0" path="m1575,6634l2446,6634e" filled="f" stroked="t" strokeweight=".713954pt" strokecolor="#343434">
                <v:path arrowok="t"/>
              </v:shape>
            </v:group>
            <v:group style="position:absolute;left:2375;top:6634;width:6449;height:2" coordorigin="2375,6634" coordsize="6449,2">
              <v:shape style="position:absolute;left:2375;top:6634;width:6449;height:2" coordorigin="2375,6634" coordsize="6449,0" path="m2375,6634l8824,6634e" filled="f" stroked="t" strokeweight=".713954pt" strokecolor="#4B4B4B">
                <v:path arrowok="t"/>
              </v:shape>
            </v:group>
            <v:group style="position:absolute;left:8767;top:6636;width:438;height:2" coordorigin="8767,6636" coordsize="438,2">
              <v:shape style="position:absolute;left:8767;top:6636;width:438;height:2" coordorigin="8767,6636" coordsize="438,0" path="m8767,6636l9205,6636e" filled="f" stroked="t" strokeweight=".47597pt" strokecolor="#343434">
                <v:path arrowok="t"/>
              </v:shape>
            </v:group>
            <v:group style="position:absolute;left:9124;top:6634;width:2475;height:2" coordorigin="9124,6634" coordsize="2475,2">
              <v:shape style="position:absolute;left:9124;top:6634;width:2475;height:2" coordorigin="9124,6634" coordsize="2475,0" path="m9124,6634l11599,6634e" filled="f" stroked="t" strokeweight=".713954pt" strokecolor="#575757">
                <v:path arrowok="t"/>
              </v:shape>
            </v:group>
            <v:group style="position:absolute;left:11595;top:6373;width:2;height:712" coordorigin="11595,6373" coordsize="2,712">
              <v:shape style="position:absolute;left:11595;top:6373;width:2;height:712" coordorigin="11595,6373" coordsize="0,712" path="m11595,7085l11595,6373e" filled="f" stroked="t" strokeweight=".47597pt" strokecolor="#3F3F3F">
                <v:path arrowok="t"/>
              </v:shape>
            </v:group>
            <v:group style="position:absolute;left:381;top:7059;width:9029;height:2" coordorigin="381,7059" coordsize="9029,2">
              <v:shape style="position:absolute;left:381;top:7059;width:9029;height:2" coordorigin="381,7059" coordsize="9029,0" path="m381,7059l9410,7059e" filled="f" stroked="t" strokeweight=".951939pt" strokecolor="#4F4F4F">
                <v:path arrowok="t"/>
              </v:shape>
            </v:group>
            <v:group style="position:absolute;left:2420;top:6588;width:2;height:1181" coordorigin="2420,6588" coordsize="2,1181">
              <v:shape style="position:absolute;left:2420;top:6588;width:2;height:1181" coordorigin="2420,6588" coordsize="0,1181" path="m2420,7769l2420,6588e" filled="f" stroked="t" strokeweight=".951939pt" strokecolor="#4F4F4F">
                <v:path arrowok="t"/>
              </v:shape>
            </v:group>
            <v:group style="position:absolute;left:9262;top:7059;width:509;height:2" coordorigin="9262,7059" coordsize="509,2">
              <v:shape style="position:absolute;left:9262;top:7059;width:509;height:2" coordorigin="9262,7059" coordsize="509,0" path="m9262,7059l9772,7059e" filled="f" stroked="t" strokeweight=".47597pt" strokecolor="#383838">
                <v:path arrowok="t"/>
              </v:shape>
            </v:group>
            <v:group style="position:absolute;left:9715;top:7059;width:1466;height:2" coordorigin="9715,7059" coordsize="1466,2">
              <v:shape style="position:absolute;left:9715;top:7059;width:1466;height:2" coordorigin="9715,7059" coordsize="1466,0" path="m9715,7059l11181,7059e" filled="f" stroked="t" strokeweight=".713954pt" strokecolor="#4F4F4F">
                <v:path arrowok="t"/>
              </v:shape>
            </v:group>
            <v:group style="position:absolute;left:11123;top:7061;width:476;height:2" coordorigin="11123,7061" coordsize="476,2">
              <v:shape style="position:absolute;left:11123;top:7061;width:476;height:2" coordorigin="11123,7061" coordsize="476,0" path="m11123,7061l11599,7061e" filled="f" stroked="t" strokeweight=".47597pt" strokecolor="#2F2F2F">
                <v:path arrowok="t"/>
              </v:shape>
            </v:group>
            <v:group style="position:absolute;left:386;top:7014;width:2;height:535" coordorigin="386,7014" coordsize="2,535">
              <v:shape style="position:absolute;left:386;top:7014;width:2;height:535" coordorigin="386,7014" coordsize="0,535" path="m386,7549l386,7014e" filled="f" stroked="t" strokeweight=".47597pt" strokecolor="#232323">
                <v:path arrowok="t"/>
              </v:shape>
            </v:group>
            <v:group style="position:absolute;left:4969;top:7057;width:2;height:712" coordorigin="4969,7057" coordsize="2,712">
              <v:shape style="position:absolute;left:4969;top:7057;width:2;height:712" coordorigin="4969,7057" coordsize="0,712" path="m4969,7769l4969,7057e" filled="f" stroked="t" strokeweight=".951939pt" strokecolor="#545454">
                <v:path arrowok="t"/>
              </v:shape>
            </v:group>
            <v:group style="position:absolute;left:4960;top:7281;width:4407;height:2" coordorigin="4960,7281" coordsize="4407,2">
              <v:shape style="position:absolute;left:4960;top:7281;width:4407;height:2" coordorigin="4960,7281" coordsize="4407,0" path="m4960,7281l9367,7281e" filled="f" stroked="t" strokeweight=".713954pt" strokecolor="#4B4B4B">
                <v:path arrowok="t"/>
              </v:shape>
            </v:group>
            <v:group style="position:absolute;left:9262;top:7281;width:509;height:2" coordorigin="9262,7281" coordsize="509,2">
              <v:shape style="position:absolute;left:9262;top:7281;width:509;height:2" coordorigin="9262,7281" coordsize="509,0" path="m9262,7281l9772,7281e" filled="f" stroked="t" strokeweight=".47597pt" strokecolor="#343434">
                <v:path arrowok="t"/>
              </v:shape>
            </v:group>
            <v:group style="position:absolute;left:9715;top:7281;width:1466;height:2" coordorigin="9715,7281" coordsize="1466,2">
              <v:shape style="position:absolute;left:9715;top:7281;width:1466;height:2" coordorigin="9715,7281" coordsize="1466,0" path="m9715,7281l11181,7281e" filled="f" stroked="t" strokeweight=".713954pt" strokecolor="#4F4F4F">
                <v:path arrowok="t"/>
              </v:shape>
            </v:group>
            <v:group style="position:absolute;left:11123;top:7281;width:481;height:2" coordorigin="11123,7281" coordsize="481,2">
              <v:shape style="position:absolute;left:11123;top:7281;width:481;height:2" coordorigin="11123,7281" coordsize="481,0" path="m11123,7281l11604,7281e" filled="f" stroked="t" strokeweight=".47597pt" strokecolor="#2F2F2F">
                <v:path arrowok="t"/>
              </v:shape>
            </v:group>
            <v:group style="position:absolute;left:11597;top:7014;width:2;height:2003" coordorigin="11597,7014" coordsize="2,2003">
              <v:shape style="position:absolute;left:11597;top:7014;width:2;height:2003" coordorigin="11597,7014" coordsize="0,2003" path="m11597,9017l11597,7014e" filled="f" stroked="t" strokeweight=".951939pt" strokecolor="#606060">
                <v:path arrowok="t"/>
              </v:shape>
            </v:group>
            <v:group style="position:absolute;left:4960;top:7499;width:6645;height:2" coordorigin="4960,7499" coordsize="6645,2">
              <v:shape style="position:absolute;left:4960;top:7499;width:6645;height:2" coordorigin="4960,7499" coordsize="6645,0" path="m4960,7499l11604,7499e" filled="f" stroked="t" strokeweight=".951939pt" strokecolor="#4B4B4B">
                <v:path arrowok="t"/>
              </v:shape>
            </v:group>
            <v:group style="position:absolute;left:376;top:7714;width:6673;height:2" coordorigin="376,7714" coordsize="6673,2">
              <v:shape style="position:absolute;left:376;top:7714;width:6673;height:2" coordorigin="376,7714" coordsize="6673,0" path="m376,7714l7049,7714e" filled="f" stroked="t" strokeweight=".951939pt" strokecolor="#4B4B4B">
                <v:path arrowok="t"/>
              </v:shape>
            </v:group>
            <v:group style="position:absolute;left:6978;top:7714;width:471;height:2" coordorigin="6978,7714" coordsize="471,2">
              <v:shape style="position:absolute;left:6978;top:7714;width:471;height:2" coordorigin="6978,7714" coordsize="471,0" path="m6978,7714l7449,7714e" filled="f" stroked="t" strokeweight=".713954pt" strokecolor="#343434">
                <v:path arrowok="t"/>
              </v:shape>
            </v:group>
            <v:group style="position:absolute;left:7368;top:7714;width:4236;height:2" coordorigin="7368,7714" coordsize="4236,2">
              <v:shape style="position:absolute;left:7368;top:7714;width:4236;height:2" coordorigin="7368,7714" coordsize="4236,0" path="m7368,7714l11604,7714e" filled="f" stroked="t" strokeweight=".951939pt" strokecolor="#545454">
                <v:path arrowok="t"/>
              </v:shape>
            </v:group>
            <v:group style="position:absolute;left:2418;top:7697;width:2;height:492" coordorigin="2418,7697" coordsize="2,492">
              <v:shape style="position:absolute;left:2418;top:7697;width:2;height:492" coordorigin="2418,7697" coordsize="0,492" path="m2418,8190l2418,7697e" filled="f" stroked="t" strokeweight=".47597pt" strokecolor="#282828">
                <v:path arrowok="t"/>
              </v:shape>
            </v:group>
            <v:group style="position:absolute;left:381;top:8522;width:10800;height:2" coordorigin="381,8522" coordsize="10800,2">
              <v:shape style="position:absolute;left:381;top:8522;width:10800;height:2" coordorigin="381,8522" coordsize="10800,0" path="m381,8522l11181,8522e" filled="f" stroked="t" strokeweight=".951939pt" strokecolor="#4F4F4F">
                <v:path arrowok="t"/>
              </v:shape>
            </v:group>
            <v:group style="position:absolute;left:2418;top:8132;width:2;height:1253" coordorigin="2418,8132" coordsize="2,1253">
              <v:shape style="position:absolute;left:2418;top:8132;width:2;height:1253" coordorigin="2418,8132" coordsize="0,1253" path="m2418,9385l2418,8132e" filled="f" stroked="t" strokeweight=".47597pt" strokecolor="#444444">
                <v:path arrowok="t"/>
              </v:shape>
            </v:group>
            <v:group style="position:absolute;left:11123;top:8524;width:485;height:2" coordorigin="11123,8524" coordsize="485,2">
              <v:shape style="position:absolute;left:11123;top:8524;width:485;height:2" coordorigin="11123,8524" coordsize="485,0" path="m11123,8524l11609,8524e" filled="f" stroked="t" strokeweight=".47597pt" strokecolor="#343434">
                <v:path arrowok="t"/>
              </v:shape>
            </v:group>
            <v:group style="position:absolute;left:2423;top:8481;width:2;height:2935" coordorigin="2423,8481" coordsize="2,2935">
              <v:shape style="position:absolute;left:2423;top:8481;width:2;height:2935" coordorigin="2423,8481" coordsize="0,2935" path="m2423,11417l2423,8481e" filled="f" stroked="t" strokeweight=".951939pt" strokecolor="#4F4F4F">
                <v:path arrowok="t"/>
              </v:shape>
            </v:group>
            <v:group style="position:absolute;left:386;top:8725;width:2;height:268" coordorigin="386,8725" coordsize="2,268">
              <v:shape style="position:absolute;left:386;top:8725;width:2;height:268" coordorigin="386,8725" coordsize="0,268" path="m386,8993l386,8725e" filled="f" stroked="t" strokeweight=".47597pt" strokecolor="#232323">
                <v:path arrowok="t"/>
              </v:shape>
            </v:group>
            <v:group style="position:absolute;left:376;top:9404;width:519;height:2" coordorigin="376,9404" coordsize="519,2">
              <v:shape style="position:absolute;left:376;top:9404;width:519;height:2" coordorigin="376,9404" coordsize="519,0" path="m376,9404l895,9404e" filled="f" stroked="t" strokeweight=".951939pt" strokecolor="#5B5B5B">
                <v:path arrowok="t"/>
              </v:shape>
            </v:group>
            <v:group style="position:absolute;left:838;top:9399;width:362;height:2" coordorigin="838,9399" coordsize="362,2">
              <v:shape style="position:absolute;left:838;top:9399;width:362;height:2" coordorigin="838,9399" coordsize="362,0" path="m838,9399l1199,9399e" filled="f" stroked="t" strokeweight=".47597pt" strokecolor="#3B3B3B">
                <v:path arrowok="t"/>
              </v:shape>
            </v:group>
            <v:group style="position:absolute;left:1128;top:9402;width:10476;height:2" coordorigin="1128,9402" coordsize="10476,2">
              <v:shape style="position:absolute;left:1128;top:9402;width:10476;height:2" coordorigin="1128,9402" coordsize="10476,0" path="m1128,9402l11604,9402e" filled="f" stroked="t" strokeweight=".713954pt" strokecolor="#545454">
                <v:path arrowok="t"/>
              </v:shape>
            </v:group>
            <v:group style="position:absolute;left:11599;top:8936;width:2;height:492" coordorigin="11599,8936" coordsize="2,492">
              <v:shape style="position:absolute;left:11599;top:8936;width:2;height:492" coordorigin="11599,8936" coordsize="0,492" path="m11599,9428l11599,8936e" filled="f" stroked="t" strokeweight=".47597pt" strokecolor="#383838">
                <v:path arrowok="t"/>
              </v:shape>
            </v:group>
            <v:group style="position:absolute;left:386;top:9741;width:4455;height:2" coordorigin="386,9741" coordsize="4455,2">
              <v:shape style="position:absolute;left:386;top:9741;width:4455;height:2" coordorigin="386,9741" coordsize="4455,0" path="m386,9741l4841,9741e" filled="f" stroked="t" strokeweight=".951939pt" strokecolor="#4F4F4F">
                <v:path arrowok="t"/>
              </v:shape>
            </v:group>
            <v:group style="position:absolute;left:4774;top:9739;width:214;height:2" coordorigin="4774,9739" coordsize="214,2">
              <v:shape style="position:absolute;left:4774;top:9739;width:214;height:2" coordorigin="4774,9739" coordsize="214,0" path="m4774,9739l4988,9739e" filled="f" stroked="t" strokeweight=".47597pt" strokecolor="#2B2B2B">
                <v:path arrowok="t"/>
              </v:shape>
            </v:group>
            <v:group style="position:absolute;left:4931;top:9741;width:6249;height:2" coordorigin="4931,9741" coordsize="6249,2">
              <v:shape style="position:absolute;left:4931;top:9741;width:6249;height:2" coordorigin="4931,9741" coordsize="6249,0" path="m4931,9741l11181,9741e" filled="f" stroked="t" strokeweight=".713954pt" strokecolor="#4B4B4B">
                <v:path arrowok="t"/>
              </v:shape>
            </v:group>
            <v:group style="position:absolute;left:11123;top:9739;width:485;height:2" coordorigin="11123,9739" coordsize="485,2">
              <v:shape style="position:absolute;left:11123;top:9739;width:485;height:2" coordorigin="11123,9739" coordsize="485,0" path="m11123,9739l11609,9739e" filled="f" stroked="t" strokeweight=".47597pt" strokecolor="#282828">
                <v:path arrowok="t"/>
              </v:shape>
            </v:group>
            <v:group style="position:absolute;left:11602;top:9356;width:2;height:2037" coordorigin="11602,9356" coordsize="2,2037">
              <v:shape style="position:absolute;left:11602;top:9356;width:2;height:2037" coordorigin="11602,9356" coordsize="0,2037" path="m11602,11393l11602,9356e" filled="f" stroked="t" strokeweight=".951939pt" strokecolor="#646464">
                <v:path arrowok="t"/>
              </v:shape>
            </v:group>
            <v:group style="position:absolute;left:386;top:9975;width:10795;height:2" coordorigin="386,9975" coordsize="10795,2">
              <v:shape style="position:absolute;left:386;top:9975;width:10795;height:2" coordorigin="386,9975" coordsize="10795,0" path="m386,9975l11181,9975e" filled="f" stroked="t" strokeweight=".951939pt" strokecolor="#4F4F4F">
                <v:path arrowok="t"/>
              </v:shape>
            </v:group>
            <v:group style="position:absolute;left:11123;top:9978;width:485;height:2" coordorigin="11123,9978" coordsize="485,2">
              <v:shape style="position:absolute;left:11123;top:9978;width:485;height:2" coordorigin="11123,9978" coordsize="485,0" path="m11123,9978l11609,9978e" filled="f" stroked="t" strokeweight=".47597pt" strokecolor="#343434">
                <v:path arrowok="t"/>
              </v:shape>
            </v:group>
            <v:group style="position:absolute;left:381;top:10456;width:2756;height:2" coordorigin="381,10456" coordsize="2756,2">
              <v:shape style="position:absolute;left:381;top:10456;width:2756;height:2" coordorigin="381,10456" coordsize="2756,0" path="m381,10456l3137,10456e" filled="f" stroked="t" strokeweight=".713954pt" strokecolor="#444444">
                <v:path arrowok="t"/>
              </v:shape>
            </v:group>
            <v:group style="position:absolute;left:3080;top:10456;width:424;height:2" coordorigin="3080,10456" coordsize="424,2">
              <v:shape style="position:absolute;left:3080;top:10456;width:424;height:2" coordorigin="3080,10456" coordsize="424,0" path="m3080,10456l3503,10456e" filled="f" stroked="t" strokeweight=".47597pt" strokecolor="#131313">
                <v:path arrowok="t"/>
              </v:shape>
            </v:group>
            <v:group style="position:absolute;left:3446;top:10458;width:1385;height:2" coordorigin="3446,10458" coordsize="1385,2">
              <v:shape style="position:absolute;left:3446;top:10458;width:1385;height:2" coordorigin="3446,10458" coordsize="1385,0" path="m3446,10458l4831,10458e" filled="f" stroked="t" strokeweight=".951939pt" strokecolor="#4F4F4F">
                <v:path arrowok="t"/>
              </v:shape>
            </v:group>
            <v:group style="position:absolute;left:4774;top:10456;width:214;height:2" coordorigin="4774,10456" coordsize="214,2">
              <v:shape style="position:absolute;left:4774;top:10456;width:214;height:2" coordorigin="4774,10456" coordsize="214,0" path="m4774,10456l4988,10456e" filled="f" stroked="t" strokeweight=".47597pt" strokecolor="#131313">
                <v:path arrowok="t"/>
              </v:shape>
            </v:group>
            <v:group style="position:absolute;left:4931;top:10453;width:4555;height:2" coordorigin="4931,10453" coordsize="4555,2">
              <v:shape style="position:absolute;left:4931;top:10453;width:4555;height:2" coordorigin="4931,10453" coordsize="4555,0" path="m4931,10453l9486,10453e" filled="f" stroked="t" strokeweight=".951939pt" strokecolor="#4F4F4F">
                <v:path arrowok="t"/>
              </v:shape>
            </v:group>
            <v:group style="position:absolute;left:9262;top:10453;width:509;height:2" coordorigin="9262,10453" coordsize="509,2">
              <v:shape style="position:absolute;left:9262;top:10453;width:509;height:2" coordorigin="9262,10453" coordsize="509,0" path="m9262,10453l9772,10453e" filled="f" stroked="t" strokeweight=".47597pt" strokecolor="#3B3B3B">
                <v:path arrowok="t"/>
              </v:shape>
            </v:group>
            <v:group style="position:absolute;left:9715;top:10453;width:1894;height:2" coordorigin="9715,10453" coordsize="1894,2">
              <v:shape style="position:absolute;left:9715;top:10453;width:1894;height:2" coordorigin="9715,10453" coordsize="1894,0" path="m9715,10453l11609,10453e" filled="f" stroked="t" strokeweight=".713954pt" strokecolor="#4F4F4F">
                <v:path arrowok="t"/>
              </v:shape>
            </v:group>
            <v:group style="position:absolute;left:402;top:545;width:2;height:16093" coordorigin="402,545" coordsize="2,16093">
              <v:shape style="position:absolute;left:402;top:545;width:2;height:16093" coordorigin="402,545" coordsize="0,16093" path="m402,16638l402,545e" filled="f" stroked="t" strokeweight=".47597pt" strokecolor="#484848">
                <v:path arrowok="t"/>
              </v:shape>
            </v:group>
            <v:group style="position:absolute;left:1171;top:10678;width:462;height:2" coordorigin="1171,10678" coordsize="462,2">
              <v:shape style="position:absolute;left:1171;top:10678;width:462;height:2" coordorigin="1171,10678" coordsize="462,0" path="m1171,10678l1633,10678e" filled="f" stroked="t" strokeweight=".237985pt" strokecolor="#383838">
                <v:path arrowok="t"/>
              </v:shape>
            </v:group>
            <v:group style="position:absolute;left:1575;top:10681;width:862;height:2" coordorigin="1575,10681" coordsize="862,2">
              <v:shape style="position:absolute;left:1575;top:10681;width:862;height:2" coordorigin="1575,10681" coordsize="862,0" path="m1575,10681l2437,10681e" filled="f" stroked="t" strokeweight=".237985pt" strokecolor="#575757">
                <v:path arrowok="t"/>
              </v:shape>
            </v:group>
            <v:group style="position:absolute;left:2375;top:10673;width:519;height:2" coordorigin="2375,10673" coordsize="519,2">
              <v:shape style="position:absolute;left:2375;top:10673;width:519;height:2" coordorigin="2375,10673" coordsize="519,0" path="m2375,10673l2894,10673e" filled="f" stroked="t" strokeweight=".237985pt" strokecolor="#3B3B3B">
                <v:path arrowok="t"/>
              </v:shape>
            </v:group>
            <v:group style="position:absolute;left:2837;top:10678;width:1090;height:2" coordorigin="2837,10678" coordsize="1090,2">
              <v:shape style="position:absolute;left:2837;top:10678;width:1090;height:2" coordorigin="2837,10678" coordsize="1090,0" path="m2837,10678l3927,10678e" filled="f" stroked="t" strokeweight=".237985pt" strokecolor="#4F4F4F">
                <v:path arrowok="t"/>
              </v:shape>
            </v:group>
            <v:group style="position:absolute;left:381;top:10862;width:1228;height:2" coordorigin="381,10862" coordsize="1228,2">
              <v:shape style="position:absolute;left:381;top:10862;width:1228;height:2" coordorigin="381,10862" coordsize="1228,0" path="m381,10862l1609,10862e" filled="f" stroked="t" strokeweight=".237985pt" strokecolor="#2F2F2F">
                <v:path arrowok="t"/>
              </v:shape>
            </v:group>
            <v:group style="position:absolute;left:395;top:10681;width:2;height:244" coordorigin="395,10681" coordsize="2,244">
              <v:shape style="position:absolute;left:395;top:10681;width:2;height:244" coordorigin="395,10681" coordsize="0,244" path="m395,10924l395,10681e" filled="f" stroked="t" strokeweight=".47597pt" strokecolor="#282828">
                <v:path arrowok="t"/>
              </v:shape>
            </v:group>
            <v:group style="position:absolute;left:1604;top:10709;width:2;height:158" coordorigin="1604,10709" coordsize="2,158">
              <v:shape style="position:absolute;left:1604;top:10709;width:2;height:158" coordorigin="1604,10709" coordsize="0,158" path="m1604,10867l1604,10709e" filled="f" stroked="t" strokeweight=".237985pt" strokecolor="#000000">
                <v:path arrowok="t"/>
              </v:shape>
            </v:group>
            <v:group style="position:absolute;left:1604;top:10862;width:814;height:2" coordorigin="1604,10862" coordsize="814,2">
              <v:shape style="position:absolute;left:1604;top:10862;width:814;height:2" coordorigin="1604,10862" coordsize="814,0" path="m1604,10862l2418,10862e" filled="f" stroked="t" strokeweight=".237985pt" strokecolor="#545454">
                <v:path arrowok="t"/>
              </v:shape>
            </v:group>
            <v:group style="position:absolute;left:11309;top:10893;width:300;height:2" coordorigin="11309,10893" coordsize="300,2">
              <v:shape style="position:absolute;left:11309;top:10893;width:300;height:2" coordorigin="11309,10893" coordsize="300,0" path="m11309,10893l11609,10893e" filled="f" stroked="t" strokeweight=".237985pt" strokecolor="#7C7C7C">
                <v:path arrowok="t"/>
              </v:shape>
            </v:group>
            <v:group style="position:absolute;left:1183;top:10834;width:2;height:249" coordorigin="1183,10834" coordsize="2,249">
              <v:shape style="position:absolute;left:1183;top:10834;width:2;height:249" coordorigin="1183,10834" coordsize="0,249" path="m1183,11082l1183,10834e" filled="f" stroked="t" strokeweight=".47597pt" strokecolor="#383838">
                <v:path arrowok="t"/>
              </v:shape>
            </v:group>
            <v:group style="position:absolute;left:1604;top:10857;width:2;height:196" coordorigin="1604,10857" coordsize="2,196">
              <v:shape style="position:absolute;left:1604;top:10857;width:2;height:196" coordorigin="1604,10857" coordsize="0,196" path="m1604,11053l1604,10857e" filled="f" stroked="t" strokeweight=".237985pt" strokecolor="#131313">
                <v:path arrowok="t"/>
              </v:shape>
            </v:group>
            <v:group style="position:absolute;left:1604;top:11053;width:2;height:1822" coordorigin="1604,11053" coordsize="2,1822">
              <v:shape style="position:absolute;left:1604;top:11053;width:2;height:1822" coordorigin="1604,11053" coordsize="0,1822" path="m1604,12875l1604,11053e" filled="f" stroked="t" strokeweight=".237985pt" strokecolor="#000000">
                <v:path arrowok="t"/>
              </v:shape>
            </v:group>
            <v:group style="position:absolute;left:2425;top:11316;width:2;height:841" coordorigin="2425,11316" coordsize="2,841">
              <v:shape style="position:absolute;left:2425;top:11316;width:2;height:841" coordorigin="2425,11316" coordsize="0,841" path="m2425,12158l2425,11316e" filled="f" stroked="t" strokeweight=".713954pt" strokecolor="#3F3F3F">
                <v:path arrowok="t"/>
              </v:shape>
            </v:group>
            <v:group style="position:absolute;left:11604;top:11316;width:2;height:569" coordorigin="11604,11316" coordsize="2,569">
              <v:shape style="position:absolute;left:11604;top:11316;width:2;height:569" coordorigin="11604,11316" coordsize="0,569" path="m11604,11885l11604,11316e" filled="f" stroked="t" strokeweight=".47597pt" strokecolor="#3F3F3F">
                <v:path arrowok="t"/>
              </v:shape>
            </v:group>
            <v:group style="position:absolute;left:1188;top:10666;width:2;height:5976" coordorigin="1188,10666" coordsize="2,5976">
              <v:shape style="position:absolute;left:1188;top:10666;width:2;height:5976" coordorigin="1188,10666" coordsize="0,5976" path="m1188,16642l1188,10666e" filled="f" stroked="t" strokeweight=".713954pt" strokecolor="#484848">
                <v:path arrowok="t"/>
              </v:shape>
            </v:group>
            <v:group style="position:absolute;left:11602;top:11828;width:2;height:2161" coordorigin="11602,11828" coordsize="2,2161">
              <v:shape style="position:absolute;left:11602;top:11828;width:2;height:2161" coordorigin="11602,11828" coordsize="0,2161" path="m11602,13989l11602,11828e" filled="f" stroked="t" strokeweight=".713954pt" strokecolor="#606060">
                <v:path arrowok="t"/>
              </v:shape>
            </v:group>
            <v:group style="position:absolute;left:1185;top:12100;width:2;height:292" coordorigin="1185,12100" coordsize="2,292">
              <v:shape style="position:absolute;left:1185;top:12100;width:2;height:292" coordorigin="1185,12100" coordsize="0,292" path="m1185,12392l1185,12100e" filled="f" stroked="t" strokeweight=".47597pt" strokecolor="#0C0C0C">
                <v:path arrowok="t"/>
              </v:shape>
            </v:group>
            <v:group style="position:absolute;left:2423;top:12100;width:2;height:186" coordorigin="2423,12100" coordsize="2,186">
              <v:shape style="position:absolute;left:2423;top:12100;width:2;height:186" coordorigin="2423,12100" coordsize="0,186" path="m2423,12287l2423,12100e" filled="f" stroked="t" strokeweight=".713954pt" strokecolor="#1F1F1F">
                <v:path arrowok="t"/>
              </v:shape>
            </v:group>
            <v:group style="position:absolute;left:395;top:12230;width:2;height:163" coordorigin="395,12230" coordsize="2,163">
              <v:shape style="position:absolute;left:395;top:12230;width:2;height:163" coordorigin="395,12230" coordsize="0,163" path="m395,12392l395,12230e" filled="f" stroked="t" strokeweight=".47597pt" strokecolor="#2B2B2B">
                <v:path arrowok="t"/>
              </v:shape>
            </v:group>
            <v:group style="position:absolute;left:2427;top:12230;width:2;height:674" coordorigin="2427,12230" coordsize="2,674">
              <v:shape style="position:absolute;left:2427;top:12230;width:2;height:674" coordorigin="2427,12230" coordsize="0,674" path="m2427,12904l2427,12230e" filled="f" stroked="t" strokeweight=".951939pt" strokecolor="#4B4B4B">
                <v:path arrowok="t"/>
              </v:shape>
            </v:group>
            <v:group style="position:absolute;left:381;top:12870;width:2037;height:2" coordorigin="381,12870" coordsize="2037,2">
              <v:shape style="position:absolute;left:381;top:12870;width:2037;height:2" coordorigin="381,12870" coordsize="2037,0" path="m381,12870l2418,12870e" filled="f" stroked="t" strokeweight=".237985pt" strokecolor="#5B5B5B">
                <v:path arrowok="t"/>
              </v:shape>
            </v:group>
            <v:group style="position:absolute;left:1185;top:12335;width:2;height:1138" coordorigin="1185,12335" coordsize="2,1138">
              <v:shape style="position:absolute;left:1185;top:12335;width:2;height:1138" coordorigin="1185,12335" coordsize="0,1138" path="m1185,13473l1185,12335e" filled="f" stroked="t" strokeweight=".951939pt" strokecolor="#545454">
                <v:path arrowok="t"/>
              </v:shape>
            </v:group>
            <v:group style="position:absolute;left:1604;top:12870;width:2;height:330" coordorigin="1604,12870" coordsize="2,330">
              <v:shape style="position:absolute;left:1604;top:12870;width:2;height:330" coordorigin="1604,12870" coordsize="0,330" path="m1604,13200l1604,12870e" filled="f" stroked="t" strokeweight=".237985pt" strokecolor="#575757">
                <v:path arrowok="t"/>
              </v:shape>
            </v:group>
            <v:group style="position:absolute;left:2427;top:12842;width:2;height:607" coordorigin="2427,12842" coordsize="2,607">
              <v:shape style="position:absolute;left:2427;top:12842;width:2;height:607" coordorigin="2427,12842" coordsize="0,607" path="m2427,13449l2427,12842e" filled="f" stroked="t" strokeweight=".47597pt" strokecolor="#1F1F1F">
                <v:path arrowok="t"/>
              </v:shape>
            </v:group>
            <v:group style="position:absolute;left:1604;top:13200;width:2;height:3418" coordorigin="1604,13200" coordsize="2,3418">
              <v:shape style="position:absolute;left:1604;top:13200;width:2;height:3418" coordorigin="1604,13200" coordsize="0,3418" path="m1604,16618l1604,13200e" filled="f" stroked="t" strokeweight=".237985pt" strokecolor="#000000">
                <v:path arrowok="t"/>
              </v:shape>
            </v:group>
            <v:group style="position:absolute;left:1185;top:13391;width:2;height:263" coordorigin="1185,13391" coordsize="2,263">
              <v:shape style="position:absolute;left:1185;top:13391;width:2;height:263" coordorigin="1185,13391" coordsize="0,263" path="m1185,13654l1185,13391e" filled="f" stroked="t" strokeweight=".47597pt" strokecolor="#3F3F3F">
                <v:path arrowok="t"/>
              </v:shape>
            </v:group>
            <v:group style="position:absolute;left:2430;top:13391;width:2;height:3246" coordorigin="2430,13391" coordsize="2,3246">
              <v:shape style="position:absolute;left:2430;top:13391;width:2;height:3246" coordorigin="2430,13391" coordsize="0,3246" path="m2430,16638l2430,13391e" filled="f" stroked="t" strokeweight=".713954pt" strokecolor="#4B4B4B">
                <v:path arrowok="t"/>
              </v:shape>
            </v:group>
            <v:group style="position:absolute;left:1185;top:13597;width:2;height:306" coordorigin="1185,13597" coordsize="2,306">
              <v:shape style="position:absolute;left:1185;top:13597;width:2;height:306" coordorigin="1185,13597" coordsize="0,306" path="m1185,13903l1185,13597e" filled="f" stroked="t" strokeweight=".47597pt" strokecolor="#282828">
                <v:path arrowok="t"/>
              </v:shape>
            </v:group>
            <v:group style="position:absolute;left:11607;top:13908;width:2;height:478" coordorigin="11607,13908" coordsize="2,478">
              <v:shape style="position:absolute;left:11607;top:13908;width:2;height:478" coordorigin="11607,13908" coordsize="0,478" path="m11607,14386l11607,13908e" filled="f" stroked="t" strokeweight=".47597pt" strokecolor="#444444">
                <v:path arrowok="t"/>
              </v:shape>
            </v:group>
            <v:group style="position:absolute;left:400;top:14328;width:2;height:273" coordorigin="400,14328" coordsize="2,273">
              <v:shape style="position:absolute;left:400;top:14328;width:2;height:273" coordorigin="400,14328" coordsize="0,273" path="m400,14601l400,14328e" filled="f" stroked="t" strokeweight=".47597pt" strokecolor="#2F2F2F">
                <v:path arrowok="t"/>
              </v:shape>
            </v:group>
            <v:group style="position:absolute;left:400;top:14544;width:2;height:182" coordorigin="400,14544" coordsize="2,182">
              <v:shape style="position:absolute;left:400;top:14544;width:2;height:182" coordorigin="400,14544" coordsize="0,182" path="m400,14725l400,14544e" filled="f" stroked="t" strokeweight=".47597pt" strokecolor="#1C1C1C">
                <v:path arrowok="t"/>
              </v:shape>
            </v:group>
            <v:group style="position:absolute;left:1190;top:14544;width:2;height:464" coordorigin="1190,14544" coordsize="2,464">
              <v:shape style="position:absolute;left:1190;top:14544;width:2;height:464" coordorigin="1190,14544" coordsize="0,464" path="m1190,15007l1190,14544e" filled="f" stroked="t" strokeweight=".47597pt" strokecolor="#1F1F1F">
                <v:path arrowok="t"/>
              </v:shape>
            </v:group>
            <v:group style="position:absolute;left:402;top:14950;width:2;height:311" coordorigin="402,14950" coordsize="2,311">
              <v:shape style="position:absolute;left:402;top:14950;width:2;height:311" coordorigin="402,14950" coordsize="0,311" path="m402,15261l402,14950e" filled="f" stroked="t" strokeweight=".951939pt" strokecolor="#606060">
                <v:path arrowok="t"/>
              </v:shape>
            </v:group>
            <v:group style="position:absolute;left:405;top:15203;width:2;height:411" coordorigin="405,15203" coordsize="2,411">
              <v:shape style="position:absolute;left:405;top:15203;width:2;height:411" coordorigin="405,15203" coordsize="0,411" path="m405,15614l405,15203e" filled="f" stroked="t" strokeweight=".47597pt" strokecolor="#1F1F1F">
                <v:path arrowok="t"/>
              </v:shape>
            </v:group>
            <v:group style="position:absolute;left:11602;top:14328;width:2;height:2304" coordorigin="11602,14328" coordsize="2,2304">
              <v:shape style="position:absolute;left:11602;top:14328;width:2;height:2304" coordorigin="11602,14328" coordsize="0,2304" path="m11602,16633l11602,14328e" filled="f" stroked="t" strokeweight=".713954pt" strokecolor="#5B5B5B">
                <v:path arrowok="t"/>
              </v:shape>
            </v:group>
            <v:group style="position:absolute;left:7006;top:10862;width:857;height:2" coordorigin="7006,10862" coordsize="857,2">
              <v:shape style="position:absolute;left:7006;top:10862;width:857;height:2" coordorigin="7006,10862" coordsize="857,0" path="m7006,10862l7863,10862e" filled="f" stroked="t" strokeweight=".237985pt" strokecolor="#575757">
                <v:path arrowok="t"/>
              </v:shape>
            </v:group>
            <v:group style="position:absolute;left:7432;top:10666;width:2;height:5962" coordorigin="7432,10666" coordsize="2,5962">
              <v:shape style="position:absolute;left:7432;top:10666;width:2;height:5962" coordorigin="7432,10666" coordsize="0,5962" path="m7432,16628l7432,10666e" filled="f" stroked="t" strokeweight=".713954pt" strokecolor="#4F4F4F">
                <v:path arrowok="t"/>
              </v:shape>
            </v:group>
            <v:group style="position:absolute;left:7863;top:10862;width:3289;height:2" coordorigin="7863,10862" coordsize="3289,2">
              <v:shape style="position:absolute;left:7863;top:10862;width:3289;height:2" coordorigin="7863,10862" coordsize="3289,0" path="m7863,10862l11152,10862e" filled="f" stroked="t" strokeweight=".237985pt" strokecolor="#000000">
                <v:path arrowok="t"/>
              </v:shape>
            </v:group>
            <v:group style="position:absolute;left:7430;top:12100;width:2;height:292" coordorigin="7430,12100" coordsize="2,292">
              <v:shape style="position:absolute;left:7430;top:12100;width:2;height:292" coordorigin="7430,12100" coordsize="0,292" path="m7430,12392l7430,12100e" filled="f" stroked="t" strokeweight=".47597pt" strokecolor="#1C1C1C">
                <v:path arrowok="t"/>
              </v:shape>
            </v:group>
            <v:group style="position:absolute;left:7430;top:12335;width:2;height:894" coordorigin="7430,12335" coordsize="2,894">
              <v:shape style="position:absolute;left:7430;top:12335;width:2;height:894" coordorigin="7430,12335" coordsize="0,894" path="m7430,13229l7430,12335e" filled="f" stroked="t" strokeweight=".713954pt" strokecolor="#575757">
                <v:path arrowok="t"/>
              </v:shape>
            </v:group>
            <v:group style="position:absolute;left:7435;top:14544;width:2;height:182" coordorigin="7435,14544" coordsize="2,182">
              <v:shape style="position:absolute;left:7435;top:14544;width:2;height:182" coordorigin="7435,14544" coordsize="0,182" path="m7435,14725l7435,14544e" filled="f" stroked="t" strokeweight=".47597pt" strokecolor="#282828">
                <v:path arrowok="t"/>
              </v:shape>
            </v:group>
            <v:group style="position:absolute;left:7437;top:14802;width:2;height:459" coordorigin="7437,14802" coordsize="2,459">
              <v:shape style="position:absolute;left:7437;top:14802;width:2;height:459" coordorigin="7437,14802" coordsize="0,459" path="m7437,15261l7437,14802e" filled="f" stroked="t" strokeweight=".951939pt" strokecolor="#646464">
                <v:path arrowok="t"/>
              </v:shape>
            </v:group>
            <v:group style="position:absolute;left:7439;top:15203;width:2;height:411" coordorigin="7439,15203" coordsize="2,411">
              <v:shape style="position:absolute;left:7439;top:15203;width:2;height:411" coordorigin="7439,15203" coordsize="0,411" path="m7439,15614l7439,15203e" filled="f" stroked="t" strokeweight=".47597pt" strokecolor="#343434">
                <v:path arrowok="t"/>
              </v:shape>
            </v:group>
            <v:group style="position:absolute;left:390;top:16628;width:11228;height:2" coordorigin="390,16628" coordsize="11228,2">
              <v:shape style="position:absolute;left:390;top:16628;width:11228;height:2" coordorigin="390,16628" coordsize="11228,0" path="m390,16628l11618,16628e" filled="f" stroked="t" strokeweight=".713954pt" strokecolor="#606060">
                <v:path arrowok="t"/>
              </v:shape>
            </v:group>
            <v:group style="position:absolute;left:8767;top:16623;width:552;height:2" coordorigin="8767,16623" coordsize="552,2">
              <v:shape style="position:absolute;left:8767;top:16623;width:552;height:2" coordorigin="8767,16623" coordsize="552,0" path="m8767,16623l9319,16623e" filled="f" stroked="t" strokeweight=".47597pt" strokecolor="#3B3B3B">
                <v:path arrowok="t"/>
              </v:shape>
            </v:group>
            <v:group style="position:absolute;left:11426;top:3657;width:2;height:628" coordorigin="11426,3657" coordsize="2,628">
              <v:shape style="position:absolute;left:11426;top:3657;width:2;height:628" coordorigin="11426,3657" coordsize="0,628" path="m11426,4285l11426,3657e" filled="f" stroked="t" strokeweight="3.85889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55"/>
          <w:i/>
          <w:position w:val="-4"/>
        </w:rPr>
        <w:t>.z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55"/>
          <w:i/>
          <w:position w:val="-4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33"/>
          <w:w w:val="55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424242"/>
          <w:spacing w:val="0"/>
          <w:w w:val="100"/>
          <w:position w:val="-4"/>
        </w:rPr>
        <w:t>".ı.</w:t>
      </w:r>
      <w:r>
        <w:rPr>
          <w:rFonts w:ascii="Times New Roman" w:hAnsi="Times New Roman" w:cs="Times New Roman" w:eastAsia="Times New Roman"/>
          <w:sz w:val="38"/>
          <w:szCs w:val="38"/>
          <w:color w:val="424242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0"/>
          <w:w w:val="104"/>
          <w:position w:val="-1"/>
        </w:rPr>
        <w:t>"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123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E6E6E"/>
          <w:w w:val="72"/>
          <w:position w:val="1"/>
        </w:rPr>
        <w:t>7"',..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1"/>
          <w:w w:val="7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9"/>
          <w:spacing w:val="0"/>
          <w:w w:val="61"/>
          <w:position w:val="1"/>
        </w:rPr>
        <w:t>...,.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4" w:after="0" w:line="128" w:lineRule="exact"/>
        <w:ind w:left="282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13131"/>
          <w:w w:val="106"/>
          <w:position w:val="-1"/>
        </w:rPr>
        <w:t>(</w:t>
      </w:r>
      <w:r>
        <w:rPr>
          <w:rFonts w:ascii="Arial" w:hAnsi="Arial" w:cs="Arial" w:eastAsia="Arial"/>
          <w:sz w:val="12"/>
          <w:szCs w:val="12"/>
          <w:color w:val="313131"/>
          <w:w w:val="105"/>
          <w:position w:val="-1"/>
        </w:rPr>
        <w:t>;J</w:t>
      </w:r>
      <w:r>
        <w:rPr>
          <w:rFonts w:ascii="Arial" w:hAnsi="Arial" w:cs="Arial" w:eastAsia="Arial"/>
          <w:sz w:val="12"/>
          <w:szCs w:val="12"/>
          <w:color w:val="000000"/>
          <w:w w:val="100"/>
          <w:position w:val="0"/>
        </w:rPr>
      </w:r>
    </w:p>
    <w:p>
      <w:pPr>
        <w:spacing w:before="0" w:after="0" w:line="180" w:lineRule="exact"/>
        <w:ind w:left="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3"/>
        </w:rPr>
        <w:t>::ı::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36" w:after="0" w:line="166" w:lineRule="exact"/>
        <w:ind w:left="4442" w:right="551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229752pt;margin-top:6.705948pt;width:15.857601pt;height:17pt;mso-position-horizontal-relative:page;mso-position-vertical-relative:paragraph;z-index:-16070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565759"/>
                      <w:spacing w:val="0"/>
                      <w:w w:val="79"/>
                      <w:b/>
                      <w:bCs/>
                    </w:rPr>
                    <w:t>çu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3"/>
          <w:position w:val="-4"/>
        </w:rPr>
        <w:t>Abdull•hAKYÜZ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381" w:right="-20"/>
        <w:jc w:val="left"/>
        <w:tabs>
          <w:tab w:pos="4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65759"/>
          <w:spacing w:val="0"/>
          <w:w w:val="75"/>
          <w:b/>
          <w:bCs/>
          <w:position w:val="1"/>
        </w:rPr>
        <w:t>Audarr</w:t>
      </w:r>
      <w:r>
        <w:rPr>
          <w:rFonts w:ascii="Times New Roman" w:hAnsi="Times New Roman" w:cs="Times New Roman" w:eastAsia="Times New Roman"/>
          <w:sz w:val="31"/>
          <w:szCs w:val="31"/>
          <w:color w:val="565759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65759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75"/>
          <w:position w:val="1"/>
        </w:rPr>
        <w:t>ttr.</w:t>
      </w:r>
      <w:r>
        <w:rPr>
          <w:rFonts w:ascii="Arial" w:hAnsi="Arial" w:cs="Arial" w:eastAsia="Arial"/>
          <w:sz w:val="22"/>
          <w:szCs w:val="22"/>
          <w:color w:val="313131"/>
          <w:spacing w:val="16"/>
          <w:w w:val="75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381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65759"/>
          <w:spacing w:val="0"/>
          <w:w w:val="71"/>
          <w:b/>
          <w:bCs/>
        </w:rPr>
        <w:t>Itfaiye</w:t>
      </w:r>
      <w:r>
        <w:rPr>
          <w:rFonts w:ascii="Arial" w:hAnsi="Arial" w:cs="Arial" w:eastAsia="Arial"/>
          <w:sz w:val="24"/>
          <w:szCs w:val="24"/>
          <w:color w:val="56575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4"/>
          <w:szCs w:val="24"/>
          <w:color w:val="56575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4"/>
          <w:szCs w:val="24"/>
          <w:color w:val="565759"/>
          <w:spacing w:val="0"/>
          <w:w w:val="71"/>
        </w:rPr>
        <w:t>miri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8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12" w:right="427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167812pt;margin-top:-14.823401pt;width:30.820001pt;height:46pt;mso-position-horizontal-relative:page;mso-position-vertical-relative:paragraph;z-index:-1606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34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</w:rPr>
        <w:t>İZMİ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21"/>
          <w:szCs w:val="21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99" w:lineRule="exact"/>
        <w:ind w:left="3913" w:right="442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4"/>
        </w:rPr>
        <w:t>İTF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4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  <w:position w:val="-4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0"/>
          <w:w w:val="104"/>
          <w:position w:val="-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4"/>
          <w:position w:val="-4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12"/>
          <w:w w:val="104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  <w:position w:val="-4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2"/>
          <w:position w:val="-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340" w:bottom="280" w:left="0" w:right="360"/>
        </w:sectPr>
      </w:pPr>
      <w:rPr/>
    </w:p>
    <w:p>
      <w:pPr>
        <w:spacing w:before="0" w:after="0" w:line="141" w:lineRule="exact"/>
        <w:ind w:left="1153" w:right="21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882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1D1D1D"/>
          <w:spacing w:val="0"/>
          <w:w w:val="83"/>
          <w:b/>
          <w:bCs/>
          <w:position w:val="-1"/>
        </w:rPr>
        <w:t>BUYÜKŞEHIR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3" w:after="0" w:line="241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8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360"/>
          <w:cols w:num="2" w:equalWidth="0">
            <w:col w:w="1932" w:space="1548"/>
            <w:col w:w="8080"/>
          </w:cols>
        </w:sectPr>
      </w:pPr>
      <w:rPr/>
    </w:p>
    <w:p>
      <w:pPr>
        <w:spacing w:before="0" w:after="0" w:line="243" w:lineRule="exact"/>
        <w:ind w:left="967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6"/>
          <w:position w:val="7"/>
        </w:rPr>
        <w:t>BELEDIYESI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401.410675" w:type="dxa"/>
      </w:tblPr>
      <w:tblGrid/>
      <w:tr>
        <w:trPr>
          <w:trHeight w:val="235" w:hRule="exact"/>
        </w:trPr>
        <w:tc>
          <w:tcPr>
            <w:tcW w:w="1234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9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32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7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25.05.2017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3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5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7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7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6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35032" w:space="0" w:color="646464"/>
            </w:tcBorders>
          </w:tcPr>
          <w:p>
            <w:pPr>
              <w:spacing w:before="12" w:after="0" w:line="240" w:lineRule="auto"/>
              <w:ind w:left="242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4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18:29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94"/>
              </w:rPr>
              <w:t>tTel: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3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0553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314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11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8"/>
              </w:rPr>
              <w:t>49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34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7"/>
              </w:rPr>
              <w:t>KayıtTarihi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32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9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3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62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16"/>
              </w:rPr>
              <w:t>:3510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16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35032" w:space="0" w:color="646464"/>
            </w:tcBorders>
          </w:tcPr>
          <w:p>
            <w:pPr>
              <w:spacing w:before="15" w:after="0" w:line="240" w:lineRule="auto"/>
              <w:ind w:left="2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Adem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GÜLGÖR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03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BildiJile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3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Migro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URL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44444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44444"/>
                <w:spacing w:val="20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3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234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5" w:type="dxa"/>
            <w:gridSpan w:val="3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Kalaba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İzmi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Çeşme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Asfaltı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Migro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yanı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URL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4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44444"/>
                <w:spacing w:val="0"/>
                <w:w w:val="82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444444"/>
                <w:spacing w:val="0"/>
                <w:w w:val="82"/>
                <w:i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444444"/>
                <w:spacing w:val="10"/>
                <w:w w:val="82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2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06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7" w:hRule="exact"/>
        </w:trPr>
        <w:tc>
          <w:tcPr>
            <w:tcW w:w="1234" w:type="dxa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7"/>
              </w:rPr>
              <w:t>Yang_ı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5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95" w:type="dxa"/>
            <w:gridSpan w:val="3"/>
            <w:tcBorders>
              <w:top w:val="single" w:sz="5.635032" w:space="0" w:color="575757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18" w:lineRule="exact"/>
              <w:ind w:left="172" w:right="-20"/>
              <w:jc w:val="left"/>
              <w:tabs>
                <w:tab w:pos="25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7"/>
              </w:rPr>
              <w:t>SINIF!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06" w:type="dxa"/>
            <w:tcBorders>
              <w:top w:val="nil" w:sz="6" w:space="0" w:color="auto"/>
              <w:bottom w:val="single" w:sz="5.6350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45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4"/>
                <w:spacing w:val="0"/>
                <w:w w:val="101"/>
              </w:rPr>
              <w:t>Ateş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21" w:lineRule="auto"/>
        <w:ind w:left="3804" w:right="3105" w:firstLine="-3362"/>
        <w:jc w:val="left"/>
        <w:tabs>
          <w:tab w:pos="378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8.42131pt;margin-top:-1.906587pt;width:138.293021pt;height:13.99652pt;mso-position-horizontal-relative:page;mso-position-vertical-relative:paragraph;z-index:-16067" coordorigin="3768,-38" coordsize="2766,280">
            <v:group style="position:absolute;left:3780;top:-31;width:2;height:266" coordorigin="3780,-31" coordsize="2,266">
              <v:shape style="position:absolute;left:3780;top:-31;width:2;height:266" coordorigin="3780,-31" coordsize="0,266" path="m3780,235l3780,-31e" filled="f" stroked="t" strokeweight=".704379pt" strokecolor="#4F4F4F">
                <v:path arrowok="t"/>
              </v:shape>
            </v:group>
            <v:group style="position:absolute;left:3771;top:206;width:1057;height:2" coordorigin="3771,206" coordsize="1057,2">
              <v:shape style="position:absolute;left:3771;top:206;width:1057;height:2" coordorigin="3771,206" coordsize="1057,0" path="m3771,206l4827,206e" filled="f" stroked="t" strokeweight=".234793pt" strokecolor="#343434">
                <v:path arrowok="t"/>
              </v:shape>
            </v:group>
            <v:group style="position:absolute;left:4827;top:206;width:1705;height:2" coordorigin="4827,206" coordsize="1705,2">
              <v:shape style="position:absolute;left:4827;top:206;width:1705;height:2" coordorigin="4827,206" coordsize="1705,0" path="m4827,206l6532,206e" filled="f" stroked="t" strokeweight=".234793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Betonarmj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Kagirj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AhşaJ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999"/>
          <w:spacing w:val="0"/>
          <w:w w:val="5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70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1"/>
        </w:rPr>
        <w:t>18:40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4" w:after="0" w:line="240" w:lineRule="auto"/>
        <w:ind w:left="441" w:right="-20"/>
        <w:jc w:val="left"/>
        <w:tabs>
          <w:tab w:pos="232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3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4"/>
        </w:rPr>
        <w:t>IAmiıi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7"/>
          <w:w w:val="8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YENER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39" w:right="-20"/>
        <w:jc w:val="left"/>
        <w:tabs>
          <w:tab w:pos="482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18:30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446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5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605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left="446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819" w:right="45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60" w:lineRule="auto"/>
        <w:ind w:left="2339" w:right="4164" w:firstLine="2498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446" w:right="-20"/>
        <w:jc w:val="left"/>
        <w:tabs>
          <w:tab w:pos="2320" w:val="left"/>
          <w:tab w:pos="48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446" w:right="-20"/>
        <w:jc w:val="left"/>
        <w:tabs>
          <w:tab w:pos="900" w:val="left"/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>G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78"/>
          <w:i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446" w:right="2601" w:firstLine="-5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alevli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2" w:lineRule="exact"/>
        <w:ind w:left="4802" w:right="39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$öndürmede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451" w:right="-20"/>
        <w:jc w:val="left"/>
        <w:tabs>
          <w:tab w:pos="2460" w:val="left"/>
          <w:tab w:pos="4840" w:val="left"/>
          <w:tab w:pos="670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5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IKöpükKg.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!K.K.T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1" w:lineRule="exact"/>
        <w:ind w:left="4893" w:right="-20"/>
        <w:jc w:val="left"/>
        <w:tabs>
          <w:tab w:pos="6700" w:val="left"/>
          <w:tab w:pos="82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7"/>
        </w:rPr>
        <w:t>0,8m3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7"/>
        </w:rPr>
      </w:r>
      <w:r>
        <w:rPr>
          <w:rFonts w:ascii="Arial" w:hAnsi="Arial" w:cs="Arial" w:eastAsia="Arial"/>
          <w:sz w:val="45"/>
          <w:szCs w:val="45"/>
          <w:color w:val="59595B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59595B"/>
          <w:spacing w:val="-63"/>
          <w:w w:val="54"/>
          <w:position w:val="0"/>
        </w:rPr>
        <w:t> </w:t>
      </w:r>
      <w:r>
        <w:rPr>
          <w:rFonts w:ascii="Arial" w:hAnsi="Arial" w:cs="Arial" w:eastAsia="Arial"/>
          <w:sz w:val="45"/>
          <w:szCs w:val="45"/>
          <w:color w:val="59595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59595B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444444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50" w:lineRule="auto"/>
        <w:ind w:left="446" w:right="617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gördüğü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40" w:lineRule="auto"/>
        <w:ind w:left="23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409" w:right="87" w:firstLine="1897"/>
        <w:jc w:val="righ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göriilmü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IJ'ak.ıla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sirayef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3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auto"/>
        <w:ind w:left="446" w:right="3672" w:firstLine="5"/>
        <w:jc w:val="left"/>
        <w:tabs>
          <w:tab w:pos="23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40" w:lineRule="auto"/>
        <w:ind w:left="4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</w:rPr>
        <w:t>y,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44444"/>
          <w:spacing w:val="0"/>
          <w:w w:val="197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-16"/>
          <w:w w:val="1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10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2"/>
          <w:w w:val="1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2" w:after="0" w:line="240" w:lineRule="auto"/>
        <w:ind w:left="441" w:right="-20"/>
        <w:jc w:val="left"/>
        <w:tabs>
          <w:tab w:pos="232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19:10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540" w:right="-20"/>
        <w:jc w:val="left"/>
        <w:tabs>
          <w:tab w:pos="13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EKİP:Urla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89"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5889" w:right="-20"/>
        <w:jc w:val="left"/>
        <w:tabs>
          <w:tab w:pos="858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8"/>
          <w:b/>
          <w:bCs/>
          <w:position w:val="-1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33"/>
          <w:w w:val="58"/>
          <w:b/>
          <w:bCs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8"/>
          <w:position w:val="-14"/>
        </w:rPr>
        <w:t>9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8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12"/>
          <w:w w:val="58"/>
          <w:position w:val="-14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58"/>
          <w:position w:val="-14"/>
        </w:rPr>
        <w:t>Mrvıs</w:t>
      </w:r>
      <w:r>
        <w:rPr>
          <w:rFonts w:ascii="Arial" w:hAnsi="Arial" w:cs="Arial" w:eastAsia="Arial"/>
          <w:sz w:val="26"/>
          <w:szCs w:val="26"/>
          <w:color w:val="2D2D2D"/>
          <w:spacing w:val="15"/>
          <w:w w:val="58"/>
          <w:position w:val="-14"/>
        </w:rPr>
        <w:t> </w:t>
      </w:r>
      <w:r>
        <w:rPr>
          <w:rFonts w:ascii="Arial" w:hAnsi="Arial" w:cs="Arial" w:eastAsia="Arial"/>
          <w:sz w:val="40"/>
          <w:szCs w:val="40"/>
          <w:color w:val="2D2D2D"/>
          <w:spacing w:val="0"/>
          <w:w w:val="58"/>
          <w:position w:val="-14"/>
        </w:rPr>
        <w:t>;ı6V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1736"/>
        <w:jc w:val="right"/>
        <w:tabs>
          <w:tab w:pos="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1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1" w:lineRule="exact"/>
        <w:ind w:left="460" w:right="-20"/>
        <w:jc w:val="left"/>
        <w:tabs>
          <w:tab w:pos="3640" w:val="left"/>
          <w:tab w:pos="5640" w:val="left"/>
        </w:tabs>
        <w:rPr>
          <w:rFonts w:ascii="Arial" w:hAnsi="Arial" w:cs="Arial" w:eastAsia="Arial"/>
          <w:sz w:val="136"/>
          <w:szCs w:val="1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2"/>
        </w:rPr>
      </w:r>
      <w:r>
        <w:rPr>
          <w:rFonts w:ascii="Arial" w:hAnsi="Arial" w:cs="Arial" w:eastAsia="Arial"/>
          <w:sz w:val="45"/>
          <w:szCs w:val="45"/>
          <w:color w:val="212877"/>
          <w:spacing w:val="0"/>
          <w:w w:val="60"/>
          <w:b/>
          <w:bCs/>
          <w:position w:val="-21"/>
        </w:rPr>
        <w:t>ı</w:t>
      </w:r>
      <w:r>
        <w:rPr>
          <w:rFonts w:ascii="Arial" w:hAnsi="Arial" w:cs="Arial" w:eastAsia="Arial"/>
          <w:sz w:val="45"/>
          <w:szCs w:val="45"/>
          <w:color w:val="212877"/>
          <w:spacing w:val="0"/>
          <w:w w:val="100"/>
          <w:b/>
          <w:bCs/>
          <w:position w:val="-21"/>
        </w:rPr>
        <w:tab/>
      </w:r>
      <w:r>
        <w:rPr>
          <w:rFonts w:ascii="Arial" w:hAnsi="Arial" w:cs="Arial" w:eastAsia="Arial"/>
          <w:sz w:val="45"/>
          <w:szCs w:val="45"/>
          <w:color w:val="212877"/>
          <w:spacing w:val="0"/>
          <w:w w:val="100"/>
          <w:b/>
          <w:bCs/>
          <w:position w:val="-21"/>
        </w:rPr>
      </w:r>
      <w:r>
        <w:rPr>
          <w:rFonts w:ascii="Arial" w:hAnsi="Arial" w:cs="Arial" w:eastAsia="Arial"/>
          <w:sz w:val="136"/>
          <w:szCs w:val="136"/>
          <w:color w:val="626283"/>
          <w:spacing w:val="0"/>
          <w:w w:val="214"/>
          <w:i/>
          <w:position w:val="-89"/>
        </w:rPr>
        <w:t>li</w:t>
      </w:r>
      <w:r>
        <w:rPr>
          <w:rFonts w:ascii="Arial" w:hAnsi="Arial" w:cs="Arial" w:eastAsia="Arial"/>
          <w:sz w:val="136"/>
          <w:szCs w:val="136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2113" w:right="-20"/>
        <w:jc w:val="left"/>
        <w:tabs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2.199295pt;margin-top:8.356483pt;width:.1pt;height:13.054781pt;mso-position-horizontal-relative:page;mso-position-vertical-relative:paragraph;z-index:-16066" coordorigin="3644,167" coordsize="2,261">
            <v:shape style="position:absolute;left:3644;top:167;width:2;height:261" coordorigin="3644,167" coordsize="0,261" path="m3644,428l3644,167e" filled="f" stroked="t" strokeweight=".939172pt" strokecolor="#3B3F8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3.778465pt;margin-top:2.759007pt;width:403.359235pt;height:22pt;mso-position-horizontal-relative:page;mso-position-vertical-relative:paragraph;z-index:-16062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tabs>
                      <w:tab w:pos="6580" w:val="left"/>
                      <w:tab w:pos="7160" w:val="left"/>
                    </w:tabs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2D2D2D"/>
                      <w:spacing w:val="0"/>
                      <w:w w:val="82"/>
                      <w:position w:val="13"/>
                    </w:rPr>
                    <w:t>-1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2D2D2D"/>
                      <w:spacing w:val="0"/>
                      <w:w w:val="100"/>
                      <w:position w:val="13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2D2D2D"/>
                      <w:spacing w:val="0"/>
                      <w:w w:val="100"/>
                      <w:position w:val="1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747475"/>
                      <w:spacing w:val="-27"/>
                      <w:w w:val="167"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59595B"/>
                      <w:spacing w:val="0"/>
                      <w:w w:val="96"/>
                      <w:position w:val="0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59595B"/>
                      <w:spacing w:val="0"/>
                      <w:w w:val="100"/>
                      <w:position w:val="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59595B"/>
                      <w:spacing w:val="0"/>
                      <w:w w:val="100"/>
                      <w:position w:val="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44444"/>
                      <w:spacing w:val="0"/>
                      <w:w w:val="75"/>
                      <w:i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44444"/>
                      <w:spacing w:val="-90"/>
                      <w:w w:val="75"/>
                      <w:i/>
                      <w:position w:val="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979999"/>
                      <w:spacing w:val="0"/>
                      <w:w w:val="86"/>
                      <w:i/>
                      <w:position w:val="0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979999"/>
                      <w:spacing w:val="-70"/>
                      <w:w w:val="87"/>
                      <w:i/>
                      <w:position w:val="0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44444"/>
                      <w:spacing w:val="0"/>
                      <w:w w:val="425"/>
                      <w:i/>
                      <w:position w:val="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0"/>
          <w:w w:val="79"/>
          <w:position w:val="-23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0"/>
          <w:w w:val="100"/>
          <w:position w:val="-23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0"/>
          <w:w w:val="100"/>
          <w:position w:val="-2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  <w:position w:val="-5"/>
        </w:rPr>
        <w:t>İtf;,.jy!g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3"/>
          <w:position w:val="-5"/>
        </w:rPr>
        <w:t>A&lt;miri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36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6" w:lineRule="atLeast"/>
        <w:ind w:left="2705" w:right="-76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2D2D2D"/>
          <w:w w:val="81"/>
          <w:b/>
          <w:bCs/>
        </w:rPr>
        <w:t>3..</w:t>
      </w:r>
      <w:r>
        <w:rPr>
          <w:rFonts w:ascii="Arial" w:hAnsi="Arial" w:cs="Arial" w:eastAsia="Arial"/>
          <w:sz w:val="24"/>
          <w:szCs w:val="24"/>
          <w:color w:val="2D2D2D"/>
          <w:spacing w:val="-2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83"/>
          <w:b/>
          <w:bCs/>
        </w:rPr>
        <w:t>POST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83"/>
          <w:b/>
          <w:bCs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3"/>
          <w:b/>
          <w:bCs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3"/>
          <w:b/>
          <w:bCs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33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44444"/>
          <w:spacing w:val="0"/>
          <w:w w:val="88"/>
          <w:b/>
          <w:bCs/>
        </w:rPr>
        <w:t>AMİRİ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68" w:lineRule="exact"/>
        <w:ind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16"/>
          <w:szCs w:val="1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8"/>
          <w:szCs w:val="68"/>
          <w:color w:val="59595B"/>
          <w:spacing w:val="0"/>
          <w:w w:val="59"/>
          <w:i/>
          <w:position w:val="-88"/>
        </w:rPr>
        <w:t>ii!V'</w:t>
      </w:r>
      <w:r>
        <w:rPr>
          <w:rFonts w:ascii="Times New Roman" w:hAnsi="Times New Roman" w:cs="Times New Roman" w:eastAsia="Times New Roman"/>
          <w:sz w:val="68"/>
          <w:szCs w:val="68"/>
          <w:color w:val="59595B"/>
          <w:spacing w:val="0"/>
          <w:w w:val="100"/>
          <w:i/>
          <w:position w:val="-88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59595B"/>
          <w:spacing w:val="0"/>
          <w:w w:val="100"/>
          <w:i/>
          <w:position w:val="-88"/>
        </w:rPr>
      </w:r>
      <w:r>
        <w:rPr>
          <w:rFonts w:ascii="Times New Roman" w:hAnsi="Times New Roman" w:cs="Times New Roman" w:eastAsia="Times New Roman"/>
          <w:sz w:val="116"/>
          <w:szCs w:val="116"/>
          <w:color w:val="59595B"/>
          <w:spacing w:val="9"/>
          <w:w w:val="41"/>
          <w:position w:val="-88"/>
        </w:rPr>
        <w:t>'</w:t>
      </w:r>
      <w:r>
        <w:rPr>
          <w:rFonts w:ascii="Times New Roman" w:hAnsi="Times New Roman" w:cs="Times New Roman" w:eastAsia="Times New Roman"/>
          <w:sz w:val="116"/>
          <w:szCs w:val="116"/>
          <w:color w:val="212877"/>
          <w:spacing w:val="0"/>
          <w:w w:val="145"/>
          <w:position w:val="-88"/>
        </w:rPr>
        <w:t>l</w:t>
      </w:r>
      <w:r>
        <w:rPr>
          <w:rFonts w:ascii="Times New Roman" w:hAnsi="Times New Roman" w:cs="Times New Roman" w:eastAsia="Times New Roman"/>
          <w:sz w:val="116"/>
          <w:szCs w:val="1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360"/>
          <w:cols w:num="2" w:equalWidth="0">
            <w:col w:w="5290" w:space="3452"/>
            <w:col w:w="2818"/>
          </w:cols>
        </w:sectPr>
      </w:pPr>
      <w:rPr/>
    </w:p>
    <w:p>
      <w:pPr>
        <w:spacing w:before="0" w:after="0" w:line="253" w:lineRule="atLeast"/>
        <w:ind w:left="298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747475"/>
          <w:w w:val="91"/>
          <w:b/>
          <w:bCs/>
        </w:rPr>
        <w:t>İrFA</w:t>
      </w:r>
      <w:r>
        <w:rPr>
          <w:rFonts w:ascii="Times New Roman" w:hAnsi="Times New Roman" w:cs="Times New Roman" w:eastAsia="Times New Roman"/>
          <w:sz w:val="23"/>
          <w:szCs w:val="23"/>
          <w:color w:val="747475"/>
          <w:w w:val="92"/>
          <w:b/>
          <w:bCs/>
        </w:rPr>
        <w:t>İ</w:t>
      </w:r>
      <w:r>
        <w:rPr>
          <w:rFonts w:ascii="Times New Roman" w:hAnsi="Times New Roman" w:cs="Times New Roman" w:eastAsia="Times New Roman"/>
          <w:sz w:val="23"/>
          <w:szCs w:val="23"/>
          <w:color w:val="747475"/>
          <w:spacing w:val="-4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964"/>
          <w:spacing w:val="0"/>
          <w:w w:val="82"/>
          <w:b/>
          <w:bCs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464964"/>
          <w:spacing w:val="0"/>
          <w:w w:val="82"/>
          <w:b/>
          <w:bCs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464964"/>
          <w:spacing w:val="-11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2"/>
          <w:b/>
          <w:bCs/>
        </w:rPr>
        <w:t>BAT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2"/>
          <w:b/>
          <w:bCs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33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82"/>
          <w:b/>
          <w:bCs/>
        </w:rPr>
        <w:t>BÖLGE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93" w:right="-75"/>
        <w:jc w:val="left"/>
        <w:tabs>
          <w:tab w:pos="334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447113pt;margin-top:3.06276pt;width:17.162979pt;height:16.5pt;mso-position-horizontal-relative:page;mso-position-vertical-relative:paragraph;z-index:-16061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212877"/>
                      <w:w w:val="97"/>
                    </w:rPr>
                    <w:t>l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212877"/>
                      <w:spacing w:val="-4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464964"/>
                      <w:spacing w:val="-306"/>
                      <w:w w:val="188"/>
                    </w:rPr>
                    <w:t>a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6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999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2"/>
          <w:b/>
          <w:bCs/>
        </w:rPr>
        <w:t>Okta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92"/>
          <w:b/>
          <w:bCs/>
        </w:rPr>
        <w:t>y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1"/>
          <w:w w:val="92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b/>
          <w:bCs/>
        </w:rPr>
        <w:t>ÇINAR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3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1" w:lineRule="atLeast"/>
        <w:ind w:left="14" w:right="-20"/>
        <w:jc w:val="left"/>
        <w:rPr>
          <w:rFonts w:ascii="Arial" w:hAnsi="Arial" w:cs="Arial" w:eastAsia="Arial"/>
          <w:sz w:val="53"/>
          <w:szCs w:val="53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979999"/>
          <w:spacing w:val="-29"/>
          <w:w w:val="142"/>
          <w:i/>
          <w:position w:val="15"/>
        </w:rPr>
        <w:t>1</w:t>
      </w:r>
      <w:r>
        <w:rPr>
          <w:rFonts w:ascii="Arial" w:hAnsi="Arial" w:cs="Arial" w:eastAsia="Arial"/>
          <w:sz w:val="53"/>
          <w:szCs w:val="53"/>
          <w:color w:val="747475"/>
          <w:spacing w:val="-77"/>
          <w:w w:val="88"/>
          <w:position w:val="0"/>
        </w:rPr>
        <w:t>.</w:t>
      </w:r>
      <w:r>
        <w:rPr>
          <w:rFonts w:ascii="Arial" w:hAnsi="Arial" w:cs="Arial" w:eastAsia="Arial"/>
          <w:sz w:val="53"/>
          <w:szCs w:val="53"/>
          <w:color w:val="59595B"/>
          <w:spacing w:val="0"/>
          <w:w w:val="79"/>
          <w:position w:val="0"/>
        </w:rPr>
        <w:t>.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34" w:right="-8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9595B"/>
          <w:spacing w:val="0"/>
          <w:w w:val="100"/>
          <w:position w:val="-1"/>
        </w:rPr>
        <w:t>aıy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44444"/>
          <w:w w:val="67"/>
          <w:position w:val="-5"/>
        </w:rPr>
        <w:t>o-ru</w:t>
      </w:r>
      <w:r>
        <w:rPr>
          <w:rFonts w:ascii="Arial" w:hAnsi="Arial" w:cs="Arial" w:eastAsia="Arial"/>
          <w:sz w:val="23"/>
          <w:szCs w:val="23"/>
          <w:color w:val="444444"/>
          <w:spacing w:val="-35"/>
          <w:w w:val="100"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82"/>
          <w:position w:val="-5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27" w:lineRule="atLeast"/>
        <w:ind w:left="718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100"/>
        </w:rPr>
        <w:t>.,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7572D4"/>
          <w:spacing w:val="-9"/>
          <w:w w:val="14"/>
        </w:rPr>
        <w:t>_</w:t>
      </w:r>
      <w:r>
        <w:rPr>
          <w:rFonts w:ascii="Times New Roman" w:hAnsi="Times New Roman" w:cs="Times New Roman" w:eastAsia="Times New Roman"/>
          <w:sz w:val="32"/>
          <w:szCs w:val="32"/>
          <w:color w:val="979999"/>
          <w:spacing w:val="0"/>
          <w:w w:val="102"/>
        </w:rPr>
        <w:t>,.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spacing w:before="0" w:after="0" w:line="90" w:lineRule="exact"/>
        <w:ind w:left="62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9595B"/>
          <w:spacing w:val="0"/>
          <w:w w:val="185"/>
          <w:position w:val="2"/>
        </w:rPr>
        <w:t>...</w:t>
      </w:r>
      <w:r>
        <w:rPr>
          <w:rFonts w:ascii="Arial" w:hAnsi="Arial" w:cs="Arial" w:eastAsia="Arial"/>
          <w:sz w:val="17"/>
          <w:szCs w:val="17"/>
          <w:color w:val="59595B"/>
          <w:spacing w:val="87"/>
          <w:w w:val="185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979999"/>
          <w:spacing w:val="0"/>
          <w:w w:val="109"/>
          <w:position w:val="2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0" w:lineRule="exact"/>
        <w:ind w:left="70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42"/>
          <w:position w:val="-3"/>
        </w:rPr>
        <w:t>cl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4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8"/>
          <w:w w:val="142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AEAEAF"/>
          <w:spacing w:val="0"/>
          <w:w w:val="285"/>
          <w:position w:val="-3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-20"/>
        <w:jc w:val="left"/>
        <w:tabs>
          <w:tab w:pos="9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464964"/>
          <w:spacing w:val="0"/>
          <w:w w:val="72"/>
          <w:position w:val="-5"/>
        </w:rPr>
        <w:t>:'S</w:t>
      </w:r>
      <w:r>
        <w:rPr>
          <w:rFonts w:ascii="Arial" w:hAnsi="Arial" w:cs="Arial" w:eastAsia="Arial"/>
          <w:sz w:val="26"/>
          <w:szCs w:val="26"/>
          <w:color w:val="46496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464964"/>
          <w:spacing w:val="0"/>
          <w:w w:val="100"/>
          <w:position w:val="-5"/>
        </w:rPr>
      </w:r>
      <w:r>
        <w:rPr>
          <w:rFonts w:ascii="Arial" w:hAnsi="Arial" w:cs="Arial" w:eastAsia="Arial"/>
          <w:sz w:val="25"/>
          <w:szCs w:val="25"/>
          <w:color w:val="747475"/>
          <w:spacing w:val="-9"/>
          <w:w w:val="79"/>
          <w:position w:val="-5"/>
        </w:rPr>
        <w:t>v</w:t>
      </w:r>
      <w:r>
        <w:rPr>
          <w:rFonts w:ascii="Arial" w:hAnsi="Arial" w:cs="Arial" w:eastAsia="Arial"/>
          <w:sz w:val="25"/>
          <w:szCs w:val="25"/>
          <w:color w:val="979999"/>
          <w:spacing w:val="0"/>
          <w:w w:val="50"/>
          <w:position w:val="-5"/>
        </w:rPr>
        <w:t>f.: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360"/>
          <w:cols w:num="3" w:equalWidth="0">
            <w:col w:w="6691" w:space="1870"/>
            <w:col w:w="448" w:space="260"/>
            <w:col w:w="2291"/>
          </w:cols>
        </w:sectPr>
      </w:pPr>
      <w:rPr/>
    </w:p>
    <w:p>
      <w:pPr>
        <w:spacing w:before="0" w:after="0" w:line="238" w:lineRule="exact"/>
        <w:ind w:right="1172"/>
        <w:jc w:val="right"/>
        <w:tabs>
          <w:tab w:pos="640" w:val="left"/>
          <w:tab w:pos="17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236847pt;margin-top:9.146575pt;width:7.154587pt;height:26.713514pt;mso-position-horizontal-relative:page;mso-position-vertical-relative:paragraph;z-index:-16069" type="#_x0000_t202" filled="f" stroked="f">
            <v:textbox inset="0,0,0,0">
              <w:txbxContent>
                <w:p>
                  <w:pPr>
                    <w:spacing w:before="0" w:after="0" w:line="225" w:lineRule="exact"/>
                    <w:ind w:left="26"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59595B"/>
                      <w:spacing w:val="0"/>
                      <w:w w:val="106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07.236847pt;margin-top:9.939188pt;width:4.9096pt;height:25.9209pt;mso-position-horizontal-relative:page;mso-position-vertical-relative:paragraph;z-index:-16065" coordorigin="10145,199" coordsize="98,518">
            <v:shape style="position:absolute;left:10145;top:199;width:98;height:518" coordorigin="10145,199" coordsize="98,518" path="m10145,199l10243,199,10243,717,10145,717,10145,199e" filled="t" fillcolor="#EBEBEB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747475"/>
          <w:spacing w:val="-21"/>
          <w:w w:val="114"/>
          <w:position w:val="-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EAEA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4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6"/>
          <w:w w:val="524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4B"/>
          <w:spacing w:val="-40"/>
          <w:w w:val="233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1334B"/>
          <w:spacing w:val="-67"/>
          <w:w w:val="233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4"/>
          <w:i/>
          <w:position w:val="-3"/>
        </w:rPr>
        <w:t>"""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7"/>
          <w:szCs w:val="27"/>
          <w:color w:val="747475"/>
          <w:spacing w:val="0"/>
          <w:w w:val="49"/>
          <w:i/>
          <w:position w:val="-3"/>
        </w:rPr>
        <w:t>fr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right="1491"/>
        <w:jc w:val="right"/>
        <w:tabs>
          <w:tab w:pos="280" w:val="left"/>
          <w:tab w:pos="12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479.165192pt;margin-top:10.589467pt;width:.1pt;height:14.63086pt;mso-position-horizontal-relative:page;mso-position-vertical-relative:paragraph;z-index:-16064" coordorigin="9583,212" coordsize="2,293">
            <v:shape style="position:absolute;left:9583;top:212;width:2;height:293" coordorigin="9583,212" coordsize="0,293" path="m9583,504l9583,212e" filled="f" stroked="t" strokeweight="2.162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40332pt;margin-top:14.959606pt;width:7.097398pt;height:8.5pt;mso-position-horizontal-relative:page;mso-position-vertical-relative:paragraph;z-index:-1605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79999"/>
                      <w:w w:val="52"/>
                      <w:i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979999"/>
                      <w:spacing w:val="-23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9595B"/>
                      <w:spacing w:val="0"/>
                      <w:w w:val="145"/>
                      <w:i/>
                    </w:rPr>
                    <w:t>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979999"/>
          <w:w w:val="220"/>
          <w:position w:val="-8"/>
        </w:rPr>
        <w:t>\</w:t>
      </w:r>
      <w:r>
        <w:rPr>
          <w:rFonts w:ascii="Arial" w:hAnsi="Arial" w:cs="Arial" w:eastAsia="Arial"/>
          <w:sz w:val="13"/>
          <w:szCs w:val="13"/>
          <w:color w:val="979999"/>
          <w:w w:val="100"/>
          <w:position w:val="-8"/>
        </w:rPr>
        <w:tab/>
      </w:r>
      <w:r>
        <w:rPr>
          <w:rFonts w:ascii="Arial" w:hAnsi="Arial" w:cs="Arial" w:eastAsia="Arial"/>
          <w:sz w:val="13"/>
          <w:szCs w:val="13"/>
          <w:color w:val="979999"/>
          <w:w w:val="100"/>
          <w:position w:val="-8"/>
        </w:rPr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35"/>
          <w:i/>
          <w:position w:val="-8"/>
        </w:rPr>
        <w:t>il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35"/>
          <w:i/>
          <w:position w:val="-8"/>
        </w:rPr>
        <w:t>  </w:t>
      </w:r>
      <w:r>
        <w:rPr>
          <w:rFonts w:ascii="Arial" w:hAnsi="Arial" w:cs="Arial" w:eastAsia="Arial"/>
          <w:sz w:val="13"/>
          <w:szCs w:val="13"/>
          <w:color w:val="2D2D2D"/>
          <w:spacing w:val="20"/>
          <w:w w:val="135"/>
          <w:i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340"/>
          <w:position w:val="-8"/>
        </w:rPr>
        <w:t>'</w:t>
      </w:r>
      <w:r>
        <w:rPr>
          <w:rFonts w:ascii="Arial" w:hAnsi="Arial" w:cs="Arial" w:eastAsia="Arial"/>
          <w:sz w:val="13"/>
          <w:szCs w:val="13"/>
          <w:color w:val="2D2D2D"/>
          <w:spacing w:val="4"/>
          <w:w w:val="34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37"/>
          <w:position w:val="-8"/>
        </w:rPr>
        <w:t>u.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327"/>
          <w:position w:val="-8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0" w:right="36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0.544378pt;margin-top:24.095856pt;width:552.937290pt;height:786.364861pt;mso-position-horizontal-relative:page;mso-position-vertical-relative:page;z-index:-16068" coordorigin="411,482" coordsize="11059,15727">
            <v:group style="position:absolute;left:418;top:508;width:11002;height:2" coordorigin="418,508" coordsize="11002,2">
              <v:shape style="position:absolute;left:418;top:508;width:11002;height:2" coordorigin="418,508" coordsize="11002,0" path="m418,508l11420,508e" filled="f" stroked="t" strokeweight=".704379pt" strokecolor="#5B5B5B">
                <v:path arrowok="t"/>
              </v:shape>
            </v:group>
            <v:group style="position:absolute;left:2322;top:503;width:2;height:1481" coordorigin="2322,503" coordsize="2,1481">
              <v:shape style="position:absolute;left:2322;top:503;width:2;height:1481" coordorigin="2322,503" coordsize="0,1481" path="m2322,1984l2322,503e" filled="f" stroked="t" strokeweight=".704379pt" strokecolor="#575757">
                <v:path arrowok="t"/>
              </v:shape>
            </v:group>
            <v:group style="position:absolute;left:7203;top:517;width:2277;height:2" coordorigin="7203,517" coordsize="2277,2">
              <v:shape style="position:absolute;left:7203;top:517;width:2277;height:2" coordorigin="7203,517" coordsize="2277,0" path="m7203,517l9481,517e" filled="f" stroked="t" strokeweight=".704379pt" strokecolor="#5B5B60">
                <v:path arrowok="t"/>
              </v:shape>
            </v:group>
            <v:group style="position:absolute;left:8981;top:513;width:2;height:1472" coordorigin="8981,513" coordsize="2,1472">
              <v:shape style="position:absolute;left:8981;top:513;width:2;height:1472" coordorigin="8981,513" coordsize="0,1472" path="m8981,1984l8981,513e" filled="f" stroked="t" strokeweight=".704379pt" strokecolor="#606060">
                <v:path arrowok="t"/>
              </v:shape>
            </v:group>
            <v:group style="position:absolute;left:9425;top:517;width:366;height:2" coordorigin="9425,517" coordsize="366,2">
              <v:shape style="position:absolute;left:9425;top:517;width:366;height:2" coordorigin="9425,517" coordsize="366,0" path="m9425,517l9791,517e" filled="f" stroked="t" strokeweight=".469586pt" strokecolor="#4F4F4F">
                <v:path arrowok="t"/>
              </v:shape>
            </v:group>
            <v:group style="position:absolute;left:9716;top:517;width:1705;height:2" coordorigin="9716,517" coordsize="1705,2">
              <v:shape style="position:absolute;left:9716;top:517;width:1705;height:2" coordorigin="9716,517" coordsize="1705,0" path="m9716,517l11420,517e" filled="f" stroked="t" strokeweight=".704379pt" strokecolor="#5B5B5B">
                <v:path arrowok="t"/>
              </v:shape>
            </v:group>
            <v:group style="position:absolute;left:11425;top:503;width:2;height:3475" coordorigin="11425,503" coordsize="2,3475">
              <v:shape style="position:absolute;left:11425;top:503;width:2;height:3475" coordorigin="11425,503" coordsize="0,3475" path="m11425,3978l11425,503e" filled="f" stroked="t" strokeweight=".704379pt" strokecolor="#646464">
                <v:path arrowok="t"/>
              </v:shape>
            </v:group>
            <v:group style="position:absolute;left:11423;top:1215;width:2;height:313" coordorigin="11423,1215" coordsize="2,313">
              <v:shape style="position:absolute;left:11423;top:1215;width:2;height:313" coordorigin="11423,1215" coordsize="0,313" path="m11423,1529l11423,1215e" filled="f" stroked="t" strokeweight=".704379pt" strokecolor="#5B5B5B">
                <v:path arrowok="t"/>
              </v:shape>
            </v:group>
            <v:group style="position:absolute;left:8969;top:3389;width:1334;height:2" coordorigin="8969,3389" coordsize="1334,2">
              <v:shape style="position:absolute;left:8969;top:3389;width:1334;height:2" coordorigin="8969,3389" coordsize="1334,0" path="m8969,3389l10303,3389e" filled="f" stroked="t" strokeweight=".234793pt" strokecolor="#000000">
                <v:path arrowok="t"/>
              </v:shape>
            </v:group>
            <v:group style="position:absolute;left:10303;top:3389;width:1132;height:2" coordorigin="10303,3389" coordsize="1132,2">
              <v:shape style="position:absolute;left:10303;top:3389;width:1132;height:2" coordorigin="10303,3389" coordsize="1132,0" path="m10303,3389l11434,3389e" filled="f" stroked="t" strokeweight=".234793pt" strokecolor="#4F4F4F">
                <v:path arrowok="t"/>
              </v:shape>
            </v:group>
            <v:group style="position:absolute;left:423;top:3924;width:11012;height:2" coordorigin="423,3924" coordsize="11012,2">
              <v:shape style="position:absolute;left:423;top:3924;width:11012;height:2" coordorigin="423,3924" coordsize="11012,0" path="m423,3924l11434,3924e" filled="f" stroked="t" strokeweight=".704379pt" strokecolor="#4F4F4F">
                <v:path arrowok="t"/>
              </v:shape>
            </v:group>
            <v:group style="position:absolute;left:3785;top:3556;width:2;height:380" coordorigin="3785,3556" coordsize="2,380">
              <v:shape style="position:absolute;left:3785;top:3556;width:2;height:380" coordorigin="3785,3556" coordsize="0,380" path="m3785,3935l3785,3556e" filled="f" stroked="t" strokeweight=".939172pt" strokecolor="#3F3F3F">
                <v:path arrowok="t"/>
              </v:shape>
            </v:group>
            <v:group style="position:absolute;left:7058;top:3157;width:2;height:261" coordorigin="7058,3157" coordsize="2,261">
              <v:shape style="position:absolute;left:7058;top:3157;width:2;height:261" coordorigin="7058,3157" coordsize="0,261" path="m7058,3418l7058,3157e" filled="f" stroked="t" strokeweight=".469586pt" strokecolor="#575757">
                <v:path arrowok="t"/>
              </v:shape>
            </v:group>
            <v:group style="position:absolute;left:7053;top:3389;width:1183;height:2" coordorigin="7053,3389" coordsize="1183,2">
              <v:shape style="position:absolute;left:7053;top:3389;width:1183;height:2" coordorigin="7053,3389" coordsize="1183,0" path="m7053,3389l8237,3389e" filled="f" stroked="t" strokeweight="1.408757pt" strokecolor="#4B4B4B">
                <v:path arrowok="t"/>
              </v:shape>
            </v:group>
            <v:group style="position:absolute;left:7060;top:3361;width:2;height:579" coordorigin="7060,3361" coordsize="2,579">
              <v:shape style="position:absolute;left:7060;top:3361;width:2;height:579" coordorigin="7060,3361" coordsize="0,579" path="m7060,3940l7060,3361e" filled="f" stroked="t" strokeweight=".939172pt" strokecolor="#646464">
                <v:path arrowok="t"/>
              </v:shape>
            </v:group>
            <v:group style="position:absolute;left:418;top:4208;width:9063;height:2" coordorigin="418,4208" coordsize="9063,2">
              <v:shape style="position:absolute;left:418;top:4208;width:9063;height:2" coordorigin="418,4208" coordsize="9063,0" path="m418,4208l9481,4208e" filled="f" stroked="t" strokeweight=".704379pt" strokecolor="#575757">
                <v:path arrowok="t"/>
              </v:shape>
            </v:group>
            <v:group style="position:absolute;left:2324;top:3921;width:2;height:4173" coordorigin="2324,3921" coordsize="2,4173">
              <v:shape style="position:absolute;left:2324;top:3921;width:2;height:4173" coordorigin="2324,3921" coordsize="0,4173" path="m2324,8094l2324,3921e" filled="f" stroked="t" strokeweight=".704379pt" strokecolor="#575757">
                <v:path arrowok="t"/>
              </v:shape>
            </v:group>
            <v:group style="position:absolute;left:9425;top:4211;width:366;height:2" coordorigin="9425,4211" coordsize="366,2">
              <v:shape style="position:absolute;left:9425;top:4211;width:366;height:2" coordorigin="9425,4211" coordsize="366,0" path="m9425,4211l9791,4211e" filled="f" stroked="t" strokeweight=".469586pt" strokecolor="#444444">
                <v:path arrowok="t"/>
              </v:shape>
            </v:group>
            <v:group style="position:absolute;left:9735;top:4206;width:1705;height:2" coordorigin="9735,4206" coordsize="1705,2">
              <v:shape style="position:absolute;left:9735;top:4206;width:1705;height:2" coordorigin="9735,4206" coordsize="1705,0" path="m9735,4206l11439,4206e" filled="f" stroked="t" strokeweight=".704379pt" strokecolor="#606060">
                <v:path arrowok="t"/>
              </v:shape>
            </v:group>
            <v:group style="position:absolute;left:11437;top:3878;width:2;height:5303" coordorigin="11437,3878" coordsize="2,5303">
              <v:shape style="position:absolute;left:11437;top:3878;width:2;height:5303" coordorigin="11437,3878" coordsize="0,5303" path="m11437,9181l11437,3878e" filled="f" stroked="t" strokeweight=".704379pt" strokecolor="#606060">
                <v:path arrowok="t"/>
              </v:shape>
            </v:group>
            <v:group style="position:absolute;left:2310;top:4448;width:4771;height:2" coordorigin="2310,4448" coordsize="4771,2">
              <v:shape style="position:absolute;left:2310;top:4448;width:4771;height:2" coordorigin="2310,4448" coordsize="4771,0" path="m2310,4448l7081,4448e" filled="f" stroked="t" strokeweight=".704379pt" strokecolor="#575757">
                <v:path arrowok="t"/>
              </v:shape>
            </v:group>
            <v:group style="position:absolute;left:7025;top:4448;width:235;height:2" coordorigin="7025,4448" coordsize="235,2">
              <v:shape style="position:absolute;left:7025;top:4448;width:235;height:2" coordorigin="7025,4448" coordsize="235,0" path="m7025,4448l7260,4448e" filled="f" stroked="t" strokeweight=".469586pt" strokecolor="#3F3F3F">
                <v:path arrowok="t"/>
              </v:shape>
            </v:group>
            <v:group style="position:absolute;left:7203;top:4448;width:432;height:2" coordorigin="7203,4448" coordsize="432,2">
              <v:shape style="position:absolute;left:7203;top:4448;width:432;height:2" coordorigin="7203,4448" coordsize="432,0" path="m7203,4448l7635,4448e" filled="f" stroked="t" strokeweight=".704379pt" strokecolor="#5B5B5B">
                <v:path arrowok="t"/>
              </v:shape>
            </v:group>
            <v:group style="position:absolute;left:7579;top:4448;width:282;height:2" coordorigin="7579,4448" coordsize="282,2">
              <v:shape style="position:absolute;left:7579;top:4448;width:282;height:2" coordorigin="7579,4448" coordsize="282,0" path="m7579,4448l7861,4448e" filled="f" stroked="t" strokeweight=".469586pt" strokecolor="#484848">
                <v:path arrowok="t"/>
              </v:shape>
            </v:group>
            <v:group style="position:absolute;left:7805;top:4446;width:3630;height:2" coordorigin="7805,4446" coordsize="3630,2">
              <v:shape style="position:absolute;left:7805;top:4446;width:3630;height:2" coordorigin="7805,4446" coordsize="3630,0" path="m7805,4446l11434,4446e" filled="f" stroked="t" strokeweight=".704379pt" strokecolor="#575757">
                <v:path arrowok="t"/>
              </v:shape>
            </v:group>
            <v:group style="position:absolute;left:4832;top:4443;width:2;height:2174" coordorigin="4832,4443" coordsize="2,2174">
              <v:shape style="position:absolute;left:4832;top:4443;width:2;height:2174" coordorigin="4832,4443" coordsize="0,2174" path="m4832,6618l4832,4443e" filled="f" stroked="t" strokeweight=".704379pt" strokecolor="#5B5B5B">
                <v:path arrowok="t"/>
              </v:shape>
            </v:group>
            <v:group style="position:absolute;left:4823;top:4937;width:4447;height:2" coordorigin="4823,4937" coordsize="4447,2">
              <v:shape style="position:absolute;left:4823;top:4937;width:4447;height:2" coordorigin="4823,4937" coordsize="4447,0" path="m4823,4937l9270,4937e" filled="f" stroked="t" strokeweight=".704379pt" strokecolor="#575757">
                <v:path arrowok="t"/>
              </v:shape>
            </v:group>
            <v:group style="position:absolute;left:7607;top:4424;width:2;height:261" coordorigin="7607,4424" coordsize="2,261">
              <v:shape style="position:absolute;left:7607;top:4424;width:2;height:261" coordorigin="7607,4424" coordsize="0,261" path="m7607,4685l7607,4424e" filled="f" stroked="t" strokeweight=".234793pt" strokecolor="#606060">
                <v:path arrowok="t"/>
              </v:shape>
            </v:group>
            <v:group style="position:absolute;left:7607;top:4685;width:2;height:252" coordorigin="7607,4685" coordsize="2,252">
              <v:shape style="position:absolute;left:7607;top:4685;width:2;height:252" coordorigin="7607,4685" coordsize="0,252" path="m7607,4937l7607,4685e" filled="f" stroked="t" strokeweight=".234793pt" strokecolor="#3B3B3B">
                <v:path arrowok="t"/>
              </v:shape>
            </v:group>
            <v:group style="position:absolute;left:9213;top:4937;width:268;height:2" coordorigin="9213,4937" coordsize="268,2">
              <v:shape style="position:absolute;left:9213;top:4937;width:268;height:2" coordorigin="9213,4937" coordsize="268,0" path="m9213,4937l9481,4937e" filled="f" stroked="t" strokeweight=".469586pt" strokecolor="#484848">
                <v:path arrowok="t"/>
              </v:shape>
            </v:group>
            <v:group style="position:absolute;left:9425;top:4937;width:2015;height:2" coordorigin="9425,4937" coordsize="2015,2">
              <v:shape style="position:absolute;left:9425;top:4937;width:2015;height:2" coordorigin="9425,4937" coordsize="2015,0" path="m9425,4937l11439,4937e" filled="f" stroked="t" strokeweight=".704379pt" strokecolor="#606060">
                <v:path arrowok="t"/>
              </v:shape>
            </v:group>
            <v:group style="position:absolute;left:4827;top:5184;width:4442;height:2" coordorigin="4827,5184" coordsize="4442,2">
              <v:shape style="position:absolute;left:4827;top:5184;width:4442;height:2" coordorigin="4827,5184" coordsize="4442,0" path="m4827,5184l9270,5184e" filled="f" stroked="t" strokeweight=".704379pt" strokecolor="#5B5B5B">
                <v:path arrowok="t"/>
              </v:shape>
            </v:group>
            <v:group style="position:absolute;left:9213;top:5184;width:268;height:2" coordorigin="9213,5184" coordsize="268,2">
              <v:shape style="position:absolute;left:9213;top:5184;width:268;height:2" coordorigin="9213,5184" coordsize="268,0" path="m9213,5184l9481,5184e" filled="f" stroked="t" strokeweight=".469586pt" strokecolor="#4B4B4B">
                <v:path arrowok="t"/>
              </v:shape>
            </v:group>
            <v:group style="position:absolute;left:9425;top:5184;width:2019;height:2" coordorigin="9425,5184" coordsize="2019,2">
              <v:shape style="position:absolute;left:9425;top:5184;width:2019;height:2" coordorigin="9425,5184" coordsize="2019,0" path="m9425,5184l11444,5184e" filled="f" stroked="t" strokeweight=".704379pt" strokecolor="#676767">
                <v:path arrowok="t"/>
              </v:shape>
            </v:group>
            <v:group style="position:absolute;left:4823;top:5431;width:4447;height:2" coordorigin="4823,5431" coordsize="4447,2">
              <v:shape style="position:absolute;left:4823;top:5431;width:4447;height:2" coordorigin="4823,5431" coordsize="4447,0" path="m4823,5431l9270,5431e" filled="f" stroked="t" strokeweight=".704379pt" strokecolor="#575757">
                <v:path arrowok="t"/>
              </v:shape>
            </v:group>
            <v:group style="position:absolute;left:9213;top:5431;width:268;height:2" coordorigin="9213,5431" coordsize="268,2">
              <v:shape style="position:absolute;left:9213;top:5431;width:268;height:2" coordorigin="9213,5431" coordsize="268,0" path="m9213,5431l9481,5431e" filled="f" stroked="t" strokeweight=".469586pt" strokecolor="#484848">
                <v:path arrowok="t"/>
              </v:shape>
            </v:group>
            <v:group style="position:absolute;left:9410;top:5428;width:2029;height:2" coordorigin="9410,5428" coordsize="2029,2">
              <v:shape style="position:absolute;left:9410;top:5428;width:2029;height:2" coordorigin="9410,5428" coordsize="2029,0" path="m9410,5428l11439,5428e" filled="f" stroked="t" strokeweight=".704379pt" strokecolor="#5B5B5B">
                <v:path arrowok="t"/>
              </v:shape>
            </v:group>
            <v:group style="position:absolute;left:2310;top:5668;width:6959;height:2" coordorigin="2310,5668" coordsize="6959,2">
              <v:shape style="position:absolute;left:2310;top:5668;width:6959;height:2" coordorigin="2310,5668" coordsize="6959,0" path="m2310,5668l9270,5668e" filled="f" stroked="t" strokeweight=".704379pt" strokecolor="#575757">
                <v:path arrowok="t"/>
              </v:shape>
            </v:group>
            <v:group style="position:absolute;left:4827;top:5312;width:2;height:574" coordorigin="4827,5312" coordsize="2,574">
              <v:shape style="position:absolute;left:4827;top:5312;width:2;height:574" coordorigin="4827,5312" coordsize="0,574" path="m4827,5887l4827,5312e" filled="f" stroked="t" strokeweight=".704379pt" strokecolor="#4F4F4F">
                <v:path arrowok="t"/>
              </v:shape>
            </v:group>
            <v:group style="position:absolute;left:9213;top:5668;width:268;height:2" coordorigin="9213,5668" coordsize="268,2">
              <v:shape style="position:absolute;left:9213;top:5668;width:268;height:2" coordorigin="9213,5668" coordsize="268,0" path="m9213,5668l9481,5668e" filled="f" stroked="t" strokeweight=".469586pt" strokecolor="#3F3F3F">
                <v:path arrowok="t"/>
              </v:shape>
            </v:group>
            <v:group style="position:absolute;left:9425;top:5666;width:2015;height:2" coordorigin="9425,5666" coordsize="2015,2">
              <v:shape style="position:absolute;left:9425;top:5666;width:2015;height:2" coordorigin="9425,5666" coordsize="2015,0" path="m9425,5666l11439,5666e" filled="f" stroked="t" strokeweight=".704379pt" strokecolor="#5B5B5B">
                <v:path arrowok="t"/>
              </v:shape>
            </v:group>
            <v:group style="position:absolute;left:423;top:5908;width:11016;height:2" coordorigin="423,5908" coordsize="11016,2">
              <v:shape style="position:absolute;left:423;top:5908;width:11016;height:2" coordorigin="423,5908" coordsize="11016,0" path="m423,5908l11439,5908e" filled="f" stroked="t" strokeweight=".704379pt" strokecolor="#5B5B5B">
                <v:path arrowok="t"/>
              </v:shape>
            </v:group>
            <v:group style="position:absolute;left:9213;top:5906;width:268;height:2" coordorigin="9213,5906" coordsize="268,2">
              <v:shape style="position:absolute;left:9213;top:5906;width:268;height:2" coordorigin="9213,5906" coordsize="268,0" path="m9213,5906l9481,5906e" filled="f" stroked="t" strokeweight=".469586pt" strokecolor="#3F3F3F">
                <v:path arrowok="t"/>
              </v:shape>
            </v:group>
            <v:group style="position:absolute;left:7607;top:5910;width:2;height:693" coordorigin="7607,5910" coordsize="2,693">
              <v:shape style="position:absolute;left:7607;top:5910;width:2;height:693" coordorigin="7607,5910" coordsize="0,693" path="m7607,6603l7607,5910e" filled="f" stroked="t" strokeweight=".234793pt" strokecolor="#444444">
                <v:path arrowok="t"/>
              </v:shape>
            </v:group>
            <v:group style="position:absolute;left:2310;top:6373;width:6959;height:2" coordorigin="2310,6373" coordsize="6959,2">
              <v:shape style="position:absolute;left:2310;top:6373;width:6959;height:2" coordorigin="2310,6373" coordsize="6959,0" path="m2310,6373l9270,6373e" filled="f" stroked="t" strokeweight=".704379pt" strokecolor="#5B5B5B">
                <v:path arrowok="t"/>
              </v:shape>
            </v:group>
            <v:group style="position:absolute;left:9213;top:6371;width:268;height:2" coordorigin="9213,6371" coordsize="268,2">
              <v:shape style="position:absolute;left:9213;top:6371;width:268;height:2" coordorigin="9213,6371" coordsize="268,0" path="m9213,6371l9481,6371e" filled="f" stroked="t" strokeweight=".469586pt" strokecolor="#3F3F3F">
                <v:path arrowok="t"/>
              </v:shape>
            </v:group>
            <v:group style="position:absolute;left:9425;top:6371;width:2019;height:2" coordorigin="9425,6371" coordsize="2019,2">
              <v:shape style="position:absolute;left:9425;top:6371;width:2019;height:2" coordorigin="9425,6371" coordsize="2019,0" path="m9425,6371l11444,6371e" filled="f" stroked="t" strokeweight=".704379pt" strokecolor="#606060">
                <v:path arrowok="t"/>
              </v:shape>
            </v:group>
            <v:group style="position:absolute;left:2315;top:6608;width:6955;height:2" coordorigin="2315,6608" coordsize="6955,2">
              <v:shape style="position:absolute;left:2315;top:6608;width:6955;height:2" coordorigin="2315,6608" coordsize="6955,0" path="m2315,6608l9270,6608e" filled="f" stroked="t" strokeweight=".704379pt" strokecolor="#5B5B5B">
                <v:path arrowok="t"/>
              </v:shape>
            </v:group>
            <v:group style="position:absolute;left:9213;top:6608;width:268;height:2" coordorigin="9213,6608" coordsize="268,2">
              <v:shape style="position:absolute;left:9213;top:6608;width:268;height:2" coordorigin="9213,6608" coordsize="268,0" path="m9213,6608l9481,6608e" filled="f" stroked="t" strokeweight=".469586pt" strokecolor="#484848">
                <v:path arrowok="t"/>
              </v:shape>
            </v:group>
            <v:group style="position:absolute;left:9420;top:6608;width:2019;height:2" coordorigin="9420,6608" coordsize="2019,2">
              <v:shape style="position:absolute;left:9420;top:6608;width:2019;height:2" coordorigin="9420,6608" coordsize="2019,0" path="m9420,6608l11439,6608e" filled="f" stroked="t" strokeweight=".704379pt" strokecolor="#606060">
                <v:path arrowok="t"/>
              </v:shape>
            </v:group>
            <v:group style="position:absolute;left:423;top:6845;width:8847;height:2" coordorigin="423,6845" coordsize="8847,2">
              <v:shape style="position:absolute;left:423;top:6845;width:8847;height:2" coordorigin="423,6845" coordsize="8847,0" path="m423,6845l9270,6845e" filled="f" stroked="t" strokeweight=".704379pt" strokecolor="#5B5B5B">
                <v:path arrowok="t"/>
              </v:shape>
            </v:group>
            <v:group style="position:absolute;left:432;top:1215;width:2;height:138" coordorigin="432,1215" coordsize="2,138">
              <v:shape style="position:absolute;left:432;top:1215;width:2;height:138" coordorigin="432,1215" coordsize="0,138" path="m432,1353l432,1215e" filled="f" stroked="t" strokeweight=".469586pt" strokecolor="#343434">
                <v:path arrowok="t"/>
              </v:shape>
            </v:group>
            <v:group style="position:absolute;left:432;top:489;width:2;height:15708" coordorigin="432,489" coordsize="2,15708">
              <v:shape style="position:absolute;left:432;top:489;width:2;height:15708" coordorigin="432,489" coordsize="0,15708" path="m432,16197l432,489e" filled="f" stroked="t" strokeweight=".704379pt" strokecolor="#5B5B5B">
                <v:path arrowok="t"/>
              </v:shape>
            </v:group>
            <v:group style="position:absolute;left:9213;top:6845;width:268;height:2" coordorigin="9213,6845" coordsize="268,2">
              <v:shape style="position:absolute;left:9213;top:6845;width:268;height:2" coordorigin="9213,6845" coordsize="268,0" path="m9213,6845l9481,6845e" filled="f" stroked="t" strokeweight=".469586pt" strokecolor="#484848">
                <v:path arrowok="t"/>
              </v:shape>
            </v:group>
            <v:group style="position:absolute;left:9425;top:6845;width:2019;height:2" coordorigin="9425,6845" coordsize="2019,2">
              <v:shape style="position:absolute;left:9425;top:6845;width:2019;height:2" coordorigin="9425,6845" coordsize="2019,0" path="m9425,6845l11444,6845e" filled="f" stroked="t" strokeweight=".704379pt" strokecolor="#646464">
                <v:path arrowok="t"/>
              </v:shape>
            </v:group>
            <v:group style="position:absolute;left:11434;top:6328;width:2;height:1643" coordorigin="11434,6328" coordsize="2,1643">
              <v:shape style="position:absolute;left:11434;top:6328;width:2;height:1643" coordorigin="11434,6328" coordsize="0,1643" path="m11434,7971l11434,6328e" filled="f" stroked="t" strokeweight=".704379pt" strokecolor="#646464">
                <v:path arrowok="t"/>
              </v:shape>
            </v:group>
            <v:group style="position:absolute;left:418;top:7308;width:11026;height:2" coordorigin="418,7308" coordsize="11026,2">
              <v:shape style="position:absolute;left:418;top:7308;width:11026;height:2" coordorigin="418,7308" coordsize="11026,0" path="m418,7308l11444,7308e" filled="f" stroked="t" strokeweight=".704379pt" strokecolor="#575757">
                <v:path arrowok="t"/>
              </v:shape>
            </v:group>
            <v:group style="position:absolute;left:4832;top:7301;width:2;height:266" coordorigin="4832,7301" coordsize="2,266">
              <v:shape style="position:absolute;left:4832;top:7301;width:2;height:266" coordorigin="4832,7301" coordsize="0,266" path="m4832,7567l4832,7301e" filled="f" stroked="t" strokeweight=".939172pt" strokecolor="#5B5B5B">
                <v:path arrowok="t"/>
              </v:shape>
            </v:group>
            <v:group style="position:absolute;left:4827;top:7546;width:6616;height:2" coordorigin="4827,7546" coordsize="6616,2">
              <v:shape style="position:absolute;left:4827;top:7546;width:6616;height:2" coordorigin="4827,7546" coordsize="6616,0" path="m4827,7546l11444,7546e" filled="f" stroked="t" strokeweight=".704379pt" strokecolor="#5B5B5B">
                <v:path arrowok="t"/>
              </v:shape>
            </v:group>
            <v:group style="position:absolute;left:4832;top:7377;width:2;height:617" coordorigin="4832,7377" coordsize="2,617">
              <v:shape style="position:absolute;left:4832;top:7377;width:2;height:617" coordorigin="4832,7377" coordsize="0,617" path="m4832,7994l4832,7377e" filled="f" stroked="t" strokeweight=".704379pt" strokecolor="#575757">
                <v:path arrowok="t"/>
              </v:shape>
            </v:group>
            <v:group style="position:absolute;left:4827;top:7785;width:686;height:2" coordorigin="4827,7785" coordsize="686,2">
              <v:shape style="position:absolute;left:4827;top:7785;width:686;height:2" coordorigin="4827,7785" coordsize="686,0" path="m4827,7785l5513,7785e" filled="f" stroked="t" strokeweight=".469586pt" strokecolor="#545454">
                <v:path arrowok="t"/>
              </v:shape>
            </v:group>
            <v:group style="position:absolute;left:5457;top:7785;width:3813;height:2" coordorigin="5457,7785" coordsize="3813,2">
              <v:shape style="position:absolute;left:5457;top:7785;width:3813;height:2" coordorigin="5457,7785" coordsize="3813,0" path="m5457,7785l9270,7785e" filled="f" stroked="t" strokeweight=".704379pt" strokecolor="#5B5B5B">
                <v:path arrowok="t"/>
              </v:shape>
            </v:group>
            <v:group style="position:absolute;left:9213;top:7785;width:268;height:2" coordorigin="9213,7785" coordsize="268,2">
              <v:shape style="position:absolute;left:9213;top:7785;width:268;height:2" coordorigin="9213,7785" coordsize="268,0" path="m9213,7785l9481,7785e" filled="f" stroked="t" strokeweight=".469586pt" strokecolor="#3F3F3F">
                <v:path arrowok="t"/>
              </v:shape>
            </v:group>
            <v:group style="position:absolute;left:9425;top:7783;width:2024;height:2" coordorigin="9425,7783" coordsize="2024,2">
              <v:shape style="position:absolute;left:9425;top:7783;width:2024;height:2" coordorigin="9425,7783" coordsize="2024,0" path="m9425,7783l11449,7783e" filled="f" stroked="t" strokeweight=".704379pt" strokecolor="#5B5B5B">
                <v:path arrowok="t"/>
              </v:shape>
            </v:group>
            <v:group style="position:absolute;left:4832;top:7743;width:2;height:337" coordorigin="4832,7743" coordsize="2,337">
              <v:shape style="position:absolute;left:4832;top:7743;width:2;height:337" coordorigin="4832,7743" coordsize="0,337" path="m4832,8080l4832,7743e" filled="f" stroked="t" strokeweight=".939172pt" strokecolor="#5B5B5B">
                <v:path arrowok="t"/>
              </v:shape>
            </v:group>
            <v:group style="position:absolute;left:423;top:8068;width:11021;height:2" coordorigin="423,8068" coordsize="11021,2">
              <v:shape style="position:absolute;left:423;top:8068;width:11021;height:2" coordorigin="423,8068" coordsize="11021,0" path="m423,8068l11444,8068e" filled="f" stroked="t" strokeweight=".704379pt" strokecolor="#575757">
                <v:path arrowok="t"/>
              </v:shape>
            </v:group>
            <v:group style="position:absolute;left:2324;top:8023;width:2;height:328" coordorigin="2324,8023" coordsize="2,328">
              <v:shape style="position:absolute;left:2324;top:8023;width:2;height:328" coordorigin="2324,8023" coordsize="0,328" path="m2324,8350l2324,8023e" filled="f" stroked="t" strokeweight=".469586pt" strokecolor="#3F3F3F">
                <v:path arrowok="t"/>
              </v:shape>
            </v:group>
            <v:group style="position:absolute;left:2327;top:8293;width:2;height:1006" coordorigin="2327,8293" coordsize="2,1006">
              <v:shape style="position:absolute;left:2327;top:8293;width:2;height:1006" coordorigin="2327,8293" coordsize="0,1006" path="m2327,9300l2327,8293e" filled="f" stroked="t" strokeweight=".939172pt" strokecolor="#606060">
                <v:path arrowok="t"/>
              </v:shape>
            </v:group>
            <v:group style="position:absolute;left:11441;top:8222;width:2;height:679" coordorigin="11441,8222" coordsize="2,679">
              <v:shape style="position:absolute;left:11441;top:8222;width:2;height:679" coordorigin="11441,8222" coordsize="0,679" path="m11441,8901l11441,8222e" filled="f" stroked="t" strokeweight=".704379pt" strokecolor="#646464">
                <v:path arrowok="t"/>
              </v:shape>
            </v:group>
            <v:group style="position:absolute;left:423;top:9032;width:6659;height:2" coordorigin="423,9032" coordsize="6659,2">
              <v:shape style="position:absolute;left:423;top:9032;width:6659;height:2" coordorigin="423,9032" coordsize="6659,0" path="m423,9032l7081,9032e" filled="f" stroked="t" strokeweight=".704379pt" strokecolor="#575757">
                <v:path arrowok="t"/>
              </v:shape>
            </v:group>
            <v:group style="position:absolute;left:7025;top:9034;width:235;height:2" coordorigin="7025,9034" coordsize="235,2">
              <v:shape style="position:absolute;left:7025;top:9034;width:235;height:2" coordorigin="7025,9034" coordsize="235,0" path="m7025,9034l7260,9034e" filled="f" stroked="t" strokeweight=".469586pt" strokecolor="#3F3F3F">
                <v:path arrowok="t"/>
              </v:shape>
            </v:group>
            <v:group style="position:absolute;left:7203;top:9034;width:2277;height:2" coordorigin="7203,9034" coordsize="2277,2">
              <v:shape style="position:absolute;left:7203;top:9034;width:2277;height:2" coordorigin="7203,9034" coordsize="2277,0" path="m7203,9034l9481,9034e" filled="f" stroked="t" strokeweight=".704379pt" strokecolor="#575757">
                <v:path arrowok="t"/>
              </v:shape>
            </v:group>
            <v:group style="position:absolute;left:9425;top:9034;width:178;height:2" coordorigin="9425,9034" coordsize="178,2">
              <v:shape style="position:absolute;left:9425;top:9034;width:178;height:2" coordorigin="9425,9034" coordsize="178,0" path="m9425,9034l9603,9034e" filled="f" stroked="t" strokeweight=".469586pt" strokecolor="#484848">
                <v:path arrowok="t"/>
              </v:shape>
            </v:group>
            <v:group style="position:absolute;left:9547;top:9029;width:1902;height:2" coordorigin="9547,9029" coordsize="1902,2">
              <v:shape style="position:absolute;left:9547;top:9029;width:1902;height:2" coordorigin="9547,9029" coordsize="1902,0" path="m9547,9029l11449,9029e" filled="f" stroked="t" strokeweight=".704379pt" strokecolor="#575757">
                <v:path arrowok="t"/>
              </v:shape>
            </v:group>
            <v:group style="position:absolute;left:11449;top:8934;width:2;height:7254" coordorigin="11449,8934" coordsize="2,7254">
              <v:shape style="position:absolute;left:11449;top:8934;width:2;height:7254" coordorigin="11449,8934" coordsize="0,7254" path="m11449,16188l11449,8934e" filled="f" stroked="t" strokeweight=".704379pt" strokecolor="#676767">
                <v:path arrowok="t"/>
              </v:shape>
            </v:group>
            <v:group style="position:absolute;left:2324;top:9243;width:2;height:294" coordorigin="2324,9243" coordsize="2,294">
              <v:shape style="position:absolute;left:2324;top:9243;width:2;height:294" coordorigin="2324,9243" coordsize="0,294" path="m2324,9537l2324,9243e" filled="f" stroked="t" strokeweight=".469586pt" strokecolor="#484848">
                <v:path arrowok="t"/>
              </v:shape>
            </v:group>
            <v:group style="position:absolute;left:432;top:9480;width:2;height:309" coordorigin="432,9480" coordsize="2,309">
              <v:shape style="position:absolute;left:432;top:9480;width:2;height:309" coordorigin="432,9480" coordsize="0,309" path="m432,9789l432,9480e" filled="f" stroked="t" strokeweight=".469586pt" strokecolor="#4B4B4B">
                <v:path arrowok="t"/>
              </v:shape>
            </v:group>
            <v:group style="position:absolute;left:2324;top:9480;width:2;height:494" coordorigin="2324,9480" coordsize="2,494">
              <v:shape style="position:absolute;left:2324;top:9480;width:2;height:494" coordorigin="2324,9480" coordsize="0,494" path="m2324,9974l2324,9480e" filled="f" stroked="t" strokeweight=".704379pt" strokecolor="#575757">
                <v:path arrowok="t"/>
              </v:shape>
            </v:group>
            <v:group style="position:absolute;left:11444;top:9480;width:2;height:309" coordorigin="11444,9480" coordsize="2,309">
              <v:shape style="position:absolute;left:11444;top:9480;width:2;height:309" coordorigin="11444,9480" coordsize="0,309" path="m11444,9789l11444,9480e" filled="f" stroked="t" strokeweight=".469586pt" strokecolor="#4F4F4F">
                <v:path arrowok="t"/>
              </v:shape>
            </v:group>
            <v:group style="position:absolute;left:423;top:9950;width:6137;height:2" coordorigin="423,9950" coordsize="6137,2">
              <v:shape style="position:absolute;left:423;top:9950;width:6137;height:2" coordorigin="423,9950" coordsize="6137,0" path="m423,9950l6560,9950e" filled="f" stroked="t" strokeweight=".704379pt" strokecolor="#575757">
                <v:path arrowok="t"/>
              </v:shape>
            </v:group>
            <v:group style="position:absolute;left:6415;top:9948;width:3188;height:2" coordorigin="6415,9948" coordsize="3188,2">
              <v:shape style="position:absolute;left:6415;top:9948;width:3188;height:2" coordorigin="6415,9948" coordsize="3188,0" path="m6415,9948l9603,9948e" filled="f" stroked="t" strokeweight=".704379pt" strokecolor="#575757">
                <v:path arrowok="t"/>
              </v:shape>
            </v:group>
            <v:group style="position:absolute;left:9547;top:9945;width:244;height:2" coordorigin="9547,9945" coordsize="244,2">
              <v:shape style="position:absolute;left:9547;top:9945;width:244;height:2" coordorigin="9547,9945" coordsize="244,0" path="m9547,9945l9791,9945e" filled="f" stroked="t" strokeweight=".469586pt" strokecolor="#484848">
                <v:path arrowok="t"/>
              </v:shape>
            </v:group>
            <v:group style="position:absolute;left:9735;top:9945;width:1719;height:2" coordorigin="9735,9945" coordsize="1719,2">
              <v:shape style="position:absolute;left:9735;top:9945;width:1719;height:2" coordorigin="9735,9945" coordsize="1719,0" path="m9735,9945l11453,9945e" filled="f" stroked="t" strokeweight=".704379pt" strokecolor="#575757">
                <v:path arrowok="t"/>
              </v:shape>
            </v:group>
            <v:group style="position:absolute;left:427;top:10192;width:3245;height:2" coordorigin="427,10192" coordsize="3245,2">
              <v:shape style="position:absolute;left:427;top:10192;width:3245;height:2" coordorigin="427,10192" coordsize="3245,0" path="m427,10192l3672,10192e" filled="f" stroked="t" strokeweight=".704379pt" strokecolor="#575757">
                <v:path arrowok="t"/>
              </v:shape>
            </v:group>
            <v:group style="position:absolute;left:2324;top:9903;width:2;height:318" coordorigin="2324,9903" coordsize="2,318">
              <v:shape style="position:absolute;left:2324;top:9903;width:2;height:318" coordorigin="2324,9903" coordsize="0,318" path="m2324,10221l2324,9903e" filled="f" stroked="t" strokeweight=".469586pt" strokecolor="#3F3F3F">
                <v:path arrowok="t"/>
              </v:shape>
            </v:group>
            <v:group style="position:absolute;left:3616;top:10192;width:188;height:2" coordorigin="3616,10192" coordsize="188,2">
              <v:shape style="position:absolute;left:3616;top:10192;width:188;height:2" coordorigin="3616,10192" coordsize="188,0" path="m3616,10192l3804,10192e" filled="f" stroked="t" strokeweight=".469586pt" strokecolor="#444444">
                <v:path arrowok="t"/>
              </v:shape>
            </v:group>
            <v:group style="position:absolute;left:7241;top:9941;width:2;height:256" coordorigin="7241,9941" coordsize="2,256">
              <v:shape style="position:absolute;left:7241;top:9941;width:2;height:256" coordorigin="7241,9941" coordsize="0,256" path="m7241,10197l7241,9941e" filled="f" stroked="t" strokeweight=".939172pt" strokecolor="#5B5B5B">
                <v:path arrowok="t"/>
              </v:shape>
            </v:group>
            <v:group style="position:absolute;left:3747;top:10190;width:7701;height:2" coordorigin="3747,10190" coordsize="7701,2">
              <v:shape style="position:absolute;left:3747;top:10190;width:7701;height:2" coordorigin="3747,10190" coordsize="7701,0" path="m3747,10190l11449,10190e" filled="f" stroked="t" strokeweight=".704379pt" strokecolor="#606060">
                <v:path arrowok="t"/>
              </v:shape>
            </v:group>
            <v:group style="position:absolute;left:427;top:10475;width:8842;height:2" coordorigin="427,10475" coordsize="8842,2">
              <v:shape style="position:absolute;left:427;top:10475;width:8842;height:2" coordorigin="427,10475" coordsize="8842,0" path="m427,10475l9270,10475e" filled="f" stroked="t" strokeweight=".704379pt" strokecolor="#5B5B5B">
                <v:path arrowok="t"/>
              </v:shape>
            </v:group>
            <v:group style="position:absolute;left:2327;top:10149;width:2;height:3143" coordorigin="2327,10149" coordsize="2,3143">
              <v:shape style="position:absolute;left:2327;top:10149;width:2;height:3143" coordorigin="2327,10149" coordsize="0,3143" path="m2327,13292l2327,10149e" filled="f" stroked="t" strokeweight=".704379pt" strokecolor="#5B5B5B">
                <v:path arrowok="t"/>
              </v:shape>
            </v:group>
            <v:group style="position:absolute;left:9213;top:10472;width:268;height:2" coordorigin="9213,10472" coordsize="268,2">
              <v:shape style="position:absolute;left:9213;top:10472;width:268;height:2" coordorigin="9213,10472" coordsize="268,0" path="m9213,10472l9481,10472e" filled="f" stroked="t" strokeweight=".469586pt" strokecolor="#484848">
                <v:path arrowok="t"/>
              </v:shape>
            </v:group>
            <v:group style="position:absolute;left:9406;top:10472;width:2047;height:2" coordorigin="9406,10472" coordsize="2047,2">
              <v:shape style="position:absolute;left:9406;top:10472;width:2047;height:2" coordorigin="9406,10472" coordsize="2047,0" path="m9406,10472l11453,10472e" filled="f" stroked="t" strokeweight=".704379pt" strokecolor="#5B5B5B">
                <v:path arrowok="t"/>
              </v:shape>
            </v:group>
            <v:group style="position:absolute;left:427;top:10961;width:254;height:2" coordorigin="427,10961" coordsize="254,2">
              <v:shape style="position:absolute;left:427;top:10961;width:254;height:2" coordorigin="427,10961" coordsize="254,0" path="m427,10961l681,10961e" filled="f" stroked="t" strokeweight=".469586pt" strokecolor="#484848">
                <v:path arrowok="t"/>
              </v:shape>
            </v:group>
            <v:group style="position:absolute;left:625;top:10961;width:3048;height:2" coordorigin="625,10961" coordsize="3048,2">
              <v:shape style="position:absolute;left:625;top:10961;width:3048;height:2" coordorigin="625,10961" coordsize="3048,0" path="m625,10961l3672,10961e" filled="f" stroked="t" strokeweight=".704379pt" strokecolor="#5B5B5B">
                <v:path arrowok="t"/>
              </v:shape>
            </v:group>
            <v:group style="position:absolute;left:3616;top:10961;width:188;height:2" coordorigin="3616,10961" coordsize="188,2">
              <v:shape style="position:absolute;left:3616;top:10961;width:188;height:2" coordorigin="3616,10961" coordsize="188,0" path="m3616,10961l3804,10961e" filled="f" stroked="t" strokeweight=".469586pt" strokecolor="#484848">
                <v:path arrowok="t"/>
              </v:shape>
            </v:group>
            <v:group style="position:absolute;left:3747;top:10961;width:3334;height:2" coordorigin="3747,10961" coordsize="3334,2">
              <v:shape style="position:absolute;left:3747;top:10961;width:3334;height:2" coordorigin="3747,10961" coordsize="3334,0" path="m3747,10961l7081,10961e" filled="f" stroked="t" strokeweight=".704379pt" strokecolor="#5B5B5B">
                <v:path arrowok="t"/>
              </v:shape>
            </v:group>
            <v:group style="position:absolute;left:7025;top:10961;width:235;height:2" coordorigin="7025,10961" coordsize="235,2">
              <v:shape style="position:absolute;left:7025;top:10961;width:235;height:2" coordorigin="7025,10961" coordsize="235,0" path="m7025,10961l7260,10961e" filled="f" stroked="t" strokeweight=".469586pt" strokecolor="#3F3F3F">
                <v:path arrowok="t"/>
              </v:shape>
            </v:group>
            <v:group style="position:absolute;left:7203;top:10959;width:2066;height:2" coordorigin="7203,10959" coordsize="2066,2">
              <v:shape style="position:absolute;left:7203;top:10959;width:2066;height:2" coordorigin="7203,10959" coordsize="2066,0" path="m7203,10959l9270,10959e" filled="f" stroked="t" strokeweight=".704379pt" strokecolor="#5B5B5B">
                <v:path arrowok="t"/>
              </v:shape>
            </v:group>
            <v:group style="position:absolute;left:9213;top:10957;width:268;height:2" coordorigin="9213,10957" coordsize="268,2">
              <v:shape style="position:absolute;left:9213;top:10957;width:268;height:2" coordorigin="9213,10957" coordsize="268,0" path="m9213,10957l9481,10957e" filled="f" stroked="t" strokeweight=".469586pt" strokecolor="#3B3B3B">
                <v:path arrowok="t"/>
              </v:shape>
            </v:group>
            <v:group style="position:absolute;left:9425;top:10957;width:2029;height:2" coordorigin="9425,10957" coordsize="2029,2">
              <v:shape style="position:absolute;left:9425;top:10957;width:2029;height:2" coordorigin="9425,10957" coordsize="2029,0" path="m9425,10957l11453,10957e" filled="f" stroked="t" strokeweight=".704379pt" strokecolor="#606060">
                <v:path arrowok="t"/>
              </v:shape>
            </v:group>
            <v:group style="position:absolute;left:11446;top:10586;width:2;height:560" coordorigin="11446,10586" coordsize="2,560">
              <v:shape style="position:absolute;left:11446;top:10586;width:2;height:560" coordorigin="11446,10586" coordsize="0,560" path="m11446,11146l11446,10586e" filled="f" stroked="t" strokeweight=".704379pt" strokecolor="#646464">
                <v:path arrowok="t"/>
              </v:shape>
            </v:group>
            <v:group style="position:absolute;left:423;top:11199;width:6659;height:2" coordorigin="423,11199" coordsize="6659,2">
              <v:shape style="position:absolute;left:423;top:11199;width:6659;height:2" coordorigin="423,11199" coordsize="6659,0" path="m423,11199l7081,11199e" filled="f" stroked="t" strokeweight=".704379pt" strokecolor="#5B5B5B">
                <v:path arrowok="t"/>
              </v:shape>
            </v:group>
            <v:group style="position:absolute;left:7025;top:11199;width:244;height:2" coordorigin="7025,11199" coordsize="244,2">
              <v:shape style="position:absolute;left:7025;top:11199;width:244;height:2" coordorigin="7025,11199" coordsize="244,0" path="m7025,11199l7269,11199e" filled="f" stroked="t" strokeweight=".469586pt" strokecolor="#484848">
                <v:path arrowok="t"/>
              </v:shape>
            </v:group>
            <v:group style="position:absolute;left:7248;top:10957;width:2;height:1889" coordorigin="7248,10957" coordsize="2,1889">
              <v:shape style="position:absolute;left:7248;top:10957;width:2;height:1889" coordorigin="7248,10957" coordsize="0,1889" path="m7248,12846l7248,10957e" filled="f" stroked="t" strokeweight=".704379pt" strokecolor="#606060">
                <v:path arrowok="t"/>
              </v:shape>
            </v:group>
            <v:group style="position:absolute;left:7199;top:11194;width:2071;height:2" coordorigin="7199,11194" coordsize="2071,2">
              <v:shape style="position:absolute;left:7199;top:11194;width:2071;height:2" coordorigin="7199,11194" coordsize="2071,0" path="m7199,11194l9270,11194e" filled="f" stroked="t" strokeweight=".704379pt" strokecolor="#606060">
                <v:path arrowok="t"/>
              </v:shape>
            </v:group>
            <v:group style="position:absolute;left:9213;top:11194;width:268;height:2" coordorigin="9213,11194" coordsize="268,2">
              <v:shape style="position:absolute;left:9213;top:11194;width:268;height:2" coordorigin="9213,11194" coordsize="268,0" path="m9213,11194l9481,11194e" filled="f" stroked="t" strokeweight=".469586pt" strokecolor="#444444">
                <v:path arrowok="t"/>
              </v:shape>
            </v:group>
            <v:group style="position:absolute;left:9425;top:11194;width:2029;height:2" coordorigin="9425,11194" coordsize="2029,2">
              <v:shape style="position:absolute;left:9425;top:11194;width:2029;height:2" coordorigin="9425,11194" coordsize="2029,0" path="m9425,11194l11453,11194e" filled="f" stroked="t" strokeweight=".704379pt" strokecolor="#606060">
                <v:path arrowok="t"/>
              </v:shape>
            </v:group>
            <v:group style="position:absolute;left:1160;top:11184;width:2;height:252" coordorigin="1160,11184" coordsize="2,252">
              <v:shape style="position:absolute;left:1160;top:11184;width:2;height:252" coordorigin="1160,11184" coordsize="0,252" path="m1160,11436l1160,11184e" filled="f" stroked="t" strokeweight=".234793pt" strokecolor="#383838">
                <v:path arrowok="t"/>
              </v:shape>
            </v:group>
            <v:group style="position:absolute;left:1665;top:11189;width:2;height:5013" coordorigin="1665,11189" coordsize="2,5013">
              <v:shape style="position:absolute;left:1665;top:11189;width:2;height:5013" coordorigin="1665,11189" coordsize="0,5013" path="m1665,16202l1665,11189e" filled="f" stroked="t" strokeweight=".704379pt" strokecolor="#575757">
                <v:path arrowok="t"/>
              </v:shape>
            </v:group>
            <v:group style="position:absolute;left:427;top:11438;width:11031;height:2" coordorigin="427,11438" coordsize="11031,2">
              <v:shape style="position:absolute;left:427;top:11438;width:11031;height:2" coordorigin="427,11438" coordsize="11031,0" path="m427,11438l11458,11438e" filled="f" stroked="t" strokeweight=".704379pt" strokecolor="#5B5B5B">
                <v:path arrowok="t"/>
              </v:shape>
            </v:group>
            <v:group style="position:absolute;left:1160;top:11422;width:2;height:498" coordorigin="1160,11422" coordsize="2,498">
              <v:shape style="position:absolute;left:1160;top:11422;width:2;height:498" coordorigin="1160,11422" coordsize="0,498" path="m1160,11920l1160,11422e" filled="f" stroked="t" strokeweight=".234793pt" strokecolor="#676767">
                <v:path arrowok="t"/>
              </v:shape>
            </v:group>
            <v:group style="position:absolute;left:1160;top:11920;width:2;height:1410" coordorigin="1160,11920" coordsize="2,1410">
              <v:shape style="position:absolute;left:1160;top:11920;width:2;height:1410" coordorigin="1160,11920" coordsize="0,1410" path="m1160,13330l1160,11920e" filled="f" stroked="t" strokeweight=".234793pt" strokecolor="#000000">
                <v:path arrowok="t"/>
              </v:shape>
            </v:group>
            <v:group style="position:absolute;left:441;top:12309;width:2;height:309" coordorigin="441,12309" coordsize="2,309">
              <v:shape style="position:absolute;left:441;top:12309;width:2;height:309" coordorigin="441,12309" coordsize="0,309" path="m441,12618l441,12309e" filled="f" stroked="t" strokeweight=".704379pt" strokecolor="#5B5B5B">
                <v:path arrowok="t"/>
              </v:shape>
            </v:group>
            <v:group style="position:absolute;left:7250;top:12789;width:2;height:261" coordorigin="7250,12789" coordsize="2,261">
              <v:shape style="position:absolute;left:7250;top:12789;width:2;height:261" coordorigin="7250,12789" coordsize="0,261" path="m7250,13050l7250,12789e" filled="f" stroked="t" strokeweight=".469586pt" strokecolor="#484848">
                <v:path arrowok="t"/>
              </v:shape>
            </v:group>
            <v:group style="position:absolute;left:11451;top:12789;width:2;height:332" coordorigin="11451,12789" coordsize="2,332">
              <v:shape style="position:absolute;left:11451;top:12789;width:2;height:332" coordorigin="11451,12789" coordsize="0,332" path="m11451,13121l11451,12789e" filled="f" stroked="t" strokeweight=".704379pt" strokecolor="#676767">
                <v:path arrowok="t"/>
              </v:shape>
            </v:group>
            <v:group style="position:absolute;left:437;top:12993;width:2;height:128" coordorigin="437,12993" coordsize="2,128">
              <v:shape style="position:absolute;left:437;top:12993;width:2;height:128" coordorigin="437,12993" coordsize="0,128" path="m437,13121l437,12993e" filled="f" stroked="t" strokeweight=".469586pt" strokecolor="#383838">
                <v:path arrowok="t"/>
              </v:shape>
            </v:group>
            <v:group style="position:absolute;left:7253;top:12993;width:2;height:3200" coordorigin="7253,12993" coordsize="2,3200">
              <v:shape style="position:absolute;left:7253;top:12993;width:2;height:3200" coordorigin="7253,12993" coordsize="0,3200" path="m7253,16193l7253,12993e" filled="f" stroked="t" strokeweight=".704379pt" strokecolor="#606060">
                <v:path arrowok="t"/>
              </v:shape>
            </v:group>
            <v:group style="position:absolute;left:1662;top:13235;width:2;height:123" coordorigin="1662,13235" coordsize="2,123">
              <v:shape style="position:absolute;left:1662;top:13235;width:2;height:123" coordorigin="1662,13235" coordsize="0,123" path="m1662,13359l1662,13235e" filled="f" stroked="t" strokeweight=".469586pt" strokecolor="#4F4F4F">
                <v:path arrowok="t"/>
              </v:shape>
            </v:group>
            <v:group style="position:absolute;left:2331;top:13235;width:2;height:123" coordorigin="2331,13235" coordsize="2,123">
              <v:shape style="position:absolute;left:2331;top:13235;width:2;height:123" coordorigin="2331,13235" coordsize="0,123" path="m2331,13359l2331,13235e" filled="f" stroked="t" strokeweight=".469586pt" strokecolor="#484848">
                <v:path arrowok="t"/>
              </v:shape>
            </v:group>
            <v:group style="position:absolute;left:11453;top:13235;width:2;height:123" coordorigin="11453,13235" coordsize="2,123">
              <v:shape style="position:absolute;left:11453;top:13235;width:2;height:123" coordorigin="11453,13235" coordsize="0,123" path="m11453,13359l11453,13235e" filled="f" stroked="t" strokeweight=".469586pt" strokecolor="#444444">
                <v:path arrowok="t"/>
              </v:shape>
            </v:group>
            <v:group style="position:absolute;left:432;top:13511;width:1911;height:2" coordorigin="432,13511" coordsize="1911,2">
              <v:shape style="position:absolute;left:432;top:13511;width:1911;height:2" coordorigin="432,13511" coordsize="1911,0" path="m432,13511l2343,13511e" filled="f" stroked="t" strokeweight=".704379pt" strokecolor="#606060">
                <v:path arrowok="t"/>
              </v:shape>
            </v:group>
            <v:group style="position:absolute;left:1160;top:13330;width:2;height:294" coordorigin="1160,13330" coordsize="2,294">
              <v:shape style="position:absolute;left:1160;top:13330;width:2;height:294" coordorigin="1160,13330" coordsize="0,294" path="m1160,13624l1160,13330e" filled="f" stroked="t" strokeweight=".234793pt" strokecolor="#646464">
                <v:path arrowok="t"/>
              </v:shape>
            </v:group>
            <v:group style="position:absolute;left:11451;top:13302;width:2;height:570" coordorigin="11451,13302" coordsize="2,570">
              <v:shape style="position:absolute;left:11451;top:13302;width:2;height:570" coordorigin="11451,13302" coordsize="0,570" path="m11451,13871l11451,13302e" filled="f" stroked="t" strokeweight=".704379pt" strokecolor="#676767">
                <v:path arrowok="t"/>
              </v:shape>
            </v:group>
            <v:group style="position:absolute;left:444;top:13458;width:2;height:2739" coordorigin="444,13458" coordsize="2,2739">
              <v:shape style="position:absolute;left:444;top:13458;width:2;height:2739" coordorigin="444,13458" coordsize="0,2739" path="m444,16197l444,13458e" filled="f" stroked="t" strokeweight=".704379pt" strokecolor="#606060">
                <v:path arrowok="t"/>
              </v:shape>
            </v:group>
            <v:group style="position:absolute;left:2331;top:13302;width:2;height:351" coordorigin="2331,13302" coordsize="2,351">
              <v:shape style="position:absolute;left:2331;top:13302;width:2;height:351" coordorigin="2331,13302" coordsize="0,351" path="m2331,13653l2331,13302e" filled="f" stroked="t" strokeweight=".704379pt" strokecolor="#606060">
                <v:path arrowok="t"/>
              </v:shape>
            </v:group>
            <v:group style="position:absolute;left:1160;top:13624;width:2;height:1457" coordorigin="1160,13624" coordsize="2,1457">
              <v:shape style="position:absolute;left:1160;top:13624;width:2;height:1457" coordorigin="1160,13624" coordsize="0,1457" path="m1160,15082l1160,13624e" filled="f" stroked="t" strokeweight=".234793pt" strokecolor="#000000">
                <v:path arrowok="t"/>
              </v:shape>
            </v:group>
            <v:group style="position:absolute;left:1667;top:13596;width:2;height:275" coordorigin="1667,13596" coordsize="2,275">
              <v:shape style="position:absolute;left:1667;top:13596;width:2;height:275" coordorigin="1667,13596" coordsize="0,275" path="m1667,13871l1667,13596e" filled="f" stroked="t" strokeweight=".469586pt" strokecolor="#484848">
                <v:path arrowok="t"/>
              </v:shape>
            </v:group>
            <v:group style="position:absolute;left:2334;top:13596;width:2;height:275" coordorigin="2334,13596" coordsize="2,275">
              <v:shape style="position:absolute;left:2334;top:13596;width:2;height:275" coordorigin="2334,13596" coordsize="0,275" path="m2334,13871l2334,13596e" filled="f" stroked="t" strokeweight=".469586pt" strokecolor="#484848">
                <v:path arrowok="t"/>
              </v:shape>
            </v:group>
            <v:group style="position:absolute;left:2334;top:13814;width:2;height:370" coordorigin="2334,13814" coordsize="2,370">
              <v:shape style="position:absolute;left:2334;top:13814;width:2;height:370" coordorigin="2334,13814" coordsize="0,370" path="m2334,14185l2334,13814e" filled="f" stroked="t" strokeweight=".704379pt" strokecolor="#575757">
                <v:path arrowok="t"/>
              </v:shape>
            </v:group>
            <v:group style="position:absolute;left:11453;top:13814;width:2;height:242" coordorigin="11453,13814" coordsize="2,242">
              <v:shape style="position:absolute;left:11453;top:13814;width:2;height:242" coordorigin="11453,13814" coordsize="0,242" path="m11453,14056l11453,13814e" filled="f" stroked="t" strokeweight=".469586pt" strokecolor="#4F4F4F">
                <v:path arrowok="t"/>
              </v:shape>
            </v:group>
            <v:group style="position:absolute;left:11451;top:13999;width:2;height:185" coordorigin="11451,13999" coordsize="2,185">
              <v:shape style="position:absolute;left:11451;top:13999;width:2;height:185" coordorigin="11451,13999" coordsize="0,185" path="m11451,14185l11451,13999e" filled="f" stroked="t" strokeweight=".469586pt" strokecolor="#646464">
                <v:path arrowok="t"/>
              </v:shape>
            </v:group>
            <v:group style="position:absolute;left:2334;top:14128;width:2;height:299" coordorigin="2334,14128" coordsize="2,299">
              <v:shape style="position:absolute;left:2334;top:14128;width:2;height:299" coordorigin="2334,14128" coordsize="0,299" path="m2334,14427l2334,14128e" filled="f" stroked="t" strokeweight=".469586pt" strokecolor="#444444">
                <v:path arrowok="t"/>
              </v:shape>
            </v:group>
            <v:group style="position:absolute;left:11456;top:14128;width:2;height:128" coordorigin="11456,14128" coordsize="2,128">
              <v:shape style="position:absolute;left:11456;top:14128;width:2;height:128" coordorigin="11456,14128" coordsize="0,128" path="m11456,14256l11456,14128e" filled="f" stroked="t" strokeweight=".234793pt" strokecolor="#4B4B4B">
                <v:path arrowok="t"/>
              </v:shape>
            </v:group>
            <v:group style="position:absolute;left:1667;top:14199;width:2;height:228" coordorigin="1667,14199" coordsize="2,228">
              <v:shape style="position:absolute;left:1667;top:14199;width:2;height:228" coordorigin="1667,14199" coordsize="0,228" path="m1667,14427l1667,14199e" filled="f" stroked="t" strokeweight=".469586pt" strokecolor="#343434">
                <v:path arrowok="t"/>
              </v:shape>
            </v:group>
            <v:group style="position:absolute;left:2334;top:14370;width:2;height:1832" coordorigin="2334,14370" coordsize="2,1832">
              <v:shape style="position:absolute;left:2334;top:14370;width:2;height:1832" coordorigin="2334,14370" coordsize="0,1832" path="m2334,16202l2334,14370e" filled="f" stroked="t" strokeweight=".704379pt" strokecolor="#575757">
                <v:path arrowok="t"/>
              </v:shape>
            </v:group>
            <v:group style="position:absolute;left:1160;top:15082;width:2;height:1106" coordorigin="1160,15082" coordsize="2,1106">
              <v:shape style="position:absolute;left:1160;top:15082;width:2;height:1106" coordorigin="1160,15082" coordsize="0,1106" path="m1160,16188l1160,15082e" filled="f" stroked="t" strokeweight=".234793pt" strokecolor="#2F2F2F">
                <v:path arrowok="t"/>
              </v:shape>
            </v:group>
            <v:group style="position:absolute;left:6837;top:16190;width:1024;height:2" coordorigin="6837,16190" coordsize="1024,2">
              <v:shape style="position:absolute;left:6837;top:16190;width:1024;height:2" coordorigin="6837,16190" coordsize="1024,0" path="m6837,16190l7861,16190e" filled="f" stroked="t" strokeweight=".469586pt" strokecolor="#6B6B6B">
                <v:path arrowok="t"/>
              </v:shape>
            </v:group>
            <v:group style="position:absolute;left:432;top:16188;width:11031;height:2" coordorigin="432,16188" coordsize="11031,2">
              <v:shape style="position:absolute;left:432;top:16188;width:11031;height:2" coordorigin="432,16188" coordsize="11031,0" path="m432,16188l11463,16188e" filled="f" stroked="t" strokeweight=".704379pt" strokecolor="#646464">
                <v:path arrowok="t"/>
              </v:shape>
            </v:group>
            <v:group style="position:absolute;left:9425;top:16183;width:366;height:2" coordorigin="9425,16183" coordsize="366,2">
              <v:shape style="position:absolute;left:9425;top:16183;width:366;height:2" coordorigin="9425,16183" coordsize="366,0" path="m9425,16183l9791,16183e" filled="f" stroked="t" strokeweight=".469586pt" strokecolor="#575757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518" w:lineRule="exact"/>
        <w:ind w:left="2526" w:right="-45"/>
        <w:jc w:val="left"/>
        <w:tabs>
          <w:tab w:pos="4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49"/>
          <w:szCs w:val="49"/>
          <w:color w:val="2F4472"/>
          <w:spacing w:val="0"/>
          <w:w w:val="401"/>
          <w:b/>
          <w:bCs/>
          <w:position w:val="-5"/>
        </w:rPr>
        <w:t>-ı</w:t>
      </w:r>
      <w:r>
        <w:rPr>
          <w:rFonts w:ascii="Arial" w:hAnsi="Arial" w:cs="Arial" w:eastAsia="Arial"/>
          <w:sz w:val="49"/>
          <w:szCs w:val="49"/>
          <w:color w:val="2F4472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49"/>
          <w:szCs w:val="49"/>
          <w:color w:val="2F4472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b/>
          <w:bCs/>
          <w:i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465" w:right="-87"/>
        <w:jc w:val="left"/>
        <w:tabs>
          <w:tab w:pos="26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3"/>
          <w:b/>
          <w:bCs/>
          <w:position w:val="2"/>
        </w:rPr>
        <w:t>Itfaiy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3"/>
          <w:b/>
          <w:bCs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83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83"/>
          <w:b/>
          <w:bCs/>
          <w:position w:val="2"/>
        </w:rPr>
        <w:t>iat1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-2"/>
          <w:w w:val="83"/>
          <w:b/>
          <w:bCs/>
          <w:position w:val="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63"/>
          <w:b/>
          <w:bCs/>
          <w:position w:val="2"/>
        </w:rPr>
        <w:t>eoıge</w:t>
      </w:r>
      <w:r>
        <w:rPr>
          <w:rFonts w:ascii="Arial" w:hAnsi="Arial" w:cs="Arial" w:eastAsia="Arial"/>
          <w:sz w:val="30"/>
          <w:szCs w:val="30"/>
          <w:color w:val="2D2D2D"/>
          <w:spacing w:val="-44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7"/>
          <w:b/>
          <w:bCs/>
          <w:position w:val="2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9"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51"/>
          <w:szCs w:val="51"/>
        </w:rPr>
      </w:pPr>
      <w:rPr/>
      <w:r>
        <w:rPr>
          <w:rFonts w:ascii="Arial" w:hAnsi="Arial" w:cs="Arial" w:eastAsia="Arial"/>
          <w:sz w:val="20"/>
          <w:szCs w:val="20"/>
          <w:color w:val="CCCCCC"/>
          <w:spacing w:val="-17"/>
          <w:w w:val="187"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AEAEAF"/>
          <w:spacing w:val="0"/>
          <w:w w:val="38"/>
          <w:position w:val="-4"/>
        </w:rPr>
        <w:t>•</w:t>
      </w:r>
      <w:r>
        <w:rPr>
          <w:rFonts w:ascii="Arial" w:hAnsi="Arial" w:cs="Arial" w:eastAsia="Arial"/>
          <w:sz w:val="20"/>
          <w:szCs w:val="20"/>
          <w:color w:val="AEAEA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AEAEA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1"/>
          <w:szCs w:val="51"/>
          <w:color w:val="0046CD"/>
          <w:spacing w:val="0"/>
          <w:w w:val="100"/>
          <w:b/>
          <w:bCs/>
          <w:position w:val="0"/>
        </w:rPr>
        <w:t>6lo.r-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994812pt;margin-top:-42.448067pt;width:84.701454pt;height:50.5pt;mso-position-horizontal-relative:page;mso-position-vertical-relative:paragraph;z-index:-16060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1"/>
                    <w:jc w:val="left"/>
                    <w:rPr>
                      <w:rFonts w:ascii="Times New Roman" w:hAnsi="Times New Roman" w:cs="Times New Roman" w:eastAsia="Times New Roman"/>
                      <w:sz w:val="101"/>
                      <w:szCs w:val="10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464964"/>
                      <w:w w:val="90"/>
                      <w:i/>
                    </w:rPr>
                    <w:t>#.::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464964"/>
                      <w:spacing w:val="-169"/>
                      <w:w w:val="90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2D2D2D"/>
                      <w:spacing w:val="0"/>
                      <w:w w:val="19"/>
                      <w:i/>
                    </w:rPr>
                    <w:t>AK</w:t>
                  </w:r>
                  <w:r>
                    <w:rPr>
                      <w:rFonts w:ascii="Times New Roman" w:hAnsi="Times New Roman" w:cs="Times New Roman" w:eastAsia="Times New Roman"/>
                      <w:sz w:val="101"/>
                      <w:szCs w:val="10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36" w:lineRule="exact"/>
        <w:ind w:right="-20"/>
        <w:jc w:val="left"/>
        <w:tabs>
          <w:tab w:pos="13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44444"/>
          <w:spacing w:val="5"/>
          <w:w w:val="211"/>
          <w:position w:val="4"/>
        </w:rPr>
        <w:t>'</w:t>
      </w:r>
      <w:r>
        <w:rPr>
          <w:rFonts w:ascii="Arial" w:hAnsi="Arial" w:cs="Arial" w:eastAsia="Arial"/>
          <w:sz w:val="10"/>
          <w:szCs w:val="10"/>
          <w:color w:val="2D2D2D"/>
          <w:spacing w:val="-5"/>
          <w:w w:val="95"/>
          <w:position w:val="9"/>
        </w:rPr>
        <w:t>•</w:t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76"/>
          <w:position w:val="9"/>
        </w:rPr>
        <w:t>•</w:t>
      </w:r>
      <w:r>
        <w:rPr>
          <w:rFonts w:ascii="Arial" w:hAnsi="Arial" w:cs="Arial" w:eastAsia="Arial"/>
          <w:sz w:val="10"/>
          <w:szCs w:val="10"/>
          <w:color w:val="979999"/>
          <w:spacing w:val="-7"/>
          <w:w w:val="100"/>
          <w:position w:val="9"/>
        </w:rPr>
        <w:t> </w:t>
      </w:r>
      <w:r>
        <w:rPr>
          <w:rFonts w:ascii="Arial" w:hAnsi="Arial" w:cs="Arial" w:eastAsia="Arial"/>
          <w:sz w:val="10"/>
          <w:szCs w:val="10"/>
          <w:color w:val="444444"/>
          <w:spacing w:val="0"/>
          <w:w w:val="52"/>
          <w:position w:val="9"/>
        </w:rPr>
        <w:t>.,.</w:t>
      </w:r>
      <w:r>
        <w:rPr>
          <w:rFonts w:ascii="Arial" w:hAnsi="Arial" w:cs="Arial" w:eastAsia="Arial"/>
          <w:sz w:val="10"/>
          <w:szCs w:val="10"/>
          <w:color w:val="444444"/>
          <w:spacing w:val="0"/>
          <w:w w:val="52"/>
          <w:position w:val="9"/>
        </w:rPr>
        <w:t>  </w:t>
      </w:r>
      <w:r>
        <w:rPr>
          <w:rFonts w:ascii="Arial" w:hAnsi="Arial" w:cs="Arial" w:eastAsia="Arial"/>
          <w:sz w:val="10"/>
          <w:szCs w:val="10"/>
          <w:color w:val="444444"/>
          <w:spacing w:val="11"/>
          <w:w w:val="52"/>
          <w:position w:val="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52"/>
          <w:position w:val="-4"/>
        </w:rPr>
        <w:t>...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52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"/>
          <w:w w:val="52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52"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8"/>
          <w:w w:val="52"/>
          <w:position w:val="-4"/>
        </w:rPr>
        <w:t>.</w:t>
      </w:r>
      <w:r>
        <w:rPr>
          <w:rFonts w:ascii="Arial" w:hAnsi="Arial" w:cs="Arial" w:eastAsia="Arial"/>
          <w:sz w:val="10"/>
          <w:szCs w:val="10"/>
          <w:color w:val="444444"/>
          <w:spacing w:val="-4"/>
          <w:w w:val="52"/>
          <w:position w:val="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4"/>
          <w:w w:val="52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52"/>
          <w:emboss/>
          <w:position w:val="-4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52"/>
          <w:emboss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52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2"/>
          <w:w w:val="52"/>
          <w:position w:val="-4"/>
        </w:rPr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52"/>
          <w:position w:val="-4"/>
        </w:rPr>
        <w:t>,.,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52"/>
          <w:position w:val="-4"/>
        </w:rPr>
        <w:t> 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52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b/>
          <w:bCs/>
          <w:position w:val="9"/>
        </w:rPr>
        <w:t>t;</w:t>
      </w:r>
      <w:r>
        <w:rPr>
          <w:rFonts w:ascii="Arial" w:hAnsi="Arial" w:cs="Arial" w:eastAsia="Arial"/>
          <w:sz w:val="10"/>
          <w:szCs w:val="10"/>
          <w:color w:val="2D2D2D"/>
          <w:spacing w:val="0"/>
          <w:w w:val="100"/>
          <w:b/>
          <w:bCs/>
          <w:position w:val="9"/>
        </w:rPr>
        <w:t> </w:t>
      </w:r>
      <w:r>
        <w:rPr>
          <w:rFonts w:ascii="Arial" w:hAnsi="Arial" w:cs="Arial" w:eastAsia="Arial"/>
          <w:sz w:val="10"/>
          <w:szCs w:val="10"/>
          <w:color w:val="2D2D2D"/>
          <w:spacing w:val="6"/>
          <w:w w:val="100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999"/>
          <w:spacing w:val="2"/>
          <w:w w:val="52"/>
          <w:i/>
          <w:position w:val="-4"/>
        </w:rPr>
        <w:t>.</w:t>
      </w:r>
      <w:r>
        <w:rPr>
          <w:rFonts w:ascii="Arial" w:hAnsi="Arial" w:cs="Arial" w:eastAsia="Arial"/>
          <w:sz w:val="10"/>
          <w:szCs w:val="10"/>
          <w:color w:val="59595B"/>
          <w:spacing w:val="0"/>
          <w:w w:val="93"/>
          <w:position w:val="9"/>
        </w:rPr>
        <w:t>.</w:t>
      </w:r>
      <w:r>
        <w:rPr>
          <w:rFonts w:ascii="Arial" w:hAnsi="Arial" w:cs="Arial" w:eastAsia="Arial"/>
          <w:sz w:val="10"/>
          <w:szCs w:val="10"/>
          <w:color w:val="59595B"/>
          <w:spacing w:val="-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EAEAF"/>
          <w:spacing w:val="0"/>
          <w:w w:val="25"/>
          <w:i/>
          <w:position w:val="-4"/>
        </w:rPr>
        <w:t>..</w:t>
      </w:r>
      <w:r>
        <w:rPr>
          <w:rFonts w:ascii="Times New Roman" w:hAnsi="Times New Roman" w:cs="Times New Roman" w:eastAsia="Times New Roman"/>
          <w:sz w:val="22"/>
          <w:szCs w:val="22"/>
          <w:color w:val="AEAEAF"/>
          <w:spacing w:val="-4"/>
          <w:w w:val="25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80"/>
          <w:i/>
          <w:position w:val="-4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18"/>
          <w:w w:val="100"/>
          <w:i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46"/>
          <w:position w:val="9"/>
        </w:rPr>
        <w:t>.</w:t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0"/>
          <w:szCs w:val="10"/>
          <w:color w:val="979999"/>
          <w:spacing w:val="0"/>
          <w:w w:val="100"/>
          <w:position w:val="9"/>
        </w:rPr>
      </w:r>
      <w:r>
        <w:rPr>
          <w:rFonts w:ascii="Arial" w:hAnsi="Arial" w:cs="Arial" w:eastAsia="Arial"/>
          <w:sz w:val="38"/>
          <w:szCs w:val="38"/>
          <w:color w:val="AEAEAF"/>
          <w:spacing w:val="0"/>
          <w:w w:val="135"/>
          <w:position w:val="4"/>
        </w:rPr>
        <w:t>'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0" w:right="360"/>
          <w:cols w:num="3" w:equalWidth="0">
            <w:col w:w="4615" w:space="945"/>
            <w:col w:w="1695" w:space="1536"/>
            <w:col w:w="2769"/>
          </w:cols>
        </w:sectPr>
      </w:pPr>
      <w:rPr/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0" w:lineRule="atLeast"/>
        <w:ind w:left="3633" w:right="4345" w:firstLine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876049pt;margin-top:-9.942318pt;width:52.053842pt;height:40.5pt;mso-position-horizontal-relative:page;mso-position-vertical-relative:paragraph;z-index:-16057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Arial" w:hAnsi="Arial" w:cs="Arial" w:eastAsia="Arial"/>
                      <w:sz w:val="81"/>
                      <w:szCs w:val="81"/>
                    </w:rPr>
                  </w:pPr>
                  <w:rPr/>
                  <w:r>
                    <w:rPr>
                      <w:rFonts w:ascii="Arial" w:hAnsi="Arial" w:cs="Arial" w:eastAsia="Arial"/>
                      <w:sz w:val="81"/>
                      <w:szCs w:val="81"/>
                      <w:color w:val="363636"/>
                      <w:spacing w:val="0"/>
                      <w:w w:val="462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81"/>
                      <w:szCs w:val="8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LEDİ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Sİ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40" w:bottom="280" w:left="360" w:right="240"/>
        </w:sectPr>
      </w:pPr>
      <w:rPr/>
    </w:p>
    <w:p>
      <w:pPr>
        <w:spacing w:before="0" w:after="0" w:line="105" w:lineRule="exact"/>
        <w:ind w:left="827" w:right="23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1"/>
        </w:rPr>
        <w:t>i</w:t>
      </w:r>
      <w:r>
        <w:rPr>
          <w:rFonts w:ascii="Arial" w:hAnsi="Arial" w:cs="Arial" w:eastAsia="Arial"/>
          <w:sz w:val="15"/>
          <w:szCs w:val="15"/>
          <w:color w:val="464646"/>
          <w:spacing w:val="-15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95"/>
          <w:position w:val="1"/>
        </w:rPr>
        <w:t>Z</w:t>
      </w:r>
      <w:r>
        <w:rPr>
          <w:rFonts w:ascii="Arial" w:hAnsi="Arial" w:cs="Arial" w:eastAsia="Arial"/>
          <w:sz w:val="14"/>
          <w:szCs w:val="14"/>
          <w:color w:val="606060"/>
          <w:spacing w:val="-19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18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55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4"/>
        </w:rPr>
        <w:t>BUYÜKŞEHIR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  <w:cols w:num="2" w:equalWidth="0">
            <w:col w:w="1611" w:space="1542"/>
            <w:col w:w="8167"/>
          </w:cols>
        </w:sectPr>
      </w:pPr>
      <w:rPr/>
    </w:p>
    <w:p>
      <w:pPr>
        <w:spacing w:before="0" w:after="0" w:line="242" w:lineRule="exact"/>
        <w:ind w:left="635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606060"/>
          <w:w w:val="119"/>
          <w:position w:val="7"/>
        </w:rPr>
        <w:t>Bl:LE</w:t>
      </w:r>
      <w:r>
        <w:rPr>
          <w:rFonts w:ascii="Arial" w:hAnsi="Arial" w:cs="Arial" w:eastAsia="Arial"/>
          <w:sz w:val="14"/>
          <w:szCs w:val="14"/>
          <w:color w:val="606060"/>
          <w:w w:val="120"/>
          <w:position w:val="7"/>
        </w:rPr>
        <w:t>D</w:t>
      </w:r>
      <w:r>
        <w:rPr>
          <w:rFonts w:ascii="Arial" w:hAnsi="Arial" w:cs="Arial" w:eastAsia="Arial"/>
          <w:sz w:val="14"/>
          <w:szCs w:val="14"/>
          <w:color w:val="606060"/>
          <w:spacing w:val="-22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7"/>
        </w:rPr>
        <w:t>IYE</w:t>
      </w:r>
      <w:r>
        <w:rPr>
          <w:rFonts w:ascii="Arial" w:hAnsi="Arial" w:cs="Arial" w:eastAsia="Arial"/>
          <w:sz w:val="14"/>
          <w:szCs w:val="14"/>
          <w:color w:val="464646"/>
          <w:spacing w:val="1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95"/>
          <w:position w:val="7"/>
        </w:rPr>
        <w:t>S</w:t>
      </w:r>
      <w:r>
        <w:rPr>
          <w:rFonts w:ascii="Arial" w:hAnsi="Arial" w:cs="Arial" w:eastAsia="Arial"/>
          <w:sz w:val="14"/>
          <w:szCs w:val="14"/>
          <w:color w:val="606060"/>
          <w:spacing w:val="-21"/>
          <w:w w:val="100"/>
          <w:position w:val="7"/>
        </w:rPr>
        <w:t> 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71"/>
          <w:position w:val="7"/>
        </w:rPr>
        <w:t>I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0" w:lineRule="exact"/>
        <w:ind w:left="106" w:right="-20"/>
        <w:jc w:val="left"/>
        <w:tabs>
          <w:tab w:pos="1460" w:val="left"/>
          <w:tab w:pos="2980" w:val="left"/>
          <w:tab w:pos="5360" w:val="left"/>
          <w:tab w:pos="74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167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131"/>
        </w:rPr>
        <w:t>:</w:t>
      </w:r>
      <w:r>
        <w:rPr>
          <w:rFonts w:ascii="Arial" w:hAnsi="Arial" w:cs="Arial" w:eastAsia="Arial"/>
          <w:sz w:val="18"/>
          <w:szCs w:val="18"/>
          <w:color w:val="606060"/>
          <w:spacing w:val="-26"/>
          <w:w w:val="13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2"/>
          <w:i/>
        </w:rPr>
        <w:t>2</w:t>
      </w:r>
      <w:r>
        <w:rPr>
          <w:rFonts w:ascii="Arial" w:hAnsi="Arial" w:cs="Arial" w:eastAsia="Arial"/>
          <w:sz w:val="18"/>
          <w:szCs w:val="18"/>
          <w:color w:val="464646"/>
          <w:spacing w:val="-3"/>
          <w:w w:val="92"/>
          <w:i/>
        </w:rPr>
        <w:t>5</w:t>
      </w:r>
      <w:r>
        <w:rPr>
          <w:rFonts w:ascii="Arial" w:hAnsi="Arial" w:cs="Arial" w:eastAsia="Arial"/>
          <w:sz w:val="18"/>
          <w:szCs w:val="18"/>
          <w:color w:val="828282"/>
          <w:spacing w:val="-9"/>
          <w:w w:val="80"/>
          <w:i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5"/>
          <w:i/>
        </w:rPr>
        <w:t>0</w:t>
      </w:r>
      <w:r>
        <w:rPr>
          <w:rFonts w:ascii="Arial" w:hAnsi="Arial" w:cs="Arial" w:eastAsia="Arial"/>
          <w:sz w:val="18"/>
          <w:szCs w:val="18"/>
          <w:color w:val="464646"/>
          <w:spacing w:val="-8"/>
          <w:w w:val="95"/>
          <w:i/>
        </w:rPr>
        <w:t>5</w:t>
      </w:r>
      <w:r>
        <w:rPr>
          <w:rFonts w:ascii="Arial" w:hAnsi="Arial" w:cs="Arial" w:eastAsia="Arial"/>
          <w:sz w:val="18"/>
          <w:szCs w:val="18"/>
          <w:color w:val="606060"/>
          <w:spacing w:val="0"/>
          <w:w w:val="79"/>
          <w:i/>
        </w:rPr>
        <w:t>12</w:t>
      </w:r>
      <w:r>
        <w:rPr>
          <w:rFonts w:ascii="Arial" w:hAnsi="Arial" w:cs="Arial" w:eastAsia="Arial"/>
          <w:sz w:val="18"/>
          <w:szCs w:val="18"/>
          <w:color w:val="606060"/>
          <w:spacing w:val="-32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6"/>
          <w:i/>
        </w:rPr>
        <w:t>0</w:t>
      </w:r>
      <w:r>
        <w:rPr>
          <w:rFonts w:ascii="Arial" w:hAnsi="Arial" w:cs="Arial" w:eastAsia="Arial"/>
          <w:sz w:val="18"/>
          <w:szCs w:val="18"/>
          <w:color w:val="464646"/>
          <w:spacing w:val="-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9"/>
          <w:position w:val="0"/>
        </w:rPr>
        <w:t>l1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ldirinı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0"/>
        </w:rPr>
        <w:t>Sa&lt;ıti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4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1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8:27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24"/>
          <w:szCs w:val="24"/>
          <w:color w:val="464646"/>
          <w:spacing w:val="-14"/>
          <w:w w:val="94"/>
          <w:position w:val="-1"/>
        </w:rPr>
        <w:t>n</w:t>
      </w:r>
      <w:r>
        <w:rPr>
          <w:rFonts w:ascii="Arial" w:hAnsi="Arial" w:cs="Arial" w:eastAsia="Arial"/>
          <w:sz w:val="24"/>
          <w:szCs w:val="24"/>
          <w:color w:val="727272"/>
          <w:spacing w:val="-11"/>
          <w:w w:val="97"/>
          <w:position w:val="-1"/>
        </w:rPr>
        <w:t>c</w:t>
      </w:r>
      <w:r>
        <w:rPr>
          <w:rFonts w:ascii="Arial" w:hAnsi="Arial" w:cs="Arial" w:eastAsia="Arial"/>
          <w:sz w:val="24"/>
          <w:szCs w:val="24"/>
          <w:color w:val="363636"/>
          <w:spacing w:val="-12"/>
          <w:w w:val="112"/>
          <w:position w:val="-1"/>
        </w:rPr>
        <w:t>ı</w:t>
      </w:r>
      <w:r>
        <w:rPr>
          <w:rFonts w:ascii="Arial" w:hAnsi="Arial" w:cs="Arial" w:eastAsia="Arial"/>
          <w:sz w:val="24"/>
          <w:szCs w:val="24"/>
          <w:color w:val="828282"/>
          <w:spacing w:val="0"/>
          <w:w w:val="78"/>
          <w:position w:val="-1"/>
        </w:rPr>
        <w:t>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25" w:right="-20"/>
        <w:jc w:val="left"/>
        <w:tabs>
          <w:tab w:pos="1480" w:val="left"/>
          <w:tab w:pos="2980" w:val="left"/>
          <w:tab w:pos="4340" w:val="left"/>
          <w:tab w:pos="532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97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98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464646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2"/>
          <w:i/>
          <w:position w:val="1"/>
        </w:rPr>
        <w:t>2</w:t>
      </w:r>
      <w:r>
        <w:rPr>
          <w:rFonts w:ascii="Arial" w:hAnsi="Arial" w:cs="Arial" w:eastAsia="Arial"/>
          <w:sz w:val="18"/>
          <w:szCs w:val="18"/>
          <w:color w:val="464646"/>
          <w:spacing w:val="-3"/>
          <w:w w:val="92"/>
          <w:i/>
          <w:position w:val="1"/>
        </w:rPr>
        <w:t>5</w:t>
      </w:r>
      <w:r>
        <w:rPr>
          <w:rFonts w:ascii="Arial" w:hAnsi="Arial" w:cs="Arial" w:eastAsia="Arial"/>
          <w:sz w:val="18"/>
          <w:szCs w:val="18"/>
          <w:color w:val="727272"/>
          <w:spacing w:val="-17"/>
          <w:w w:val="88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3"/>
          <w:i/>
          <w:position w:val="1"/>
        </w:rPr>
        <w:t>0</w:t>
      </w:r>
      <w:r>
        <w:rPr>
          <w:rFonts w:ascii="Arial" w:hAnsi="Arial" w:cs="Arial" w:eastAsia="Arial"/>
          <w:sz w:val="18"/>
          <w:szCs w:val="18"/>
          <w:color w:val="464646"/>
          <w:spacing w:val="2"/>
          <w:w w:val="93"/>
          <w:i/>
          <w:position w:val="1"/>
        </w:rPr>
        <w:t>5</w:t>
      </w:r>
      <w:r>
        <w:rPr>
          <w:rFonts w:ascii="Arial" w:hAnsi="Arial" w:cs="Arial" w:eastAsia="Arial"/>
          <w:sz w:val="18"/>
          <w:szCs w:val="18"/>
          <w:color w:val="606060"/>
          <w:spacing w:val="1"/>
          <w:w w:val="72"/>
          <w:i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97"/>
          <w:i/>
          <w:position w:val="1"/>
        </w:rPr>
        <w:t>20</w:t>
      </w:r>
      <w:r>
        <w:rPr>
          <w:rFonts w:ascii="Arial" w:hAnsi="Arial" w:cs="Arial" w:eastAsia="Arial"/>
          <w:sz w:val="18"/>
          <w:szCs w:val="18"/>
          <w:color w:val="464646"/>
          <w:spacing w:val="-25"/>
          <w:w w:val="100"/>
          <w:i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89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363636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9"/>
          <w:position w:val="0"/>
        </w:rPr>
        <w:t>uv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6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30"/>
          <w:w w:val="6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3509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ildiriı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Almı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Merk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ildirile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6"/>
        </w:rPr>
        <w:t>ys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116/E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1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1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54"/>
        </w:rPr>
        <w:t>t!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11"/>
          <w:w w:val="5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rıı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6"/>
        </w:rPr>
        <w:t>yra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6"/>
        </w:rPr>
        <w:t>Uys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4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11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9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6" w:right="-20"/>
        <w:jc w:val="left"/>
        <w:tabs>
          <w:tab w:pos="1620" w:val="left"/>
          <w:tab w:pos="39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w w:val="70"/>
        </w:rPr>
        <w:t>[Y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3"/>
          <w:w w:val="69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75"/>
        </w:rPr>
        <w:t>w.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9"/>
          <w:w w:val="15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Kıvılcım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4" w:lineRule="exact"/>
        <w:ind w:left="121" w:right="-20"/>
        <w:jc w:val="left"/>
        <w:tabs>
          <w:tab w:pos="346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  <w:position w:val="2"/>
        </w:rPr>
      </w:r>
      <w:r>
        <w:rPr>
          <w:rFonts w:ascii="Arial" w:hAnsi="Arial" w:cs="Arial" w:eastAsia="Arial"/>
          <w:sz w:val="16"/>
          <w:szCs w:val="16"/>
          <w:color w:val="606060"/>
          <w:spacing w:val="0"/>
          <w:w w:val="100"/>
          <w:position w:val="4"/>
        </w:rPr>
        <w:t>Y:ıp</w:t>
      </w:r>
      <w:r>
        <w:rPr>
          <w:rFonts w:ascii="Arial" w:hAnsi="Arial" w:cs="Arial" w:eastAsia="Arial"/>
          <w:sz w:val="16"/>
          <w:szCs w:val="16"/>
          <w:color w:val="606060"/>
          <w:spacing w:val="-28"/>
          <w:w w:val="100"/>
          <w:position w:val="4"/>
        </w:rPr>
        <w:t>ı</w:t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100"/>
          <w:position w:val="4"/>
        </w:rPr>
        <w:t>ııııı</w:t>
      </w:r>
      <w:r>
        <w:rPr>
          <w:rFonts w:ascii="Arial" w:hAnsi="Arial" w:cs="Arial" w:eastAsia="Arial"/>
          <w:sz w:val="16"/>
          <w:szCs w:val="16"/>
          <w:color w:val="363636"/>
          <w:spacing w:val="43"/>
          <w:w w:val="100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39"/>
          <w:position w:val="4"/>
        </w:rPr>
        <w:t>ekl</w:t>
      </w:r>
      <w:r>
        <w:rPr>
          <w:rFonts w:ascii="Arial" w:hAnsi="Arial" w:cs="Arial" w:eastAsia="Arial"/>
          <w:sz w:val="16"/>
          <w:szCs w:val="16"/>
          <w:color w:val="464646"/>
          <w:spacing w:val="-6"/>
          <w:w w:val="139"/>
          <w:position w:val="4"/>
        </w:rPr>
        <w:t>i</w:t>
      </w:r>
      <w:r>
        <w:rPr>
          <w:rFonts w:ascii="Arial" w:hAnsi="Arial" w:cs="Arial" w:eastAsia="Arial"/>
          <w:sz w:val="16"/>
          <w:szCs w:val="16"/>
          <w:color w:val="939393"/>
          <w:spacing w:val="0"/>
          <w:w w:val="139"/>
          <w:position w:val="4"/>
        </w:rPr>
        <w:t>:</w:t>
      </w:r>
      <w:r>
        <w:rPr>
          <w:rFonts w:ascii="Arial" w:hAnsi="Arial" w:cs="Arial" w:eastAsia="Arial"/>
          <w:sz w:val="16"/>
          <w:szCs w:val="16"/>
          <w:color w:val="939393"/>
          <w:spacing w:val="-61"/>
          <w:w w:val="139"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93939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93939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3"/>
        </w:rPr>
        <w:t>Kııllmııııı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  <w:position w:val="-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1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3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left="3457" w:right="-20"/>
        <w:jc w:val="left"/>
        <w:tabs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0"/>
          <w:position w:val="-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tonarıııe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-1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1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8" w:lineRule="exact"/>
        <w:ind w:left="2881" w:right="-20"/>
        <w:jc w:val="left"/>
        <w:tabs>
          <w:tab w:pos="3340" w:val="left"/>
          <w:tab w:pos="3820" w:val="left"/>
          <w:tab w:pos="4260" w:val="left"/>
          <w:tab w:pos="4860" w:val="left"/>
          <w:tab w:pos="586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464646"/>
          <w:w w:val="99"/>
          <w:position w:val="-3"/>
        </w:rPr>
      </w:r>
      <w:r>
        <w:rPr>
          <w:rFonts w:ascii="Arial" w:hAnsi="Arial" w:cs="Arial" w:eastAsia="Arial"/>
          <w:sz w:val="30"/>
          <w:szCs w:val="30"/>
          <w:color w:val="464646"/>
          <w:w w:val="99"/>
          <w:u w:val="single" w:color="8C8C8C"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464646"/>
          <w:w w:val="100"/>
          <w:u w:val="single" w:color="8C8C8C"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464646"/>
          <w:w w:val="100"/>
          <w:u w:val="single" w:color="8C8C8C"/>
          <w:position w:val="-3"/>
        </w:rPr>
      </w:r>
      <w:r>
        <w:rPr>
          <w:rFonts w:ascii="Arial" w:hAnsi="Arial" w:cs="Arial" w:eastAsia="Arial"/>
          <w:sz w:val="30"/>
          <w:szCs w:val="30"/>
          <w:color w:val="464646"/>
          <w:w w:val="100"/>
          <w:position w:val="-3"/>
        </w:rPr>
      </w:r>
      <w:r>
        <w:rPr>
          <w:rFonts w:ascii="Arial" w:hAnsi="Arial" w:cs="Arial" w:eastAsia="Arial"/>
          <w:sz w:val="30"/>
          <w:szCs w:val="30"/>
          <w:color w:val="464646"/>
          <w:w w:val="100"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-3"/>
        </w:rPr>
        <w:t>*</w:t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46"/>
          <w:szCs w:val="46"/>
          <w:color w:val="606060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6"/>
          <w:szCs w:val="46"/>
          <w:color w:val="606060"/>
          <w:spacing w:val="-56"/>
          <w:w w:val="51"/>
          <w:position w:val="-3"/>
        </w:rPr>
        <w:t> </w:t>
      </w:r>
      <w:r>
        <w:rPr>
          <w:rFonts w:ascii="Arial" w:hAnsi="Arial" w:cs="Arial" w:eastAsia="Arial"/>
          <w:sz w:val="46"/>
          <w:szCs w:val="46"/>
          <w:color w:val="606060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6"/>
          <w:szCs w:val="46"/>
          <w:color w:val="606060"/>
          <w:spacing w:val="0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46"/>
          <w:szCs w:val="46"/>
          <w:color w:val="363636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6"/>
          <w:szCs w:val="46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6"/>
          <w:szCs w:val="46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10"/>
          <w:w w:val="228"/>
          <w:position w:val="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angıııı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4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5" w:right="-20"/>
        <w:jc w:val="left"/>
        <w:tabs>
          <w:tab w:pos="19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lıibi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Yakıtla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10"/>
          <w:w w:val="4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7"/>
          <w:position w:val="1"/>
        </w:rPr>
        <w:t>ı&lt;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8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irac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1"/>
        </w:rPr>
        <w:t>:Abdulla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EROL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Ccmrem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Salonu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16" w:lineRule="exact"/>
        <w:ind w:left="19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Belızat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YLAZ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1977" w:right="-20"/>
        <w:jc w:val="left"/>
        <w:tabs>
          <w:tab w:pos="45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98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64"/>
          <w:position w:val="1"/>
        </w:rPr>
        <w:t>:ı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,;ıkı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1"/>
          <w:w w:val="10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1"/>
        </w:rPr>
        <w:t>8:33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06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133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5" w:right="-20"/>
        <w:jc w:val="left"/>
        <w:tabs>
          <w:tab w:pos="454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78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Gelme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3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62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5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Enıniyet-Jan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mıa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91" w:right="-20"/>
        <w:jc w:val="left"/>
        <w:tabs>
          <w:tab w:pos="454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4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5" w:right="-20"/>
        <w:jc w:val="left"/>
        <w:tabs>
          <w:tab w:pos="1960" w:val="left"/>
          <w:tab w:pos="45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59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1ışse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Yııf!lınıa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6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27272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4"/>
        </w:rPr>
        <w:t>oyı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8"/>
          <w:w w:val="15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3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erine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öndürülmü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544" w:right="39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6" w:right="-20"/>
        <w:jc w:val="left"/>
        <w:tabs>
          <w:tab w:pos="4520" w:val="left"/>
          <w:tab w:pos="644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öndürıııc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9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6442" w:right="-20"/>
        <w:jc w:val="left"/>
        <w:tabs>
          <w:tab w:pos="80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4"/>
          <w:szCs w:val="14"/>
          <w:color w:val="606060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606060"/>
          <w:spacing w:val="-19"/>
          <w:w w:val="51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63636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87" w:lineRule="exact"/>
        <w:ind w:left="20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EROL'a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Ceıııreı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Pi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Salonu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kendilerini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yukarıda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baea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dökm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sonu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84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8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öndürıııc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girme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çevresindeki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kaplalaııı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1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4"/>
          <w:w w:val="136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islcnıııc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meyda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elmişti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0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Talımini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8"/>
        </w:rPr>
        <w:t>görülıııü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52" w:lineRule="auto"/>
        <w:ind w:left="1982" w:right="451" w:firstLine="-1861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oruşturıı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katta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salonununda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fırınıııda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kıvılcımları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baca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kurumları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06" w:right="-20"/>
        <w:jc w:val="left"/>
        <w:tabs>
          <w:tab w:pos="1960" w:val="left"/>
          <w:tab w:pos="6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ieortalı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7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7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4"/>
          <w:w w:val="114"/>
        </w:rPr>
        <w:t>i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99"/>
        </w:rPr>
        <w:t>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6"/>
          <w:i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86"/>
          <w:i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7"/>
          <w:w w:val="86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1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w w:val="8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ııgııı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Kiıııe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EROL'a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8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67"/>
        </w:rPr>
        <w:t>1·&lt;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3"/>
          <w:w w:val="6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13"/>
        </w:rPr>
        <w:t>ği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70" w:lineRule="exact"/>
        <w:ind w:left="125" w:right="-20"/>
        <w:jc w:val="left"/>
        <w:tabs>
          <w:tab w:pos="400" w:val="left"/>
          <w:tab w:pos="196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24"/>
          <w:position w:val="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4"/>
        </w:rPr>
        <w:t>,i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5"/>
          <w:position w:val="4"/>
        </w:rPr>
        <w:t>DönO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95"/>
          <w:position w:val="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2"/>
          <w:position w:val="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8"/>
          <w:position w:val="4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9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44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4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  <w:position w:val="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  <w:position w:val="4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6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99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98"/>
          <w:position w:val="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6"/>
          <w:w w:val="98"/>
          <w:position w:val="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2"/>
          <w:position w:val="4"/>
        </w:rPr>
        <w:t>&lt;</w:t>
      </w:r>
      <w:r>
        <w:rPr>
          <w:rFonts w:ascii="Arial" w:hAnsi="Arial" w:cs="Arial" w:eastAsia="Arial"/>
          <w:sz w:val="17"/>
          <w:szCs w:val="17"/>
          <w:color w:val="606060"/>
          <w:spacing w:val="-6"/>
          <w:w w:val="132"/>
          <w:position w:val="4"/>
        </w:rPr>
        <w:t>l</w:t>
      </w:r>
      <w:r>
        <w:rPr>
          <w:rFonts w:ascii="Arial" w:hAnsi="Arial" w:cs="Arial" w:eastAsia="Arial"/>
          <w:sz w:val="17"/>
          <w:szCs w:val="17"/>
          <w:color w:val="464646"/>
          <w:spacing w:val="-116"/>
          <w:w w:val="102"/>
          <w:position w:val="4"/>
        </w:rPr>
        <w:t>H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2"/>
          <w:position w:val="4"/>
        </w:rPr>
        <w:t>ı</w:t>
      </w:r>
      <w:r>
        <w:rPr>
          <w:rFonts w:ascii="Arial" w:hAnsi="Arial" w:cs="Arial" w:eastAsia="Arial"/>
          <w:sz w:val="17"/>
          <w:szCs w:val="17"/>
          <w:color w:val="606060"/>
          <w:spacing w:val="9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4"/>
        </w:rPr>
        <w:t>i</w:t>
      </w:r>
      <w:r>
        <w:rPr>
          <w:rFonts w:ascii="Arial" w:hAnsi="Arial" w:cs="Arial" w:eastAsia="Arial"/>
          <w:sz w:val="17"/>
          <w:szCs w:val="17"/>
          <w:color w:val="464646"/>
          <w:spacing w:val="6"/>
          <w:w w:val="100"/>
          <w:position w:val="4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39"/>
          <w:position w:val="4"/>
        </w:rPr>
        <w:t>:</w:t>
      </w:r>
      <w:r>
        <w:rPr>
          <w:rFonts w:ascii="Arial" w:hAnsi="Arial" w:cs="Arial" w:eastAsia="Arial"/>
          <w:sz w:val="17"/>
          <w:szCs w:val="17"/>
          <w:color w:val="606060"/>
          <w:spacing w:val="-9"/>
          <w:w w:val="139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19:10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216" w:right="-20"/>
        <w:jc w:val="left"/>
        <w:tabs>
          <w:tab w:pos="1340" w:val="left"/>
          <w:tab w:pos="20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-24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rnklı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" w:lineRule="atLeast"/>
        <w:ind w:left="202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119"/>
        </w:rPr>
        <w:t>itliıiy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2"/>
        </w:rPr>
        <w:t>Ciitıııi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4" w:lineRule="exact"/>
        <w:ind w:left="300" w:right="-20"/>
        <w:jc w:val="left"/>
        <w:tabs>
          <w:tab w:pos="2760" w:val="left"/>
          <w:tab w:pos="61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878143pt;margin-top:7.871826pt;width:43.763235pt;height:32pt;mso-position-horizontal-relative:page;mso-position-vertical-relative:paragraph;z-index:-16056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464646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464646"/>
                      <w:spacing w:val="-50"/>
                      <w:w w:val="54"/>
                      <w:position w:val="-1"/>
                    </w:rPr>
                    <w:t>}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727272"/>
                      <w:spacing w:val="-133"/>
                      <w:w w:val="136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464646"/>
                      <w:spacing w:val="-58"/>
                      <w:w w:val="8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606060"/>
                      <w:spacing w:val="-100"/>
                      <w:w w:val="19"/>
                      <w:position w:val="-1"/>
                    </w:rPr>
                    <w:t>?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464646"/>
                      <w:spacing w:val="22"/>
                      <w:w w:val="27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606060"/>
                      <w:spacing w:val="0"/>
                      <w:w w:val="28"/>
                      <w:position w:val="-1"/>
                    </w:rPr>
                    <w:t>ti,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606060"/>
                      <w:spacing w:val="-105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727272"/>
                      <w:spacing w:val="0"/>
                      <w:w w:val="137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63636"/>
          <w:spacing w:val="-41"/>
          <w:w w:val="100"/>
          <w:b/>
          <w:bCs/>
          <w:position w:val="-5"/>
        </w:rPr>
        <w:t>M</w:t>
      </w:r>
      <w:r>
        <w:rPr>
          <w:rFonts w:ascii="Arial" w:hAnsi="Arial" w:cs="Arial" w:eastAsia="Arial"/>
          <w:sz w:val="24"/>
          <w:szCs w:val="24"/>
          <w:color w:val="606060"/>
          <w:spacing w:val="-27"/>
          <w:w w:val="100"/>
          <w:b/>
          <w:bCs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100"/>
          <w:b/>
          <w:bCs/>
          <w:position w:val="-5"/>
        </w:rPr>
        <w:t>u</w:t>
      </w:r>
      <w:r>
        <w:rPr>
          <w:rFonts w:ascii="Arial" w:hAnsi="Arial" w:cs="Arial" w:eastAsia="Arial"/>
          <w:sz w:val="24"/>
          <w:szCs w:val="24"/>
          <w:color w:val="363636"/>
          <w:spacing w:val="-23"/>
          <w:w w:val="100"/>
          <w:b/>
          <w:bCs/>
          <w:position w:val="-5"/>
        </w:rPr>
        <w:t>,</w:t>
      </w:r>
      <w:r>
        <w:rPr>
          <w:rFonts w:ascii="Arial" w:hAnsi="Arial" w:cs="Arial" w:eastAsia="Arial"/>
          <w:sz w:val="24"/>
          <w:szCs w:val="24"/>
          <w:color w:val="23285E"/>
          <w:spacing w:val="0"/>
          <w:w w:val="100"/>
          <w:b/>
          <w:bCs/>
          <w:position w:val="-5"/>
        </w:rPr>
        <w:t>'}f</w:t>
      </w:r>
      <w:r>
        <w:rPr>
          <w:rFonts w:ascii="Arial" w:hAnsi="Arial" w:cs="Arial" w:eastAsia="Arial"/>
          <w:sz w:val="24"/>
          <w:szCs w:val="24"/>
          <w:color w:val="23285E"/>
          <w:spacing w:val="0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3285E"/>
          <w:spacing w:val="18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42"/>
          <w:szCs w:val="42"/>
          <w:color w:val="363636"/>
          <w:spacing w:val="17"/>
          <w:w w:val="37"/>
          <w:b/>
          <w:bCs/>
          <w:position w:val="-5"/>
        </w:rPr>
        <w:t>T</w:t>
      </w:r>
      <w:r>
        <w:rPr>
          <w:rFonts w:ascii="Arial" w:hAnsi="Arial" w:cs="Arial" w:eastAsia="Arial"/>
          <w:sz w:val="42"/>
          <w:szCs w:val="42"/>
          <w:color w:val="23285E"/>
          <w:spacing w:val="0"/>
          <w:w w:val="60"/>
          <w:b/>
          <w:bCs/>
          <w:position w:val="-5"/>
        </w:rPr>
        <w:t>A</w:t>
      </w:r>
      <w:r>
        <w:rPr>
          <w:rFonts w:ascii="Arial" w:hAnsi="Arial" w:cs="Arial" w:eastAsia="Arial"/>
          <w:sz w:val="42"/>
          <w:szCs w:val="42"/>
          <w:color w:val="23285E"/>
          <w:spacing w:val="16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85E"/>
          <w:spacing w:val="0"/>
          <w:w w:val="100"/>
          <w:b/>
          <w:bCs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23"/>
          <w:szCs w:val="23"/>
          <w:color w:val="23285E"/>
          <w:spacing w:val="21"/>
          <w:w w:val="100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31"/>
          <w:szCs w:val="31"/>
          <w:color w:val="23285E"/>
          <w:spacing w:val="0"/>
          <w:w w:val="178"/>
          <w:b/>
          <w:bCs/>
          <w:position w:val="-5"/>
        </w:rPr>
        <w:t>ı</w:t>
      </w:r>
      <w:r>
        <w:rPr>
          <w:rFonts w:ascii="Arial" w:hAnsi="Arial" w:cs="Arial" w:eastAsia="Arial"/>
          <w:sz w:val="31"/>
          <w:szCs w:val="31"/>
          <w:color w:val="23285E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31"/>
          <w:szCs w:val="31"/>
          <w:color w:val="23285E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7"/>
          <w:position w:val="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2"/>
        </w:rPr>
        <w:t>Aıııiri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2"/>
        </w:rPr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5"/>
          <w:b/>
          <w:bCs/>
          <w:position w:val="6"/>
        </w:rPr>
        <w:t>2</w:t>
      </w:r>
      <w:r>
        <w:rPr>
          <w:rFonts w:ascii="Arial" w:hAnsi="Arial" w:cs="Arial" w:eastAsia="Arial"/>
          <w:sz w:val="28"/>
          <w:szCs w:val="28"/>
          <w:color w:val="363636"/>
          <w:spacing w:val="8"/>
          <w:w w:val="65"/>
          <w:b/>
          <w:bCs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65"/>
          <w:b/>
          <w:bCs/>
          <w:position w:val="6"/>
        </w:rPr>
        <w:t>9</w:t>
      </w:r>
      <w:r>
        <w:rPr>
          <w:rFonts w:ascii="Arial" w:hAnsi="Arial" w:cs="Arial" w:eastAsia="Arial"/>
          <w:sz w:val="28"/>
          <w:szCs w:val="28"/>
          <w:color w:val="363636"/>
          <w:spacing w:val="28"/>
          <w:w w:val="65"/>
          <w:b/>
          <w:bCs/>
          <w:position w:val="6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44"/>
          <w:b/>
          <w:bCs/>
          <w:position w:val="6"/>
        </w:rPr>
        <w:t>MaYı</w:t>
      </w:r>
      <w:r>
        <w:rPr>
          <w:rFonts w:ascii="Arial" w:hAnsi="Arial" w:cs="Arial" w:eastAsia="Arial"/>
          <w:sz w:val="28"/>
          <w:szCs w:val="28"/>
          <w:color w:val="363636"/>
          <w:spacing w:val="11"/>
          <w:w w:val="44"/>
          <w:b/>
          <w:bCs/>
          <w:position w:val="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0"/>
          <w:w w:val="70"/>
          <w:b/>
          <w:bCs/>
          <w:position w:val="12"/>
        </w:rPr>
        <w:t>1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9"/>
          <w:b/>
          <w:bCs/>
          <w:position w:val="6"/>
        </w:rPr>
        <w:t>10U'7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37" w:lineRule="exact"/>
        <w:ind w:left="409" w:right="-20"/>
        <w:jc w:val="left"/>
        <w:tabs>
          <w:tab w:pos="1020" w:val="left"/>
          <w:tab w:pos="1600" w:val="left"/>
          <w:tab w:pos="6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-6"/>
        </w:rPr>
        <w:t>Mer</w:t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47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363636"/>
          <w:spacing w:val="-35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23285E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23285E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20"/>
          <w:szCs w:val="20"/>
          <w:color w:val="23285E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182380"/>
          <w:spacing w:val="0"/>
          <w:w w:val="56"/>
          <w:position w:val="-6"/>
        </w:rPr>
        <w:t>!L</w:t>
      </w:r>
      <w:r>
        <w:rPr>
          <w:rFonts w:ascii="Times New Roman" w:hAnsi="Times New Roman" w:cs="Times New Roman" w:eastAsia="Times New Roman"/>
          <w:sz w:val="20"/>
          <w:szCs w:val="20"/>
          <w:color w:val="182380"/>
          <w:spacing w:val="17"/>
          <w:w w:val="56"/>
          <w:position w:val="-6"/>
        </w:rPr>
        <w:t> </w:t>
      </w:r>
      <w:r>
        <w:rPr>
          <w:rFonts w:ascii="Arial" w:hAnsi="Arial" w:cs="Arial" w:eastAsia="Arial"/>
          <w:sz w:val="29"/>
          <w:szCs w:val="29"/>
          <w:color w:val="182380"/>
          <w:spacing w:val="0"/>
          <w:w w:val="56"/>
          <w:b/>
          <w:bCs/>
          <w:position w:val="-6"/>
        </w:rPr>
        <w:t>f'r</w:t>
      </w:r>
      <w:r>
        <w:rPr>
          <w:rFonts w:ascii="Arial" w:hAnsi="Arial" w:cs="Arial" w:eastAsia="Arial"/>
          <w:sz w:val="29"/>
          <w:szCs w:val="29"/>
          <w:color w:val="182380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29"/>
          <w:szCs w:val="29"/>
          <w:color w:val="182380"/>
          <w:spacing w:val="0"/>
          <w:w w:val="100"/>
          <w:b/>
          <w:bCs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19"/>
        </w:rPr>
        <w:t>İtfo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0"/>
          <w:position w:val="-1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1"/>
          <w:position w:val="-1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70"/>
          <w:position w:val="-19"/>
        </w:rPr>
        <w:t>IC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  <w:cols w:num="2" w:equalWidth="0">
            <w:col w:w="575" w:space="1550"/>
            <w:col w:w="9195"/>
          </w:cols>
        </w:sectPr>
      </w:pPr>
      <w:rPr/>
    </w:p>
    <w:p>
      <w:pPr>
        <w:spacing w:before="21" w:after="0" w:line="240" w:lineRule="auto"/>
        <w:ind w:left="249" w:right="-64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464646"/>
          <w:spacing w:val="0"/>
          <w:w w:val="79"/>
        </w:rPr>
        <w:t>&lt;:ci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93" w:lineRule="exact"/>
        <w:ind w:right="-96"/>
        <w:jc w:val="left"/>
        <w:tabs>
          <w:tab w:pos="132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-23"/>
          <w:w w:val="152"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BCBCBF"/>
          <w:spacing w:val="7"/>
          <w:w w:val="99"/>
          <w:position w:val="4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2"/>
          <w:position w:val="4"/>
        </w:rPr>
        <w:t>Pos</w:t>
      </w:r>
      <w:r>
        <w:rPr>
          <w:rFonts w:ascii="Arial" w:hAnsi="Arial" w:cs="Arial" w:eastAsia="Arial"/>
          <w:sz w:val="19"/>
          <w:szCs w:val="19"/>
          <w:color w:val="363636"/>
          <w:spacing w:val="-25"/>
          <w:w w:val="102"/>
          <w:position w:val="4"/>
        </w:rPr>
        <w:t>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7"/>
          <w:position w:val="4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7"/>
          <w:szCs w:val="37"/>
          <w:color w:val="182380"/>
          <w:spacing w:val="0"/>
          <w:w w:val="76"/>
          <w:b/>
          <w:bCs/>
          <w:position w:val="4"/>
        </w:rPr>
        <w:t>r/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1" w:lineRule="exact"/>
        <w:ind w:left="328" w:right="-20"/>
        <w:jc w:val="left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50"/>
          <w:szCs w:val="50"/>
          <w:color w:val="BCBCBF"/>
          <w:spacing w:val="0"/>
          <w:w w:val="100"/>
          <w:position w:val="-32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15"/>
          <w:szCs w:val="15"/>
          <w:color w:val="363636"/>
          <w:w w:val="135"/>
        </w:rPr>
        <w:t>mi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35"/>
        </w:rPr>
        <w:t>r</w:t>
      </w:r>
      <w:r>
        <w:rPr>
          <w:rFonts w:ascii="Arial" w:hAnsi="Arial" w:cs="Arial" w:eastAsia="Arial"/>
          <w:sz w:val="15"/>
          <w:szCs w:val="15"/>
          <w:color w:val="828282"/>
          <w:spacing w:val="0"/>
          <w:w w:val="158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96" w:lineRule="exact"/>
        <w:ind w:left="3660" w:right="-20"/>
        <w:jc w:val="left"/>
        <w:tabs>
          <w:tab w:pos="51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727272"/>
          <w:spacing w:val="0"/>
          <w:w w:val="168"/>
          <w:i/>
          <w:position w:val="3"/>
        </w:rPr>
        <w:t>1</w:t>
      </w:r>
      <w:r>
        <w:rPr>
          <w:rFonts w:ascii="Arial" w:hAnsi="Arial" w:cs="Arial" w:eastAsia="Arial"/>
          <w:sz w:val="30"/>
          <w:szCs w:val="30"/>
          <w:color w:val="727272"/>
          <w:spacing w:val="-26"/>
          <w:w w:val="168"/>
          <w:i/>
          <w:position w:val="3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-34"/>
          <w:w w:val="108"/>
          <w:position w:val="3"/>
        </w:rPr>
        <w:t>(</w:t>
      </w:r>
      <w:r>
        <w:rPr>
          <w:rFonts w:ascii="Times New Roman" w:hAnsi="Times New Roman" w:cs="Times New Roman" w:eastAsia="Times New Roman"/>
          <w:sz w:val="21"/>
          <w:szCs w:val="21"/>
          <w:color w:val="828282"/>
          <w:spacing w:val="-59"/>
          <w:w w:val="122"/>
          <w:position w:val="3"/>
        </w:rPr>
        <w:t>"</w:t>
      </w:r>
      <w:r>
        <w:rPr>
          <w:rFonts w:ascii="Arial" w:hAnsi="Arial" w:cs="Arial" w:eastAsia="Arial"/>
          <w:sz w:val="30"/>
          <w:szCs w:val="30"/>
          <w:color w:val="828282"/>
          <w:spacing w:val="0"/>
          <w:w w:val="62"/>
          <w:position w:val="3"/>
        </w:rPr>
        <w:t>'</w:t>
      </w:r>
      <w:r>
        <w:rPr>
          <w:rFonts w:ascii="Arial" w:hAnsi="Arial" w:cs="Arial" w:eastAsia="Arial"/>
          <w:sz w:val="30"/>
          <w:szCs w:val="30"/>
          <w:color w:val="828282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4"/>
          <w:position w:val="3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74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CBCBF"/>
          <w:spacing w:val="0"/>
          <w:w w:val="51"/>
          <w:position w:val="3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BCBCBF"/>
          <w:spacing w:val="-29"/>
          <w:w w:val="100"/>
          <w:position w:val="3"/>
        </w:rPr>
        <w:t> 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126"/>
          <w:position w:val="3"/>
        </w:rPr>
        <w:t>.</w:t>
      </w:r>
      <w:r>
        <w:rPr>
          <w:rFonts w:ascii="Arial" w:hAnsi="Arial" w:cs="Arial" w:eastAsia="Arial"/>
          <w:sz w:val="30"/>
          <w:szCs w:val="30"/>
          <w:color w:val="363636"/>
          <w:spacing w:val="35"/>
          <w:w w:val="126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464646"/>
          <w:spacing w:val="-6"/>
          <w:w w:val="208"/>
          <w:i/>
          <w:position w:val="3"/>
        </w:rPr>
        <w:t>1</w:t>
      </w:r>
      <w:r>
        <w:rPr>
          <w:rFonts w:ascii="Arial" w:hAnsi="Arial" w:cs="Arial" w:eastAsia="Arial"/>
          <w:sz w:val="28"/>
          <w:szCs w:val="28"/>
          <w:color w:val="464646"/>
          <w:spacing w:val="16"/>
          <w:w w:val="67"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464646"/>
          <w:spacing w:val="-1"/>
          <w:w w:val="206"/>
          <w:i/>
          <w:position w:val="3"/>
        </w:rPr>
        <w:t>'</w:t>
      </w:r>
      <w:r>
        <w:rPr>
          <w:rFonts w:ascii="Arial" w:hAnsi="Arial" w:cs="Arial" w:eastAsia="Arial"/>
          <w:sz w:val="32"/>
          <w:szCs w:val="32"/>
          <w:color w:val="363636"/>
          <w:spacing w:val="-66"/>
          <w:w w:val="88"/>
          <w:position w:val="3"/>
        </w:rPr>
        <w:t>.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208"/>
          <w:i/>
          <w:position w:val="3"/>
        </w:rPr>
        <w:t>'</w:t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i/>
          <w:position w:val="3"/>
        </w:rPr>
        <w:tab/>
      </w:r>
      <w:r>
        <w:rPr>
          <w:rFonts w:ascii="Arial" w:hAnsi="Arial" w:cs="Arial" w:eastAsia="Arial"/>
          <w:sz w:val="12"/>
          <w:szCs w:val="12"/>
          <w:color w:val="939393"/>
          <w:spacing w:val="0"/>
          <w:w w:val="100"/>
          <w:i/>
          <w:position w:val="3"/>
        </w:rPr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226"/>
          <w:position w:val="3"/>
        </w:rPr>
        <w:t>"</w:t>
      </w:r>
      <w:r>
        <w:rPr>
          <w:rFonts w:ascii="Arial" w:hAnsi="Arial" w:cs="Arial" w:eastAsia="Arial"/>
          <w:sz w:val="12"/>
          <w:szCs w:val="12"/>
          <w:color w:val="606060"/>
          <w:spacing w:val="-23"/>
          <w:w w:val="100"/>
          <w:position w:val="3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-13"/>
          <w:w w:val="159"/>
          <w:position w:val="3"/>
        </w:rPr>
        <w:t>·</w:t>
      </w:r>
      <w:r>
        <w:rPr>
          <w:rFonts w:ascii="Arial" w:hAnsi="Arial" w:cs="Arial" w:eastAsia="Arial"/>
          <w:sz w:val="12"/>
          <w:szCs w:val="12"/>
          <w:color w:val="464646"/>
          <w:spacing w:val="0"/>
          <w:w w:val="149"/>
          <w:position w:val="3"/>
        </w:rPr>
        <w:t>,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tabs>
          <w:tab w:pos="3860" w:val="left"/>
          <w:tab w:pos="4300" w:val="left"/>
          <w:tab w:pos="52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182068pt;margin-top:9.707529pt;width:5.47352pt;height:26pt;mso-position-horizontal-relative:page;mso-position-vertical-relative:paragraph;z-index:-1605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75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1"/>
        </w:rPr>
        <w:t>(</w:t>
      </w:r>
      <w:r>
        <w:rPr>
          <w:rFonts w:ascii="Arial" w:hAnsi="Arial" w:cs="Arial" w:eastAsia="Arial"/>
          <w:sz w:val="14"/>
          <w:szCs w:val="14"/>
          <w:color w:val="464646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464646"/>
          <w:spacing w:val="0"/>
          <w:w w:val="100"/>
          <w:position w:val="0"/>
        </w:rPr>
        <w:t>ılı</w:t>
      </w:r>
      <w:r>
        <w:rPr>
          <w:rFonts w:ascii="Arial" w:hAnsi="Arial" w:cs="Arial" w:eastAsia="Arial"/>
          <w:sz w:val="33"/>
          <w:szCs w:val="33"/>
          <w:color w:val="4646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3"/>
          <w:szCs w:val="33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235"/>
          <w:b/>
          <w:bCs/>
          <w:position w:val="0"/>
        </w:rPr>
        <w:t>lijl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2"/>
          <w:b/>
          <w:bCs/>
          <w:position w:val="0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5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25"/>
          <w:w w:val="5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39393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1" w:lineRule="atLeast"/>
        <w:ind w:left="352" w:right="-20"/>
        <w:jc w:val="left"/>
        <w:tabs>
          <w:tab w:pos="37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290"/>
          <w:position w:val="-8"/>
        </w:rPr>
        <w:t>:-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600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727272"/>
          <w:spacing w:val="0"/>
          <w:w w:val="116"/>
          <w:position w:val="-8"/>
        </w:rPr>
        <w:t>.</w:t>
      </w:r>
      <w:r>
        <w:rPr>
          <w:rFonts w:ascii="Arial" w:hAnsi="Arial" w:cs="Arial" w:eastAsia="Arial"/>
          <w:sz w:val="19"/>
          <w:szCs w:val="19"/>
          <w:color w:val="727272"/>
          <w:spacing w:val="-16"/>
          <w:w w:val="117"/>
          <w:position w:val="-8"/>
        </w:rPr>
        <w:t>d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2"/>
          <w:position w:val="-8"/>
        </w:rPr>
        <w:t>ü,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  <w:cols w:num="4" w:equalWidth="0">
            <w:col w:w="452" w:space="1877"/>
            <w:col w:w="1528" w:space="95"/>
            <w:col w:w="324" w:space="628"/>
            <w:col w:w="6416"/>
          </w:cols>
        </w:sectPr>
      </w:pPr>
      <w:rPr/>
    </w:p>
    <w:p>
      <w:pPr>
        <w:spacing w:before="0" w:after="0" w:line="125" w:lineRule="exact"/>
        <w:ind w:left="4780" w:right="-283"/>
        <w:jc w:val="left"/>
        <w:tabs>
          <w:tab w:pos="85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134"/>
          <w:szCs w:val="134"/>
          <w:color w:val="23285E"/>
          <w:w w:val="43"/>
          <w:i/>
          <w:position w:val="-81"/>
        </w:rPr>
        <w:t>;</w:t>
      </w:r>
      <w:r>
        <w:rPr>
          <w:rFonts w:ascii="Arial" w:hAnsi="Arial" w:cs="Arial" w:eastAsia="Arial"/>
          <w:sz w:val="134"/>
          <w:szCs w:val="134"/>
          <w:color w:val="23285E"/>
          <w:spacing w:val="-98"/>
          <w:w w:val="44"/>
          <w:i/>
          <w:position w:val="-81"/>
        </w:rPr>
        <w:t>J</w:t>
      </w:r>
      <w:r>
        <w:rPr>
          <w:rFonts w:ascii="Arial" w:hAnsi="Arial" w:cs="Arial" w:eastAsia="Arial"/>
          <w:sz w:val="134"/>
          <w:szCs w:val="134"/>
          <w:color w:val="3F427C"/>
          <w:spacing w:val="0"/>
          <w:w w:val="85"/>
          <w:i/>
          <w:position w:val="-81"/>
        </w:rPr>
        <w:t>/1</w:t>
      </w:r>
      <w:r>
        <w:rPr>
          <w:rFonts w:ascii="Arial" w:hAnsi="Arial" w:cs="Arial" w:eastAsia="Arial"/>
          <w:sz w:val="134"/>
          <w:szCs w:val="134"/>
          <w:color w:val="3F427C"/>
          <w:spacing w:val="0"/>
          <w:w w:val="100"/>
          <w:i/>
          <w:position w:val="-81"/>
        </w:rPr>
        <w:tab/>
      </w:r>
      <w:r>
        <w:rPr>
          <w:rFonts w:ascii="Arial" w:hAnsi="Arial" w:cs="Arial" w:eastAsia="Arial"/>
          <w:sz w:val="134"/>
          <w:szCs w:val="134"/>
          <w:color w:val="3F427C"/>
          <w:spacing w:val="0"/>
          <w:w w:val="100"/>
          <w:i/>
          <w:position w:val="-81"/>
        </w:rPr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-9"/>
          <w:w w:val="210"/>
          <w:position w:val="2"/>
        </w:rPr>
        <w:t>\</w:t>
      </w:r>
      <w:r>
        <w:rPr>
          <w:rFonts w:ascii="Arial" w:hAnsi="Arial" w:cs="Arial" w:eastAsia="Arial"/>
          <w:sz w:val="78"/>
          <w:szCs w:val="78"/>
          <w:color w:val="828282"/>
          <w:spacing w:val="-7"/>
          <w:w w:val="54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88"/>
          <w:position w:val="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88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BCBCBF"/>
          <w:spacing w:val="0"/>
          <w:w w:val="103"/>
          <w:position w:val="-8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64646"/>
          <w:w w:val="140"/>
          <w:position w:val="1"/>
        </w:rPr>
        <w:t>.;1;ih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w w:val="62"/>
          <w:position w:val="1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  <w:position w:val="0"/>
        </w:rPr>
      </w:r>
    </w:p>
    <w:p>
      <w:pPr>
        <w:spacing w:before="0" w:after="0" w:line="125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56"/>
          <w:position w:val="-8"/>
        </w:rPr>
        <w:t>""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0"/>
          <w:w w:val="56"/>
          <w:position w:val="-8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606060"/>
          <w:spacing w:val="5"/>
          <w:w w:val="56"/>
          <w:position w:val="-8"/>
        </w:rPr>
        <w:t> </w:t>
      </w:r>
      <w:r>
        <w:rPr>
          <w:rFonts w:ascii="Arial" w:hAnsi="Arial" w:cs="Arial" w:eastAsia="Arial"/>
          <w:sz w:val="60"/>
          <w:szCs w:val="60"/>
          <w:color w:val="464646"/>
          <w:spacing w:val="-110"/>
          <w:w w:val="70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06060"/>
          <w:spacing w:val="0"/>
          <w:w w:val="171"/>
          <w:i/>
          <w:position w:val="2"/>
        </w:rPr>
        <w:t>}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  <w:cols w:num="3" w:equalWidth="0">
            <w:col w:w="8953" w:space="159"/>
            <w:col w:w="605" w:space="147"/>
            <w:col w:w="1456"/>
          </w:cols>
        </w:sectPr>
      </w:pPr>
      <w:rPr/>
    </w:p>
    <w:p>
      <w:pPr>
        <w:spacing w:before="0" w:after="0" w:line="176" w:lineRule="exact"/>
        <w:ind w:right="1200"/>
        <w:jc w:val="right"/>
        <w:tabs>
          <w:tab w:pos="460" w:val="left"/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2.013594pt;margin-top:19.244751pt;width:557.122443pt;height:761.835745pt;mso-position-horizontal-relative:page;mso-position-vertical-relative:page;z-index:-16058" coordorigin="440,385" coordsize="11142,15237">
            <v:group style="position:absolute;left:462;top:416;width:248;height:2" coordorigin="462,416" coordsize="248,2">
              <v:shape style="position:absolute;left:462;top:416;width:248;height:2" coordorigin="462,416" coordsize="248,0" path="m462,416l709,416e" filled="f" stroked="t" strokeweight=".951939pt" strokecolor="#AFAFAF">
                <v:path arrowok="t"/>
              </v:shape>
            </v:group>
            <v:group style="position:absolute;left:576;top:416;width:505;height:2" coordorigin="576,416" coordsize="505,2">
              <v:shape style="position:absolute;left:576;top:416;width:505;height:2" coordorigin="576,416" coordsize="505,0" path="m576,416l1080,416e" filled="f" stroked="t" strokeweight=".713954pt" strokecolor="#9C9C9C">
                <v:path arrowok="t"/>
              </v:shape>
            </v:group>
            <v:group style="position:absolute;left:1023;top:416;width:714;height:2" coordorigin="1023,416" coordsize="714,2">
              <v:shape style="position:absolute;left:1023;top:416;width:714;height:2" coordorigin="1023,416" coordsize="714,0" path="m1023,416l1737,416e" filled="f" stroked="t" strokeweight=".47597pt" strokecolor="#7C7C7C">
                <v:path arrowok="t"/>
              </v:shape>
            </v:group>
            <v:group style="position:absolute;left:2323;top:406;width:2;height:908" coordorigin="2323,406" coordsize="2,908">
              <v:shape style="position:absolute;left:2323;top:406;width:2;height:908" coordorigin="2323,406" coordsize="0,908" path="m2323,1315l2323,406e" filled="f" stroked="t" strokeweight=".951939pt" strokecolor="#ACACAC">
                <v:path arrowok="t"/>
              </v:shape>
            </v:group>
            <v:group style="position:absolute;left:2832;top:416;width:466;height:2" coordorigin="2832,416" coordsize="466,2">
              <v:shape style="position:absolute;left:2832;top:416;width:466;height:2" coordorigin="2832,416" coordsize="466,0" path="m2832,416l3298,416e" filled="f" stroked="t" strokeweight=".47597pt" strokecolor="#878787">
                <v:path arrowok="t"/>
              </v:shape>
            </v:group>
            <v:group style="position:absolute;left:1680;top:411;width:6873;height:2" coordorigin="1680,411" coordsize="6873,2">
              <v:shape style="position:absolute;left:1680;top:411;width:6873;height:2" coordorigin="1680,411" coordsize="6873,0" path="m1680,411l8553,411e" filled="f" stroked="t" strokeweight=".713954pt" strokecolor="#909090">
                <v:path arrowok="t"/>
              </v:shape>
            </v:group>
            <v:group style="position:absolute;left:8201;top:406;width:424;height:2" coordorigin="8201,406" coordsize="424,2">
              <v:shape style="position:absolute;left:8201;top:406;width:424;height:2" coordorigin="8201,406" coordsize="424,0" path="m8201,406l8625,406e" filled="f" stroked="t" strokeweight=".47597pt" strokecolor="#808080">
                <v:path arrowok="t"/>
              </v:shape>
            </v:group>
            <v:group style="position:absolute;left:8567;top:406;width:2975;height:2" coordorigin="8567,406" coordsize="2975,2">
              <v:shape style="position:absolute;left:8567;top:406;width:2975;height:2" coordorigin="8567,406" coordsize="2975,0" path="m8567,406l11542,406e" filled="f" stroked="t" strokeweight=".713954pt" strokecolor="#909090">
                <v:path arrowok="t"/>
              </v:shape>
            </v:group>
            <v:group style="position:absolute;left:9103;top:397;width:2;height:540" coordorigin="9103,397" coordsize="2,540">
              <v:shape style="position:absolute;left:9103;top:397;width:2;height:540" coordorigin="9103,397" coordsize="0,540" path="m9103,937l9103,397e" filled="f" stroked="t" strokeweight=".47597pt" strokecolor="#777777">
                <v:path arrowok="t"/>
              </v:shape>
            </v:group>
            <v:group style="position:absolute;left:11545;top:392;width:2;height:3767" coordorigin="11545,392" coordsize="2,3767">
              <v:shape style="position:absolute;left:11545;top:392;width:2;height:3767" coordorigin="11545,392" coordsize="0,3767" path="m11545,4159l11545,392e" filled="f" stroked="t" strokeweight=".713954pt" strokecolor="#7C7C7C">
                <v:path arrowok="t"/>
              </v:shape>
            </v:group>
            <v:group style="position:absolute;left:9110;top:880;width:2;height:306" coordorigin="9110,880" coordsize="2,306">
              <v:shape style="position:absolute;left:9110;top:880;width:2;height:306" coordorigin="9110,880" coordsize="0,306" path="m9110,1186l9110,880e" filled="f" stroked="t" strokeweight=".713954pt" strokecolor="#777777">
                <v:path arrowok="t"/>
              </v:shape>
            </v:group>
            <v:group style="position:absolute;left:2323;top:1205;width:2;height:234" coordorigin="2323,1205" coordsize="2,234">
              <v:shape style="position:absolute;left:2323;top:1205;width:2;height:234" coordorigin="2323,1205" coordsize="0,234" path="m2323,1439l2323,1205e" filled="f" stroked="t" strokeweight=".47597pt" strokecolor="#9C9C9C">
                <v:path arrowok="t"/>
              </v:shape>
            </v:group>
            <v:group style="position:absolute;left:9108;top:1052;width:2;height:459" coordorigin="9108,1052" coordsize="2,459">
              <v:shape style="position:absolute;left:9108;top:1052;width:2;height:459" coordorigin="9108,1052" coordsize="0,459" path="m9108,1511l9108,1052e" filled="f" stroked="t" strokeweight=".951939pt" strokecolor="#8C8C8C">
                <v:path arrowok="t"/>
              </v:shape>
            </v:group>
            <v:group style="position:absolute;left:457;top:1893;width:176;height:2" coordorigin="457,1893" coordsize="176,2">
              <v:shape style="position:absolute;left:457;top:1893;width:176;height:2" coordorigin="457,1893" coordsize="176,0" path="m457,1893l633,1893e" filled="f" stroked="t" strokeweight=".47597pt" strokecolor="#878787">
                <v:path arrowok="t"/>
              </v:shape>
            </v:group>
            <v:group style="position:absolute;left:476;top:1893;width:1875;height:2" coordorigin="476,1893" coordsize="1875,2">
              <v:shape style="position:absolute;left:476;top:1893;width:1875;height:2" coordorigin="476,1893" coordsize="1875,0" path="m476,1893l2351,1893e" filled="f" stroked="t" strokeweight=".713954pt" strokecolor="#9C9C9C">
                <v:path arrowok="t"/>
              </v:shape>
            </v:group>
            <v:group style="position:absolute;left:2323;top:1320;width:2;height:588" coordorigin="2323,1320" coordsize="2,588">
              <v:shape style="position:absolute;left:2323;top:1320;width:2;height:588" coordorigin="2323,1320" coordsize="0,588" path="m2323,1908l2323,1320e" filled="f" stroked="t" strokeweight=".47597pt" strokecolor="#6B6B6B">
                <v:path arrowok="t"/>
              </v:shape>
            </v:group>
            <v:group style="position:absolute;left:2280;top:1893;width:609;height:2" coordorigin="2280,1893" coordsize="609,2">
              <v:shape style="position:absolute;left:2280;top:1893;width:609;height:2" coordorigin="2280,1893" coordsize="609,0" path="m2280,1893l2889,1893e" filled="f" stroked="t" strokeweight=".47597pt" strokecolor="#777777">
                <v:path arrowok="t"/>
              </v:shape>
            </v:group>
            <v:group style="position:absolute;left:2832;top:1896;width:995;height:2" coordorigin="2832,1896" coordsize="995,2">
              <v:shape style="position:absolute;left:2832;top:1896;width:995;height:2" coordorigin="2832,1896" coordsize="995,0" path="m2832,1896l3827,1896e" filled="f" stroked="t" strokeweight=".713954pt" strokecolor="#909090">
                <v:path arrowok="t"/>
              </v:shape>
            </v:group>
            <v:group style="position:absolute;left:3770;top:1893;width:485;height:2" coordorigin="3770,1893" coordsize="485,2">
              <v:shape style="position:absolute;left:3770;top:1893;width:485;height:2" coordorigin="3770,1893" coordsize="485,0" path="m3770,1893l4255,1893e" filled="f" stroked="t" strokeweight=".47597pt" strokecolor="#646464">
                <v:path arrowok="t"/>
              </v:shape>
            </v:group>
            <v:group style="position:absolute;left:4198;top:1893;width:2746;height:2" coordorigin="4198,1893" coordsize="2746,2">
              <v:shape style="position:absolute;left:4198;top:1893;width:2746;height:2" coordorigin="4198,1893" coordsize="2746,0" path="m4198,1893l6944,1893e" filled="f" stroked="t" strokeweight=".713954pt" strokecolor="#8C8C8C">
                <v:path arrowok="t"/>
              </v:shape>
            </v:group>
            <v:group style="position:absolute;left:6887;top:1893;width:481;height:2" coordorigin="6887,1893" coordsize="481,2">
              <v:shape style="position:absolute;left:6887;top:1893;width:481;height:2" coordorigin="6887,1893" coordsize="481,0" path="m6887,1893l7368,1893e" filled="f" stroked="t" strokeweight=".47597pt" strokecolor="#777777">
                <v:path arrowok="t"/>
              </v:shape>
            </v:group>
            <v:group style="position:absolute;left:7311;top:1891;width:4241;height:2" coordorigin="7311,1891" coordsize="4241,2">
              <v:shape style="position:absolute;left:7311;top:1891;width:4241;height:2" coordorigin="7311,1891" coordsize="4241,0" path="m7311,1891l11552,1891e" filled="f" stroked="t" strokeweight=".713954pt" strokecolor="#8C8C8C">
                <v:path arrowok="t"/>
              </v:shape>
            </v:group>
            <v:group style="position:absolute;left:8201;top:1888;width:424;height:2" coordorigin="8201,1888" coordsize="424,2">
              <v:shape style="position:absolute;left:8201;top:1888;width:424;height:2" coordorigin="8201,1888" coordsize="424,0" path="m8201,1888l8625,1888e" filled="f" stroked="t" strokeweight=".47597pt" strokecolor="#808080">
                <v:path arrowok="t"/>
              </v:shape>
            </v:group>
            <v:group style="position:absolute;left:9110;top:397;width:2;height:1501" coordorigin="9110,397" coordsize="2,1501">
              <v:shape style="position:absolute;left:9110;top:397;width:2;height:1501" coordorigin="9110,397" coordsize="0,1501" path="m9110,1898l9110,397e" filled="f" stroked="t" strokeweight=".47597pt" strokecolor="#747474">
                <v:path arrowok="t"/>
              </v:shape>
            </v:group>
            <v:group style="position:absolute;left:9867;top:1888;width:352;height:2" coordorigin="9867,1888" coordsize="352,2">
              <v:shape style="position:absolute;left:9867;top:1888;width:352;height:2" coordorigin="9867,1888" coordsize="352,0" path="m9867,1888l10219,1888e" filled="f" stroked="t" strokeweight=".47597pt" strokecolor="#777777">
                <v:path arrowok="t"/>
              </v:shape>
            </v:group>
            <v:group style="position:absolute;left:457;top:2137;width:2432;height:2" coordorigin="457,2137" coordsize="2432,2">
              <v:shape style="position:absolute;left:457;top:2137;width:2432;height:2" coordorigin="457,2137" coordsize="2432,0" path="m457,2137l2889,2137e" filled="f" stroked="t" strokeweight=".713954pt" strokecolor="#979797">
                <v:path arrowok="t"/>
              </v:shape>
            </v:group>
            <v:group style="position:absolute;left:2832;top:2137;width:466;height:2" coordorigin="2832,2137" coordsize="466,2">
              <v:shape style="position:absolute;left:2832;top:2137;width:466;height:2" coordorigin="2832,2137" coordsize="466,0" path="m2832,2137l3298,2137e" filled="f" stroked="t" strokeweight=".47597pt" strokecolor="#777777">
                <v:path arrowok="t"/>
              </v:shape>
            </v:group>
            <v:group style="position:absolute;left:3241;top:2135;width:8310;height:2" coordorigin="3241,2135" coordsize="8310,2">
              <v:shape style="position:absolute;left:3241;top:2135;width:8310;height:2" coordorigin="3241,2135" coordsize="8310,0" path="m3241,2135l11552,2135e" filled="f" stroked="t" strokeweight=".713954pt" strokecolor="#878787">
                <v:path arrowok="t"/>
              </v:shape>
            </v:group>
            <v:group style="position:absolute;left:8567;top:2132;width:557;height:2" coordorigin="8567,2132" coordsize="557,2">
              <v:shape style="position:absolute;left:8567;top:2132;width:557;height:2" coordorigin="8567,2132" coordsize="557,0" path="m8567,2132l9124,2132e" filled="f" stroked="t" strokeweight=".47597pt" strokecolor="#747474">
                <v:path arrowok="t"/>
              </v:shape>
            </v:group>
            <v:group style="position:absolute;left:462;top:2089;width:2;height:798" coordorigin="462,2089" coordsize="2,798">
              <v:shape style="position:absolute;left:462;top:2089;width:2;height:798" coordorigin="462,2089" coordsize="0,798" path="m462,2888l462,2089e" filled="f" stroked="t" strokeweight=".47597pt" strokecolor="#606060">
                <v:path arrowok="t"/>
              </v:shape>
            </v:group>
            <v:group style="position:absolute;left:4084;top:2381;width:171;height:2" coordorigin="4084,2381" coordsize="171,2">
              <v:shape style="position:absolute;left:4084;top:2381;width:171;height:2" coordorigin="4084,2381" coordsize="171,0" path="m4084,2381l4255,2381e" filled="f" stroked="t" strokeweight=".47597pt" strokecolor="#747474">
                <v:path arrowok="t"/>
              </v:shape>
            </v:group>
            <v:group style="position:absolute;left:457;top:2379;width:7263;height:2" coordorigin="457,2379" coordsize="7263,2">
              <v:shape style="position:absolute;left:457;top:2379;width:7263;height:2" coordorigin="457,2379" coordsize="7263,0" path="m457,2379l7720,2379e" filled="f" stroked="t" strokeweight=".713954pt" strokecolor="#8C8C8C">
                <v:path arrowok="t"/>
              </v:shape>
            </v:group>
            <v:group style="position:absolute;left:7663;top:2376;width:595;height:2" coordorigin="7663,2376" coordsize="595,2">
              <v:shape style="position:absolute;left:7663;top:2376;width:595;height:2" coordorigin="7663,2376" coordsize="595,0" path="m7663,2376l8258,2376e" filled="f" stroked="t" strokeweight=".47597pt" strokecolor="#707070">
                <v:path arrowok="t"/>
              </v:shape>
            </v:group>
            <v:group style="position:absolute;left:8201;top:2374;width:3346;height:2" coordorigin="8201,2374" coordsize="3346,2">
              <v:shape style="position:absolute;left:8201;top:2374;width:3346;height:2" coordorigin="8201,2374" coordsize="3346,0" path="m8201,2374l11547,2374e" filled="f" stroked="t" strokeweight=".713954pt" strokecolor="#8C8C8C">
                <v:path arrowok="t"/>
              </v:shape>
            </v:group>
            <v:group style="position:absolute;left:11545;top:2089;width:2;height:555" coordorigin="11545,2089" coordsize="2,555">
              <v:shape style="position:absolute;left:11545;top:2089;width:2;height:555" coordorigin="11545,2089" coordsize="0,555" path="m11545,2644l11545,2089e" filled="f" stroked="t" strokeweight=".47597pt" strokecolor="#676767">
                <v:path arrowok="t"/>
              </v:shape>
            </v:group>
            <v:group style="position:absolute;left:457;top:2622;width:4822;height:2" coordorigin="457,2622" coordsize="4822,2">
              <v:shape style="position:absolute;left:457;top:2622;width:4822;height:2" coordorigin="457,2622" coordsize="4822,0" path="m457,2622l5279,2622e" filled="f" stroked="t" strokeweight=".47597pt" strokecolor="#8C8C8C">
                <v:path arrowok="t"/>
              </v:shape>
            </v:group>
            <v:group style="position:absolute;left:6383;top:2615;width:562;height:2" coordorigin="6383,2615" coordsize="562,2">
              <v:shape style="position:absolute;left:6383;top:2615;width:562;height:2" coordorigin="6383,2615" coordsize="562,0" path="m6383,2615l6944,2615e" filled="f" stroked="t" strokeweight=".47597pt" strokecolor="#6B6B6B">
                <v:path arrowok="t"/>
              </v:shape>
            </v:group>
            <v:group style="position:absolute;left:7663;top:2615;width:961;height:2" coordorigin="7663,2615" coordsize="961,2">
              <v:shape style="position:absolute;left:7663;top:2615;width:961;height:2" coordorigin="7663,2615" coordsize="961,0" path="m7663,2615l8625,2615e" filled="f" stroked="t" strokeweight=".47597pt" strokecolor="#747474">
                <v:path arrowok="t"/>
              </v:shape>
            </v:group>
            <v:group style="position:absolute;left:9067;top:2615;width:957;height:2" coordorigin="9067,2615" coordsize="957,2">
              <v:shape style="position:absolute;left:9067;top:2615;width:957;height:2" coordorigin="9067,2615" coordsize="957,0" path="m9067,2615l10024,2615e" filled="f" stroked="t" strokeweight=".47597pt" strokecolor="#777777">
                <v:path arrowok="t"/>
              </v:shape>
            </v:group>
            <v:group style="position:absolute;left:4841;top:2615;width:6711;height:2" coordorigin="4841,2615" coordsize="6711,2">
              <v:shape style="position:absolute;left:4841;top:2615;width:6711;height:2" coordorigin="4841,2615" coordsize="6711,0" path="m4841,2615l11552,2615e" filled="f" stroked="t" strokeweight=".713954pt" strokecolor="#838383">
                <v:path arrowok="t"/>
              </v:shape>
            </v:group>
            <v:group style="position:absolute;left:452;top:2866;width:1285;height:2" coordorigin="452,2866" coordsize="1285,2">
              <v:shape style="position:absolute;left:452;top:2866;width:1285;height:2" coordorigin="452,2866" coordsize="1285,0" path="m452,2866l1737,2866e" filled="f" stroked="t" strokeweight=".951939pt" strokecolor="#A0A0A0">
                <v:path arrowok="t"/>
              </v:shape>
            </v:group>
            <v:group style="position:absolute;left:1680;top:2861;width:5264;height:2" coordorigin="1680,2861" coordsize="5264,2">
              <v:shape style="position:absolute;left:1680;top:2861;width:5264;height:2" coordorigin="1680,2861" coordsize="5264,0" path="m1680,2861l6944,2861e" filled="f" stroked="t" strokeweight=".713954pt" strokecolor="#8C8C8C">
                <v:path arrowok="t"/>
              </v:shape>
            </v:group>
            <v:group style="position:absolute;left:6887;top:2859;width:481;height:2" coordorigin="6887,2859" coordsize="481,2">
              <v:shape style="position:absolute;left:6887;top:2859;width:481;height:2" coordorigin="6887,2859" coordsize="481,0" path="m6887,2859l7368,2859e" filled="f" stroked="t" strokeweight=".47597pt" strokecolor="#7C7C7C">
                <v:path arrowok="t"/>
              </v:shape>
            </v:group>
            <v:group style="position:absolute;left:7311;top:2857;width:947;height:2" coordorigin="7311,2857" coordsize="947,2">
              <v:shape style="position:absolute;left:7311;top:2857;width:947;height:2" coordorigin="7311,2857" coordsize="947,0" path="m7311,2857l8258,2857e" filled="f" stroked="t" strokeweight=".713954pt" strokecolor="#878787">
                <v:path arrowok="t"/>
              </v:shape>
            </v:group>
            <v:group style="position:absolute;left:8201;top:2854;width:424;height:2" coordorigin="8201,2854" coordsize="424,2">
              <v:shape style="position:absolute;left:8201;top:2854;width:424;height:2" coordorigin="8201,2854" coordsize="424,0" path="m8201,2854l8625,2854e" filled="f" stroked="t" strokeweight=".47597pt" strokecolor="#707070">
                <v:path arrowok="t"/>
              </v:shape>
            </v:group>
            <v:group style="position:absolute;left:8567;top:2854;width:1357;height:2" coordorigin="8567,2854" coordsize="1357,2">
              <v:shape style="position:absolute;left:8567;top:2854;width:1357;height:2" coordorigin="8567,2854" coordsize="1357,0" path="m8567,2854l9924,2854e" filled="f" stroked="t" strokeweight=".713954pt" strokecolor="#838383">
                <v:path arrowok="t"/>
              </v:shape>
            </v:group>
            <v:group style="position:absolute;left:9867;top:2854;width:157;height:2" coordorigin="9867,2854" coordsize="157,2">
              <v:shape style="position:absolute;left:9867;top:2854;width:157;height:2" coordorigin="9867,2854" coordsize="157,0" path="m9867,2854l10024,2854e" filled="f" stroked="t" strokeweight=".47597pt" strokecolor="#6B6B6B">
                <v:path arrowok="t"/>
              </v:shape>
            </v:group>
            <v:group style="position:absolute;left:9967;top:2854;width:1590;height:2" coordorigin="9967,2854" coordsize="1590,2">
              <v:shape style="position:absolute;left:9967;top:2854;width:1590;height:2" coordorigin="9967,2854" coordsize="1590,0" path="m9967,2854l11557,2854e" filled="f" stroked="t" strokeweight=".713954pt" strokecolor="#8C8C8C">
                <v:path arrowok="t"/>
              </v:shape>
            </v:group>
            <v:group style="position:absolute;left:452;top:3105;width:2846;height:2" coordorigin="452,3105" coordsize="2846,2">
              <v:shape style="position:absolute;left:452;top:3105;width:2846;height:2" coordorigin="452,3105" coordsize="2846,0" path="m452,3105l3298,3105e" filled="f" stroked="t" strokeweight=".713954pt" strokecolor="#909090">
                <v:path arrowok="t"/>
              </v:shape>
            </v:group>
            <v:group style="position:absolute;left:3241;top:3103;width:462;height:2" coordorigin="3241,3103" coordsize="462,2">
              <v:shape style="position:absolute;left:3241;top:3103;width:462;height:2" coordorigin="3241,3103" coordsize="462,0" path="m3241,3103l3703,3103e" filled="f" stroked="t" strokeweight=".47597pt" strokecolor="#747474">
                <v:path arrowok="t"/>
              </v:shape>
            </v:group>
            <v:group style="position:absolute;left:3646;top:3100;width:6278;height:2" coordorigin="3646,3100" coordsize="6278,2">
              <v:shape style="position:absolute;left:3646;top:3100;width:6278;height:2" coordorigin="3646,3100" coordsize="6278,0" path="m3646,3100l9924,3100e" filled="f" stroked="t" strokeweight=".713954pt" strokecolor="#878787">
                <v:path arrowok="t"/>
              </v:shape>
            </v:group>
            <v:group style="position:absolute;left:9867;top:3093;width:157;height:2" coordorigin="9867,3093" coordsize="157,2">
              <v:shape style="position:absolute;left:9867;top:3093;width:157;height:2" coordorigin="9867,3093" coordsize="157,0" path="m9867,3093l10024,3093e" filled="f" stroked="t" strokeweight=".47597pt" strokecolor="#6B6B6B">
                <v:path arrowok="t"/>
              </v:shape>
            </v:group>
            <v:group style="position:absolute;left:9967;top:3093;width:1590;height:2" coordorigin="9967,3093" coordsize="1590,2">
              <v:shape style="position:absolute;left:9967;top:3093;width:1590;height:2" coordorigin="9967,3093" coordsize="1590,0" path="m9967,3093l11557,3093e" filled="f" stroked="t" strokeweight=".713954pt" strokecolor="#8C8C8C">
                <v:path arrowok="t"/>
              </v:shape>
            </v:group>
            <v:group style="position:absolute;left:3808;top:3093;width:2;height:469" coordorigin="3808,3093" coordsize="2,469">
              <v:shape style="position:absolute;left:3808;top:3093;width:2;height:469" coordorigin="3808,3093" coordsize="0,469" path="m3808,3562l3808,3093e" filled="f" stroked="t" strokeweight=".47597pt" strokecolor="#4B4B4B">
                <v:path arrowok="t"/>
              </v:shape>
            </v:group>
            <v:group style="position:absolute;left:6923;top:3093;width:2;height:469" coordorigin="6923,3093" coordsize="2,469">
              <v:shape style="position:absolute;left:6923;top:3093;width:2;height:469" coordorigin="6923,3093" coordsize="0,469" path="m6923,3562l6923,3093e" filled="f" stroked="t" strokeweight=".47597pt" strokecolor="#484848">
                <v:path arrowok="t"/>
              </v:shape>
            </v:group>
            <v:group style="position:absolute;left:6911;top:3342;width:2185;height:2" coordorigin="6911,3342" coordsize="2185,2">
              <v:shape style="position:absolute;left:6911;top:3342;width:2185;height:2" coordorigin="6911,3342" coordsize="2185,0" path="m6911,3342l9096,3342e" filled="f" stroked="t" strokeweight=".237985pt" strokecolor="#4B4B4B">
                <v:path arrowok="t"/>
              </v:shape>
            </v:group>
            <v:group style="position:absolute;left:9096;top:3342;width:900;height:2" coordorigin="9096,3342" coordsize="900,2">
              <v:shape style="position:absolute;left:9096;top:3342;width:900;height:2" coordorigin="9096,3342" coordsize="900,0" path="m9096,3342l9995,3342e" filled="f" stroked="t" strokeweight=".237985pt" strokecolor="#000000">
                <v:path arrowok="t"/>
              </v:shape>
            </v:group>
            <v:group style="position:absolute;left:9995;top:3342;width:1556;height:2" coordorigin="9995,3342" coordsize="1556,2">
              <v:shape style="position:absolute;left:9995;top:3342;width:1556;height:2" coordorigin="9995,3342" coordsize="1556,0" path="m9995,3342l11552,3342e" filled="f" stroked="t" strokeweight=".237985pt" strokecolor="#4B4B4B">
                <v:path arrowok="t"/>
              </v:shape>
            </v:group>
            <v:group style="position:absolute;left:11547;top:3079;width:2;height:483" coordorigin="11547,3079" coordsize="2,483">
              <v:shape style="position:absolute;left:11547;top:3079;width:2;height:483" coordorigin="11547,3079" coordsize="0,483" path="m11547,3562l11547,3079e" filled="f" stroked="t" strokeweight=".47597pt" strokecolor="#646464">
                <v:path arrowok="t"/>
              </v:shape>
            </v:group>
            <v:group style="position:absolute;left:3803;top:3547;width:1956;height:2" coordorigin="3803,3547" coordsize="1956,2">
              <v:shape style="position:absolute;left:3803;top:3547;width:1956;height:2" coordorigin="3803,3547" coordsize="1956,0" path="m3803,3547l5759,3547e" filled="f" stroked="t" strokeweight=".713954pt" strokecolor="#808080">
                <v:path arrowok="t"/>
              </v:shape>
            </v:group>
            <v:group style="position:absolute;left:459;top:1568;width:2;height:8988" coordorigin="459,1568" coordsize="2,8988">
              <v:shape style="position:absolute;left:459;top:1568;width:2;height:8988" coordorigin="459,1568" coordsize="0,8988" path="m459,10556l459,1568e" filled="f" stroked="t" strokeweight=".713954pt" strokecolor="#808080">
                <v:path arrowok="t"/>
              </v:shape>
            </v:group>
            <v:group style="position:absolute;left:1680;top:3861;width:662;height:2" coordorigin="1680,3861" coordsize="662,2">
              <v:shape style="position:absolute;left:1680;top:3861;width:662;height:2" coordorigin="1680,3861" coordsize="662,0" path="m1680,3861l2342,3861e" filled="f" stroked="t" strokeweight=".47597pt" strokecolor="#808080">
                <v:path arrowok="t"/>
              </v:shape>
            </v:group>
            <v:group style="position:absolute;left:3810;top:3504;width:2;height:363" coordorigin="3810,3504" coordsize="2,363">
              <v:shape style="position:absolute;left:3810;top:3504;width:2;height:363" coordorigin="3810,3504" coordsize="0,363" path="m3810,3868l3810,3504e" filled="f" stroked="t" strokeweight=".951939pt" strokecolor="#7C7C7C">
                <v:path arrowok="t"/>
              </v:shape>
            </v:group>
            <v:group style="position:absolute;left:457;top:3858;width:3484;height:2" coordorigin="457,3858" coordsize="3484,2">
              <v:shape style="position:absolute;left:457;top:3858;width:3484;height:2" coordorigin="457,3858" coordsize="3484,0" path="m457,3858l3941,3858e" filled="f" stroked="t" strokeweight=".713954pt" strokecolor="#939393">
                <v:path arrowok="t"/>
              </v:shape>
            </v:group>
            <v:group style="position:absolute;left:3884;top:3851;width:305;height:2" coordorigin="3884,3851" coordsize="305,2">
              <v:shape style="position:absolute;left:3884;top:3851;width:305;height:2" coordorigin="3884,3851" coordsize="305,0" path="m3884,3851l4189,3851e" filled="f" stroked="t" strokeweight=".713954pt" strokecolor="#3F3F3F">
                <v:path arrowok="t"/>
              </v:shape>
            </v:group>
            <v:group style="position:absolute;left:3960;top:3853;width:2513;height:2" coordorigin="3960,3853" coordsize="2513,2">
              <v:shape style="position:absolute;left:3960;top:3853;width:2513;height:2" coordorigin="3960,3853" coordsize="2513,0" path="m3960,3853l6473,3853e" filled="f" stroked="t" strokeweight=".713954pt" strokecolor="#575757">
                <v:path arrowok="t"/>
              </v:shape>
            </v:group>
            <v:group style="position:absolute;left:6383;top:3853;width:5179;height:2" coordorigin="6383,3853" coordsize="5179,2">
              <v:shape style="position:absolute;left:6383;top:3853;width:5179;height:2" coordorigin="6383,3853" coordsize="5179,0" path="m6383,3853l11561,3853e" filled="f" stroked="t" strokeweight=".713954pt" strokecolor="#8C8C8C">
                <v:path arrowok="t"/>
              </v:shape>
            </v:group>
            <v:group style="position:absolute;left:6923;top:3557;width:2;height:306" coordorigin="6923,3557" coordsize="2,306">
              <v:shape style="position:absolute;left:6923;top:3557;width:2;height:306" coordorigin="6923,3557" coordsize="0,306" path="m6923,3863l6923,3557e" filled="f" stroked="t" strokeweight=".951939pt" strokecolor="#777777">
                <v:path arrowok="t"/>
              </v:shape>
            </v:group>
            <v:group style="position:absolute;left:11561;top:1750;width:2;height:12698" coordorigin="11561,1750" coordsize="2,12698">
              <v:shape style="position:absolute;left:11561;top:1750;width:2;height:12698" coordorigin="11561,1750" coordsize="0,12698" path="m11561,14448l11561,1750e" filled="f" stroked="t" strokeweight=".713954pt" strokecolor="#808080">
                <v:path arrowok="t"/>
              </v:shape>
            </v:group>
            <v:group style="position:absolute;left:462;top:3810;width:2;height:583" coordorigin="462,3810" coordsize="2,583">
              <v:shape style="position:absolute;left:462;top:3810;width:2;height:583" coordorigin="462,3810" coordsize="0,583" path="m462,4394l462,3810e" filled="f" stroked="t" strokeweight=".47597pt" strokecolor="#646464">
                <v:path arrowok="t"/>
              </v:shape>
            </v:group>
            <v:group style="position:absolute;left:2323;top:3858;width:2;height:784" coordorigin="2323,3858" coordsize="2,784">
              <v:shape style="position:absolute;left:2323;top:3858;width:2;height:784" coordorigin="2323,3858" coordsize="0,784" path="m2323,4642l2323,3858e" filled="f" stroked="t" strokeweight=".713954pt" strokecolor="#6B6B6B">
                <v:path arrowok="t"/>
              </v:shape>
            </v:group>
            <v:group style="position:absolute;left:457;top:4133;width:11100;height:2" coordorigin="457,4133" coordsize="11100,2">
              <v:shape style="position:absolute;left:457;top:4133;width:11100;height:2" coordorigin="457,4133" coordsize="11100,0" path="m457,4133l11557,4133e" filled="f" stroked="t" strokeweight=".713954pt" strokecolor="#8C8C8C">
                <v:path arrowok="t"/>
              </v:shape>
            </v:group>
            <v:group style="position:absolute;left:2313;top:4372;width:7030;height:2" coordorigin="2313,4372" coordsize="7030,2">
              <v:shape style="position:absolute;left:2313;top:4372;width:7030;height:2" coordorigin="2313,4372" coordsize="7030,0" path="m2313,4372l9343,4372e" filled="f" stroked="t" strokeweight=".713954pt" strokecolor="#878787">
                <v:path arrowok="t"/>
              </v:shape>
            </v:group>
            <v:group style="position:absolute;left:7663;top:4375;width:595;height:2" coordorigin="7663,4375" coordsize="595,2">
              <v:shape style="position:absolute;left:7663;top:4375;width:595;height:2" coordorigin="7663,4375" coordsize="595,0" path="m7663,4375l8258,4375e" filled="f" stroked="t" strokeweight=".47597pt" strokecolor="#747474">
                <v:path arrowok="t"/>
              </v:shape>
            </v:group>
            <v:group style="position:absolute;left:9067;top:4372;width:857;height:2" coordorigin="9067,4372" coordsize="857,2">
              <v:shape style="position:absolute;left:9067;top:4372;width:857;height:2" coordorigin="9067,4372" coordsize="857,0" path="m9067,4372l9924,4372e" filled="f" stroked="t" strokeweight=".47597pt" strokecolor="#747474">
                <v:path arrowok="t"/>
              </v:shape>
            </v:group>
            <v:group style="position:absolute;left:9353;top:4370;width:2204;height:2" coordorigin="9353,4370" coordsize="2204,2">
              <v:shape style="position:absolute;left:9353;top:4370;width:2204;height:2" coordorigin="9353,4370" coordsize="2204,0" path="m9353,4370l11557,4370e" filled="f" stroked="t" strokeweight=".713954pt" strokecolor="#8C8C8C">
                <v:path arrowok="t"/>
              </v:shape>
            </v:group>
            <v:group style="position:absolute;left:11552;top:4088;width:2;height:316" coordorigin="11552,4088" coordsize="2,316">
              <v:shape style="position:absolute;left:11552;top:4088;width:2;height:316" coordorigin="11552,4088" coordsize="0,316" path="m11552,4403l11552,4088e" filled="f" stroked="t" strokeweight=".47597pt" strokecolor="#5B5B5B">
                <v:path arrowok="t"/>
              </v:shape>
            </v:group>
            <v:group style="position:absolute;left:4876;top:4370;width:2;height:273" coordorigin="4876,4370" coordsize="2,273">
              <v:shape style="position:absolute;left:4876;top:4370;width:2;height:273" coordorigin="4876,4370" coordsize="0,273" path="m4876,4642l4876,4370e" filled="f" stroked="t" strokeweight=".237985pt" strokecolor="#545454">
                <v:path arrowok="t"/>
              </v:shape>
            </v:group>
            <v:group style="position:absolute;left:7692;top:4360;width:2;height:253" coordorigin="7692,4360" coordsize="2,253">
              <v:shape style="position:absolute;left:7692;top:4360;width:2;height:253" coordorigin="7692,4360" coordsize="0,253" path="m7692,4614l7692,4360e" filled="f" stroked="t" strokeweight=".237985pt" strokecolor="#808080">
                <v:path arrowok="t"/>
              </v:shape>
            </v:group>
            <v:group style="position:absolute;left:11552;top:4332;width:2;height:311" coordorigin="11552,4332" coordsize="2,311">
              <v:shape style="position:absolute;left:11552;top:4332;width:2;height:311" coordorigin="11552,4332" coordsize="0,311" path="m11552,4642l11552,4332e" filled="f" stroked="t" strokeweight=".47597pt" strokecolor="#707070">
                <v:path arrowok="t"/>
              </v:shape>
            </v:group>
            <v:group style="position:absolute;left:2323;top:4585;width:2;height:535" coordorigin="2323,4585" coordsize="2,535">
              <v:shape style="position:absolute;left:2323;top:4585;width:2;height:535" coordorigin="2323,4585" coordsize="0,535" path="m2323,5120l2323,4585e" filled="f" stroked="t" strokeweight=".47597pt" strokecolor="#484848">
                <v:path arrowok="t"/>
              </v:shape>
            </v:group>
            <v:group style="position:absolute;left:4879;top:4461;width:2;height:908" coordorigin="4879,4461" coordsize="2,908">
              <v:shape style="position:absolute;left:4879;top:4461;width:2;height:908" coordorigin="4879,4461" coordsize="0,908" path="m4879,5369l4879,4461e" filled="f" stroked="t" strokeweight=".713954pt" strokecolor="#676767">
                <v:path arrowok="t"/>
              </v:shape>
            </v:group>
            <v:group style="position:absolute;left:4869;top:4862;width:1571;height:2" coordorigin="4869,4862" coordsize="1571,2">
              <v:shape style="position:absolute;left:4869;top:4862;width:1571;height:2" coordorigin="4869,4862" coordsize="1571,0" path="m4869,4862l6440,4862e" filled="f" stroked="t" strokeweight=".713954pt" strokecolor="#838383">
                <v:path arrowok="t"/>
              </v:shape>
            </v:group>
            <v:group style="position:absolute;left:6383;top:4862;width:562;height:2" coordorigin="6383,4862" coordsize="562,2">
              <v:shape style="position:absolute;left:6383;top:4862;width:562;height:2" coordorigin="6383,4862" coordsize="562,0" path="m6383,4862l6944,4862e" filled="f" stroked="t" strokeweight=".47597pt" strokecolor="#777777">
                <v:path arrowok="t"/>
              </v:shape>
            </v:group>
            <v:group style="position:absolute;left:6887;top:4862;width:876;height:2" coordorigin="6887,4862" coordsize="876,2">
              <v:shape style="position:absolute;left:6887;top:4862;width:876;height:2" coordorigin="6887,4862" coordsize="876,0" path="m6887,4862l7763,4862e" filled="f" stroked="t" strokeweight=".713954pt" strokecolor="#8C8C8C">
                <v:path arrowok="t"/>
              </v:shape>
            </v:group>
            <v:group style="position:absolute;left:7692;top:4614;width:2;height:244" coordorigin="7692,4614" coordsize="2,244">
              <v:shape style="position:absolute;left:7692;top:4614;width:2;height:244" coordorigin="7692,4614" coordsize="0,244" path="m7692,4857l7692,4614e" filled="f" stroked="t" strokeweight=".237985pt" strokecolor="#939393">
                <v:path arrowok="t"/>
              </v:shape>
            </v:group>
            <v:group style="position:absolute;left:7663;top:4862;width:961;height:2" coordorigin="7663,4862" coordsize="961,2">
              <v:shape style="position:absolute;left:7663;top:4862;width:961;height:2" coordorigin="7663,4862" coordsize="961,0" path="m7663,4862l8625,4862e" filled="f" stroked="t" strokeweight=".47597pt" strokecolor="#808080">
                <v:path arrowok="t"/>
              </v:shape>
            </v:group>
            <v:group style="position:absolute;left:8539;top:4862;width:3022;height:2" coordorigin="8539,4862" coordsize="3022,2">
              <v:shape style="position:absolute;left:8539;top:4862;width:3022;height:2" coordorigin="8539,4862" coordsize="3022,0" path="m8539,4862l11561,4862e" filled="f" stroked="t" strokeweight=".713954pt" strokecolor="#909090">
                <v:path arrowok="t"/>
              </v:shape>
            </v:group>
            <v:group style="position:absolute;left:9867;top:4862;width:157;height:2" coordorigin="9867,4862" coordsize="157,2">
              <v:shape style="position:absolute;left:9867;top:4862;width:157;height:2" coordorigin="9867,4862" coordsize="157,0" path="m9867,4862l10024,4862e" filled="f" stroked="t" strokeweight=".47597pt" strokecolor="#777777">
                <v:path arrowok="t"/>
              </v:shape>
            </v:group>
            <v:group style="position:absolute;left:4869;top:5106;width:6692;height:2" coordorigin="4869,5106" coordsize="6692,2">
              <v:shape style="position:absolute;left:4869;top:5106;width:6692;height:2" coordorigin="4869,5106" coordsize="6692,0" path="m4869,5106l11561,5106e" filled="f" stroked="t" strokeweight=".713954pt" strokecolor="#979797">
                <v:path arrowok="t"/>
              </v:shape>
            </v:group>
            <v:group style="position:absolute;left:6887;top:5106;width:481;height:2" coordorigin="6887,5106" coordsize="481,2">
              <v:shape style="position:absolute;left:6887;top:5106;width:481;height:2" coordorigin="6887,5106" coordsize="481,0" path="m6887,5106l7368,5106e" filled="f" stroked="t" strokeweight=".47597pt" strokecolor="#808080">
                <v:path arrowok="t"/>
              </v:shape>
            </v:group>
            <v:group style="position:absolute;left:8525;top:5106;width:600;height:2" coordorigin="8525,5106" coordsize="600,2">
              <v:shape style="position:absolute;left:8525;top:5106;width:600;height:2" coordorigin="8525,5106" coordsize="600,0" path="m8525,5106l9124,5106e" filled="f" stroked="t" strokeweight=".47597pt" strokecolor="#808080">
                <v:path arrowok="t"/>
              </v:shape>
            </v:group>
            <v:group style="position:absolute;left:4869;top:5347;width:6692;height:2" coordorigin="4869,5347" coordsize="6692,2">
              <v:shape style="position:absolute;left:4869;top:5347;width:6692;height:2" coordorigin="4869,5347" coordsize="6692,0" path="m4869,5347l11561,5347e" filled="f" stroked="t" strokeweight=".713954pt" strokecolor="#8C8C8C">
                <v:path arrowok="t"/>
              </v:shape>
            </v:group>
            <v:group style="position:absolute;left:2323;top:5063;width:2;height:841" coordorigin="2323,5063" coordsize="2,841">
              <v:shape style="position:absolute;left:2323;top:5063;width:2;height:841" coordorigin="2323,5063" coordsize="0,841" path="m2323,5904l2323,5063e" filled="f" stroked="t" strokeweight=".951939pt" strokecolor="#777777">
                <v:path arrowok="t"/>
              </v:shape>
            </v:group>
            <v:group style="position:absolute;left:2313;top:5594;width:576;height:2" coordorigin="2313,5594" coordsize="576,2">
              <v:shape style="position:absolute;left:2313;top:5594;width:576;height:2" coordorigin="2313,5594" coordsize="576,0" path="m2313,5594l2889,5594e" filled="f" stroked="t" strokeweight=".47597pt" strokecolor="#808080">
                <v:path arrowok="t"/>
              </v:shape>
            </v:group>
            <v:group style="position:absolute;left:2832;top:5594;width:871;height:2" coordorigin="2832,5594" coordsize="871,2">
              <v:shape style="position:absolute;left:2832;top:5594;width:871;height:2" coordorigin="2832,5594" coordsize="871,0" path="m2832,5594l3703,5594e" filled="f" stroked="t" strokeweight=".713954pt" strokecolor="#939393">
                <v:path arrowok="t"/>
              </v:shape>
            </v:group>
            <v:group style="position:absolute;left:3646;top:5594;width:495;height:2" coordorigin="3646,5594" coordsize="495,2">
              <v:shape style="position:absolute;left:3646;top:5594;width:495;height:2" coordorigin="3646,5594" coordsize="495,0" path="m3646,5594l4141,5594e" filled="f" stroked="t" strokeweight=".47597pt" strokecolor="#7C7C7C">
                <v:path arrowok="t"/>
              </v:shape>
            </v:group>
            <v:group style="position:absolute;left:4084;top:5591;width:4174;height:2" coordorigin="4084,5591" coordsize="4174,2">
              <v:shape style="position:absolute;left:4084;top:5591;width:4174;height:2" coordorigin="4084,5591" coordsize="4174,0" path="m4084,5591l8258,5591e" filled="f" stroked="t" strokeweight=".713954pt" strokecolor="#878787">
                <v:path arrowok="t"/>
              </v:shape>
            </v:group>
            <v:group style="position:absolute;left:4879;top:5312;width:2;height:339" coordorigin="4879,5312" coordsize="2,339">
              <v:shape style="position:absolute;left:4879;top:5312;width:2;height:339" coordorigin="4879,5312" coordsize="0,339" path="m4879,5651l4879,5312e" filled="f" stroked="t" strokeweight=".47597pt" strokecolor="#4F4F4F">
                <v:path arrowok="t"/>
              </v:shape>
            </v:group>
            <v:group style="position:absolute;left:8201;top:5589;width:424;height:2" coordorigin="8201,5589" coordsize="424,2">
              <v:shape style="position:absolute;left:8201;top:5589;width:424;height:2" coordorigin="8201,5589" coordsize="424,0" path="m8201,5589l8625,5589e" filled="f" stroked="t" strokeweight=".47597pt" strokecolor="#7C7C7C">
                <v:path arrowok="t"/>
              </v:shape>
            </v:group>
            <v:group style="position:absolute;left:8534;top:5589;width:1390;height:2" coordorigin="8534,5589" coordsize="1390,2">
              <v:shape style="position:absolute;left:8534;top:5589;width:1390;height:2" coordorigin="8534,5589" coordsize="1390,0" path="m8534,5589l9924,5589e" filled="f" stroked="t" strokeweight=".713954pt" strokecolor="#939393">
                <v:path arrowok="t"/>
              </v:shape>
            </v:group>
            <v:group style="position:absolute;left:9867;top:5589;width:157;height:2" coordorigin="9867,5589" coordsize="157,2">
              <v:shape style="position:absolute;left:9867;top:5589;width:157;height:2" coordorigin="9867,5589" coordsize="157,0" path="m9867,5589l10024,5589e" filled="f" stroked="t" strokeweight=".47597pt" strokecolor="#747474">
                <v:path arrowok="t"/>
              </v:shape>
            </v:group>
            <v:group style="position:absolute;left:9967;top:5586;width:1594;height:2" coordorigin="9967,5586" coordsize="1594,2">
              <v:shape style="position:absolute;left:9967;top:5586;width:1594;height:2" coordorigin="9967,5586" coordsize="1594,0" path="m9967,5586l11561,5586e" filled="f" stroked="t" strokeweight=".713954pt" strokecolor="#979797">
                <v:path arrowok="t"/>
              </v:shape>
            </v:group>
            <v:group style="position:absolute;left:462;top:5584;width:2;height:564" coordorigin="462,5584" coordsize="2,564">
              <v:shape style="position:absolute;left:462;top:5584;width:2;height:564" coordorigin="462,5584" coordsize="0,564" path="m462,6148l462,5584e" filled="f" stroked="t" strokeweight=".47597pt" strokecolor="#676767">
                <v:path arrowok="t"/>
              </v:shape>
            </v:group>
            <v:group style="position:absolute;left:3727;top:5833;width:528;height:2" coordorigin="3727,5833" coordsize="528,2">
              <v:shape style="position:absolute;left:3727;top:5833;width:528;height:2" coordorigin="3727,5833" coordsize="528,0" path="m3727,5833l4255,5833e" filled="f" stroked="t" strokeweight=".47597pt" strokecolor="#707070">
                <v:path arrowok="t"/>
              </v:shape>
            </v:group>
            <v:group style="position:absolute;left:4879;top:5579;width:2;height:277" coordorigin="4879,5579" coordsize="2,277">
              <v:shape style="position:absolute;left:4879;top:5579;width:2;height:277" coordorigin="4879,5579" coordsize="0,277" path="m4879,5857l4879,5579e" filled="f" stroked="t" strokeweight=".47597pt" strokecolor="#383838">
                <v:path arrowok="t"/>
              </v:shape>
            </v:group>
            <v:group style="position:absolute;left:457;top:5830;width:11104;height:2" coordorigin="457,5830" coordsize="11104,2">
              <v:shape style="position:absolute;left:457;top:5830;width:11104;height:2" coordorigin="457,5830" coordsize="11104,0" path="m457,5830l11561,5830e" filled="f" stroked="t" strokeweight=".713954pt" strokecolor="#8C8C8C">
                <v:path arrowok="t"/>
              </v:shape>
            </v:group>
            <v:group style="position:absolute;left:8201;top:5828;width:424;height:2" coordorigin="8201,5828" coordsize="424,2">
              <v:shape style="position:absolute;left:8201;top:5828;width:424;height:2" coordorigin="8201,5828" coordsize="424,0" path="m8201,5828l8625,5828e" filled="f" stroked="t" strokeweight=".47597pt" strokecolor="#7C7C7C">
                <v:path arrowok="t"/>
              </v:shape>
            </v:group>
            <v:group style="position:absolute;left:9867;top:5828;width:157;height:2" coordorigin="9867,5828" coordsize="157,2">
              <v:shape style="position:absolute;left:9867;top:5828;width:157;height:2" coordorigin="9867,5828" coordsize="157,0" path="m9867,5828l10024,5828e" filled="f" stroked="t" strokeweight=".47597pt" strokecolor="#6B6B6B">
                <v:path arrowok="t"/>
              </v:shape>
            </v:group>
            <v:group style="position:absolute;left:2325;top:5785;width:2;height:813" coordorigin="2325,5785" coordsize="2,813">
              <v:shape style="position:absolute;left:2325;top:5785;width:2;height:813" coordorigin="2325,5785" coordsize="0,813" path="m2325,6598l2325,5785e" filled="f" stroked="t" strokeweight=".47597pt" strokecolor="#5B5B5B">
                <v:path arrowok="t"/>
              </v:shape>
            </v:group>
            <v:group style="position:absolute;left:7692;top:5814;width:2;height:516" coordorigin="7692,5814" coordsize="2,516">
              <v:shape style="position:absolute;left:7692;top:5814;width:2;height:516" coordorigin="7692,5814" coordsize="0,516" path="m7692,6330l7692,5814e" filled="f" stroked="t" strokeweight=".237985pt" strokecolor="#9C9C9C">
                <v:path arrowok="t"/>
              </v:shape>
            </v:group>
            <v:group style="position:absolute;left:462;top:6091;width:2;height:258" coordorigin="462,6091" coordsize="2,258">
              <v:shape style="position:absolute;left:462;top:6091;width:2;height:258" coordorigin="462,6091" coordsize="0,258" path="m462,6349l462,6091e" filled="f" stroked="t" strokeweight=".713954pt" strokecolor="#939393">
                <v:path arrowok="t"/>
              </v:shape>
            </v:group>
            <v:group style="position:absolute;left:3646;top:6301;width:295;height:2" coordorigin="3646,6301" coordsize="295,2">
              <v:shape style="position:absolute;left:3646;top:6301;width:295;height:2" coordorigin="3646,6301" coordsize="295,0" path="m3646,6301l3941,6301e" filled="f" stroked="t" strokeweight=".47597pt" strokecolor="#909090">
                <v:path arrowok="t"/>
              </v:shape>
            </v:group>
            <v:group style="position:absolute;left:3884;top:6301;width:371;height:2" coordorigin="3884,6301" coordsize="371,2">
              <v:shape style="position:absolute;left:3884;top:6301;width:371;height:2" coordorigin="3884,6301" coordsize="371,0" path="m3884,6301l4255,6301e" filled="f" stroked="t" strokeweight=".47597pt" strokecolor="#707070">
                <v:path arrowok="t"/>
              </v:shape>
            </v:group>
            <v:group style="position:absolute;left:4881;top:5785;width:2;height:765" coordorigin="4881,5785" coordsize="2,765">
              <v:shape style="position:absolute;left:4881;top:5785;width:2;height:765" coordorigin="4881,5785" coordsize="0,765" path="m4881,6550l4881,5785e" filled="f" stroked="t" strokeweight=".951939pt" strokecolor="#747474">
                <v:path arrowok="t"/>
              </v:shape>
            </v:group>
            <v:group style="position:absolute;left:6887;top:6301;width:481;height:2" coordorigin="6887,6301" coordsize="481,2">
              <v:shape style="position:absolute;left:6887;top:6301;width:481;height:2" coordorigin="6887,6301" coordsize="481,0" path="m6887,6301l7368,6301e" filled="f" stroked="t" strokeweight=".47597pt" strokecolor="#7C7C7C">
                <v:path arrowok="t"/>
              </v:shape>
            </v:group>
            <v:group style="position:absolute;left:2318;top:6299;width:9248;height:2" coordorigin="2318,6299" coordsize="9248,2">
              <v:shape style="position:absolute;left:2318;top:6299;width:9248;height:2" coordorigin="2318,6299" coordsize="9248,0" path="m2318,6299l11566,6299e" filled="f" stroked="t" strokeweight=".713954pt" strokecolor="#909090">
                <v:path arrowok="t"/>
              </v:shape>
            </v:group>
            <v:group style="position:absolute;left:8201;top:6296;width:424;height:2" coordorigin="8201,6296" coordsize="424,2">
              <v:shape style="position:absolute;left:8201;top:6296;width:424;height:2" coordorigin="8201,6296" coordsize="424,0" path="m8201,6296l8625,6296e" filled="f" stroked="t" strokeweight=".47597pt" strokecolor="#7C7C7C">
                <v:path arrowok="t"/>
              </v:shape>
            </v:group>
            <v:group style="position:absolute;left:9867;top:6296;width:286;height:2" coordorigin="9867,6296" coordsize="286,2">
              <v:shape style="position:absolute;left:9867;top:6296;width:286;height:2" coordorigin="9867,6296" coordsize="286,0" path="m9867,6296l10152,6296e" filled="f" stroked="t" strokeweight=".47597pt" strokecolor="#7C7C7C">
                <v:path arrowok="t"/>
              </v:shape>
            </v:group>
            <v:group style="position:absolute;left:2318;top:6543;width:9243;height:2" coordorigin="2318,6543" coordsize="9243,2">
              <v:shape style="position:absolute;left:2318;top:6543;width:9243;height:2" coordorigin="2318,6543" coordsize="9243,0" path="m2318,6543l11561,6543e" filled="f" stroked="t" strokeweight=".713954pt" strokecolor="#909090">
                <v:path arrowok="t"/>
              </v:shape>
            </v:group>
            <v:group style="position:absolute;left:7311;top:6540;width:452;height:2" coordorigin="7311,6540" coordsize="452,2">
              <v:shape style="position:absolute;left:7311;top:6540;width:452;height:2" coordorigin="7311,6540" coordsize="452,0" path="m7311,6540l7763,6540e" filled="f" stroked="t" strokeweight=".47597pt" strokecolor="#777777">
                <v:path arrowok="t"/>
              </v:shape>
            </v:group>
            <v:group style="position:absolute;left:7692;top:6316;width:2;height:258" coordorigin="7692,6316" coordsize="2,258">
              <v:shape style="position:absolute;left:7692;top:6316;width:2;height:258" coordorigin="7692,6316" coordsize="0,258" path="m7692,6574l7692,6316e" filled="f" stroked="t" strokeweight=".237985pt" strokecolor="#808080">
                <v:path arrowok="t"/>
              </v:shape>
            </v:group>
            <v:group style="position:absolute;left:11557;top:5422;width:2;height:3112" coordorigin="11557,5422" coordsize="2,3112">
              <v:shape style="position:absolute;left:11557;top:5422;width:2;height:3112" coordorigin="11557,5422" coordsize="0,3112" path="m11557,8534l11557,5422e" filled="f" stroked="t" strokeweight=".47597pt" strokecolor="#7C7C7C">
                <v:path arrowok="t"/>
              </v:shape>
            </v:group>
            <v:group style="position:absolute;left:452;top:6787;width:1285;height:2" coordorigin="452,6787" coordsize="1285,2">
              <v:shape style="position:absolute;left:452;top:6787;width:1285;height:2" coordorigin="452,6787" coordsize="1285,0" path="m452,6787l1737,6787e" filled="f" stroked="t" strokeweight=".951939pt" strokecolor="#A3A3A3">
                <v:path arrowok="t"/>
              </v:shape>
            </v:group>
            <v:group style="position:absolute;left:1680;top:6787;width:671;height:2" coordorigin="1680,6787" coordsize="671,2">
              <v:shape style="position:absolute;left:1680;top:6787;width:671;height:2" coordorigin="1680,6787" coordsize="671,0" path="m1680,6787l2351,6787e" filled="f" stroked="t" strokeweight=".47597pt" strokecolor="#7C7C7C">
                <v:path arrowok="t"/>
              </v:shape>
            </v:group>
            <v:group style="position:absolute;left:481;top:6782;width:11081;height:2" coordorigin="481,6782" coordsize="11081,2">
              <v:shape style="position:absolute;left:481;top:6782;width:11081;height:2" coordorigin="481,6782" coordsize="11081,0" path="m481,6782l11561,6782e" filled="f" stroked="t" strokeweight=".713954pt" strokecolor="#909090">
                <v:path arrowok="t"/>
              </v:shape>
            </v:group>
            <v:group style="position:absolute;left:7311;top:6779;width:409;height:2" coordorigin="7311,6779" coordsize="409,2">
              <v:shape style="position:absolute;left:7311;top:6779;width:409;height:2" coordorigin="7311,6779" coordsize="409,0" path="m7311,6779l7720,6779e" filled="f" stroked="t" strokeweight=".47597pt" strokecolor="#7C7C7C">
                <v:path arrowok="t"/>
              </v:shape>
            </v:group>
            <v:group style="position:absolute;left:11557;top:6536;width:2;height:277" coordorigin="11557,6536" coordsize="2,277">
              <v:shape style="position:absolute;left:11557;top:6536;width:2;height:277" coordorigin="11557,6536" coordsize="0,277" path="m11557,6813l11557,6536e" filled="f" stroked="t" strokeweight=".47597pt" strokecolor="#606060">
                <v:path arrowok="t"/>
              </v:shape>
            </v:group>
            <v:group style="position:absolute;left:2325;top:6526;width:2;height:1233" coordorigin="2325,6526" coordsize="2,1233">
              <v:shape style="position:absolute;left:2325;top:6526;width:2;height:1233" coordorigin="2325,6526" coordsize="0,1233" path="m2325,7759l2325,6526e" filled="f" stroked="t" strokeweight=".951939pt" strokecolor="#747474">
                <v:path arrowok="t"/>
              </v:shape>
            </v:group>
            <v:group style="position:absolute;left:457;top:7262;width:762;height:2" coordorigin="457,7262" coordsize="762,2">
              <v:shape style="position:absolute;left:457;top:7262;width:762;height:2" coordorigin="457,7262" coordsize="762,0" path="m457,7262l1218,7262e" filled="f" stroked="t" strokeweight=".713954pt" strokecolor="#A3A3A3">
                <v:path arrowok="t"/>
              </v:shape>
            </v:group>
            <v:group style="position:absolute;left:1023;top:7262;width:714;height:2" coordorigin="1023,7262" coordsize="714,2">
              <v:shape style="position:absolute;left:1023;top:7262;width:714;height:2" coordorigin="1023,7262" coordsize="714,0" path="m1023,7262l1737,7262e" filled="f" stroked="t" strokeweight=".47597pt" strokecolor="#909090">
                <v:path arrowok="t"/>
              </v:shape>
            </v:group>
            <v:group style="position:absolute;left:3646;top:7257;width:295;height:2" coordorigin="3646,7257" coordsize="295,2">
              <v:shape style="position:absolute;left:3646;top:7257;width:295;height:2" coordorigin="3646,7257" coordsize="295,0" path="m3646,7257l3941,7257e" filled="f" stroked="t" strokeweight=".47597pt" strokecolor="#7C7C7C">
                <v:path arrowok="t"/>
              </v:shape>
            </v:group>
            <v:group style="position:absolute;left:3884;top:7257;width:371;height:2" coordorigin="3884,7257" coordsize="371,2">
              <v:shape style="position:absolute;left:3884;top:7257;width:371;height:2" coordorigin="3884,7257" coordsize="371,0" path="m3884,7257l4255,7257e" filled="f" stroked="t" strokeweight=".47597pt" strokecolor="#646464">
                <v:path arrowok="t"/>
              </v:shape>
            </v:group>
            <v:group style="position:absolute;left:6645;top:7255;width:723;height:2" coordorigin="6645,7255" coordsize="723,2">
              <v:shape style="position:absolute;left:6645;top:7255;width:723;height:2" coordorigin="6645,7255" coordsize="723,0" path="m6645,7255l7368,7255e" filled="f" stroked="t" strokeweight=".47597pt" strokecolor="#747474">
                <v:path arrowok="t"/>
              </v:shape>
            </v:group>
            <v:group style="position:absolute;left:8201;top:7253;width:424;height:2" coordorigin="8201,7253" coordsize="424,2">
              <v:shape style="position:absolute;left:8201;top:7253;width:424;height:2" coordorigin="8201,7253" coordsize="424,0" path="m8201,7253l8625,7253e" filled="f" stroked="t" strokeweight=".47597pt" strokecolor="#808080">
                <v:path arrowok="t"/>
              </v:shape>
            </v:group>
            <v:group style="position:absolute;left:1280;top:7257;width:8815;height:2" coordorigin="1280,7257" coordsize="8815,2">
              <v:shape style="position:absolute;left:1280;top:7257;width:8815;height:2" coordorigin="1280,7257" coordsize="8815,0" path="m1280,7257l10095,7257e" filled="f" stroked="t" strokeweight=".713954pt" strokecolor="#8C8C8C">
                <v:path arrowok="t"/>
              </v:shape>
            </v:group>
            <v:group style="position:absolute;left:9067;top:7255;width:2499;height:2" coordorigin="9067,7255" coordsize="2499,2">
              <v:shape style="position:absolute;left:9067;top:7255;width:2499;height:2" coordorigin="9067,7255" coordsize="2499,0" path="m9067,7255l11566,7255e" filled="f" stroked="t" strokeweight=".713954pt" strokecolor="#939393">
                <v:path arrowok="t"/>
              </v:shape>
            </v:group>
            <v:group style="position:absolute;left:9867;top:7253;width:228;height:2" coordorigin="9867,7253" coordsize="228,2">
              <v:shape style="position:absolute;left:9867;top:7253;width:228;height:2" coordorigin="9867,7253" coordsize="228,0" path="m9867,7253l10095,7253e" filled="f" stroked="t" strokeweight=".47597pt" strokecolor="#777777">
                <v:path arrowok="t"/>
              </v:shape>
            </v:group>
            <v:group style="position:absolute;left:462;top:7210;width:2;height:550" coordorigin="462,7210" coordsize="2,550">
              <v:shape style="position:absolute;left:462;top:7210;width:2;height:550" coordorigin="462,7210" coordsize="0,550" path="m462,7759l462,7210e" filled="f" stroked="t" strokeweight=".47597pt" strokecolor="#606060">
                <v:path arrowok="t"/>
              </v:shape>
            </v:group>
            <v:group style="position:absolute;left:4874;top:7496;width:2846;height:2" coordorigin="4874,7496" coordsize="2846,2">
              <v:shape style="position:absolute;left:4874;top:7496;width:2846;height:2" coordorigin="4874,7496" coordsize="2846,0" path="m4874,7496l7720,7496e" filled="f" stroked="t" strokeweight=".47597pt" strokecolor="#838383">
                <v:path arrowok="t"/>
              </v:shape>
            </v:group>
            <v:group style="position:absolute;left:7663;top:7499;width:3903;height:2" coordorigin="7663,7499" coordsize="3903,2">
              <v:shape style="position:absolute;left:7663;top:7499;width:3903;height:2" coordorigin="7663,7499" coordsize="3903,0" path="m7663,7499l11566,7499e" filled="f" stroked="t" strokeweight=".713954pt" strokecolor="#8C8C8C">
                <v:path arrowok="t"/>
              </v:shape>
            </v:group>
            <v:group style="position:absolute;left:4874;top:7738;width:2846;height:2" coordorigin="4874,7738" coordsize="2846,2">
              <v:shape style="position:absolute;left:4874;top:7738;width:2846;height:2" coordorigin="4874,7738" coordsize="2846,0" path="m4874,7738l7720,7738e" filled="f" stroked="t" strokeweight=".713954pt" strokecolor="#878787">
                <v:path arrowok="t"/>
              </v:shape>
            </v:group>
            <v:group style="position:absolute;left:7663;top:7740;width:595;height:2" coordorigin="7663,7740" coordsize="595,2">
              <v:shape style="position:absolute;left:7663;top:7740;width:595;height:2" coordorigin="7663,7740" coordsize="595,0" path="m7663,7740l8258,7740e" filled="f" stroked="t" strokeweight=".47597pt" strokecolor="#707070">
                <v:path arrowok="t"/>
              </v:shape>
            </v:group>
            <v:group style="position:absolute;left:8201;top:7740;width:1723;height:2" coordorigin="8201,7740" coordsize="1723,2">
              <v:shape style="position:absolute;left:8201;top:7740;width:1723;height:2" coordorigin="8201,7740" coordsize="1723,0" path="m8201,7740l9924,7740e" filled="f" stroked="t" strokeweight=".713954pt" strokecolor="#878787">
                <v:path arrowok="t"/>
              </v:shape>
            </v:group>
            <v:group style="position:absolute;left:9867;top:7740;width:157;height:2" coordorigin="9867,7740" coordsize="157,2">
              <v:shape style="position:absolute;left:9867;top:7740;width:157;height:2" coordorigin="9867,7740" coordsize="157,0" path="m9867,7740l10024,7740e" filled="f" stroked="t" strokeweight=".47597pt" strokecolor="#707070">
                <v:path arrowok="t"/>
              </v:shape>
            </v:group>
            <v:group style="position:absolute;left:9967;top:7740;width:1599;height:2" coordorigin="9967,7740" coordsize="1599,2">
              <v:shape style="position:absolute;left:9967;top:7740;width:1599;height:2" coordorigin="9967,7740" coordsize="1599,0" path="m9967,7740l11566,7740e" filled="f" stroked="t" strokeweight=".713954pt" strokecolor="#939393">
                <v:path arrowok="t"/>
              </v:shape>
            </v:group>
            <v:group style="position:absolute;left:2323;top:7702;width:2;height:583" coordorigin="2323,7702" coordsize="2,583">
              <v:shape style="position:absolute;left:2323;top:7702;width:2;height:583" coordorigin="2323,7702" coordsize="0,583" path="m2323,8285l2323,7702e" filled="f" stroked="t" strokeweight=".47597pt" strokecolor="#4F4F4F">
                <v:path arrowok="t"/>
              </v:shape>
            </v:group>
            <v:group style="position:absolute;left:3241;top:8008;width:462;height:2" coordorigin="3241,8008" coordsize="462,2">
              <v:shape style="position:absolute;left:3241;top:8008;width:462;height:2" coordorigin="3241,8008" coordsize="462,0" path="m3241,8008l3703,8008e" filled="f" stroked="t" strokeweight=".47597pt" strokecolor="#747474">
                <v:path arrowok="t"/>
              </v:shape>
            </v:group>
            <v:group style="position:absolute;left:3646;top:8010;width:181;height:2" coordorigin="3646,8010" coordsize="181,2">
              <v:shape style="position:absolute;left:3646;top:8010;width:181;height:2" coordorigin="3646,8010" coordsize="181,0" path="m3646,8010l3827,8010e" filled="f" stroked="t" strokeweight=".713954pt" strokecolor="#979797">
                <v:path arrowok="t"/>
              </v:shape>
            </v:group>
            <v:group style="position:absolute;left:4881;top:7248;width:2;height:765" coordorigin="4881,7248" coordsize="2,765">
              <v:shape style="position:absolute;left:4881;top:7248;width:2;height:765" coordorigin="4881,7248" coordsize="0,765" path="m4881,8013l4881,7248e" filled="f" stroked="t" strokeweight=".951939pt" strokecolor="#707070">
                <v:path arrowok="t"/>
              </v:shape>
            </v:group>
            <v:group style="position:absolute;left:452;top:8008;width:11114;height:2" coordorigin="452,8008" coordsize="11114,2">
              <v:shape style="position:absolute;left:452;top:8008;width:11114;height:2" coordorigin="452,8008" coordsize="11114,0" path="m452,8008l11566,8008e" filled="f" stroked="t" strokeweight=".713954pt" strokecolor="#909090">
                <v:path arrowok="t"/>
              </v:shape>
            </v:group>
            <v:group style="position:absolute;left:7311;top:8003;width:409;height:2" coordorigin="7311,8003" coordsize="409,2">
              <v:shape style="position:absolute;left:7311;top:8003;width:409;height:2" coordorigin="7311,8003" coordsize="409,0" path="m7311,8003l7720,8003e" filled="f" stroked="t" strokeweight=".47597pt" strokecolor="#838383">
                <v:path arrowok="t"/>
              </v:shape>
            </v:group>
            <v:group style="position:absolute;left:11557;top:7965;width:2;height:320" coordorigin="11557,7965" coordsize="2,320">
              <v:shape style="position:absolute;left:11557;top:7965;width:2;height:320" coordorigin="11557,7965" coordsize="0,320" path="m11557,8285l11557,7965e" filled="f" stroked="t" strokeweight=".47597pt" strokecolor="#676767">
                <v:path arrowok="t"/>
              </v:shape>
            </v:group>
            <v:group style="position:absolute;left:2325;top:8228;width:2;height:1229" coordorigin="2325,8228" coordsize="2,1229">
              <v:shape style="position:absolute;left:2325;top:8228;width:2;height:1229" coordorigin="2325,8228" coordsize="0,1229" path="m2325,9457l2325,8228e" filled="f" stroked="t" strokeweight=".713954pt" strokecolor="#747474">
                <v:path arrowok="t"/>
              </v:shape>
            </v:group>
            <v:group style="position:absolute;left:576;top:8940;width:505;height:2" coordorigin="576,8940" coordsize="505,2">
              <v:shape style="position:absolute;left:576;top:8940;width:505;height:2" coordorigin="576,8940" coordsize="505,0" path="m576,8940l1080,8940e" filled="f" stroked="t" strokeweight=".47597pt" strokecolor="#979797">
                <v:path arrowok="t"/>
              </v:shape>
            </v:group>
            <v:group style="position:absolute;left:4841;top:8938;width:800;height:2" coordorigin="4841,8938" coordsize="800,2">
              <v:shape style="position:absolute;left:4841;top:8938;width:800;height:2" coordorigin="4841,8938" coordsize="800,0" path="m4841,8938l5640,8938e" filled="f" stroked="t" strokeweight=".47597pt" strokecolor="#777777">
                <v:path arrowok="t"/>
              </v:shape>
            </v:group>
            <v:group style="position:absolute;left:6383;top:8936;width:562;height:2" coordorigin="6383,8936" coordsize="562,2">
              <v:shape style="position:absolute;left:6383;top:8936;width:562;height:2" coordorigin="6383,8936" coordsize="562,0" path="m6383,8936l6944,8936e" filled="f" stroked="t" strokeweight=".47597pt" strokecolor="#707070">
                <v:path arrowok="t"/>
              </v:shape>
            </v:group>
            <v:group style="position:absolute;left:7663;top:8936;width:595;height:2" coordorigin="7663,8936" coordsize="595,2">
              <v:shape style="position:absolute;left:7663;top:8936;width:595;height:2" coordorigin="7663,8936" coordsize="595,0" path="m7663,8936l8258,8936e" filled="f" stroked="t" strokeweight=".47597pt" strokecolor="#808080">
                <v:path arrowok="t"/>
              </v:shape>
            </v:group>
            <v:group style="position:absolute;left:447;top:8938;width:11119;height:2" coordorigin="447,8938" coordsize="11119,2">
              <v:shape style="position:absolute;left:447;top:8938;width:11119;height:2" coordorigin="447,8938" coordsize="11119,0" path="m447,8938l11566,8938e" filled="f" stroked="t" strokeweight=".713954pt" strokecolor="#909090">
                <v:path arrowok="t"/>
              </v:shape>
            </v:group>
            <v:group style="position:absolute;left:462;top:8888;width:2;height:335" coordorigin="462,8888" coordsize="2,335">
              <v:shape style="position:absolute;left:462;top:8888;width:2;height:335" coordorigin="462,8888" coordsize="0,335" path="m462,9222l462,8888e" filled="f" stroked="t" strokeweight=".47597pt" strokecolor="#6B6B6B">
                <v:path arrowok="t"/>
              </v:shape>
            </v:group>
            <v:group style="position:absolute;left:11561;top:9165;width:2;height:292" coordorigin="11561,9165" coordsize="2,292">
              <v:shape style="position:absolute;left:11561;top:9165;width:2;height:292" coordorigin="11561,9165" coordsize="0,292" path="m11561,9457l11561,9165e" filled="f" stroked="t" strokeweight=".47597pt" strokecolor="#878787">
                <v:path arrowok="t"/>
              </v:shape>
            </v:group>
            <v:group style="position:absolute;left:452;top:9787;width:657;height:2" coordorigin="452,9787" coordsize="657,2">
              <v:shape style="position:absolute;left:452;top:9787;width:657;height:2" coordorigin="452,9787" coordsize="657,0" path="m452,9787l1109,9787e" filled="f" stroked="t" strokeweight=".951939pt" strokecolor="#A8A8A8">
                <v:path arrowok="t"/>
              </v:shape>
            </v:group>
            <v:group style="position:absolute;left:457;top:9399;width:2;height:411" coordorigin="457,9399" coordsize="2,411">
              <v:shape style="position:absolute;left:457;top:9399;width:2;height:411" coordorigin="457,9399" coordsize="0,411" path="m457,9810l457,9399e" filled="f" stroked="t" strokeweight=".47597pt" strokecolor="#606060">
                <v:path arrowok="t"/>
              </v:shape>
            </v:group>
            <v:group style="position:absolute;left:1023;top:9787;width:714;height:2" coordorigin="1023,9787" coordsize="714,2">
              <v:shape style="position:absolute;left:1023;top:9787;width:714;height:2" coordorigin="1023,9787" coordsize="714,0" path="m1023,9787l1737,9787e" filled="f" stroked="t" strokeweight=".47597pt" strokecolor="#8C8C8C">
                <v:path arrowok="t"/>
              </v:shape>
            </v:group>
            <v:group style="position:absolute;left:2323;top:9399;width:2;height:411" coordorigin="2323,9399" coordsize="2,411">
              <v:shape style="position:absolute;left:2323;top:9399;width:2;height:411" coordorigin="2323,9399" coordsize="0,411" path="m2323,9810l2323,9399e" filled="f" stroked="t" strokeweight=".47597pt" strokecolor="#545454">
                <v:path arrowok="t"/>
              </v:shape>
            </v:group>
            <v:group style="position:absolute;left:1337;top:9784;width:10233;height:2" coordorigin="1337,9784" coordsize="10233,2">
              <v:shape style="position:absolute;left:1337;top:9784;width:10233;height:2" coordorigin="1337,9784" coordsize="10233,0" path="m1337,9784l11571,9784e" filled="f" stroked="t" strokeweight=".713954pt" strokecolor="#8C8C8C">
                <v:path arrowok="t"/>
              </v:shape>
            </v:group>
            <v:group style="position:absolute;left:3241;top:10026;width:462;height:2" coordorigin="3241,10026" coordsize="462,2">
              <v:shape style="position:absolute;left:3241;top:10026;width:462;height:2" coordorigin="3241,10026" coordsize="462,0" path="m3241,10026l3703,10026e" filled="f" stroked="t" strokeweight=".47597pt" strokecolor="#838383">
                <v:path arrowok="t"/>
              </v:shape>
            </v:group>
            <v:group style="position:absolute;left:452;top:10023;width:11119;height:2" coordorigin="452,10023" coordsize="11119,2">
              <v:shape style="position:absolute;left:452;top:10023;width:11119;height:2" coordorigin="452,10023" coordsize="11119,0" path="m452,10023l11571,10023e" filled="f" stroked="t" strokeweight=".713954pt" strokecolor="#909090">
                <v:path arrowok="t"/>
              </v:shape>
            </v:group>
            <v:group style="position:absolute;left:3241;top:10267;width:738;height:2" coordorigin="3241,10267" coordsize="738,2">
              <v:shape style="position:absolute;left:3241;top:10267;width:738;height:2" coordorigin="3241,10267" coordsize="738,0" path="m3241,10267l3979,10267e" filled="f" stroked="t" strokeweight=".47597pt" strokecolor="#878787">
                <v:path arrowok="t"/>
              </v:shape>
            </v:group>
            <v:group style="position:absolute;left:4841;top:10267;width:800;height:2" coordorigin="4841,10267" coordsize="800,2">
              <v:shape style="position:absolute;left:4841;top:10267;width:800;height:2" coordorigin="4841,10267" coordsize="800,0" path="m4841,10267l5640,10267e" filled="f" stroked="t" strokeweight=".47597pt" strokecolor="#878787">
                <v:path arrowok="t"/>
              </v:shape>
            </v:group>
            <v:group style="position:absolute;left:6383;top:10265;width:319;height:2" coordorigin="6383,10265" coordsize="319,2">
              <v:shape style="position:absolute;left:6383;top:10265;width:319;height:2" coordorigin="6383,10265" coordsize="319,0" path="m6383,10265l6702,10265e" filled="f" stroked="t" strokeweight=".47597pt" strokecolor="#6B6B6B">
                <v:path arrowok="t"/>
              </v:shape>
            </v:group>
            <v:group style="position:absolute;left:447;top:10265;width:11123;height:2" coordorigin="447,10265" coordsize="11123,2">
              <v:shape style="position:absolute;left:447;top:10265;width:11123;height:2" coordorigin="447,10265" coordsize="11123,0" path="m447,10265l11571,10265e" filled="f" stroked="t" strokeweight=".713954pt" strokecolor="#939393">
                <v:path arrowok="t"/>
              </v:shape>
            </v:group>
            <v:group style="position:absolute;left:7663;top:10265;width:595;height:2" coordorigin="7663,10265" coordsize="595,2">
              <v:shape style="position:absolute;left:7663;top:10265;width:595;height:2" coordorigin="7663,10265" coordsize="595,0" path="m7663,10265l8258,10265e" filled="f" stroked="t" strokeweight=".47597pt" strokecolor="#6B6B6B">
                <v:path arrowok="t"/>
              </v:shape>
            </v:group>
            <v:group style="position:absolute;left:9067;top:10265;width:857;height:2" coordorigin="9067,10265" coordsize="857,2">
              <v:shape style="position:absolute;left:9067;top:10265;width:857;height:2" coordorigin="9067,10265" coordsize="857,0" path="m9067,10265l9924,10265e" filled="f" stroked="t" strokeweight=".47597pt" strokecolor="#808080">
                <v:path arrowok="t"/>
              </v:shape>
            </v:group>
            <v:group style="position:absolute;left:2325;top:9739;width:2;height:818" coordorigin="2325,9739" coordsize="2,818">
              <v:shape style="position:absolute;left:2325;top:9739;width:2;height:818" coordorigin="2325,9739" coordsize="0,818" path="m2325,10556l2325,9739e" filled="f" stroked="t" strokeweight=".951939pt" strokecolor="#707070">
                <v:path arrowok="t"/>
              </v:shape>
            </v:group>
            <v:group style="position:absolute;left:462;top:10499;width:2;height:263" coordorigin="462,10499" coordsize="2,263">
              <v:shape style="position:absolute;left:462;top:10499;width:2;height:263" coordorigin="462,10499" coordsize="0,263" path="m462,10762l462,10499e" filled="f" stroked="t" strokeweight=".47597pt" strokecolor="#676767">
                <v:path arrowok="t"/>
              </v:shape>
            </v:group>
            <v:group style="position:absolute;left:2327;top:10499;width:2;height:516" coordorigin="2327,10499" coordsize="2,516">
              <v:shape style="position:absolute;left:2327;top:10499;width:2;height:516" coordorigin="2327,10499" coordsize="0,516" path="m2327,11015l2327,10499e" filled="f" stroked="t" strokeweight=".47597pt" strokecolor="#484848">
                <v:path arrowok="t"/>
              </v:shape>
            </v:group>
            <v:group style="position:absolute;left:2832;top:10752;width:466;height:2" coordorigin="2832,10752" coordsize="466,2">
              <v:shape style="position:absolute;left:2832;top:10752;width:466;height:2" coordorigin="2832,10752" coordsize="466,0" path="m2832,10752l3298,10752e" filled="f" stroked="t" strokeweight=".47597pt" strokecolor="#808080">
                <v:path arrowok="t"/>
              </v:shape>
            </v:group>
            <v:group style="position:absolute;left:3884;top:10747;width:600;height:2" coordorigin="3884,10747" coordsize="600,2">
              <v:shape style="position:absolute;left:3884;top:10747;width:600;height:2" coordorigin="3884,10747" coordsize="600,0" path="m3884,10747l4484,10747e" filled="f" stroked="t" strokeweight=".47597pt" strokecolor="#7C7C7C">
                <v:path arrowok="t"/>
              </v:shape>
            </v:group>
            <v:group style="position:absolute;left:6887;top:10747;width:833;height:2" coordorigin="6887,10747" coordsize="833,2">
              <v:shape style="position:absolute;left:6887;top:10747;width:833;height:2" coordorigin="6887,10747" coordsize="833,0" path="m6887,10747l7720,10747e" filled="f" stroked="t" strokeweight=".47597pt" strokecolor="#777777">
                <v:path arrowok="t"/>
              </v:shape>
            </v:group>
            <v:group style="position:absolute;left:8567;top:10747;width:557;height:2" coordorigin="8567,10747" coordsize="557,2">
              <v:shape style="position:absolute;left:8567;top:10747;width:557;height:2" coordorigin="8567,10747" coordsize="557,0" path="m8567,10747l9124,10747e" filled="f" stroked="t" strokeweight=".47597pt" strokecolor="#777777">
                <v:path arrowok="t"/>
              </v:shape>
            </v:group>
            <v:group style="position:absolute;left:9867;top:10743;width:290;height:2" coordorigin="9867,10743" coordsize="290,2">
              <v:shape style="position:absolute;left:9867;top:10743;width:290;height:2" coordorigin="9867,10743" coordsize="290,0" path="m9867,10743l10157,10743e" filled="f" stroked="t" strokeweight=".47597pt" strokecolor="#808080">
                <v:path arrowok="t"/>
              </v:shape>
            </v:group>
            <v:group style="position:absolute;left:800;top:10747;width:10771;height:2" coordorigin="800,10747" coordsize="10771,2">
              <v:shape style="position:absolute;left:800;top:10747;width:10771;height:2" coordorigin="800,10747" coordsize="10771,0" path="m800,10747l11571,10747e" filled="f" stroked="t" strokeweight=".713954pt" strokecolor="#939393">
                <v:path arrowok="t"/>
              </v:shape>
            </v:group>
            <v:group style="position:absolute;left:11561;top:10499;width:2;height:301" coordorigin="11561,10499" coordsize="2,301">
              <v:shape style="position:absolute;left:11561;top:10499;width:2;height:301" coordorigin="11561,10499" coordsize="0,301" path="m11561,10800l11561,10499e" filled="f" stroked="t" strokeweight=".47597pt" strokecolor="#606060">
                <v:path arrowok="t"/>
              </v:shape>
            </v:group>
            <v:group style="position:absolute;left:457;top:10991;width:257;height:2" coordorigin="457,10991" coordsize="257,2">
              <v:shape style="position:absolute;left:457;top:10991;width:257;height:2" coordorigin="457,10991" coordsize="257,0" path="m457,10991l714,10991e" filled="f" stroked="t" strokeweight=".951939pt" strokecolor="#A8A8A8">
                <v:path arrowok="t"/>
              </v:shape>
            </v:group>
            <v:group style="position:absolute;left:462;top:10862;width:2;height:153" coordorigin="462,10862" coordsize="2,153">
              <v:shape style="position:absolute;left:462;top:10862;width:2;height:153" coordorigin="462,10862" coordsize="0,153" path="m462,11015l462,10862e" filled="f" stroked="t" strokeweight=".47597pt" strokecolor="#7C7C7C">
                <v:path arrowok="t"/>
              </v:shape>
            </v:group>
            <v:group style="position:absolute;left:576;top:10987;width:8049;height:2" coordorigin="576,10987" coordsize="8049,2">
              <v:shape style="position:absolute;left:576;top:10987;width:8049;height:2" coordorigin="576,10987" coordsize="8049,0" path="m576,10987l8625,10987e" filled="f" stroked="t" strokeweight=".713954pt" strokecolor="#909090">
                <v:path arrowok="t"/>
              </v:shape>
            </v:group>
            <v:group style="position:absolute;left:8567;top:10987;width:557;height:2" coordorigin="8567,10987" coordsize="557,2">
              <v:shape style="position:absolute;left:8567;top:10987;width:557;height:2" coordorigin="8567,10987" coordsize="557,0" path="m8567,10987l9124,10987e" filled="f" stroked="t" strokeweight=".47597pt" strokecolor="#747474">
                <v:path arrowok="t"/>
              </v:shape>
            </v:group>
            <v:group style="position:absolute;left:9067;top:10987;width:2508;height:2" coordorigin="9067,10987" coordsize="2508,2">
              <v:shape style="position:absolute;left:9067;top:10987;width:2508;height:2" coordorigin="9067,10987" coordsize="2508,0" path="m9067,10987l11576,10987e" filled="f" stroked="t" strokeweight=".713954pt" strokecolor="#979797">
                <v:path arrowok="t"/>
              </v:shape>
            </v:group>
            <v:group style="position:absolute;left:452;top:11233;width:1290;height:2" coordorigin="452,11233" coordsize="1290,2">
              <v:shape style="position:absolute;left:452;top:11233;width:1290;height:2" coordorigin="452,11233" coordsize="1290,0" path="m452,11233l1742,11233e" filled="f" stroked="t" strokeweight=".713954pt" strokecolor="#A0A0A0">
                <v:path arrowok="t"/>
              </v:shape>
            </v:group>
            <v:group style="position:absolute;left:1061;top:10982;width:2;height:1104" coordorigin="1061,10982" coordsize="2,1104">
              <v:shape style="position:absolute;left:1061;top:10982;width:2;height:1104" coordorigin="1061,10982" coordsize="0,1104" path="m1061,12086l1061,10982e" filled="f" stroked="t" strokeweight=".951939pt" strokecolor="#878787">
                <v:path arrowok="t"/>
              </v:shape>
            </v:group>
            <v:group style="position:absolute;left:1709;top:10972;width:2;height:736" coordorigin="1709,10972" coordsize="2,736">
              <v:shape style="position:absolute;left:1709;top:10972;width:2;height:736" coordorigin="1709,10972" coordsize="0,736" path="m1709,11708l1709,10972e" filled="f" stroked="t" strokeweight=".237985pt" strokecolor="#7C7C7C">
                <v:path arrowok="t"/>
              </v:shape>
            </v:group>
            <v:group style="position:absolute;left:2327;top:10944;width:2;height:1143" coordorigin="2327,10944" coordsize="2,1143">
              <v:shape style="position:absolute;left:2327;top:10944;width:2;height:1143" coordorigin="2327,10944" coordsize="0,1143" path="m2327,12086l2327,10944e" filled="f" stroked="t" strokeweight=".951939pt" strokecolor="#747474">
                <v:path arrowok="t"/>
              </v:shape>
            </v:group>
            <v:group style="position:absolute;left:1680;top:11230;width:4760;height:2" coordorigin="1680,11230" coordsize="4760,2">
              <v:shape style="position:absolute;left:1680;top:11230;width:4760;height:2" coordorigin="1680,11230" coordsize="4760,0" path="m1680,11230l6440,11230e" filled="f" stroked="t" strokeweight=".713954pt" strokecolor="#8C8C8C">
                <v:path arrowok="t"/>
              </v:shape>
            </v:group>
            <v:group style="position:absolute;left:6383;top:11230;width:319;height:2" coordorigin="6383,11230" coordsize="319,2">
              <v:shape style="position:absolute;left:6383;top:11230;width:319;height:2" coordorigin="6383,11230" coordsize="319,0" path="m6383,11230l6702,11230e" filled="f" stroked="t" strokeweight=".47597pt" strokecolor="#808080">
                <v:path arrowok="t"/>
              </v:shape>
            </v:group>
            <v:group style="position:absolute;left:6625;top:11228;width:4945;height:2" coordorigin="6625,11228" coordsize="4945,2">
              <v:shape style="position:absolute;left:6625;top:11228;width:4945;height:2" coordorigin="6625,11228" coordsize="4945,0" path="m6625,11228l11571,11228e" filled="f" stroked="t" strokeweight=".713954pt" strokecolor="#909090">
                <v:path arrowok="t"/>
              </v:shape>
            </v:group>
            <v:group style="position:absolute;left:7344;top:10982;width:2;height:1104" coordorigin="7344,10982" coordsize="2,1104">
              <v:shape style="position:absolute;left:7344;top:10982;width:2;height:1104" coordorigin="7344,10982" coordsize="0,1104" path="m7344,12086l7344,10982e" filled="f" stroked="t" strokeweight=".713954pt" strokecolor="#6B6B6B">
                <v:path arrowok="t"/>
              </v:shape>
            </v:group>
            <v:group style="position:absolute;left:7306;top:11226;width:414;height:2" coordorigin="7306,11226" coordsize="414,2">
              <v:shape style="position:absolute;left:7306;top:11226;width:414;height:2" coordorigin="7306,11226" coordsize="414,0" path="m7306,11226l7720,11226e" filled="f" stroked="t" strokeweight=".47597pt" strokecolor="#7C7C7C">
                <v:path arrowok="t"/>
              </v:shape>
            </v:group>
            <v:group style="position:absolute;left:1709;top:11708;width:2;height:1530" coordorigin="1709,11708" coordsize="2,1530">
              <v:shape style="position:absolute;left:1709;top:11708;width:2;height:1530" coordorigin="1709,11708" coordsize="0,1530" path="m1709,13238l1709,11708e" filled="f" stroked="t" strokeweight=".237985pt" strokecolor="#000000">
                <v:path arrowok="t"/>
              </v:shape>
            </v:group>
            <v:group style="position:absolute;left:4227;top:11708;width:2;height:349" coordorigin="4227,11708" coordsize="2,349">
              <v:shape style="position:absolute;left:4227;top:11708;width:2;height:349" coordorigin="4227,11708" coordsize="0,349" path="m4227,12057l4227,11708e" filled="f" stroked="t" strokeweight="1.665894pt" strokecolor="#343F93">
                <v:path arrowok="t"/>
              </v:shape>
            </v:group>
            <v:group style="position:absolute;left:11566;top:11680;width:2;height:406" coordorigin="11566,11680" coordsize="2,406">
              <v:shape style="position:absolute;left:11566;top:11680;width:2;height:406" coordorigin="11566,11680" coordsize="0,406" path="m11566,12086l11566,11680e" filled="f" stroked="t" strokeweight=".47597pt" strokecolor="#707070">
                <v:path arrowok="t"/>
              </v:shape>
            </v:group>
            <v:group style="position:absolute;left:459;top:10867;width:2;height:4704" coordorigin="459,10867" coordsize="2,4704">
              <v:shape style="position:absolute;left:459;top:10867;width:2;height:4704" coordorigin="459,10867" coordsize="0,4704" path="m459,15571l459,10867e" filled="f" stroked="t" strokeweight=".713954pt" strokecolor="#838383">
                <v:path arrowok="t"/>
              </v:shape>
            </v:group>
            <v:group style="position:absolute;left:1061;top:12029;width:2;height:416" coordorigin="1061,12029" coordsize="2,416">
              <v:shape style="position:absolute;left:1061;top:12029;width:2;height:416" coordorigin="1061,12029" coordsize="0,416" path="m1061,12445l1061,12029e" filled="f" stroked="t" strokeweight=".47597pt" strokecolor="#4B4B4B">
                <v:path arrowok="t"/>
              </v:shape>
            </v:group>
            <v:group style="position:absolute;left:2327;top:12029;width:2;height:416" coordorigin="2327,12029" coordsize="2,416">
              <v:shape style="position:absolute;left:2327;top:12029;width:2;height:416" coordorigin="2327,12029" coordsize="0,416" path="m2327,12445l2327,12029e" filled="f" stroked="t" strokeweight=".47597pt" strokecolor="#444444">
                <v:path arrowok="t"/>
              </v:shape>
            </v:group>
            <v:group style="position:absolute;left:2899;top:12239;width:1471;height:2" coordorigin="2899,12239" coordsize="1471,2">
              <v:shape style="position:absolute;left:2899;top:12239;width:1471;height:2" coordorigin="2899,12239" coordsize="1471,0" path="m2899,12239l4369,12239e" filled="f" stroked="t" strokeweight="2.617833pt" strokecolor="#2F3867">
                <v:path arrowok="t"/>
              </v:shape>
            </v:group>
            <v:group style="position:absolute;left:7344;top:12029;width:2;height:416" coordorigin="7344,12029" coordsize="2,416">
              <v:shape style="position:absolute;left:7344;top:12029;width:2;height:416" coordorigin="7344,12029" coordsize="0,416" path="m7344,12445l7344,12029e" filled="f" stroked="t" strokeweight=".47597pt" strokecolor="#4B4B4B">
                <v:path arrowok="t"/>
              </v:shape>
            </v:group>
            <v:group style="position:absolute;left:462;top:12210;width:2;height:464" coordorigin="462,12210" coordsize="2,464">
              <v:shape style="position:absolute;left:462;top:12210;width:2;height:464" coordorigin="462,12210" coordsize="0,464" path="m462,12674l462,12210e" filled="f" stroked="t" strokeweight=".47597pt" strokecolor="#646464">
                <v:path arrowok="t"/>
              </v:shape>
            </v:group>
            <v:group style="position:absolute;left:1061;top:12387;width:2;height:287" coordorigin="1061,12387" coordsize="2,287">
              <v:shape style="position:absolute;left:1061;top:12387;width:2;height:287" coordorigin="1061,12387" coordsize="0,287" path="m1061,12674l1061,12387e" filled="f" stroked="t" strokeweight=".47597pt" strokecolor="#676767">
                <v:path arrowok="t"/>
              </v:shape>
            </v:group>
            <v:group style="position:absolute;left:2327;top:12387;width:2;height:91" coordorigin="2327,12387" coordsize="2,91">
              <v:shape style="position:absolute;left:2327;top:12387;width:2;height:91" coordorigin="2327,12387" coordsize="0,91" path="m2327,12478l2327,12387e" filled="f" stroked="t" strokeweight=".47597pt" strokecolor="#606060">
                <v:path arrowok="t"/>
              </v:shape>
            </v:group>
            <v:group style="position:absolute;left:2327;top:12421;width:2;height:253" coordorigin="2327,12421" coordsize="2,253">
              <v:shape style="position:absolute;left:2327;top:12421;width:2;height:253" coordorigin="2327,12421" coordsize="0,253" path="m2327,12674l2327,12421e" filled="f" stroked="t" strokeweight=".47597pt" strokecolor="#747474">
                <v:path arrowok="t"/>
              </v:shape>
            </v:group>
            <v:group style="position:absolute;left:2327;top:12617;width:2;height:904" coordorigin="2327,12617" coordsize="2,904">
              <v:shape style="position:absolute;left:2327;top:12617;width:2;height:904" coordorigin="2327,12617" coordsize="0,904" path="m2327,13520l2327,12617e" filled="f" stroked="t" strokeweight=".951939pt" strokecolor="#7C7C7C">
                <v:path arrowok="t"/>
              </v:shape>
            </v:group>
            <v:group style="position:absolute;left:7349;top:12387;width:2;height:3184" coordorigin="7349,12387" coordsize="2,3184">
              <v:shape style="position:absolute;left:7349;top:12387;width:2;height:3184" coordorigin="7349,12387" coordsize="0,3184" path="m7349,15571l7349,12387e" filled="f" stroked="t" strokeweight=".713954pt" strokecolor="#6B6B6B">
                <v:path arrowok="t"/>
              </v:shape>
            </v:group>
            <v:group style="position:absolute;left:11568;top:12617;width:2;height:1042" coordorigin="11568,12617" coordsize="2,1042">
              <v:shape style="position:absolute;left:11568;top:12617;width:2;height:1042" coordorigin="11568,12617" coordsize="0,1042" path="m11568,13659l11568,12617e" filled="f" stroked="t" strokeweight=".713954pt" strokecolor="#7C7C7C">
                <v:path arrowok="t"/>
              </v:shape>
            </v:group>
            <v:group style="position:absolute;left:443;top:13234;width:1271;height:2" coordorigin="443,13234" coordsize="1271,2">
              <v:shape style="position:absolute;left:443;top:13234;width:1271;height:2" coordorigin="443,13234" coordsize="1271,0" path="m443,13234l1713,13234e" filled="f" stroked="t" strokeweight=".237985pt" strokecolor="#7C7C7C">
                <v:path arrowok="t"/>
              </v:shape>
            </v:group>
            <v:group style="position:absolute;left:1709;top:13234;width:614;height:2" coordorigin="1709,13234" coordsize="614,2">
              <v:shape style="position:absolute;left:1709;top:13234;width:614;height:2" coordorigin="1709,13234" coordsize="614,0" path="m1709,13234l2323,13234e" filled="f" stroked="t" strokeweight=".237985pt" strokecolor="#676767">
                <v:path arrowok="t"/>
              </v:shape>
            </v:group>
            <v:group style="position:absolute;left:7349;top:12913;width:2;height:607" coordorigin="7349,12913" coordsize="2,607">
              <v:shape style="position:absolute;left:7349;top:12913;width:2;height:607" coordorigin="7349,12913" coordsize="0,607" path="m7349,13520l7349,12913e" filled="f" stroked="t" strokeweight=".47597pt" strokecolor="#575757">
                <v:path arrowok="t"/>
              </v:shape>
            </v:group>
            <v:group style="position:absolute;left:1709;top:13234;width:2;height:258" coordorigin="1709,13234" coordsize="2,258">
              <v:shape style="position:absolute;left:1709;top:13234;width:2;height:258" coordorigin="1709,13234" coordsize="0,258" path="m1709,13492l1709,13234e" filled="f" stroked="t" strokeweight=".237985pt" strokecolor="#707070">
                <v:path arrowok="t"/>
              </v:shape>
            </v:group>
            <v:group style="position:absolute;left:1059;top:12617;width:2;height:2749" coordorigin="1059,12617" coordsize="2,2749">
              <v:shape style="position:absolute;left:1059;top:12617;width:2;height:2749" coordorigin="1059,12617" coordsize="0,2749" path="m1059,15366l1059,12617e" filled="f" stroked="t" strokeweight=".713954pt" strokecolor="#808080">
                <v:path arrowok="t"/>
              </v:shape>
            </v:group>
            <v:group style="position:absolute;left:1709;top:13492;width:2;height:1845" coordorigin="1709,13492" coordsize="2,1845">
              <v:shape style="position:absolute;left:1709;top:13492;width:2;height:1845" coordorigin="1709,13492" coordsize="0,1845" path="m1709,15337l1709,13492e" filled="f" stroked="t" strokeweight=".237985pt" strokecolor="#000000">
                <v:path arrowok="t"/>
              </v:shape>
            </v:group>
            <v:group style="position:absolute;left:2327;top:13463;width:2;height:755" coordorigin="2327,13463" coordsize="2,755">
              <v:shape style="position:absolute;left:2327;top:13463;width:2;height:755" coordorigin="2327,13463" coordsize="0,755" path="m2327,14218l2327,13463e" filled="f" stroked="t" strokeweight=".47597pt" strokecolor="#5B5B5B">
                <v:path arrowok="t"/>
              </v:shape>
            </v:group>
            <v:group style="position:absolute;left:462;top:13602;width:2;height:617" coordorigin="462,13602" coordsize="2,617">
              <v:shape style="position:absolute;left:462;top:13602;width:2;height:617" coordorigin="462,13602" coordsize="0,617" path="m462,14218l462,13602e" filled="f" stroked="t" strokeweight=".47597pt" strokecolor="#6B6B6B">
                <v:path arrowok="t"/>
              </v:shape>
            </v:group>
            <v:group style="position:absolute;left:1061;top:13602;width:2;height:617" coordorigin="1061,13602" coordsize="2,617">
              <v:shape style="position:absolute;left:1061;top:13602;width:2;height:617" coordorigin="1061,13602" coordsize="0,617" path="m1061,14218l1061,13602e" filled="f" stroked="t" strokeweight=".47597pt" strokecolor="#606060">
                <v:path arrowok="t"/>
              </v:shape>
            </v:group>
            <v:group style="position:absolute;left:2327;top:14161;width:2;height:755" coordorigin="2327,14161" coordsize="2,755">
              <v:shape style="position:absolute;left:2327;top:14161;width:2;height:755" coordorigin="2327,14161" coordsize="0,755" path="m2327,14916l2327,14161e" filled="f" stroked="t" strokeweight=".951939pt" strokecolor="#808080">
                <v:path arrowok="t"/>
              </v:shape>
            </v:group>
            <v:group style="position:absolute;left:11568;top:14161;width:2;height:665" coordorigin="11568,14161" coordsize="2,665">
              <v:shape style="position:absolute;left:11568;top:14161;width:2;height:665" coordorigin="11568,14161" coordsize="0,665" path="m11568,14826l11568,14161e" filled="f" stroked="t" strokeweight=".47597pt" strokecolor="#808080">
                <v:path arrowok="t"/>
              </v:shape>
            </v:group>
            <v:group style="position:absolute;left:2330;top:14845;width:2;height:736" coordorigin="2330,14845" coordsize="2,736">
              <v:shape style="position:absolute;left:2330;top:14845;width:2;height:736" coordorigin="2330,14845" coordsize="0,736" path="m2330,15581l2330,14845e" filled="f" stroked="t" strokeweight=".47597pt" strokecolor="#646464">
                <v:path arrowok="t"/>
              </v:shape>
            </v:group>
            <v:group style="position:absolute;left:462;top:15308;width:2;height:268" coordorigin="462,15308" coordsize="2,268">
              <v:shape style="position:absolute;left:462;top:15308;width:2;height:268" coordorigin="462,15308" coordsize="0,268" path="m462,15576l462,15308e" filled="f" stroked="t" strokeweight=".47597pt" strokecolor="#6B6B6B">
                <v:path arrowok="t"/>
              </v:shape>
            </v:group>
            <v:group style="position:absolute;left:604;top:15614;width:10947;height:2" coordorigin="604,15614" coordsize="10947,2">
              <v:shape style="position:absolute;left:604;top:15614;width:10947;height:2" coordorigin="604,15614" coordsize="10947,0" path="m604,15614l11552,15614e" filled="f" stroked="t" strokeweight=".237985pt" strokecolor="#000000">
                <v:path arrowok="t"/>
              </v:shape>
            </v:group>
            <v:group style="position:absolute;left:1061;top:15074;width:2;height:502" coordorigin="1061,15074" coordsize="2,502">
              <v:shape style="position:absolute;left:1061;top:15074;width:2;height:502" coordorigin="1061,15074" coordsize="0,502" path="m1061,15576l1061,15074e" filled="f" stroked="t" strokeweight=".47597pt" strokecolor="#7C7C7C">
                <v:path arrowok="t"/>
              </v:shape>
            </v:group>
            <v:group style="position:absolute;left:1709;top:15337;width:2;height:282" coordorigin="1709,15337" coordsize="2,282">
              <v:shape style="position:absolute;left:1709;top:15337;width:2;height:282" coordorigin="1709,15337" coordsize="0,282" path="m1709,15619l1709,15337e" filled="f" stroked="t" strokeweight=".237985pt" strokecolor="#AFAFAF">
                <v:path arrowok="t"/>
              </v:shape>
            </v:group>
            <v:group style="position:absolute;left:7354;top:15308;width:2;height:263" coordorigin="7354,15308" coordsize="2,263">
              <v:shape style="position:absolute;left:7354;top:15308;width:2;height:263" coordorigin="7354,15308" coordsize="0,263" path="m7354,15571l7354,15308e" filled="f" stroked="t" strokeweight=".47597pt" strokecolor="#4B4B4B">
                <v:path arrowok="t"/>
              </v:shape>
            </v:group>
            <v:group style="position:absolute;left:11568;top:14754;width:2;height:822" coordorigin="11568,14754" coordsize="2,822">
              <v:shape style="position:absolute;left:11568;top:14754;width:2;height:822" coordorigin="11568,14754" coordsize="0,822" path="m11568,15576l11568,14754e" filled="f" stroked="t" strokeweight=".951939pt" strokecolor="#A0A0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099884pt;margin-top:6.238743pt;width:14.133135pt;height:7pt;mso-position-horizontal-relative:page;mso-position-vertical-relative:paragraph;z-index:-16054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Times New Roman" w:hAnsi="Times New Roman" w:cs="Times New Roman" w:eastAsia="Times New Roman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27272"/>
                      <w:w w:val="57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727272"/>
                      <w:spacing w:val="-2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12121"/>
                      <w:spacing w:val="-16"/>
                      <w:w w:val="105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28282"/>
                      <w:spacing w:val="0"/>
                      <w:w w:val="55"/>
                      <w:b/>
                      <w:bCs/>
                    </w:rPr>
                    <w:t>r-.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828282"/>
                      <w:spacing w:val="-12"/>
                      <w:w w:val="56"/>
                      <w:b/>
                      <w:bCs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3A5A5"/>
                      <w:spacing w:val="0"/>
                      <w:w w:val="184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727272"/>
          <w:w w:val="126"/>
          <w:position w:val="-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3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3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1"/>
          <w:position w:val="-2"/>
        </w:rPr>
        <w:t>•.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20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2"/>
        </w:rPr>
        <w:t>\\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0"/>
          <w:w w:val="122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CBCB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7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4" w:lineRule="exact"/>
        <w:ind w:right="1910"/>
        <w:jc w:val="right"/>
        <w:tabs>
          <w:tab w:pos="2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CBCBF"/>
          <w:w w:val="142"/>
          <w:i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BCBCBF"/>
          <w:w w:val="100"/>
          <w:i/>
          <w:position w:val="1"/>
        </w:rPr>
        <w:tab/>
      </w:r>
      <w:r>
        <w:rPr>
          <w:rFonts w:ascii="Arial" w:hAnsi="Arial" w:cs="Arial" w:eastAsia="Arial"/>
          <w:sz w:val="11"/>
          <w:szCs w:val="11"/>
          <w:color w:val="BCBCBF"/>
          <w:w w:val="100"/>
          <w:i/>
          <w:position w:val="1"/>
        </w:rPr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54"/>
          <w:position w:val="1"/>
        </w:rPr>
        <w:t>';\;.</w:t>
      </w:r>
      <w:r>
        <w:rPr>
          <w:rFonts w:ascii="Arial" w:hAnsi="Arial" w:cs="Arial" w:eastAsia="Arial"/>
          <w:sz w:val="11"/>
          <w:szCs w:val="11"/>
          <w:color w:val="606060"/>
          <w:spacing w:val="0"/>
          <w:w w:val="54"/>
          <w:position w:val="1"/>
        </w:rPr>
        <w:t>    </w:t>
      </w:r>
      <w:r>
        <w:rPr>
          <w:rFonts w:ascii="Arial" w:hAnsi="Arial" w:cs="Arial" w:eastAsia="Arial"/>
          <w:sz w:val="11"/>
          <w:szCs w:val="11"/>
          <w:color w:val="606060"/>
          <w:spacing w:val="11"/>
          <w:w w:val="54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363636"/>
          <w:spacing w:val="0"/>
          <w:w w:val="54"/>
          <w:b/>
          <w:bCs/>
          <w:i/>
          <w:position w:val="1"/>
        </w:rPr>
        <w:t>1;J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right="1755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CBCBF"/>
          <w:spacing w:val="3"/>
          <w:w w:val="86"/>
          <w:b/>
          <w:bCs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0"/>
          <w:w w:val="128"/>
          <w:b/>
          <w:bCs/>
        </w:rPr>
        <w:t>.,.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-1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06060"/>
          <w:spacing w:val="0"/>
          <w:w w:val="281"/>
          <w:b/>
          <w:bCs/>
        </w:rPr>
        <w:t>.,.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0"/>
          <w:w w:val="95"/>
          <w:b/>
          <w:bCs/>
        </w:rPr>
        <w:t>f#</w:t>
      </w:r>
      <w:r>
        <w:rPr>
          <w:rFonts w:ascii="Times New Roman" w:hAnsi="Times New Roman" w:cs="Times New Roman" w:eastAsia="Times New Roman"/>
          <w:sz w:val="9"/>
          <w:szCs w:val="9"/>
          <w:color w:val="464646"/>
          <w:spacing w:val="-1"/>
          <w:w w:val="95"/>
          <w:b/>
          <w:bCs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BCBCBF"/>
          <w:spacing w:val="0"/>
          <w:w w:val="164"/>
          <w:b/>
          <w:bCs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24" w:after="0" w:line="294" w:lineRule="exact"/>
        <w:ind w:left="121"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4"/>
          <w:szCs w:val="24"/>
          <w:color w:val="464646"/>
          <w:spacing w:val="-4"/>
          <w:w w:val="134"/>
          <w:position w:val="-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91"/>
          <w:position w:val="-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67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-7"/>
          <w:w w:val="66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83"/>
          <w:position w:val="-6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339"/>
          <w:position w:val="-1"/>
        </w:rPr>
        <w:t>OPÇl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2386" w:right="-20"/>
        <w:jc w:val="left"/>
        <w:tabs>
          <w:tab w:pos="35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60"/>
          <w:b/>
          <w:bCs/>
          <w:position w:val="-3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9"/>
          <w:w w:val="60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60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6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9"/>
          <w:w w:val="6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60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6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21"/>
          <w:w w:val="6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06060"/>
          <w:spacing w:val="0"/>
          <w:w w:val="81"/>
          <w:b/>
          <w:bCs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606060"/>
          <w:spacing w:val="-29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8"/>
          <w:b/>
          <w:bCs/>
          <w:position w:val="-3"/>
        </w:rPr>
        <w:t>Mer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4"/>
          <w:w w:val="489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63"/>
          <w:position w:val="-3"/>
        </w:rPr>
        <w:t>ir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14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7"/>
        </w:rPr>
        <w:t>Mura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7"/>
        </w:rPr>
        <w:t>t</w:t>
      </w:r>
      <w:r>
        <w:rPr>
          <w:rFonts w:ascii="Arial" w:hAnsi="Arial" w:cs="Arial" w:eastAsia="Arial"/>
          <w:sz w:val="19"/>
          <w:szCs w:val="19"/>
          <w:color w:val="363636"/>
          <w:spacing w:val="28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4"/>
          <w:position w:val="7"/>
        </w:rPr>
        <w:t>IBREŞ</w:t>
      </w:r>
      <w:r>
        <w:rPr>
          <w:rFonts w:ascii="Arial" w:hAnsi="Arial" w:cs="Arial" w:eastAsia="Arial"/>
          <w:sz w:val="19"/>
          <w:szCs w:val="19"/>
          <w:color w:val="464646"/>
          <w:spacing w:val="1"/>
          <w:w w:val="104"/>
          <w:position w:val="7"/>
        </w:rPr>
        <w:t>O</w:t>
      </w:r>
      <w:r>
        <w:rPr>
          <w:rFonts w:ascii="Arial" w:hAnsi="Arial" w:cs="Arial" w:eastAsia="Arial"/>
          <w:sz w:val="19"/>
          <w:szCs w:val="19"/>
          <w:color w:val="606060"/>
          <w:spacing w:val="-3"/>
          <w:w w:val="105"/>
          <w:position w:val="7"/>
        </w:rPr>
        <w:t>G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5"/>
          <w:position w:val="7"/>
        </w:rPr>
        <w:t>LU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5227" w:right="55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BCBCBF"/>
          <w:spacing w:val="0"/>
          <w:w w:val="67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60" w:right="240"/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55" w:right="443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503609pt;margin-top:-14.708777pt;width:30.590001pt;height:46pt;mso-position-horizontal-relative:page;mso-position-vertical-relative:paragraph;z-index:-16052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33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8" w:lineRule="exact"/>
        <w:ind w:left="87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23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572" w:right="3779"/>
        <w:jc w:val="center"/>
        <w:tabs>
          <w:tab w:pos="3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2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84848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9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51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1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-2"/>
          <w:w w:val="110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1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0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6" w:right="-20"/>
        <w:jc w:val="left"/>
        <w:tabs>
          <w:tab w:pos="1500" w:val="left"/>
          <w:tab w:pos="3240" w:val="left"/>
          <w:tab w:pos="56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1"/>
        </w:rPr>
        <w:t>k:ıla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3"/>
          <w:position w:val="0"/>
        </w:rPr>
        <w:t>IBiJdjrim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17:50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tfe1: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40" w:right="-20"/>
        <w:jc w:val="left"/>
        <w:tabs>
          <w:tab w:pos="1500" w:val="left"/>
          <w:tab w:pos="3240" w:val="left"/>
          <w:tab w:pos="460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9"/>
          <w:position w:val="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29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3508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-!Bildirim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  <w:position w:val="0"/>
        </w:rPr>
        <w:t>KABAKCl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8114/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iğli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125" w:right="-20"/>
        <w:jc w:val="left"/>
        <w:tabs>
          <w:tab w:pos="1500" w:val="left"/>
          <w:tab w:pos="42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84848"/>
          <w:w w:val="5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84848"/>
          <w:spacing w:val="13"/>
          <w:w w:val="5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9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3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6" w:lineRule="exact"/>
        <w:ind w:left="125" w:right="-20"/>
        <w:jc w:val="left"/>
        <w:tabs>
          <w:tab w:pos="356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89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5"/>
          <w:position w:val="-6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2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-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80" w:bottom="280" w:left="180" w:right="8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04" w:lineRule="atLeast"/>
        <w:ind w:right="-20"/>
        <w:jc w:val="right"/>
        <w:tabs>
          <w:tab w:pos="600" w:val="left"/>
          <w:tab w:pos="11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3"/>
          <w:szCs w:val="13"/>
          <w:color w:val="343434"/>
          <w:w w:val="56"/>
        </w:rPr>
        <w:t>1</w:t>
      </w:r>
      <w:r>
        <w:rPr>
          <w:rFonts w:ascii="Arial" w:hAnsi="Arial" w:cs="Arial" w:eastAsia="Arial"/>
          <w:sz w:val="13"/>
          <w:szCs w:val="13"/>
          <w:color w:val="343434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43434"/>
          <w:w w:val="100"/>
        </w:rPr>
      </w:r>
      <w:r>
        <w:rPr>
          <w:rFonts w:ascii="Arial" w:hAnsi="Arial" w:cs="Arial" w:eastAsia="Arial"/>
          <w:sz w:val="42"/>
          <w:szCs w:val="42"/>
          <w:color w:val="484848"/>
          <w:w w:val="51"/>
        </w:rPr>
        <w:t>ı</w:t>
      </w:r>
      <w:r>
        <w:rPr>
          <w:rFonts w:ascii="Arial" w:hAnsi="Arial" w:cs="Arial" w:eastAsia="Arial"/>
          <w:sz w:val="42"/>
          <w:szCs w:val="42"/>
          <w:color w:val="484848"/>
          <w:w w:val="100"/>
        </w:rPr>
        <w:tab/>
      </w:r>
      <w:r>
        <w:rPr>
          <w:rFonts w:ascii="Arial" w:hAnsi="Arial" w:cs="Arial" w:eastAsia="Arial"/>
          <w:sz w:val="42"/>
          <w:szCs w:val="42"/>
          <w:color w:val="484848"/>
          <w:w w:val="100"/>
        </w:rPr>
      </w:r>
      <w:r>
        <w:rPr>
          <w:rFonts w:ascii="Arial" w:hAnsi="Arial" w:cs="Arial" w:eastAsia="Arial"/>
          <w:sz w:val="24"/>
          <w:szCs w:val="24"/>
          <w:color w:val="B5B5B5"/>
          <w:spacing w:val="-38"/>
          <w:w w:val="79"/>
          <w:position w:val="11"/>
        </w:rPr>
        <w:t>'</w:t>
      </w:r>
      <w:r>
        <w:rPr>
          <w:rFonts w:ascii="Arial" w:hAnsi="Arial" w:cs="Arial" w:eastAsia="Arial"/>
          <w:sz w:val="34"/>
          <w:szCs w:val="34"/>
          <w:color w:val="B5B5B5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right="-139"/>
        <w:jc w:val="left"/>
        <w:tabs>
          <w:tab w:pos="280" w:val="left"/>
        </w:tabs>
        <w:rPr>
          <w:rFonts w:ascii="Arial" w:hAnsi="Arial" w:cs="Arial" w:eastAsia="Arial"/>
          <w:sz w:val="58"/>
          <w:szCs w:val="58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2"/>
          <w:position w:val="-51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-51"/>
        </w:rPr>
        <w:tab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-51"/>
        </w:rPr>
      </w:r>
      <w:r>
        <w:rPr>
          <w:rFonts w:ascii="Arial" w:hAnsi="Arial" w:cs="Arial" w:eastAsia="Arial"/>
          <w:sz w:val="58"/>
          <w:szCs w:val="58"/>
          <w:color w:val="B5B5B5"/>
          <w:spacing w:val="0"/>
          <w:w w:val="70"/>
          <w:position w:val="-40"/>
        </w:rPr>
        <w:t>--·ı</w:t>
      </w:r>
      <w:r>
        <w:rPr>
          <w:rFonts w:ascii="Arial" w:hAnsi="Arial" w:cs="Arial" w:eastAsia="Arial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1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3" w:equalWidth="0">
            <w:col w:w="5555" w:space="513"/>
            <w:col w:w="808" w:space="603"/>
            <w:col w:w="4181"/>
          </w:cols>
        </w:sectPr>
      </w:pPr>
      <w:rPr/>
    </w:p>
    <w:p>
      <w:pPr>
        <w:spacing w:before="0" w:after="0" w:line="393" w:lineRule="atLeast"/>
        <w:ind w:left="3586" w:right="-69"/>
        <w:jc w:val="left"/>
        <w:tabs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3"/>
        </w:rPr>
        <w:t>etona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Ahşııp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Diger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8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6840" w:space="68"/>
            <w:col w:w="4752"/>
          </w:cols>
        </w:sectPr>
      </w:pPr>
      <w:rPr/>
    </w:p>
    <w:p>
      <w:pPr>
        <w:spacing w:before="0" w:after="0" w:line="158" w:lineRule="exact"/>
        <w:ind w:left="14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25"/>
        </w:rPr>
        <w:t>ahib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4" w:lineRule="exac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3" w:equalWidth="0">
            <w:col w:w="1204" w:space="1081"/>
            <w:col w:w="412" w:space="0"/>
            <w:col w:w="8963"/>
          </w:cols>
        </w:sectPr>
      </w:pPr>
      <w:rPr/>
    </w:p>
    <w:p>
      <w:pPr>
        <w:spacing w:before="58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9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Necmi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3"/>
        </w:rPr>
        <w:t>GÖKBAŞI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1" w:lineRule="auto"/>
        <w:ind w:left="125" w:right="2394" w:firstLine="2100"/>
        <w:jc w:val="left"/>
        <w:tabs>
          <w:tab w:pos="2220" w:val="left"/>
          <w:tab w:pos="480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6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5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5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46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2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1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56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6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9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45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99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9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3" w:lineRule="auto"/>
        <w:ind w:left="2249" w:right="4276" w:firstLine="2558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6" w:lineRule="auto"/>
        <w:ind w:left="2249" w:right="2609" w:firstLine="-2100"/>
        <w:jc w:val="left"/>
        <w:tabs>
          <w:tab w:pos="2280" w:val="left"/>
          <w:tab w:pos="47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4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5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88"/>
          <w:position w:val="0"/>
        </w:rPr>
        <w:t>IAJaç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PersoJıel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2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6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343434"/>
          <w:spacing w:val="11"/>
          <w:w w:val="6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22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B5D5D"/>
          <w:spacing w:val="4"/>
          <w:w w:val="9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0"/>
        </w:rPr>
        <w:t>ki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-1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qurum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plıı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5" w:right="-69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pöndürme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0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lsöndürmede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5"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0"/>
          <w:w w:val="56"/>
          <w:position w:val="-4"/>
        </w:rPr>
        <w:t>lsıı</w:t>
      </w:r>
      <w:r>
        <w:rPr>
          <w:rFonts w:ascii="Times New Roman" w:hAnsi="Times New Roman" w:cs="Times New Roman" w:eastAsia="Times New Roman"/>
          <w:sz w:val="30"/>
          <w:szCs w:val="30"/>
          <w:color w:val="484848"/>
          <w:spacing w:val="21"/>
          <w:w w:val="5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2"/>
        </w:rPr>
        <w:t>IK.öpük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8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38" w:right="-20"/>
        <w:jc w:val="left"/>
        <w:tabs>
          <w:tab w:pos="1920" w:val="left"/>
          <w:tab w:pos="35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B5D5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B5D5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B5D5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3753" w:space="1036"/>
            <w:col w:w="6871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4" w:lineRule="exact"/>
        <w:ind w:left="76" w:right="-20"/>
        <w:jc w:val="left"/>
        <w:tabs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1879" w:space="418"/>
            <w:col w:w="9363"/>
          </w:cols>
        </w:sectPr>
      </w:pPr>
      <w:rPr/>
    </w:p>
    <w:p>
      <w:pPr>
        <w:spacing w:before="20" w:after="0" w:line="241" w:lineRule="auto"/>
        <w:ind w:left="2254" w:right="63" w:firstLine="-2095"/>
        <w:jc w:val="left"/>
        <w:tabs>
          <w:tab w:pos="230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27"/>
        </w:rPr>
        <w:t>örü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lınü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3" w:lineRule="auto"/>
        <w:ind w:left="154" w:right="4091"/>
        <w:jc w:val="left"/>
        <w:tabs>
          <w:tab w:pos="224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D5D"/>
          <w:w w:val="92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4"/>
          <w:w w:val="10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3" w:lineRule="exact"/>
        <w:ind w:left="164" w:right="-20"/>
        <w:jc w:val="left"/>
        <w:tabs>
          <w:tab w:pos="224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25/05/2017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04"/>
          <w:position w:val="0"/>
        </w:rPr>
        <w:t>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250" w:right="-20"/>
        <w:jc w:val="left"/>
        <w:tabs>
          <w:tab w:pos="640" w:val="left"/>
          <w:tab w:pos="1160" w:val="left"/>
          <w:tab w:pos="8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3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100"/>
          <w:position w:val="-2"/>
        </w:rPr>
        <w:t>k</w:t>
      </w:r>
      <w:r>
        <w:rPr>
          <w:rFonts w:ascii="Arial" w:hAnsi="Arial" w:cs="Arial" w:eastAsia="Arial"/>
          <w:sz w:val="27"/>
          <w:szCs w:val="27"/>
          <w:color w:val="343434"/>
          <w:spacing w:val="-8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3.POS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BOS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140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94"/>
          <w:position w:val="1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417" w:right="-73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-43" w:right="15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68"/>
        </w:rPr>
        <w:t>3</w:t>
      </w:r>
      <w:r>
        <w:rPr>
          <w:rFonts w:ascii="Arial" w:hAnsi="Arial" w:cs="Arial" w:eastAsia="Arial"/>
          <w:sz w:val="27"/>
          <w:szCs w:val="27"/>
          <w:color w:val="343434"/>
          <w:spacing w:val="-2"/>
          <w:w w:val="68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6"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6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23"/>
          <w:w w:val="46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6"/>
        </w:rPr>
        <w:t>MaYıs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6"/>
        </w:rPr>
        <w:t>  </w:t>
      </w:r>
      <w:r>
        <w:rPr>
          <w:rFonts w:ascii="Arial" w:hAnsi="Arial" w:cs="Arial" w:eastAsia="Arial"/>
          <w:sz w:val="25"/>
          <w:szCs w:val="25"/>
          <w:color w:val="343434"/>
          <w:spacing w:val="8"/>
          <w:w w:val="46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51"/>
        </w:rPr>
        <w:t>7.Q</w:t>
      </w:r>
      <w:r>
        <w:rPr>
          <w:rFonts w:ascii="Arial" w:hAnsi="Arial" w:cs="Arial" w:eastAsia="Arial"/>
          <w:sz w:val="21"/>
          <w:szCs w:val="21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1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73" w:lineRule="exact"/>
        <w:ind w:left="199" w:right="16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-12"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i/>
          <w:position w:val="-12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41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84848"/>
          <w:spacing w:val="0"/>
          <w:w w:val="111"/>
          <w:position w:val="-1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6431" w:space="2458"/>
            <w:col w:w="2771"/>
          </w:cols>
        </w:sectPr>
      </w:pPr>
      <w:rPr/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88" w:lineRule="atLeast"/>
        <w:ind w:left="2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0" w:lineRule="exact"/>
        <w:ind w:right="-20"/>
        <w:jc w:val="left"/>
        <w:tabs>
          <w:tab w:pos="630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-43"/>
          <w:w w:val="100"/>
          <w:position w:val="-3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-27"/>
          <w:w w:val="100"/>
          <w:position w:val="-40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-107"/>
          <w:w w:val="100"/>
          <w:position w:val="-36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0"/>
          <w:w w:val="100"/>
          <w:position w:val="-4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9"/>
          <w:spacing w:val="3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0"/>
          <w:w w:val="100"/>
          <w:position w:val="-36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-108"/>
          <w:w w:val="100"/>
          <w:position w:val="-3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40"/>
        </w:rPr>
        <w:t>ıye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44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2"/>
          <w:spacing w:val="15"/>
          <w:w w:val="600"/>
          <w:position w:val="-3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8"/>
          <w:position w:val="-40"/>
        </w:rPr>
        <w:t>ölge</w:t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4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7072"/>
          <w:spacing w:val="0"/>
          <w:w w:val="100"/>
          <w:position w:val="-40"/>
        </w:rPr>
      </w:r>
      <w:r>
        <w:rPr>
          <w:rFonts w:ascii="Arial" w:hAnsi="Arial" w:cs="Arial" w:eastAsia="Arial"/>
          <w:sz w:val="23"/>
          <w:szCs w:val="23"/>
          <w:color w:val="9EA1A0"/>
          <w:spacing w:val="0"/>
          <w:w w:val="100"/>
          <w:position w:val="-34"/>
        </w:rPr>
        <w:t>.</w:t>
      </w:r>
      <w:r>
        <w:rPr>
          <w:rFonts w:ascii="Arial" w:hAnsi="Arial" w:cs="Arial" w:eastAsia="Arial"/>
          <w:sz w:val="23"/>
          <w:szCs w:val="23"/>
          <w:color w:val="9EA1A0"/>
          <w:spacing w:val="34"/>
          <w:w w:val="100"/>
          <w:position w:val="-3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0"/>
          <w:w w:val="61"/>
          <w:position w:val="-25"/>
        </w:rPr>
        <w:t>........</w:t>
      </w:r>
      <w:r>
        <w:rPr>
          <w:rFonts w:ascii="Times New Roman" w:hAnsi="Times New Roman" w:cs="Times New Roman" w:eastAsia="Times New Roman"/>
          <w:sz w:val="14"/>
          <w:szCs w:val="14"/>
          <w:color w:val="B5B5B5"/>
          <w:spacing w:val="-5"/>
          <w:w w:val="61"/>
          <w:position w:val="-25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58789"/>
          <w:spacing w:val="0"/>
          <w:w w:val="48"/>
          <w:position w:val="-25"/>
        </w:rPr>
        <w:t>...</w:t>
      </w:r>
      <w:r>
        <w:rPr>
          <w:rFonts w:ascii="Times New Roman" w:hAnsi="Times New Roman" w:cs="Times New Roman" w:eastAsia="Times New Roman"/>
          <w:sz w:val="14"/>
          <w:szCs w:val="14"/>
          <w:color w:val="858789"/>
          <w:spacing w:val="-1"/>
          <w:w w:val="48"/>
          <w:position w:val="-25"/>
        </w:rPr>
        <w:t>.</w:t>
      </w:r>
      <w:r>
        <w:rPr>
          <w:rFonts w:ascii="Arial" w:hAnsi="Arial" w:cs="Arial" w:eastAsia="Arial"/>
          <w:sz w:val="36"/>
          <w:szCs w:val="36"/>
          <w:color w:val="858789"/>
          <w:spacing w:val="-4"/>
          <w:w w:val="195"/>
          <w:position w:val="-25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83"/>
          <w:position w:val="-34"/>
        </w:rPr>
        <w:t>,.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-11"/>
          <w:w w:val="100"/>
          <w:position w:val="-34"/>
        </w:rPr>
        <w:t> </w:t>
      </w:r>
      <w:r>
        <w:rPr>
          <w:rFonts w:ascii="Arial" w:hAnsi="Arial" w:cs="Arial" w:eastAsia="Arial"/>
          <w:sz w:val="37"/>
          <w:szCs w:val="37"/>
          <w:color w:val="858789"/>
          <w:spacing w:val="19"/>
          <w:w w:val="64"/>
          <w:position w:val="-34"/>
        </w:rPr>
        <w:t>.</w:t>
      </w:r>
      <w:r>
        <w:rPr>
          <w:rFonts w:ascii="Arial" w:hAnsi="Arial" w:cs="Arial" w:eastAsia="Arial"/>
          <w:sz w:val="37"/>
          <w:szCs w:val="37"/>
          <w:color w:val="B5B5B5"/>
          <w:spacing w:val="0"/>
          <w:w w:val="76"/>
          <w:position w:val="-34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899" w:space="1613"/>
            <w:col w:w="9148"/>
          </w:cols>
        </w:sectPr>
      </w:pPr>
      <w:rPr/>
    </w:p>
    <w:p>
      <w:pPr>
        <w:spacing w:before="0" w:after="0" w:line="327" w:lineRule="exact"/>
        <w:ind w:left="2560" w:right="-160"/>
        <w:jc w:val="left"/>
        <w:tabs>
          <w:tab w:pos="2900" w:val="left"/>
          <w:tab w:pos="3360" w:val="left"/>
          <w:tab w:pos="8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0"/>
          <w:w w:val="100"/>
          <w:position w:val="-8"/>
        </w:rPr>
        <w:t>3</w:t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-4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42"/>
          <w:position w:val="-8"/>
        </w:rPr>
        <w:t>o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46508E"/>
          <w:spacing w:val="13"/>
          <w:w w:val="224"/>
          <w:position w:val="-8"/>
        </w:rPr>
        <w:t>,</w:t>
      </w:r>
      <w:r>
        <w:rPr>
          <w:rFonts w:ascii="Times New Roman" w:hAnsi="Times New Roman" w:cs="Times New Roman" w:eastAsia="Times New Roman"/>
          <w:sz w:val="80"/>
          <w:szCs w:val="80"/>
          <w:color w:val="46508E"/>
          <w:spacing w:val="0"/>
          <w:w w:val="66"/>
          <w:position w:val="-8"/>
        </w:rPr>
        <w:t>J</w:t>
      </w:r>
      <w:r>
        <w:rPr>
          <w:rFonts w:ascii="Times New Roman" w:hAnsi="Times New Roman" w:cs="Times New Roman" w:eastAsia="Times New Roman"/>
          <w:sz w:val="80"/>
          <w:szCs w:val="80"/>
          <w:color w:val="46508E"/>
          <w:spacing w:val="7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100"/>
          <w:position w:val="-8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D5D"/>
          <w:spacing w:val="41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8"/>
        </w:rPr>
        <w:t>.rnlrl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0"/>
          <w:w w:val="100"/>
          <w:position w:val="-6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EA1A0"/>
          <w:spacing w:val="-6"/>
          <w:w w:val="65"/>
          <w:position w:val="-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>!tfai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9"/>
          <w:w w:val="100"/>
          <w:position w:val="-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2"/>
          <w:w w:val="82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1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55" w:lineRule="exact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30"/>
          <w:position w:val="-4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30"/>
          <w:position w:val="-4"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24"/>
          <w:w w:val="13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0"/>
          <w:w w:val="100"/>
          <w:position w:val="-4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0"/>
          <w:w w:val="178"/>
          <w:position w:val="-4"/>
        </w:rPr>
        <w:t>';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29"/>
          <w:w w:val="178"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EA1A0"/>
          <w:spacing w:val="0"/>
          <w:w w:val="388"/>
          <w:position w:val="-4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9301" w:space="256"/>
            <w:col w:w="2103"/>
          </w:cols>
        </w:sectPr>
      </w:pPr>
      <w:rPr/>
    </w:p>
    <w:p>
      <w:pPr>
        <w:spacing w:before="0" w:after="0" w:line="213" w:lineRule="exact"/>
        <w:ind w:right="-20"/>
        <w:jc w:val="righ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393433pt;margin-top:8.105684pt;width:77.668655pt;height:15.815258pt;mso-position-horizontal-relative:page;mso-position-vertical-relative:paragraph;z-index:-16048" type="#_x0000_t202" filled="f" stroked="f">
            <v:textbox inset="0,0,0,0">
              <w:txbxContent>
                <w:p>
                  <w:pPr>
                    <w:spacing w:before="0" w:after="0" w:line="316" w:lineRule="exact"/>
                    <w:ind w:right="-87"/>
                    <w:jc w:val="left"/>
                    <w:tabs>
                      <w:tab w:pos="1440" w:val="left"/>
                    </w:tabs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5B5B5"/>
                      <w:spacing w:val="0"/>
                      <w:w w:val="215"/>
                      <w:position w:val="7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5B5B5"/>
                      <w:spacing w:val="2"/>
                      <w:w w:val="215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858789"/>
                      <w:spacing w:val="0"/>
                      <w:w w:val="146"/>
                      <w:position w:val="-1"/>
                    </w:rPr>
                    <w:t>&lt;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B5D5D"/>
                      <w:spacing w:val="0"/>
                      <w:w w:val="94"/>
                      <w:position w:val="-1"/>
                    </w:rPr>
                    <w:t>üBen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B5D5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B5D5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9EA1A0"/>
                      <w:spacing w:val="0"/>
                      <w:w w:val="53"/>
                      <w:position w:val="-1"/>
                    </w:rPr>
                    <w:t>··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8"/>
          <w:szCs w:val="78"/>
          <w:color w:val="484848"/>
          <w:w w:val="33"/>
          <w:position w:val="-46"/>
        </w:rPr>
        <w:t>Ne</w:t>
      </w:r>
      <w:r>
        <w:rPr>
          <w:rFonts w:ascii="Times New Roman" w:hAnsi="Times New Roman" w:cs="Times New Roman" w:eastAsia="Times New Roman"/>
          <w:sz w:val="78"/>
          <w:szCs w:val="78"/>
          <w:color w:val="484848"/>
          <w:spacing w:val="-96"/>
          <w:w w:val="33"/>
          <w:position w:val="-46"/>
        </w:rPr>
        <w:t>=</w:t>
      </w:r>
      <w:r>
        <w:rPr>
          <w:rFonts w:ascii="Times New Roman" w:hAnsi="Times New Roman" w:cs="Times New Roman" w:eastAsia="Times New Roman"/>
          <w:sz w:val="78"/>
          <w:szCs w:val="78"/>
          <w:color w:val="363A77"/>
          <w:spacing w:val="0"/>
          <w:w w:val="116"/>
          <w:position w:val="-46"/>
        </w:rPr>
        <w:t>U</w:t>
      </w:r>
      <w:r>
        <w:rPr>
          <w:rFonts w:ascii="Times New Roman" w:hAnsi="Times New Roman" w:cs="Times New Roman" w:eastAsia="Times New Roman"/>
          <w:sz w:val="78"/>
          <w:szCs w:val="78"/>
          <w:color w:val="363A77"/>
          <w:spacing w:val="-109"/>
          <w:w w:val="116"/>
          <w:position w:val="-46"/>
        </w:rPr>
        <w:t>!</w:t>
      </w:r>
      <w:r>
        <w:rPr>
          <w:rFonts w:ascii="Times New Roman" w:hAnsi="Times New Roman" w:cs="Times New Roman" w:eastAsia="Times New Roman"/>
          <w:sz w:val="78"/>
          <w:szCs w:val="78"/>
          <w:color w:val="343434"/>
          <w:spacing w:val="0"/>
          <w:w w:val="27"/>
          <w:position w:val="-46"/>
        </w:rPr>
        <w:t>Şl</w:t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  <w:position w:val="0"/>
        </w:rPr>
      </w:r>
    </w:p>
    <w:p>
      <w:pPr>
        <w:spacing w:before="43" w:after="0" w:line="193" w:lineRule="exact"/>
        <w:ind w:left="305" w:right="1398"/>
        <w:jc w:val="center"/>
        <w:tabs>
          <w:tab w:pos="600" w:val="left"/>
          <w:tab w:pos="1140" w:val="left"/>
          <w:tab w:pos="1460" w:val="left"/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9EA1A0"/>
          <w:spacing w:val="0"/>
          <w:w w:val="351"/>
          <w:position w:val="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EA1A0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EA1A0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72"/>
          <w:position w:val="-2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9EA1A0"/>
          <w:spacing w:val="-34"/>
          <w:w w:val="89"/>
          <w:position w:val="-2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858789"/>
          <w:spacing w:val="0"/>
          <w:w w:val="58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" w:lineRule="atLeast"/>
        <w:ind w:left="-58" w:right="988"/>
        <w:jc w:val="center"/>
        <w:tabs>
          <w:tab w:pos="174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3.173706pt;margin-top:2.960088pt;width:24.080001pt;height:43pt;mso-position-horizontal-relative:page;mso-position-vertical-relative:paragraph;z-index:-16051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46508E"/>
                      <w:spacing w:val="0"/>
                      <w:w w:val="69"/>
                      <w:i/>
                      <w:position w:val="-1"/>
                    </w:rPr>
                    <w:t>'-!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8.400635pt;margin-top:1.718538pt;width:2.945385pt;height:14.5pt;mso-position-horizontal-relative:page;mso-position-vertical-relative:paragraph;z-index:-16047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B5B5B5"/>
                      <w:spacing w:val="0"/>
                      <w:w w:val="61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6"/>
          <w:szCs w:val="46"/>
          <w:color w:val="B5B5B5"/>
          <w:w w:val="103"/>
          <w:position w:val="9"/>
        </w:rPr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100"/>
          <w:emboss/>
          <w:position w:val="9"/>
        </w:rPr>
        <w:t>.</w:t>
      </w:r>
      <w:r>
        <w:rPr>
          <w:rFonts w:ascii="Arial" w:hAnsi="Arial" w:cs="Arial" w:eastAsia="Arial"/>
          <w:sz w:val="46"/>
          <w:szCs w:val="46"/>
          <w:color w:val="B5B5B5"/>
          <w:spacing w:val="-124"/>
          <w:w w:val="100"/>
          <w:emboss/>
          <w:position w:val="9"/>
        </w:rPr>
        <w:t> </w:t>
      </w:r>
      <w:r>
        <w:rPr>
          <w:rFonts w:ascii="Arial" w:hAnsi="Arial" w:cs="Arial" w:eastAsia="Arial"/>
          <w:sz w:val="46"/>
          <w:szCs w:val="46"/>
          <w:color w:val="B5B5B5"/>
          <w:spacing w:val="-124"/>
          <w:w w:val="100"/>
          <w:position w:val="9"/>
        </w:rPr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0"/>
          <w:w w:val="73"/>
          <w:i/>
          <w:position w:val="0"/>
        </w:rPr>
        <w:t>v</w:t>
      </w:r>
      <w:r>
        <w:rPr>
          <w:rFonts w:ascii="Times New Roman" w:hAnsi="Times New Roman" w:cs="Times New Roman" w:eastAsia="Times New Roman"/>
          <w:sz w:val="23"/>
          <w:szCs w:val="23"/>
          <w:color w:val="858789"/>
          <w:spacing w:val="5"/>
          <w:w w:val="73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A1A0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EA1A0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A1A0"/>
          <w:spacing w:val="0"/>
          <w:w w:val="79"/>
          <w:position w:val="0"/>
        </w:rPr>
        <w:t>,·.</w:t>
      </w:r>
      <w:r>
        <w:rPr>
          <w:rFonts w:ascii="Times New Roman" w:hAnsi="Times New Roman" w:cs="Times New Roman" w:eastAsia="Times New Roman"/>
          <w:sz w:val="23"/>
          <w:szCs w:val="23"/>
          <w:color w:val="9EA1A0"/>
          <w:spacing w:val="1"/>
          <w:w w:val="79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EA1A0"/>
          <w:spacing w:val="0"/>
          <w:w w:val="202"/>
          <w:position w:val="0"/>
        </w:rPr>
        <w:t>ı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6357" w:space="1926"/>
            <w:col w:w="3377"/>
          </w:cols>
        </w:sectPr>
      </w:pPr>
      <w:rPr/>
    </w:p>
    <w:p>
      <w:pPr>
        <w:spacing w:before="0" w:after="0" w:line="16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1"/>
          <w:position w:val="1"/>
        </w:rPr>
        <w:t>İtf.Çv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D5D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" w:lineRule="atLeast"/>
        <w:ind w:left="24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858789"/>
          <w:spacing w:val="0"/>
          <w:w w:val="100"/>
        </w:rPr>
        <w:t>:</w:t>
      </w:r>
      <w:r>
        <w:rPr>
          <w:rFonts w:ascii="Arial" w:hAnsi="Arial" w:cs="Arial" w:eastAsia="Arial"/>
          <w:sz w:val="19"/>
          <w:szCs w:val="19"/>
          <w:color w:val="858789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858789"/>
          <w:spacing w:val="-15"/>
          <w:w w:val="74"/>
        </w:rPr>
        <w:t>.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93"/>
        </w:rPr>
        <w:t>!tfaiy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94"/>
        </w:rPr>
        <w:t>e</w:t>
      </w:r>
      <w:r>
        <w:rPr>
          <w:rFonts w:ascii="Arial" w:hAnsi="Arial" w:cs="Arial" w:eastAsia="Arial"/>
          <w:sz w:val="19"/>
          <w:szCs w:val="19"/>
          <w:color w:val="5B5D5D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61"/>
        </w:rPr>
        <w:t>Y.a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3" w:lineRule="exact"/>
        <w:ind w:left="167" w:right="-20"/>
        <w:jc w:val="left"/>
        <w:tabs>
          <w:tab w:pos="8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268982pt;margin-top:2.491108pt;width:6.648pt;height:16pt;mso-position-horizontal-relative:page;mso-position-vertical-relative:paragraph;z-index:-1604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B5B5B5"/>
                      <w:spacing w:val="0"/>
                      <w:w w:val="74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0"/>
          <w:position w:val="-3"/>
        </w:rPr>
        <w:t>Mü</w:t>
      </w:r>
      <w:r>
        <w:rPr>
          <w:rFonts w:ascii="Arial" w:hAnsi="Arial" w:cs="Arial" w:eastAsia="Arial"/>
          <w:sz w:val="19"/>
          <w:szCs w:val="19"/>
          <w:color w:val="5B5D5D"/>
          <w:spacing w:val="-13"/>
          <w:w w:val="100"/>
          <w:position w:val="-3"/>
        </w:rPr>
        <w:t>d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0"/>
          <w:i/>
          <w:position w:val="-3"/>
        </w:rPr>
        <w:t>oh</w:t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5B5D5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9"/>
          <w:szCs w:val="19"/>
          <w:color w:val="858789"/>
          <w:spacing w:val="0"/>
          <w:w w:val="59"/>
          <w:position w:val="-3"/>
        </w:rPr>
        <w:t>'.</w:t>
      </w:r>
      <w:r>
        <w:rPr>
          <w:rFonts w:ascii="Arial" w:hAnsi="Arial" w:cs="Arial" w:eastAsia="Arial"/>
          <w:sz w:val="19"/>
          <w:szCs w:val="19"/>
          <w:color w:val="858789"/>
          <w:spacing w:val="-29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6E7072"/>
          <w:spacing w:val="-46"/>
          <w:w w:val="98"/>
          <w:position w:val="-3"/>
        </w:rPr>
        <w:t>Ş</w:t>
      </w:r>
      <w:r>
        <w:rPr>
          <w:rFonts w:ascii="Arial" w:hAnsi="Arial" w:cs="Arial" w:eastAsia="Arial"/>
          <w:sz w:val="18"/>
          <w:szCs w:val="18"/>
          <w:color w:val="484848"/>
          <w:spacing w:val="5"/>
          <w:w w:val="64"/>
          <w:position w:val="-3"/>
        </w:rPr>
        <w:t>•</w:t>
      </w:r>
      <w:r>
        <w:rPr>
          <w:rFonts w:ascii="Arial" w:hAnsi="Arial" w:cs="Arial" w:eastAsia="Arial"/>
          <w:sz w:val="18"/>
          <w:szCs w:val="18"/>
          <w:color w:val="6E7072"/>
          <w:spacing w:val="-49"/>
          <w:w w:val="98"/>
          <w:position w:val="-3"/>
        </w:rPr>
        <w:t>ı</w:t>
      </w:r>
      <w:r>
        <w:rPr>
          <w:rFonts w:ascii="Arial" w:hAnsi="Arial" w:cs="Arial" w:eastAsia="Arial"/>
          <w:sz w:val="18"/>
          <w:szCs w:val="18"/>
          <w:color w:val="858789"/>
          <w:spacing w:val="0"/>
          <w:w w:val="62"/>
          <w:position w:val="-3"/>
        </w:rPr>
        <w:t>b&lt;&gt;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353" w:right="-20"/>
        <w:jc w:val="left"/>
        <w:tabs>
          <w:tab w:pos="88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459106pt;margin-top:11.354334pt;width:72.637603pt;height:54.5pt;mso-position-horizontal-relative:page;mso-position-vertical-relative:paragraph;z-index:-16050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4"/>
                    <w:jc w:val="left"/>
                    <w:rPr>
                      <w:rFonts w:ascii="Arial" w:hAnsi="Arial" w:cs="Arial" w:eastAsia="Arial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109"/>
                      <w:szCs w:val="109"/>
                      <w:color w:val="363A77"/>
                      <w:spacing w:val="0"/>
                      <w:w w:val="79"/>
                      <w:position w:val="-1"/>
                    </w:rPr>
                    <w:t>OL-</w:t>
                  </w:r>
                  <w:r>
                    <w:rPr>
                      <w:rFonts w:ascii="Arial" w:hAnsi="Arial" w:cs="Arial" w:eastAsia="Arial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4609E"/>
          <w:spacing w:val="0"/>
          <w:w w:val="60"/>
          <w:position w:val="4"/>
        </w:rPr>
        <w:t>,.,.,-</w:t>
      </w:r>
      <w:r>
        <w:rPr>
          <w:rFonts w:ascii="Arial" w:hAnsi="Arial" w:cs="Arial" w:eastAsia="Arial"/>
          <w:sz w:val="22"/>
          <w:szCs w:val="22"/>
          <w:color w:val="54609E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2"/>
          <w:szCs w:val="22"/>
          <w:color w:val="54609E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B5B5B5"/>
          <w:spacing w:val="0"/>
          <w:w w:val="189"/>
          <w:position w:val="-6"/>
        </w:rPr>
        <w:t>..</w:t>
      </w:r>
      <w:r>
        <w:rPr>
          <w:rFonts w:ascii="Arial" w:hAnsi="Arial" w:cs="Arial" w:eastAsia="Arial"/>
          <w:sz w:val="30"/>
          <w:szCs w:val="30"/>
          <w:color w:val="B5B5B5"/>
          <w:spacing w:val="-80"/>
          <w:w w:val="189"/>
          <w:position w:val="-6"/>
        </w:rPr>
        <w:t> </w:t>
      </w:r>
      <w:r>
        <w:rPr>
          <w:rFonts w:ascii="Arial" w:hAnsi="Arial" w:cs="Arial" w:eastAsia="Arial"/>
          <w:sz w:val="30"/>
          <w:szCs w:val="30"/>
          <w:color w:val="858789"/>
          <w:spacing w:val="-51"/>
          <w:w w:val="117"/>
          <w:i/>
          <w:position w:val="-6"/>
        </w:rPr>
        <w:t>.</w:t>
      </w:r>
      <w:r>
        <w:rPr>
          <w:rFonts w:ascii="Arial" w:hAnsi="Arial" w:cs="Arial" w:eastAsia="Arial"/>
          <w:sz w:val="30"/>
          <w:szCs w:val="30"/>
          <w:color w:val="858789"/>
          <w:spacing w:val="-19"/>
          <w:w w:val="227"/>
          <w:i/>
          <w:position w:val="-6"/>
        </w:rPr>
        <w:t>i</w:t>
      </w:r>
      <w:r>
        <w:rPr>
          <w:rFonts w:ascii="Arial" w:hAnsi="Arial" w:cs="Arial" w:eastAsia="Arial"/>
          <w:sz w:val="30"/>
          <w:szCs w:val="30"/>
          <w:color w:val="46508E"/>
          <w:spacing w:val="0"/>
          <w:w w:val="219"/>
          <w:i/>
          <w:position w:val="-6"/>
        </w:rPr>
        <w:t>\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  <w:cols w:num="2" w:equalWidth="0">
            <w:col w:w="5981" w:space="2665"/>
            <w:col w:w="3014"/>
          </w:cols>
        </w:sectPr>
      </w:pPr>
      <w:rPr/>
    </w:p>
    <w:p>
      <w:pPr>
        <w:spacing w:before="29" w:after="0" w:line="240" w:lineRule="auto"/>
        <w:ind w:right="1702"/>
        <w:jc w:val="right"/>
        <w:tabs>
          <w:tab w:pos="28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14.080514pt;margin-top:15.680116pt;width:571.692715pt;height:806.846968pt;mso-position-horizontal-relative:page;mso-position-vertical-relative:page;z-index:-16053" coordorigin="282,314" coordsize="11434,16137">
            <v:group style="position:absolute;left:296;top:333;width:6482;height:2" coordorigin="296,333" coordsize="6482,2">
              <v:shape style="position:absolute;left:296;top:333;width:6482;height:2" coordorigin="296,333" coordsize="6482,0" path="m296,333l6778,333e" filled="f" stroked="t" strokeweight=".477306pt" strokecolor="#545457">
                <v:path arrowok="t"/>
              </v:shape>
            </v:group>
            <v:group style="position:absolute;left:301;top:326;width:2;height:1522" coordorigin="301,326" coordsize="2,1522">
              <v:shape style="position:absolute;left:301;top:326;width:2;height:1522" coordorigin="301,326" coordsize="0,1522" path="m301,1848l301,326e" filled="f" stroked="t" strokeweight=".477306pt" strokecolor="#707070">
                <v:path arrowok="t"/>
              </v:shape>
            </v:group>
            <v:group style="position:absolute;left:1613;top:340;width:807;height:2" coordorigin="1613,340" coordsize="807,2">
              <v:shape style="position:absolute;left:1613;top:340;width:807;height:2" coordorigin="1613,340" coordsize="807,0" path="m1613,340l2420,340e" filled="f" stroked="t" strokeweight=".477306pt" strokecolor="#4B4B4F">
                <v:path arrowok="t"/>
              </v:shape>
            </v:group>
            <v:group style="position:absolute;left:2401;top:335;width:2;height:1513" coordorigin="2401,335" coordsize="2,1513">
              <v:shape style="position:absolute;left:2401;top:335;width:2;height:1513" coordorigin="2401,335" coordsize="0,1513" path="m2401,1848l2401,335e" filled="f" stroked="t" strokeweight=".715958pt" strokecolor="#646464">
                <v:path arrowok="t"/>
              </v:shape>
            </v:group>
            <v:group style="position:absolute;left:2348;top:340;width:525;height:2" coordorigin="2348,340" coordsize="525,2">
              <v:shape style="position:absolute;left:2348;top:340;width:525;height:2" coordorigin="2348,340" coordsize="525,0" path="m2348,340l2873,340e" filled="f" stroked="t" strokeweight=".477306pt" strokecolor="#383438">
                <v:path arrowok="t"/>
              </v:shape>
            </v:group>
            <v:group style="position:absolute;left:2816;top:342;width:558;height:2" coordorigin="2816,342" coordsize="558,2">
              <v:shape style="position:absolute;left:2816;top:342;width:558;height:2" coordorigin="2816,342" coordsize="558,0" path="m2816,342l3375,342e" filled="f" stroked="t" strokeweight=".715958pt" strokecolor="#4F4F4F">
                <v:path arrowok="t"/>
              </v:shape>
            </v:group>
            <v:group style="position:absolute;left:3317;top:345;width:363;height:2" coordorigin="3317,345" coordsize="363,2">
              <v:shape style="position:absolute;left:3317;top:345;width:363;height:2" coordorigin="3317,345" coordsize="363,0" path="m3317,345l3680,345e" filled="f" stroked="t" strokeweight=".477306pt" strokecolor="#2F2F34">
                <v:path arrowok="t"/>
              </v:shape>
            </v:group>
            <v:group style="position:absolute;left:3623;top:342;width:8009;height:2" coordorigin="3623,342" coordsize="8009,2">
              <v:shape style="position:absolute;left:3623;top:342;width:8009;height:2" coordorigin="3623,342" coordsize="8009,0" path="m3623,342l11632,342e" filled="f" stroked="t" strokeweight=".715958pt" strokecolor="#646464">
                <v:path arrowok="t"/>
              </v:shape>
            </v:group>
            <v:group style="position:absolute;left:8381;top:345;width:1174;height:2" coordorigin="8381,345" coordsize="1174,2">
              <v:shape style="position:absolute;left:8381;top:345;width:1174;height:2" coordorigin="8381,345" coordsize="1174,0" path="m8381,345l9556,345e" filled="f" stroked="t" strokeweight=".477306pt" strokecolor="#545454">
                <v:path arrowok="t"/>
              </v:shape>
            </v:group>
            <v:group style="position:absolute;left:9035;top:316;width:2;height:517" coordorigin="9035,316" coordsize="2,517">
              <v:shape style="position:absolute;left:9035;top:316;width:2;height:517" coordorigin="9035,316" coordsize="0,517" path="m9035,833l9035,316e" filled="f" stroked="t" strokeweight=".238653pt" strokecolor="#606060">
                <v:path arrowok="t"/>
              </v:shape>
            </v:group>
            <v:group style="position:absolute;left:10319;top:345;width:1322;height:2" coordorigin="10319,345" coordsize="1322,2">
              <v:shape style="position:absolute;left:10319;top:345;width:1322;height:2" coordorigin="10319,345" coordsize="1322,0" path="m10319,345l11641,345e" filled="f" stroked="t" strokeweight=".477306pt" strokecolor="#606060">
                <v:path arrowok="t"/>
              </v:shape>
            </v:group>
            <v:group style="position:absolute;left:9035;top:833;width:2;height:981" coordorigin="9035,833" coordsize="2,981">
              <v:shape style="position:absolute;left:9035;top:833;width:2;height:981" coordorigin="9035,833" coordsize="0,981" path="m9035,1815l9035,833e" filled="f" stroked="t" strokeweight=".238653pt" strokecolor="#000000">
                <v:path arrowok="t"/>
              </v:shape>
            </v:group>
            <v:group style="position:absolute;left:291;top:1834;width:3083;height:2" coordorigin="291,1834" coordsize="3083,2">
              <v:shape style="position:absolute;left:291;top:1834;width:3083;height:2" coordorigin="291,1834" coordsize="3083,0" path="m291,1834l3375,1834e" filled="f" stroked="t" strokeweight=".954611pt" strokecolor="#646464">
                <v:path arrowok="t"/>
              </v:shape>
            </v:group>
            <v:group style="position:absolute;left:3317;top:1838;width:740;height:2" coordorigin="3317,1838" coordsize="740,2">
              <v:shape style="position:absolute;left:3317;top:1838;width:740;height:2" coordorigin="3317,1838" coordsize="740,0" path="m3317,1838l4057,1838e" filled="f" stroked="t" strokeweight=".477306pt" strokecolor="#3F3F3F">
                <v:path arrowok="t"/>
              </v:shape>
            </v:group>
            <v:group style="position:absolute;left:4000;top:1838;width:2869;height:2" coordorigin="4000,1838" coordsize="2869,2">
              <v:shape style="position:absolute;left:4000;top:1838;width:2869;height:2" coordorigin="4000,1838" coordsize="2869,0" path="m4000,1838l6868,1838e" filled="f" stroked="t" strokeweight=".715958pt" strokecolor="#606060">
                <v:path arrowok="t"/>
              </v:shape>
            </v:group>
            <v:group style="position:absolute;left:6811;top:1843;width:654;height:2" coordorigin="6811,1843" coordsize="654,2">
              <v:shape style="position:absolute;left:6811;top:1843;width:654;height:2" coordorigin="6811,1843" coordsize="654,0" path="m6811,1843l7465,1843e" filled="f" stroked="t" strokeweight=".477306pt" strokecolor="#3B3B3B">
                <v:path arrowok="t"/>
              </v:shape>
            </v:group>
            <v:group style="position:absolute;left:7389;top:1838;width:1780;height:2" coordorigin="7389,1838" coordsize="1780,2">
              <v:shape style="position:absolute;left:7389;top:1838;width:1780;height:2" coordorigin="7389,1838" coordsize="1780,0" path="m7389,1838l9169,1838e" filled="f" stroked="t" strokeweight=".715958pt" strokecolor="#646464">
                <v:path arrowok="t"/>
              </v:shape>
            </v:group>
            <v:group style="position:absolute;left:8381;top:1838;width:1174;height:2" coordorigin="8381,1838" coordsize="1174,2">
              <v:shape style="position:absolute;left:8381;top:1838;width:1174;height:2" coordorigin="8381,1838" coordsize="1174,0" path="m8381,1838l9556,1838e" filled="f" stroked="t" strokeweight=".477306pt" strokecolor="#4F4F4F">
                <v:path arrowok="t"/>
              </v:shape>
            </v:group>
            <v:group style="position:absolute;left:9498;top:1841;width:878;height:2" coordorigin="9498,1841" coordsize="878,2">
              <v:shape style="position:absolute;left:9498;top:1841;width:878;height:2" coordorigin="9498,1841" coordsize="878,0" path="m9498,1841l10377,1841e" filled="f" stroked="t" strokeweight=".238653pt" strokecolor="#343434">
                <v:path arrowok="t"/>
              </v:shape>
            </v:group>
            <v:group style="position:absolute;left:10319;top:1838;width:1341;height:2" coordorigin="10319,1838" coordsize="1341,2">
              <v:shape style="position:absolute;left:10319;top:1838;width:1341;height:2" coordorigin="10319,1838" coordsize="1341,0" path="m10319,1838l11661,1838e" filled="f" stroked="t" strokeweight=".477306pt" strokecolor="#606060">
                <v:path arrowok="t"/>
              </v:shape>
            </v:group>
            <v:group style="position:absolute;left:296;top:2075;width:3079;height:2" coordorigin="296,2075" coordsize="3079,2">
              <v:shape style="position:absolute;left:296;top:2075;width:3079;height:2" coordorigin="296,2075" coordsize="3079,0" path="m296,2075l3375,2075e" filled="f" stroked="t" strokeweight=".954611pt" strokecolor="#646464">
                <v:path arrowok="t"/>
              </v:shape>
            </v:group>
            <v:group style="position:absolute;left:301;top:1776;width:2;height:311" coordorigin="301,1776" coordsize="2,311">
              <v:shape style="position:absolute;left:301;top:1776;width:2;height:311" coordorigin="301,1776" coordsize="0,311" path="m301,2087l301,1776e" filled="f" stroked="t" strokeweight=".477306pt" strokecolor="#4B4B4B">
                <v:path arrowok="t"/>
              </v:shape>
            </v:group>
            <v:group style="position:absolute;left:3317;top:2078;width:1804;height:2" coordorigin="3317,2078" coordsize="1804,2">
              <v:shape style="position:absolute;left:3317;top:2078;width:1804;height:2" coordorigin="3317,2078" coordsize="1804,0" path="m3317,2078l5121,2078e" filled="f" stroked="t" strokeweight=".477306pt" strokecolor="#575757">
                <v:path arrowok="t"/>
              </v:shape>
            </v:group>
            <v:group style="position:absolute;left:4258;top:2078;width:4806;height:2" coordorigin="4258,2078" coordsize="4806,2">
              <v:shape style="position:absolute;left:4258;top:2078;width:4806;height:2" coordorigin="4258,2078" coordsize="4806,0" path="m4258,2078l9064,2078e" filled="f" stroked="t" strokeweight=".715958pt" strokecolor="#646464">
                <v:path arrowok="t"/>
              </v:shape>
            </v:group>
            <v:group style="position:absolute;left:9007;top:2080;width:549;height:2" coordorigin="9007,2080" coordsize="549,2">
              <v:shape style="position:absolute;left:9007;top:2080;width:549;height:2" coordorigin="9007,2080" coordsize="549,0" path="m9007,2080l9556,2080e" filled="f" stroked="t" strokeweight=".238653pt" strokecolor="#4B4B4B">
                <v:path arrowok="t"/>
              </v:shape>
            </v:group>
            <v:group style="position:absolute;left:9498;top:2078;width:2148;height:2" coordorigin="9498,2078" coordsize="2148,2">
              <v:shape style="position:absolute;left:9498;top:2078;width:2148;height:2" coordorigin="9498,2078" coordsize="2148,0" path="m9498,2078l11646,2078e" filled="f" stroked="t" strokeweight=".715958pt" strokecolor="#606060">
                <v:path arrowok="t"/>
              </v:shape>
            </v:group>
            <v:group style="position:absolute;left:10319;top:2078;width:1346;height:2" coordorigin="10319,2078" coordsize="1346,2">
              <v:shape style="position:absolute;left:10319;top:2078;width:1346;height:2" coordorigin="10319,2078" coordsize="1346,0" path="m10319,2078l11665,2078e" filled="f" stroked="t" strokeweight=".477306pt" strokecolor="#575757">
                <v:path arrowok="t"/>
              </v:shape>
            </v:group>
            <v:group style="position:absolute;left:296;top:2315;width:3079;height:2" coordorigin="296,2315" coordsize="3079,2">
              <v:shape style="position:absolute;left:296;top:2315;width:3079;height:2" coordorigin="296,2315" coordsize="3079,0" path="m296,2315l3375,2315e" filled="f" stroked="t" strokeweight=".954611pt" strokecolor="#676767">
                <v:path arrowok="t"/>
              </v:shape>
            </v:group>
            <v:group style="position:absolute;left:301;top:2016;width:2;height:560" coordorigin="301,2016" coordsize="2,560">
              <v:shape style="position:absolute;left:301;top:2016;width:2;height:560" coordorigin="301,2016" coordsize="0,560" path="m301,2576l301,2016e" filled="f" stroked="t" strokeweight=".477306pt" strokecolor="#383838">
                <v:path arrowok="t"/>
              </v:shape>
            </v:group>
            <v:group style="position:absolute;left:3317;top:2317;width:1141;height:2" coordorigin="3317,2317" coordsize="1141,2">
              <v:shape style="position:absolute;left:3317;top:2317;width:1141;height:2" coordorigin="3317,2317" coordsize="1141,0" path="m3317,2317l4458,2317e" filled="f" stroked="t" strokeweight=".477306pt" strokecolor="#444444">
                <v:path arrowok="t"/>
              </v:shape>
            </v:group>
            <v:group style="position:absolute;left:4401;top:2317;width:4764;height:2" coordorigin="4401,2317" coordsize="4764,2">
              <v:shape style="position:absolute;left:4401;top:2317;width:4764;height:2" coordorigin="4401,2317" coordsize="4764,0" path="m4401,2317l9164,2317e" filled="f" stroked="t" strokeweight=".715958pt" strokecolor="#646464">
                <v:path arrowok="t"/>
              </v:shape>
            </v:group>
            <v:group style="position:absolute;left:8706;top:2317;width:850;height:2" coordorigin="8706,2317" coordsize="850,2">
              <v:shape style="position:absolute;left:8706;top:2317;width:850;height:2" coordorigin="8706,2317" coordsize="850,0" path="m8706,2317l9556,2317e" filled="f" stroked="t" strokeweight=".477306pt" strokecolor="#5B5B5B">
                <v:path arrowok="t"/>
              </v:shape>
            </v:group>
            <v:group style="position:absolute;left:9498;top:2317;width:2114;height:2" coordorigin="9498,2317" coordsize="2114,2">
              <v:shape style="position:absolute;left:9498;top:2317;width:2114;height:2" coordorigin="9498,2317" coordsize="2114,0" path="m9498,2317l11613,2317e" filled="f" stroked="t" strokeweight=".715958pt" strokecolor="#676767">
                <v:path arrowok="t"/>
              </v:shape>
            </v:group>
            <v:group style="position:absolute;left:10319;top:2317;width:1336;height:2" coordorigin="10319,2317" coordsize="1336,2">
              <v:shape style="position:absolute;left:10319;top:2317;width:1336;height:2" coordorigin="10319,2317" coordsize="1336,0" path="m10319,2317l11656,2317e" filled="f" stroked="t" strokeweight=".477306pt" strokecolor="#646464">
                <v:path arrowok="t"/>
              </v:shape>
            </v:group>
            <v:group style="position:absolute;left:296;top:2557;width:3384;height:2" coordorigin="296,2557" coordsize="3384,2">
              <v:shape style="position:absolute;left:296;top:2557;width:3384;height:2" coordorigin="296,2557" coordsize="3384,0" path="m296,2557l3680,2557e" filled="f" stroked="t" strokeweight=".477306pt" strokecolor="#575757">
                <v:path arrowok="t"/>
              </v:shape>
            </v:group>
            <v:group style="position:absolute;left:1585;top:2561;width:2873;height:2" coordorigin="1585,2561" coordsize="2873,2">
              <v:shape style="position:absolute;left:1585;top:2561;width:2873;height:2" coordorigin="1585,2561" coordsize="2873,0" path="m1585,2561l4458,2561e" filled="f" stroked="t" strokeweight=".715958pt" strokecolor="#606060">
                <v:path arrowok="t"/>
              </v:shape>
            </v:group>
            <v:group style="position:absolute;left:4401;top:2561;width:582;height:2" coordorigin="4401,2561" coordsize="582,2">
              <v:shape style="position:absolute;left:4401;top:2561;width:582;height:2" coordorigin="4401,2561" coordsize="582,0" path="m4401,2561l4983,2561e" filled="f" stroked="t" strokeweight=".477306pt" strokecolor="#4B4B4B">
                <v:path arrowok="t"/>
              </v:shape>
            </v:group>
            <v:group style="position:absolute;left:4926;top:2561;width:6740;height:2" coordorigin="4926,2561" coordsize="6740,2">
              <v:shape style="position:absolute;left:4926;top:2561;width:6740;height:2" coordorigin="4926,2561" coordsize="6740,0" path="m4926,2561l11665,2561e" filled="f" stroked="t" strokeweight=".715958pt" strokecolor="#646464">
                <v:path arrowok="t"/>
              </v:shape>
            </v:group>
            <v:group style="position:absolute;left:6811;top:2561;width:878;height:2" coordorigin="6811,2561" coordsize="878,2">
              <v:shape style="position:absolute;left:6811;top:2561;width:878;height:2" coordorigin="6811,2561" coordsize="878,0" path="m6811,2561l7689,2561e" filled="f" stroked="t" strokeweight=".477306pt" strokecolor="#383838">
                <v:path arrowok="t"/>
              </v:shape>
            </v:group>
            <v:group style="position:absolute;left:9498;top:2561;width:878;height:2" coordorigin="9498,2561" coordsize="878,2">
              <v:shape style="position:absolute;left:9498;top:2561;width:878;height:2" coordorigin="9498,2561" coordsize="878,0" path="m9498,2561l10377,2561e" filled="f" stroked="t" strokeweight=".477306pt" strokecolor="#3B3B3B">
                <v:path arrowok="t"/>
              </v:shape>
            </v:group>
            <v:group style="position:absolute;left:296;top:2798;width:3384;height:2" coordorigin="296,2798" coordsize="3384,2">
              <v:shape style="position:absolute;left:296;top:2798;width:3384;height:2" coordorigin="296,2798" coordsize="3384,0" path="m296,2798l3680,2798e" filled="f" stroked="t" strokeweight=".477306pt" strokecolor="#4B4B4B">
                <v:path arrowok="t"/>
              </v:shape>
            </v:group>
            <v:group style="position:absolute;left:5064;top:2801;width:458;height:2" coordorigin="5064,2801" coordsize="458,2">
              <v:shape style="position:absolute;left:5064;top:2801;width:458;height:2" coordorigin="5064,2801" coordsize="458,0" path="m5064,2801l5522,2801e" filled="f" stroked="t" strokeweight=".477306pt" strokecolor="#4F4F4F">
                <v:path arrowok="t"/>
              </v:shape>
            </v:group>
            <v:group style="position:absolute;left:5699;top:2806;width:224;height:2" coordorigin="5699,2806" coordsize="224,2">
              <v:shape style="position:absolute;left:5699;top:2806;width:224;height:2" coordorigin="5699,2806" coordsize="224,0" path="m5699,2806l5923,2806e" filled="f" stroked="t" strokeweight=".477306pt" strokecolor="#4B4B4B">
                <v:path arrowok="t"/>
              </v:shape>
            </v:group>
            <v:group style="position:absolute;left:558;top:2801;width:11107;height:2" coordorigin="558,2801" coordsize="11107,2">
              <v:shape style="position:absolute;left:558;top:2801;width:11107;height:2" coordorigin="558,2801" coordsize="11107,0" path="m558,2801l11665,2801e" filled="f" stroked="t" strokeweight=".715958pt" strokecolor="#606060">
                <v:path arrowok="t"/>
              </v:shape>
            </v:group>
            <v:group style="position:absolute;left:7408;top:2801;width:1031;height:2" coordorigin="7408,2801" coordsize="1031,2">
              <v:shape style="position:absolute;left:7408;top:2801;width:1031;height:2" coordorigin="7408,2801" coordsize="1031,0" path="m7408,2801l8439,2801e" filled="f" stroked="t" strokeweight=".477306pt" strokecolor="#545454">
                <v:path arrowok="t"/>
              </v:shape>
            </v:group>
            <v:group style="position:absolute;left:9498;top:2801;width:878;height:2" coordorigin="9498,2801" coordsize="878,2">
              <v:shape style="position:absolute;left:9498;top:2801;width:878;height:2" coordorigin="9498,2801" coordsize="878,0" path="m9498,2801l10377,2801e" filled="f" stroked="t" strokeweight=".477306pt" strokecolor="#575757">
                <v:path arrowok="t"/>
              </v:shape>
            </v:group>
            <v:group style="position:absolute;left:296;top:3040;width:1461;height:2" coordorigin="296,3040" coordsize="1461,2">
              <v:shape style="position:absolute;left:296;top:3040;width:1461;height:2" coordorigin="296,3040" coordsize="1461,0" path="m296,3040l1756,3040e" filled="f" stroked="t" strokeweight=".954611pt" strokecolor="#676767">
                <v:path arrowok="t"/>
              </v:shape>
            </v:group>
            <v:group style="position:absolute;left:1613;top:3043;width:2067;height:2" coordorigin="1613,3043" coordsize="2067,2">
              <v:shape style="position:absolute;left:1613;top:3043;width:2067;height:2" coordorigin="1613,3043" coordsize="2067,0" path="m1613,3043l3680,3043e" filled="f" stroked="t" strokeweight=".477306pt" strokecolor="#484848">
                <v:path arrowok="t"/>
              </v:shape>
            </v:group>
            <v:group style="position:absolute;left:3623;top:3040;width:2301;height:2" coordorigin="3623,3040" coordsize="2301,2">
              <v:shape style="position:absolute;left:3623;top:3040;width:2301;height:2" coordorigin="3623,3040" coordsize="2301,0" path="m3623,3040l5923,3040e" filled="f" stroked="t" strokeweight=".715958pt" strokecolor="#646464">
                <v:path arrowok="t"/>
              </v:shape>
            </v:group>
            <v:group style="position:absolute;left:5866;top:3045;width:692;height:2" coordorigin="5866,3045" coordsize="692,2">
              <v:shape style="position:absolute;left:5866;top:3045;width:692;height:2" coordorigin="5866,3045" coordsize="692,0" path="m5866,3045l6558,3045e" filled="f" stroked="t" strokeweight=".477306pt" strokecolor="#3B3B3B">
                <v:path arrowok="t"/>
              </v:shape>
            </v:group>
            <v:group style="position:absolute;left:6501;top:3045;width:1375;height:2" coordorigin="6501,3045" coordsize="1375,2">
              <v:shape style="position:absolute;left:6501;top:3045;width:1375;height:2" coordorigin="6501,3045" coordsize="1375,0" path="m6501,3045l7876,3045e" filled="f" stroked="t" strokeweight=".954611pt" strokecolor="#676767">
                <v:path arrowok="t"/>
              </v:shape>
            </v:group>
            <v:group style="position:absolute;left:7408;top:3045;width:2148;height:2" coordorigin="7408,3045" coordsize="2148,2">
              <v:shape style="position:absolute;left:7408;top:3045;width:2148;height:2" coordorigin="7408,3045" coordsize="2148,0" path="m7408,3045l9556,3045e" filled="f" stroked="t" strokeweight=".477306pt" strokecolor="#575757">
                <v:path arrowok="t"/>
              </v:shape>
            </v:group>
            <v:group style="position:absolute;left:9498;top:3043;width:2167;height:2" coordorigin="9498,3043" coordsize="2167,2">
              <v:shape style="position:absolute;left:9498;top:3043;width:2167;height:2" coordorigin="9498,3043" coordsize="2167,0" path="m9498,3043l11665,3043e" filled="f" stroked="t" strokeweight=".715958pt" strokecolor="#676767">
                <v:path arrowok="t"/>
              </v:shape>
            </v:group>
            <v:group style="position:absolute;left:305;top:2504;width:2;height:9451" coordorigin="305,2504" coordsize="2,9451">
              <v:shape style="position:absolute;left:305;top:2504;width:2;height:9451" coordorigin="305,2504" coordsize="0,9451" path="m305,11955l305,2504e" filled="f" stroked="t" strokeweight=".715958pt" strokecolor="#575757">
                <v:path arrowok="t"/>
              </v:shape>
            </v:group>
            <v:group style="position:absolute;left:3651;top:3011;width:2;height:259" coordorigin="3651,3011" coordsize="2,259">
              <v:shape style="position:absolute;left:3651;top:3011;width:2;height:259" coordorigin="3651,3011" coordsize="0,259" path="m3651,3270l3651,3011e" filled="f" stroked="t" strokeweight=".238653pt" strokecolor="#2F2F2F">
                <v:path arrowok="t"/>
              </v:shape>
            </v:group>
            <v:group style="position:absolute;left:7069;top:3035;width:2;height:776" coordorigin="7069,3035" coordsize="2,776">
              <v:shape style="position:absolute;left:7069;top:3035;width:2;height:776" coordorigin="7069,3035" coordsize="0,776" path="m7069,3811l7069,3035e" filled="f" stroked="t" strokeweight=".954611pt" strokecolor="#5B5B5B">
                <v:path arrowok="t"/>
              </v:shape>
            </v:group>
            <v:group style="position:absolute;left:7050;top:3481;width:1360;height:2" coordorigin="7050,3481" coordsize="1360,2">
              <v:shape style="position:absolute;left:7050;top:3481;width:1360;height:2" coordorigin="7050,3481" coordsize="1360,0" path="m7050,3481l8410,3481e" filled="f" stroked="t" strokeweight=".238653pt" strokecolor="#5B5B5B">
                <v:path arrowok="t"/>
              </v:shape>
            </v:group>
            <v:group style="position:absolute;left:3651;top:3270;width:2;height:517" coordorigin="3651,3270" coordsize="2,517">
              <v:shape style="position:absolute;left:3651;top:3270;width:2;height:517" coordorigin="3651,3270" coordsize="0,517" path="m3651,3787l3651,3270e" filled="f" stroked="t" strokeweight=".238653pt" strokecolor="#000000">
                <v:path arrowok="t"/>
              </v:shape>
            </v:group>
            <v:group style="position:absolute;left:3737;top:3490;width:2239;height:2" coordorigin="3737,3490" coordsize="2239,2">
              <v:shape style="position:absolute;left:3737;top:3490;width:2239;height:2" coordorigin="3737,3490" coordsize="2239,0" path="m3737,3490l5976,3490e" filled="f" stroked="t" strokeweight=".715958pt" strokecolor="#6B6B6B">
                <v:path arrowok="t"/>
              </v:shape>
            </v:group>
            <v:group style="position:absolute;left:8410;top:3481;width:3298;height:2" coordorigin="8410,3481" coordsize="3298,2">
              <v:shape style="position:absolute;left:8410;top:3481;width:3298;height:2" coordorigin="8410,3481" coordsize="3298,0" path="m8410,3481l11708,3481e" filled="f" stroked="t" strokeweight=".238653pt" strokecolor="#000000">
                <v:path arrowok="t"/>
              </v:shape>
            </v:group>
            <v:group style="position:absolute;left:301;top:3801;width:2110;height:2" coordorigin="301,3801" coordsize="2110,2">
              <v:shape style="position:absolute;left:301;top:3801;width:2110;height:2" coordorigin="301,3801" coordsize="2110,0" path="m301,3801l2410,3801e" filled="f" stroked="t" strokeweight=".477306pt" strokecolor="#444444">
                <v:path arrowok="t"/>
              </v:shape>
            </v:group>
            <v:group style="position:absolute;left:759;top:3801;width:912;height:2" coordorigin="759,3801" coordsize="912,2">
              <v:shape style="position:absolute;left:759;top:3801;width:912;height:2" coordorigin="759,3801" coordsize="912,0" path="m759,3801l1671,3801e" filled="f" stroked="t" strokeweight=".477306pt" strokecolor="#383838">
                <v:path arrowok="t"/>
              </v:shape>
            </v:group>
            <v:group style="position:absolute;left:2353;top:3806;width:520;height:2" coordorigin="2353,3806" coordsize="520,2">
              <v:shape style="position:absolute;left:2353;top:3806;width:520;height:2" coordorigin="2353,3806" coordsize="520,0" path="m2353,3806l2873,3806e" filled="f" stroked="t" strokeweight=".477306pt" strokecolor="#383838">
                <v:path arrowok="t"/>
              </v:shape>
            </v:group>
            <v:group style="position:absolute;left:2721;top:3804;width:1007;height:2" coordorigin="2721,3804" coordsize="1007,2">
              <v:shape style="position:absolute;left:2721;top:3804;width:1007;height:2" coordorigin="2721,3804" coordsize="1007,0" path="m2721,3804l3728,3804e" filled="f" stroked="t" strokeweight=".954611pt" strokecolor="#676767">
                <v:path arrowok="t"/>
              </v:shape>
            </v:group>
            <v:group style="position:absolute;left:2721;top:3801;width:3518;height:2" coordorigin="2721,3801" coordsize="3518,2">
              <v:shape style="position:absolute;left:2721;top:3801;width:3518;height:2" coordorigin="2721,3801" coordsize="3518,0" path="m2721,3801l6238,3801e" filled="f" stroked="t" strokeweight=".954611pt" strokecolor="#4B4B4B">
                <v:path arrowok="t"/>
              </v:shape>
            </v:group>
            <v:group style="position:absolute;left:3771;top:3799;width:1752;height:2" coordorigin="3771,3799" coordsize="1752,2">
              <v:shape style="position:absolute;left:3771;top:3799;width:1752;height:2" coordorigin="3771,3799" coordsize="1752,0" path="m3771,3799l5522,3799e" filled="f" stroked="t" strokeweight=".954611pt" strokecolor="#343434">
                <v:path arrowok="t"/>
              </v:shape>
            </v:group>
            <v:group style="position:absolute;left:5465;top:3804;width:6195;height:2" coordorigin="5465,3804" coordsize="6195,2">
              <v:shape style="position:absolute;left:5465;top:3804;width:6195;height:2" coordorigin="5465,3804" coordsize="6195,0" path="m5465,3804l11661,3804e" filled="f" stroked="t" strokeweight=".715958pt" strokecolor="#606060">
                <v:path arrowok="t"/>
              </v:shape>
            </v:group>
            <v:group style="position:absolute;left:305;top:3744;width:2;height:579" coordorigin="305,3744" coordsize="2,579">
              <v:shape style="position:absolute;left:305;top:3744;width:2;height:579" coordorigin="305,3744" coordsize="0,579" path="m305,4323l305,3744e" filled="f" stroked="t" strokeweight=".477306pt" strokecolor="#383838">
                <v:path arrowok="t"/>
              </v:shape>
            </v:group>
            <v:group style="position:absolute;left:2408;top:3801;width:2;height:4520" coordorigin="2408,3801" coordsize="2,4520">
              <v:shape style="position:absolute;left:2408;top:3801;width:2;height:4520" coordorigin="2408,3801" coordsize="0,4520" path="m2408,8321l2408,3801e" filled="f" stroked="t" strokeweight=".477306pt" strokecolor="#575757">
                <v:path arrowok="t"/>
              </v:shape>
            </v:group>
            <v:group style="position:absolute;left:3623;top:4079;width:205;height:2" coordorigin="3623,4079" coordsize="205,2">
              <v:shape style="position:absolute;left:3623;top:4079;width:205;height:2" coordorigin="3623,4079" coordsize="205,0" path="m3623,4079l3828,4079e" filled="f" stroked="t" strokeweight=".477306pt" strokecolor="#343434">
                <v:path arrowok="t"/>
              </v:shape>
            </v:group>
            <v:group style="position:absolute;left:8381;top:4079;width:683;height:2" coordorigin="8381,4079" coordsize="683,2">
              <v:shape style="position:absolute;left:8381;top:4079;width:683;height:2" coordorigin="8381,4079" coordsize="683,0" path="m8381,4079l9064,4079e" filled="f" stroked="t" strokeweight=".477306pt" strokecolor="#444444">
                <v:path arrowok="t"/>
              </v:shape>
            </v:group>
            <v:group style="position:absolute;left:301;top:4077;width:11360;height:2" coordorigin="301,4077" coordsize="11360,2">
              <v:shape style="position:absolute;left:301;top:4077;width:11360;height:2" coordorigin="301,4077" coordsize="11360,0" path="m301,4077l11661,4077e" filled="f" stroked="t" strokeweight=".715958pt" strokecolor="#5B5B5B">
                <v:path arrowok="t"/>
              </v:shape>
            </v:group>
            <v:group style="position:absolute;left:2406;top:4323;width:2716;height:2" coordorigin="2406,4323" coordsize="2716,2">
              <v:shape style="position:absolute;left:2406;top:4323;width:2716;height:2" coordorigin="2406,4323" coordsize="2716,0" path="m2406,4323l5121,4323e" filled="f" stroked="t" strokeweight=".477306pt" strokecolor="#545454">
                <v:path arrowok="t"/>
              </v:shape>
            </v:group>
            <v:group style="position:absolute;left:5059;top:4321;width:955;height:2" coordorigin="5059,4321" coordsize="955,2">
              <v:shape style="position:absolute;left:5059;top:4321;width:955;height:2" coordorigin="5059,4321" coordsize="955,0" path="m5059,4321l6014,4321e" filled="f" stroked="t" strokeweight=".954611pt" strokecolor="#676767">
                <v:path arrowok="t"/>
              </v:shape>
            </v:group>
            <v:group style="position:absolute;left:5866;top:4321;width:1217;height:2" coordorigin="5866,4321" coordsize="1217,2">
              <v:shape style="position:absolute;left:5866;top:4321;width:1217;height:2" coordorigin="5866,4321" coordsize="1217,0" path="m5866,4321l7083,4321e" filled="f" stroked="t" strokeweight=".477306pt" strokecolor="#4F4F4F">
                <v:path arrowok="t"/>
              </v:shape>
            </v:group>
            <v:group style="position:absolute;left:7026;top:4321;width:1432;height:2" coordorigin="7026,4321" coordsize="1432,2">
              <v:shape style="position:absolute;left:7026;top:4321;width:1432;height:2" coordorigin="7026,4321" coordsize="1432,0" path="m7026,4321l8458,4321e" filled="f" stroked="t" strokeweight=".954611pt" strokecolor="#646464">
                <v:path arrowok="t"/>
              </v:shape>
            </v:group>
            <v:group style="position:absolute;left:8381;top:4319;width:683;height:2" coordorigin="8381,4319" coordsize="683,2">
              <v:shape style="position:absolute;left:8381;top:4319;width:683;height:2" coordorigin="8381,4319" coordsize="683,0" path="m8381,4319l9064,4319e" filled="f" stroked="t" strokeweight=".477306pt" strokecolor="#3B3B3B">
                <v:path arrowok="t"/>
              </v:shape>
            </v:group>
            <v:group style="position:absolute;left:9007;top:4316;width:2654;height:2" coordorigin="9007,4316" coordsize="2654,2">
              <v:shape style="position:absolute;left:9007;top:4316;width:2654;height:2" coordorigin="9007,4316" coordsize="2654,0" path="m9007,4316l11661,4316e" filled="f" stroked="t" strokeweight=".715958pt" strokecolor="#646464">
                <v:path arrowok="t"/>
              </v:shape>
            </v:group>
            <v:group style="position:absolute;left:4964;top:4261;width:2;height:560" coordorigin="4964,4261" coordsize="2,560">
              <v:shape style="position:absolute;left:4964;top:4261;width:2;height:560" coordorigin="4964,4261" coordsize="0,560" path="m4964,4821l4964,4261e" filled="f" stroked="t" strokeweight=".954611pt" strokecolor="#5B5B5B">
                <v:path arrowok="t"/>
              </v:shape>
            </v:group>
            <v:group style="position:absolute;left:4950;top:4553;width:1580;height:2" coordorigin="4950,4553" coordsize="1580,2">
              <v:shape style="position:absolute;left:4950;top:4553;width:1580;height:2" coordorigin="4950,4553" coordsize="1580,0" path="m4950,4553l6530,4553e" filled="f" stroked="t" strokeweight=".238653pt" strokecolor="#646464">
                <v:path arrowok="t"/>
              </v:shape>
            </v:group>
            <v:group style="position:absolute;left:6530;top:4553;width:1131;height:2" coordorigin="6530,4553" coordsize="1131,2">
              <v:shape style="position:absolute;left:6530;top:4553;width:1131;height:2" coordorigin="6530,4553" coordsize="1131,0" path="m6530,4553l7661,4553e" filled="f" stroked="t" strokeweight=".238653pt" strokecolor="#000000">
                <v:path arrowok="t"/>
              </v:shape>
            </v:group>
            <v:group style="position:absolute;left:7661;top:4553;width:205;height:2" coordorigin="7661,4553" coordsize="205,2">
              <v:shape style="position:absolute;left:7661;top:4553;width:205;height:2" coordorigin="7661,4553" coordsize="205,0" path="m7661,4553l7866,4553e" filled="f" stroked="t" strokeweight=".238653pt" strokecolor="#6B6B6B">
                <v:path arrowok="t"/>
              </v:shape>
            </v:group>
            <v:group style="position:absolute;left:7866;top:4309;width:2;height:278" coordorigin="7866,4309" coordsize="2,278">
              <v:shape style="position:absolute;left:7866;top:4309;width:2;height:278" coordorigin="7866,4309" coordsize="0,278" path="m7866,4587l7866,4309e" filled="f" stroked="t" strokeweight=".954611pt" strokecolor="#6B6B6B">
                <v:path arrowok="t"/>
              </v:shape>
            </v:group>
            <v:group style="position:absolute;left:7852;top:4553;width:1675;height:2" coordorigin="7852,4553" coordsize="1675,2">
              <v:shape style="position:absolute;left:7852;top:4553;width:1675;height:2" coordorigin="7852,4553" coordsize="1675,0" path="m7852,4553l9527,4553e" filled="f" stroked="t" strokeweight=".238653pt" strokecolor="#545454">
                <v:path arrowok="t"/>
              </v:shape>
            </v:group>
            <v:group style="position:absolute;left:9527;top:4553;width:2181;height:2" coordorigin="9527,4553" coordsize="2181,2">
              <v:shape style="position:absolute;left:9527;top:4553;width:2181;height:2" coordorigin="9527,4553" coordsize="2181,0" path="m9527,4553l11708,4553e" filled="f" stroked="t" strokeweight=".238653pt" strokecolor="#000000">
                <v:path arrowok="t"/>
              </v:shape>
            </v:group>
            <v:group style="position:absolute;left:2410;top:4524;width:2;height:579" coordorigin="2410,4524" coordsize="2,579">
              <v:shape style="position:absolute;left:2410;top:4524;width:2;height:579" coordorigin="2410,4524" coordsize="0,579" path="m2410,5104l2410,4524e" filled="f" stroked="t" strokeweight=".477306pt" strokecolor="#383838">
                <v:path arrowok="t"/>
              </v:shape>
            </v:group>
            <v:group style="position:absolute;left:4954;top:4781;width:2048;height:2" coordorigin="4954,4781" coordsize="2048,2">
              <v:shape style="position:absolute;left:4954;top:4781;width:2048;height:2" coordorigin="4954,4781" coordsize="2048,0" path="m4954,4781l7002,4781e" filled="f" stroked="t" strokeweight=".954611pt" strokecolor="#484848">
                <v:path arrowok="t"/>
              </v:shape>
            </v:group>
            <v:group style="position:absolute;left:7055;top:4792;width:382;height:2" coordorigin="7055,4792" coordsize="382,2">
              <v:shape style="position:absolute;left:7055;top:4792;width:382;height:2" coordorigin="7055,4792" coordsize="382,0" path="m7055,4792l7436,4792e" filled="f" stroked="t" strokeweight=".238653pt" strokecolor="#747474">
                <v:path arrowok="t"/>
              </v:shape>
            </v:group>
            <v:group style="position:absolute;left:7436;top:4792;width:224;height:2" coordorigin="7436,4792" coordsize="224,2">
              <v:shape style="position:absolute;left:7436;top:4792;width:224;height:2" coordorigin="7436,4792" coordsize="224,0" path="m7436,4792l7661,4792e" filled="f" stroked="t" strokeweight=".238653pt" strokecolor="#484848">
                <v:path arrowok="t"/>
              </v:shape>
            </v:group>
            <v:group style="position:absolute;left:7661;top:4792;width:4048;height:2" coordorigin="7661,4792" coordsize="4048,2">
              <v:shape style="position:absolute;left:7661;top:4792;width:4048;height:2" coordorigin="7661,4792" coordsize="4048,0" path="m7661,4792l11708,4792e" filled="f" stroked="t" strokeweight=".238653pt" strokecolor="#000000">
                <v:path arrowok="t"/>
              </v:shape>
            </v:group>
            <v:group style="position:absolute;left:4969;top:4764;width:2;height:589" coordorigin="4969,4764" coordsize="2,589">
              <v:shape style="position:absolute;left:4969;top:4764;width:2;height:589" coordorigin="4969,4764" coordsize="0,589" path="m4969,5353l4969,4764e" filled="f" stroked="t" strokeweight=".477306pt" strokecolor="#2F2F2F">
                <v:path arrowok="t"/>
              </v:shape>
            </v:group>
            <v:group style="position:absolute;left:4964;top:5097;width:6701;height:2" coordorigin="4964,5097" coordsize="6701,2">
              <v:shape style="position:absolute;left:4964;top:5097;width:6701;height:2" coordorigin="4964,5097" coordsize="6701,0" path="m4964,5097l11665,5097e" filled="f" stroked="t" strokeweight=".715958pt" strokecolor="#646464">
                <v:path arrowok="t"/>
              </v:shape>
            </v:group>
            <v:group style="position:absolute;left:8381;top:5094;width:382;height:2" coordorigin="8381,5094" coordsize="382,2">
              <v:shape style="position:absolute;left:8381;top:5094;width:382;height:2" coordorigin="8381,5094" coordsize="382,0" path="m8381,5094l8763,5094e" filled="f" stroked="t" strokeweight=".477306pt" strokecolor="#2F2F2F">
                <v:path arrowok="t"/>
              </v:shape>
            </v:group>
            <v:group style="position:absolute;left:8706;top:5094;width:358;height:2" coordorigin="8706,5094" coordsize="358,2">
              <v:shape style="position:absolute;left:8706;top:5094;width:358;height:2" coordorigin="8706,5094" coordsize="358,0" path="m8706,5094l9064,5094e" filled="f" stroked="t" strokeweight=".477306pt" strokecolor="#444444">
                <v:path arrowok="t"/>
              </v:shape>
            </v:group>
            <v:group style="position:absolute;left:2406;top:5338;width:468;height:2" coordorigin="2406,5338" coordsize="468,2">
              <v:shape style="position:absolute;left:2406;top:5338;width:468;height:2" coordorigin="2406,5338" coordsize="468,0" path="m2406,5338l2873,5338e" filled="f" stroked="t" strokeweight=".477306pt" strokecolor="#383838">
                <v:path arrowok="t"/>
              </v:shape>
            </v:group>
            <v:group style="position:absolute;left:2816;top:5338;width:1642;height:2" coordorigin="2816,5338" coordsize="1642,2">
              <v:shape style="position:absolute;left:2816;top:5338;width:1642;height:2" coordorigin="2816,5338" coordsize="1642,0" path="m2816,5338l4458,5338e" filled="f" stroked="t" strokeweight=".715958pt" strokecolor="#606060">
                <v:path arrowok="t"/>
              </v:shape>
            </v:group>
            <v:group style="position:absolute;left:4401;top:5338;width:592;height:2" coordorigin="4401,5338" coordsize="592,2">
              <v:shape style="position:absolute;left:4401;top:5338;width:592;height:2" coordorigin="4401,5338" coordsize="592,0" path="m4401,5338l4993,5338e" filled="f" stroked="t" strokeweight=".477306pt" strokecolor="#343434">
                <v:path arrowok="t"/>
              </v:shape>
            </v:group>
            <v:group style="position:absolute;left:4921;top:5338;width:2964;height:2" coordorigin="4921,5338" coordsize="2964,2">
              <v:shape style="position:absolute;left:4921;top:5338;width:2964;height:2" coordorigin="4921,5338" coordsize="2964,0" path="m4921,5338l7885,5338e" filled="f" stroked="t" strokeweight=".477306pt" strokecolor="#575757">
                <v:path arrowok="t"/>
              </v:shape>
            </v:group>
            <v:group style="position:absolute;left:8706;top:5334;width:358;height:2" coordorigin="8706,5334" coordsize="358,2">
              <v:shape style="position:absolute;left:8706;top:5334;width:358;height:2" coordorigin="8706,5334" coordsize="358,0" path="m8706,5334l9064,5334e" filled="f" stroked="t" strokeweight=".477306pt" strokecolor="#484848">
                <v:path arrowok="t"/>
              </v:shape>
            </v:group>
            <v:group style="position:absolute;left:7370;top:5336;width:4305;height:2" coordorigin="7370,5336" coordsize="4305,2">
              <v:shape style="position:absolute;left:7370;top:5336;width:4305;height:2" coordorigin="7370,5336" coordsize="4305,0" path="m7370,5336l11675,5336e" filled="f" stroked="t" strokeweight=".715958pt" strokecolor="#606060">
                <v:path arrowok="t"/>
              </v:shape>
            </v:group>
            <v:group style="position:absolute;left:10319;top:5334;width:1356;height:2" coordorigin="10319,5334" coordsize="1356,2">
              <v:shape style="position:absolute;left:10319;top:5334;width:1356;height:2" coordorigin="10319,5334" coordsize="1356,0" path="m10319,5334l11675,5334e" filled="f" stroked="t" strokeweight=".477306pt" strokecolor="#575757">
                <v:path arrowok="t"/>
              </v:shape>
            </v:group>
            <v:group style="position:absolute;left:301;top:5580;width:778;height:2" coordorigin="301,5580" coordsize="778,2">
              <v:shape style="position:absolute;left:301;top:5580;width:778;height:2" coordorigin="301,5580" coordsize="778,0" path="m301,5580l1079,5580e" filled="f" stroked="t" strokeweight=".477306pt" strokecolor="#5B5B5B">
                <v:path arrowok="t"/>
              </v:shape>
            </v:group>
            <v:group style="position:absolute;left:4969;top:5281;width:2;height:780" coordorigin="4969,5281" coordsize="2,780">
              <v:shape style="position:absolute;left:4969;top:5281;width:2;height:780" coordorigin="4969,5281" coordsize="0,780" path="m4969,6061l4969,5281e" filled="f" stroked="t" strokeweight=".954611pt" strokecolor="#606060">
                <v:path arrowok="t"/>
              </v:shape>
            </v:group>
            <v:group style="position:absolute;left:7408;top:5578;width:477;height:2" coordorigin="7408,5578" coordsize="477,2">
              <v:shape style="position:absolute;left:7408;top:5578;width:477;height:2" coordorigin="7408,5578" coordsize="477,0" path="m7408,5578l7885,5578e" filled="f" stroked="t" strokeweight=".477306pt" strokecolor="#3B3B3B">
                <v:path arrowok="t"/>
              </v:shape>
            </v:group>
            <v:group style="position:absolute;left:9007;top:5578;width:549;height:2" coordorigin="9007,5578" coordsize="549,2">
              <v:shape style="position:absolute;left:9007;top:5578;width:549;height:2" coordorigin="9007,5578" coordsize="549,0" path="m9007,5578l9556,5578e" filled="f" stroked="t" strokeweight=".477306pt" strokecolor="#4B4B4B">
                <v:path arrowok="t"/>
              </v:shape>
            </v:group>
            <v:group style="position:absolute;left:1021;top:5578;width:10644;height:2" coordorigin="1021,5578" coordsize="10644,2">
              <v:shape style="position:absolute;left:1021;top:5578;width:10644;height:2" coordorigin="1021,5578" coordsize="10644,0" path="m1021,5578l11665,5578e" filled="f" stroked="t" strokeweight=".715958pt" strokecolor="#5B5B5B">
                <v:path arrowok="t"/>
              </v:shape>
            </v:group>
            <v:group style="position:absolute;left:305;top:5539;width:2;height:335" coordorigin="305,5539" coordsize="2,335">
              <v:shape style="position:absolute;left:305;top:5539;width:2;height:335" coordorigin="305,5539" coordsize="0,335" path="m305,5875l305,5539e" filled="f" stroked="t" strokeweight=".477306pt" strokecolor="#484848">
                <v:path arrowok="t"/>
              </v:shape>
            </v:group>
            <v:group style="position:absolute;left:2410;top:5209;width:2;height:843" coordorigin="2410,5209" coordsize="2,843">
              <v:shape style="position:absolute;left:2410;top:5209;width:2;height:843" coordorigin="2410,5209" coordsize="0,843" path="m2410,6052l2410,5209e" filled="f" stroked="t" strokeweight=".715958pt" strokecolor="#6B6B6B">
                <v:path arrowok="t"/>
              </v:shape>
            </v:group>
            <v:group style="position:absolute;left:7876;top:5573;width:2;height:723" coordorigin="7876,5573" coordsize="2,723">
              <v:shape style="position:absolute;left:7876;top:5573;width:2;height:723" coordorigin="7876,5573" coordsize="0,723" path="m7876,6296l7876,5573e" filled="f" stroked="t" strokeweight=".715958pt" strokecolor="#4F4F4F">
                <v:path arrowok="t"/>
              </v:shape>
            </v:group>
            <v:group style="position:absolute;left:305;top:5817;width:2;height:493" coordorigin="305,5817" coordsize="2,493">
              <v:shape style="position:absolute;left:305;top:5817;width:2;height:493" coordorigin="305,5817" coordsize="0,493" path="m305,6310l305,5817e" filled="f" stroked="t" strokeweight=".477306pt" strokecolor="#2B2B2B">
                <v:path arrowok="t"/>
              </v:shape>
            </v:group>
            <v:group style="position:absolute;left:2410;top:6049;width:2582;height:2" coordorigin="2410,6049" coordsize="2582,2">
              <v:shape style="position:absolute;left:2410;top:6049;width:2582;height:2" coordorigin="2410,6049" coordsize="2582,0" path="m2410,6049l4993,6049e" filled="f" stroked="t" strokeweight=".954611pt" strokecolor="#5B5B5B">
                <v:path arrowok="t"/>
              </v:shape>
            </v:group>
            <v:group style="position:absolute;left:4921;top:6047;width:601;height:2" coordorigin="4921,6047" coordsize="601,2">
              <v:shape style="position:absolute;left:4921;top:6047;width:601;height:2" coordorigin="4921,6047" coordsize="601,0" path="m4921,6047l5522,6047e" filled="f" stroked="t" strokeweight=".477306pt" strokecolor="#3F3F3F">
                <v:path arrowok="t"/>
              </v:shape>
            </v:group>
            <v:group style="position:absolute;left:5465;top:6047;width:1403;height:2" coordorigin="5465,6047" coordsize="1403,2">
              <v:shape style="position:absolute;left:5465;top:6047;width:1403;height:2" coordorigin="5465,6047" coordsize="1403,0" path="m5465,6047l6868,6047e" filled="f" stroked="t" strokeweight=".954611pt" strokecolor="#606060">
                <v:path arrowok="t"/>
              </v:shape>
            </v:group>
            <v:group style="position:absolute;left:6811;top:6047;width:272;height:2" coordorigin="6811,6047" coordsize="272,2">
              <v:shape style="position:absolute;left:6811;top:6047;width:272;height:2" coordorigin="6811,6047" coordsize="272,0" path="m6811,6047l7083,6047e" filled="f" stroked="t" strokeweight=".477306pt" strokecolor="#484848">
                <v:path arrowok="t"/>
              </v:shape>
            </v:group>
            <v:group style="position:absolute;left:7026;top:6047;width:439;height:2" coordorigin="7026,6047" coordsize="439,2">
              <v:shape style="position:absolute;left:7026;top:6047;width:439;height:2" coordorigin="7026,6047" coordsize="439,0" path="m7026,6047l7465,6047e" filled="f" stroked="t" strokeweight=".477306pt" strokecolor="#2F2F2F">
                <v:path arrowok="t"/>
              </v:shape>
            </v:group>
            <v:group style="position:absolute;left:7408;top:6042;width:282;height:2" coordorigin="7408,6042" coordsize="282,2">
              <v:shape style="position:absolute;left:7408;top:6042;width:282;height:2" coordorigin="7408,6042" coordsize="282,0" path="m7408,6042l7689,6042e" filled="f" stroked="t" strokeweight=".715958pt" strokecolor="#4B4B4B">
                <v:path arrowok="t"/>
              </v:shape>
            </v:group>
            <v:group style="position:absolute;left:7594;top:6044;width:864;height:2" coordorigin="7594,6044" coordsize="864,2">
              <v:shape style="position:absolute;left:7594;top:6044;width:864;height:2" coordorigin="7594,6044" coordsize="864,0" path="m7594,6044l8458,6044e" filled="f" stroked="t" strokeweight=".954611pt" strokecolor="#676767">
                <v:path arrowok="t"/>
              </v:shape>
            </v:group>
            <v:group style="position:absolute;left:8381;top:6042;width:683;height:2" coordorigin="8381,6042" coordsize="683,2">
              <v:shape style="position:absolute;left:8381;top:6042;width:683;height:2" coordorigin="8381,6042" coordsize="683,0" path="m8381,6042l9064,6042e" filled="f" stroked="t" strokeweight=".477306pt" strokecolor="#383838">
                <v:path arrowok="t"/>
              </v:shape>
            </v:group>
            <v:group style="position:absolute;left:9007;top:6042;width:2663;height:2" coordorigin="9007,6042" coordsize="2663,2">
              <v:shape style="position:absolute;left:9007;top:6042;width:2663;height:2" coordorigin="9007,6042" coordsize="2663,0" path="m9007,6042l11670,6042e" filled="f" stroked="t" strokeweight=".715958pt" strokecolor="#606060">
                <v:path arrowok="t"/>
              </v:shape>
            </v:group>
            <v:group style="position:absolute;left:4974;top:4319;width:2;height:1982" coordorigin="4974,4319" coordsize="2,1982">
              <v:shape style="position:absolute;left:4974;top:4319;width:2;height:1982" coordorigin="4974,4319" coordsize="0,1982" path="m4974,6301l4974,4319e" filled="f" stroked="t" strokeweight=".477306pt" strokecolor="#484848">
                <v:path arrowok="t"/>
              </v:shape>
            </v:group>
            <v:group style="position:absolute;left:5465;top:6291;width:458;height:2" coordorigin="5465,6291" coordsize="458,2">
              <v:shape style="position:absolute;left:5465;top:6291;width:458;height:2" coordorigin="5465,6291" coordsize="458,0" path="m5465,6291l5923,6291e" filled="f" stroked="t" strokeweight=".477306pt" strokecolor="#4F4F4F">
                <v:path arrowok="t"/>
              </v:shape>
            </v:group>
            <v:group style="position:absolute;left:7408;top:6286;width:282;height:2" coordorigin="7408,6286" coordsize="282,2">
              <v:shape style="position:absolute;left:7408;top:6286;width:282;height:2" coordorigin="7408,6286" coordsize="282,0" path="m7408,6286l7689,6286e" filled="f" stroked="t" strokeweight=".477306pt" strokecolor="#343434">
                <v:path arrowok="t"/>
              </v:shape>
            </v:group>
            <v:group style="position:absolute;left:7632;top:6286;width:258;height:2" coordorigin="7632,6286" coordsize="258,2">
              <v:shape style="position:absolute;left:7632;top:6286;width:258;height:2" coordorigin="7632,6286" coordsize="258,0" path="m7632,6286l7890,6286e" filled="f" stroked="t" strokeweight=".477306pt" strokecolor="#4B4B4B">
                <v:path arrowok="t"/>
              </v:shape>
            </v:group>
            <v:group style="position:absolute;left:9007;top:6286;width:549;height:2" coordorigin="9007,6286" coordsize="549,2">
              <v:shape style="position:absolute;left:9007;top:6286;width:549;height:2" coordorigin="9007,6286" coordsize="549,0" path="m9007,6286l9556,6286e" filled="f" stroked="t" strokeweight=".477306pt" strokecolor="#484848">
                <v:path arrowok="t"/>
              </v:shape>
            </v:group>
            <v:group style="position:absolute;left:2410;top:6286;width:9265;height:2" coordorigin="2410,6286" coordsize="9265,2">
              <v:shape style="position:absolute;left:2410;top:6286;width:9265;height:2" coordorigin="2410,6286" coordsize="9265,0" path="m2410,6286l11675,6286e" filled="f" stroked="t" strokeweight=".715958pt" strokecolor="#5B5B5B">
                <v:path arrowok="t"/>
              </v:shape>
            </v:group>
            <v:group style="position:absolute;left:301;top:6533;width:5470;height:2" coordorigin="301,6533" coordsize="5470,2">
              <v:shape style="position:absolute;left:301;top:6533;width:5470;height:2" coordorigin="301,6533" coordsize="5470,0" path="m301,6533l5771,6533e" filled="f" stroked="t" strokeweight=".954611pt" strokecolor="#606060">
                <v:path arrowok="t"/>
              </v:shape>
            </v:group>
            <v:group style="position:absolute;left:5699;top:6530;width:224;height:2" coordorigin="5699,6530" coordsize="224,2">
              <v:shape style="position:absolute;left:5699;top:6530;width:224;height:2" coordorigin="5699,6530" coordsize="224,0" path="m5699,6530l5923,6530e" filled="f" stroked="t" strokeweight=".477306pt" strokecolor="#4B4B4B">
                <v:path arrowok="t"/>
              </v:shape>
            </v:group>
            <v:group style="position:absolute;left:5866;top:6530;width:692;height:2" coordorigin="5866,6530" coordsize="692,2">
              <v:shape style="position:absolute;left:5866;top:6530;width:692;height:2" coordorigin="5866,6530" coordsize="692,0" path="m5866,6530l6558,6530e" filled="f" stroked="t" strokeweight=".477306pt" strokecolor="#383838">
                <v:path arrowok="t"/>
              </v:shape>
            </v:group>
            <v:group style="position:absolute;left:6501;top:6528;width:5169;height:2" coordorigin="6501,6528" coordsize="5169,2">
              <v:shape style="position:absolute;left:6501;top:6528;width:5169;height:2" coordorigin="6501,6528" coordsize="5169,0" path="m6501,6528l11670,6528e" filled="f" stroked="t" strokeweight=".715958pt" strokecolor="#5B5B5B">
                <v:path arrowok="t"/>
              </v:shape>
            </v:group>
            <v:group style="position:absolute;left:9498;top:6526;width:878;height:2" coordorigin="9498,6526" coordsize="878,2">
              <v:shape style="position:absolute;left:9498;top:6526;width:878;height:2" coordorigin="9498,6526" coordsize="878,0" path="m9498,6526l10377,6526e" filled="f" stroked="t" strokeweight=".477306pt" strokecolor="#444444">
                <v:path arrowok="t"/>
              </v:shape>
            </v:group>
            <v:group style="position:absolute;left:305;top:7009;width:2110;height:2" coordorigin="305,7009" coordsize="2110,2">
              <v:shape style="position:absolute;left:305;top:7009;width:2110;height:2" coordorigin="305,7009" coordsize="2110,0" path="m305,7009l2415,7009e" filled="f" stroked="t" strokeweight=".477306pt" strokecolor="#444444">
                <v:path arrowok="t"/>
              </v:shape>
            </v:group>
            <v:group style="position:absolute;left:325;top:7004;width:11355;height:2" coordorigin="325,7004" coordsize="11355,2">
              <v:shape style="position:absolute;left:325;top:7004;width:11355;height:2" coordorigin="325,7004" coordsize="11355,0" path="m325,7004l11680,7004e" filled="f" stroked="t" strokeweight=".715958pt" strokecolor="#575757">
                <v:path arrowok="t"/>
              </v:shape>
            </v:group>
            <v:group style="position:absolute;left:310;top:6952;width:2;height:565" coordorigin="310,6952" coordsize="2,565">
              <v:shape style="position:absolute;left:310;top:6952;width:2;height:565" coordorigin="310,6952" coordsize="0,565" path="m310,7517l310,6952e" filled="f" stroked="t" strokeweight=".477306pt" strokecolor="#343434">
                <v:path arrowok="t"/>
              </v:shape>
            </v:group>
            <v:group style="position:absolute;left:4974;top:7000;width:2;height:254" coordorigin="4974,7000" coordsize="2,254">
              <v:shape style="position:absolute;left:4974;top:7000;width:2;height:254" coordorigin="4974,7000" coordsize="0,254" path="m4974,7253l4974,7000e" filled="f" stroked="t" strokeweight=".954611pt" strokecolor="#5B5B5B">
                <v:path arrowok="t"/>
              </v:shape>
            </v:group>
            <v:group style="position:absolute;left:4974;top:7249;width:2988;height:2" coordorigin="4974,7249" coordsize="2988,2">
              <v:shape style="position:absolute;left:4974;top:7249;width:2988;height:2" coordorigin="4974,7249" coordsize="2988,0" path="m4974,7249l7961,7249e" filled="f" stroked="t" strokeweight=".715958pt" strokecolor="#606060">
                <v:path arrowok="t"/>
              </v:shape>
            </v:group>
            <v:group style="position:absolute;left:7828;top:7249;width:611;height:2" coordorigin="7828,7249" coordsize="611,2">
              <v:shape style="position:absolute;left:7828;top:7249;width:611;height:2" coordorigin="7828,7249" coordsize="611,0" path="m7828,7249l8439,7249e" filled="f" stroked="t" strokeweight=".477306pt" strokecolor="#4F4F4F">
                <v:path arrowok="t"/>
              </v:shape>
            </v:group>
            <v:group style="position:absolute;left:8381;top:7246;width:3293;height:2" coordorigin="8381,7246" coordsize="3293,2">
              <v:shape style="position:absolute;left:8381;top:7246;width:3293;height:2" coordorigin="8381,7246" coordsize="3293,0" path="m8381,7246l11675,7246e" filled="f" stroked="t" strokeweight=".715958pt" strokecolor="#606060">
                <v:path arrowok="t"/>
              </v:shape>
            </v:group>
            <v:group style="position:absolute;left:9498;top:7244;width:878;height:2" coordorigin="9498,7244" coordsize="878,2">
              <v:shape style="position:absolute;left:9498;top:7244;width:878;height:2" coordorigin="9498,7244" coordsize="878,0" path="m9498,7244l10377,7244e" filled="f" stroked="t" strokeweight=".477306pt" strokecolor="#4B4B4B">
                <v:path arrowok="t"/>
              </v:shape>
            </v:group>
            <v:group style="position:absolute;left:2382;top:7225;width:2;height:493" coordorigin="2382,7225" coordsize="2,493">
              <v:shape style="position:absolute;left:2382;top:7225;width:2;height:493" coordorigin="2382,7225" coordsize="0,493" path="m2382,7718l2382,7225e" filled="f" stroked="t" strokeweight=".238653pt" strokecolor="#000000">
                <v:path arrowok="t"/>
              </v:shape>
            </v:group>
            <v:group style="position:absolute;left:4978;top:7000;width:2;height:747" coordorigin="4978,7000" coordsize="2,747">
              <v:shape style="position:absolute;left:4978;top:7000;width:2;height:747" coordorigin="4978,7000" coordsize="0,747" path="m4978,7747l4978,7000e" filled="f" stroked="t" strokeweight=".715958pt" strokecolor="#3B3B3B">
                <v:path arrowok="t"/>
              </v:shape>
            </v:group>
            <v:group style="position:absolute;left:4974;top:7493;width:549;height:2" coordorigin="4974,7493" coordsize="549,2">
              <v:shape style="position:absolute;left:4974;top:7493;width:549;height:2" coordorigin="4974,7493" coordsize="549,0" path="m4974,7493l5522,7493e" filled="f" stroked="t" strokeweight=".477306pt" strokecolor="#3F3F3F">
                <v:path arrowok="t"/>
              </v:shape>
            </v:group>
            <v:group style="position:absolute;left:5465;top:7488;width:6215;height:2" coordorigin="5465,7488" coordsize="6215,2">
              <v:shape style="position:absolute;left:5465;top:7488;width:6215;height:2" coordorigin="5465,7488" coordsize="6215,0" path="m5465,7488l11680,7488e" filled="f" stroked="t" strokeweight=".715958pt" strokecolor="#606060">
                <v:path arrowok="t"/>
              </v:shape>
            </v:group>
            <v:group style="position:absolute;left:305;top:7737;width:511;height:2" coordorigin="305,7737" coordsize="511,2">
              <v:shape style="position:absolute;left:305;top:7737;width:511;height:2" coordorigin="305,7737" coordsize="511,0" path="m305,7737l816,7737e" filled="f" stroked="t" strokeweight=".715958pt" strokecolor="#6B6B6B">
                <v:path arrowok="t"/>
              </v:shape>
            </v:group>
            <v:group style="position:absolute;left:317;top:2576;width:2;height:11826" coordorigin="317,2576" coordsize="2,11826">
              <v:shape style="position:absolute;left:317;top:2576;width:2;height:11826" coordorigin="317,2576" coordsize="0,11826" path="m317,14401l317,2576e" filled="f" stroked="t" strokeweight=".477306pt" strokecolor="#545454">
                <v:path arrowok="t"/>
              </v:shape>
            </v:group>
            <v:group style="position:absolute;left:759;top:7737;width:912;height:2" coordorigin="759,7737" coordsize="912,2">
              <v:shape style="position:absolute;left:759;top:7737;width:912;height:2" coordorigin="759,7737" coordsize="912,0" path="m759,7737l1671,7737e" filled="f" stroked="t" strokeweight=".477306pt" strokecolor="#444444">
                <v:path arrowok="t"/>
              </v:shape>
            </v:group>
            <v:group style="position:absolute;left:329;top:7737;width:2086;height:2" coordorigin="329,7737" coordsize="2086,2">
              <v:shape style="position:absolute;left:329;top:7737;width:2086;height:2" coordorigin="329,7737" coordsize="2086,0" path="m329,7737l2415,7737e" filled="f" stroked="t" strokeweight=".715958pt" strokecolor="#575757">
                <v:path arrowok="t"/>
              </v:shape>
            </v:group>
            <v:group style="position:absolute;left:2100;top:7737;width:1274;height:2" coordorigin="2100,7737" coordsize="1274,2">
              <v:shape style="position:absolute;left:2100;top:7737;width:1274;height:2" coordorigin="2100,7737" coordsize="1274,0" path="m2100,7737l3375,7737e" filled="f" stroked="t" strokeweight=".954611pt" strokecolor="#6B6B6B">
                <v:path arrowok="t"/>
              </v:shape>
            </v:group>
            <v:group style="position:absolute;left:3317;top:7737;width:511;height:2" coordorigin="3317,7737" coordsize="511,2">
              <v:shape style="position:absolute;left:3317;top:7737;width:511;height:2" coordorigin="3317,7737" coordsize="511,0" path="m3317,7737l3828,7737e" filled="f" stroked="t" strokeweight=".477306pt" strokecolor="#3F3F3F">
                <v:path arrowok="t"/>
              </v:shape>
            </v:group>
            <v:group style="position:absolute;left:4921;top:7732;width:396;height:2" coordorigin="4921,7732" coordsize="396,2">
              <v:shape style="position:absolute;left:4921;top:7732;width:396;height:2" coordorigin="4921,7732" coordsize="396,0" path="m4921,7732l5317,7732e" filled="f" stroked="t" strokeweight=".477306pt" strokecolor="#444444">
                <v:path arrowok="t"/>
              </v:shape>
            </v:group>
            <v:group style="position:absolute;left:6501;top:7730;width:582;height:2" coordorigin="6501,7730" coordsize="582,2">
              <v:shape style="position:absolute;left:6501;top:7730;width:582;height:2" coordorigin="6501,7730" coordsize="582,0" path="m6501,7730l7083,7730e" filled="f" stroked="t" strokeweight=".477306pt" strokecolor="#545454">
                <v:path arrowok="t"/>
              </v:shape>
            </v:group>
            <v:group style="position:absolute;left:7026;top:7732;width:439;height:2" coordorigin="7026,7732" coordsize="439,2">
              <v:shape style="position:absolute;left:7026;top:7732;width:439;height:2" coordorigin="7026,7732" coordsize="439,0" path="m7026,7732l7465,7732e" filled="f" stroked="t" strokeweight=".477306pt" strokecolor="#2F2F2F">
                <v:path arrowok="t"/>
              </v:shape>
            </v:group>
            <v:group style="position:absolute;left:8706;top:7727;width:358;height:2" coordorigin="8706,7727" coordsize="358,2">
              <v:shape style="position:absolute;left:8706;top:7727;width:358;height:2" coordorigin="8706,7727" coordsize="358,0" path="m8706,7727l9064,7727e" filled="f" stroked="t" strokeweight=".477306pt" strokecolor="#383838">
                <v:path arrowok="t"/>
              </v:shape>
            </v:group>
            <v:group style="position:absolute;left:9007;top:7730;width:549;height:2" coordorigin="9007,7730" coordsize="549,2">
              <v:shape style="position:absolute;left:9007;top:7730;width:549;height:2" coordorigin="9007,7730" coordsize="549,0" path="m9007,7730l9556,7730e" filled="f" stroked="t" strokeweight=".715958pt" strokecolor="#545454">
                <v:path arrowok="t"/>
              </v:shape>
            </v:group>
            <v:group style="position:absolute;left:3771;top:7730;width:7914;height:2" coordorigin="3771,7730" coordsize="7914,2">
              <v:shape style="position:absolute;left:3771;top:7730;width:7914;height:2" coordorigin="3771,7730" coordsize="7914,0" path="m3771,7730l11684,7730e" filled="f" stroked="t" strokeweight=".715958pt" strokecolor="#606060">
                <v:path arrowok="t"/>
              </v:shape>
            </v:group>
            <v:group style="position:absolute;left:313;top:7545;width:2;height:728" coordorigin="313,7545" coordsize="2,728">
              <v:shape style="position:absolute;left:313;top:7545;width:2;height:728" coordorigin="313,7545" coordsize="0,728" path="m313,8273l313,7545e" filled="f" stroked="t" strokeweight=".954611pt" strokecolor="#6B6B6B">
                <v:path arrowok="t"/>
              </v:shape>
            </v:group>
            <v:group style="position:absolute;left:2413;top:7919;width:2;height:321" coordorigin="2413,7919" coordsize="2,321">
              <v:shape style="position:absolute;left:2413;top:7919;width:2;height:321" coordorigin="2413,7919" coordsize="0,321" path="m2413,8240l2413,7919e" filled="f" stroked="t" strokeweight=".954611pt" strokecolor="#777777">
                <v:path arrowok="t"/>
              </v:shape>
            </v:group>
            <v:group style="position:absolute;left:310;top:8546;width:1408;height:2" coordorigin="310,8546" coordsize="1408,2">
              <v:shape style="position:absolute;left:310;top:8546;width:1408;height:2" coordorigin="310,8546" coordsize="1408,0" path="m310,8546l1718,8546e" filled="f" stroked="t" strokeweight=".954611pt" strokecolor="#676767">
                <v:path arrowok="t"/>
              </v:shape>
            </v:group>
            <v:group style="position:absolute;left:1613;top:8546;width:802;height:2" coordorigin="1613,8546" coordsize="802,2">
              <v:shape style="position:absolute;left:1613;top:8546;width:802;height:2" coordorigin="1613,8546" coordsize="802,0" path="m1613,8546l2415,8546e" filled="f" stroked="t" strokeweight=".477306pt" strokecolor="#444444">
                <v:path arrowok="t"/>
              </v:shape>
            </v:group>
            <v:group style="position:absolute;left:2382;top:8211;width:2;height:321" coordorigin="2382,8211" coordsize="2,321">
              <v:shape style="position:absolute;left:2382;top:8211;width:2;height:321" coordorigin="2382,8211" coordsize="0,321" path="m2382,8532l2382,8211e" filled="f" stroked="t" strokeweight=".238653pt" strokecolor="#000000">
                <v:path arrowok="t"/>
              </v:shape>
            </v:group>
            <v:group style="position:absolute;left:2353;top:8546;width:520;height:2" coordorigin="2353,8546" coordsize="520,2">
              <v:shape style="position:absolute;left:2353;top:8546;width:520;height:2" coordorigin="2353,8546" coordsize="520,0" path="m2353,8546l2873,8546e" filled="f" stroked="t" strokeweight=".477306pt" strokecolor="#282828">
                <v:path arrowok="t"/>
              </v:shape>
            </v:group>
            <v:group style="position:absolute;left:3771;top:8541;width:286;height:2" coordorigin="3771,8541" coordsize="286,2">
              <v:shape style="position:absolute;left:3771;top:8541;width:286;height:2" coordorigin="3771,8541" coordsize="286,0" path="m3771,8541l4057,8541e" filled="f" stroked="t" strokeweight=".477306pt" strokecolor="#383838">
                <v:path arrowok="t"/>
              </v:shape>
            </v:group>
            <v:group style="position:absolute;left:4000;top:8541;width:7680;height:2" coordorigin="4000,8541" coordsize="7680,2">
              <v:shape style="position:absolute;left:4000;top:8541;width:7680;height:2" coordorigin="4000,8541" coordsize="7680,0" path="m4000,8541l11680,8541e" filled="f" stroked="t" strokeweight=".477306pt" strokecolor="#5B5B5B">
                <v:path arrowok="t"/>
              </v:shape>
            </v:group>
            <v:group style="position:absolute;left:5699;top:8541;width:224;height:2" coordorigin="5699,8541" coordsize="224,2">
              <v:shape style="position:absolute;left:5699;top:8541;width:224;height:2" coordorigin="5699,8541" coordsize="224,0" path="m5699,8541l5923,8541e" filled="f" stroked="t" strokeweight=".477306pt" strokecolor="#484848">
                <v:path arrowok="t"/>
              </v:shape>
            </v:group>
            <v:group style="position:absolute;left:7026;top:8536;width:663;height:2" coordorigin="7026,8536" coordsize="663,2">
              <v:shape style="position:absolute;left:7026;top:8536;width:663;height:2" coordorigin="7026,8536" coordsize="663,0" path="m7026,8536l7689,8536e" filled="f" stroked="t" strokeweight=".477306pt" strokecolor="#383838">
                <v:path arrowok="t"/>
              </v:shape>
            </v:group>
            <v:group style="position:absolute;left:8706;top:8534;width:850;height:2" coordorigin="8706,8534" coordsize="850,2">
              <v:shape style="position:absolute;left:8706;top:8534;width:850;height:2" coordorigin="8706,8534" coordsize="850,0" path="m8706,8534l9556,8534e" filled="f" stroked="t" strokeweight=".715958pt" strokecolor="#575757">
                <v:path arrowok="t"/>
              </v:shape>
            </v:group>
            <v:group style="position:absolute;left:2816;top:8536;width:8873;height:2" coordorigin="2816,8536" coordsize="8873,2">
              <v:shape style="position:absolute;left:2816;top:8536;width:8873;height:2" coordorigin="2816,8536" coordsize="8873,0" path="m2816,8536l11689,8536e" filled="f" stroked="t" strokeweight=".715958pt" strokecolor="#606060">
                <v:path arrowok="t"/>
              </v:shape>
            </v:group>
            <v:group style="position:absolute;left:2382;top:8517;width:2;height:278" coordorigin="2382,8517" coordsize="2,278">
              <v:shape style="position:absolute;left:2382;top:8517;width:2;height:278" coordorigin="2382,8517" coordsize="0,278" path="m2382,8795l2382,8517e" filled="f" stroked="t" strokeweight=".238653pt" strokecolor="#232323">
                <v:path arrowok="t"/>
              </v:shape>
            </v:group>
            <v:group style="position:absolute;left:2382;top:8795;width:2;height:627" coordorigin="2382,8795" coordsize="2,627">
              <v:shape style="position:absolute;left:2382;top:8795;width:2;height:627" coordorigin="2382,8795" coordsize="0,627" path="m2382,9422l2382,8795e" filled="f" stroked="t" strokeweight=".238653pt" strokecolor="#000000">
                <v:path arrowok="t"/>
              </v:shape>
            </v:group>
            <v:group style="position:absolute;left:305;top:9434;width:1527;height:2" coordorigin="305,9434" coordsize="1527,2">
              <v:shape style="position:absolute;left:305;top:9434;width:1527;height:2" coordorigin="305,9434" coordsize="1527,0" path="m305,9434l1833,9434e" filled="f" stroked="t" strokeweight=".954611pt" strokecolor="#676767">
                <v:path arrowok="t"/>
              </v:shape>
            </v:group>
            <v:group style="position:absolute;left:317;top:8766;width:2;height:886" coordorigin="317,8766" coordsize="2,886">
              <v:shape style="position:absolute;left:317;top:8766;width:2;height:886" coordorigin="317,8766" coordsize="0,886" path="m317,9652l317,8766e" filled="f" stroked="t" strokeweight=".954611pt" strokecolor="#6B6B6B">
                <v:path arrowok="t"/>
              </v:shape>
            </v:group>
            <v:group style="position:absolute;left:1613;top:9437;width:802;height:2" coordorigin="1613,9437" coordsize="802,2">
              <v:shape style="position:absolute;left:1613;top:9437;width:802;height:2" coordorigin="1613,9437" coordsize="802,0" path="m1613,9437l2415,9437e" filled="f" stroked="t" strokeweight=".477306pt" strokecolor="#4B4B4B">
                <v:path arrowok="t"/>
              </v:shape>
            </v:group>
            <v:group style="position:absolute;left:2353;top:9429;width:9341;height:2" coordorigin="2353,9429" coordsize="9341,2">
              <v:shape style="position:absolute;left:2353;top:9429;width:9341;height:2" coordorigin="2353,9429" coordsize="9341,0" path="m2353,9429l11694,9429e" filled="f" stroked="t" strokeweight=".715958pt" strokecolor="#606060">
                <v:path arrowok="t"/>
              </v:shape>
            </v:group>
            <v:group style="position:absolute;left:315;top:9678;width:2100;height:2" coordorigin="315,9678" coordsize="2100,2">
              <v:shape style="position:absolute;left:315;top:9678;width:2100;height:2" coordorigin="315,9678" coordsize="2100,0" path="m315,9678l2415,9678e" filled="f" stroked="t" strokeweight=".954611pt" strokecolor="#646464">
                <v:path arrowok="t"/>
              </v:shape>
            </v:group>
            <v:group style="position:absolute;left:2382;top:9408;width:2;height:287" coordorigin="2382,9408" coordsize="2,287">
              <v:shape style="position:absolute;left:2382;top:9408;width:2;height:287" coordorigin="2382,9408" coordsize="0,287" path="m2382,9695l2382,9408e" filled="f" stroked="t" strokeweight=".238653pt" strokecolor="#2B2B2B">
                <v:path arrowok="t"/>
              </v:shape>
            </v:group>
            <v:group style="position:absolute;left:5465;top:9671;width:291;height:2" coordorigin="5465,9671" coordsize="291,2">
              <v:shape style="position:absolute;left:5465;top:9671;width:291;height:2" coordorigin="5465,9671" coordsize="291,0" path="m5465,9671l5756,9671e" filled="f" stroked="t" strokeweight=".477306pt" strokecolor="#575757">
                <v:path arrowok="t"/>
              </v:shape>
            </v:group>
            <v:group style="position:absolute;left:5699;top:9671;width:224;height:2" coordorigin="5699,9671" coordsize="224,2">
              <v:shape style="position:absolute;left:5699;top:9671;width:224;height:2" coordorigin="5699,9671" coordsize="224,0" path="m5699,9671l5923,9671e" filled="f" stroked="t" strokeweight=".477306pt" strokecolor="#3F3F3F">
                <v:path arrowok="t"/>
              </v:shape>
            </v:group>
            <v:group style="position:absolute;left:7026;top:9666;width:859;height:2" coordorigin="7026,9666" coordsize="859,2">
              <v:shape style="position:absolute;left:7026;top:9666;width:859;height:2" coordorigin="7026,9666" coordsize="859,0" path="m7026,9666l7885,9666e" filled="f" stroked="t" strokeweight=".477306pt" strokecolor="#444444">
                <v:path arrowok="t"/>
              </v:shape>
            </v:group>
            <v:group style="position:absolute;left:9007;top:9664;width:549;height:2" coordorigin="9007,9664" coordsize="549,2">
              <v:shape style="position:absolute;left:9007;top:9664;width:549;height:2" coordorigin="9007,9664" coordsize="549,0" path="m9007,9664l9556,9664e" filled="f" stroked="t" strokeweight=".477306pt" strokecolor="#4B4B4B">
                <v:path arrowok="t"/>
              </v:shape>
            </v:group>
            <v:group style="position:absolute;left:2353;top:9669;width:9346;height:2" coordorigin="2353,9669" coordsize="9346,2">
              <v:shape style="position:absolute;left:2353;top:9669;width:9346;height:2" coordorigin="2353,9669" coordsize="9346,0" path="m2353,9669l11699,9669e" filled="f" stroked="t" strokeweight=".715958pt" strokecolor="#5B5B5B">
                <v:path arrowok="t"/>
              </v:shape>
            </v:group>
            <v:group style="position:absolute;left:315;top:9918;width:2100;height:2" coordorigin="315,9918" coordsize="2100,2">
              <v:shape style="position:absolute;left:315;top:9918;width:2100;height:2" coordorigin="315,9918" coordsize="2100,0" path="m315,9918l2415,9918e" filled="f" stroked="t" strokeweight=".715958pt" strokecolor="#5B5B5B">
                <v:path arrowok="t"/>
              </v:shape>
            </v:group>
            <v:group style="position:absolute;left:2382;top:9681;width:2;height:474" coordorigin="2382,9681" coordsize="2,474">
              <v:shape style="position:absolute;left:2382;top:9681;width:2;height:474" coordorigin="2382,9681" coordsize="0,474" path="m2382,10155l2382,9681e" filled="f" stroked="t" strokeweight=".238653pt" strokecolor="#3F3F3F">
                <v:path arrowok="t"/>
              </v:shape>
            </v:group>
            <v:group style="position:absolute;left:2816;top:9915;width:1489;height:2" coordorigin="2816,9915" coordsize="1489,2">
              <v:shape style="position:absolute;left:2816;top:9915;width:1489;height:2" coordorigin="2816,9915" coordsize="1489,0" path="m2816,9915l4305,9915e" filled="f" stroked="t" strokeweight=".954611pt" strokecolor="#5B5B5B">
                <v:path arrowok="t"/>
              </v:shape>
            </v:group>
            <v:group style="position:absolute;left:4401;top:9915;width:582;height:2" coordorigin="4401,9915" coordsize="582,2">
              <v:shape style="position:absolute;left:4401;top:9915;width:582;height:2" coordorigin="4401,9915" coordsize="582,0" path="m4401,9915l4983,9915e" filled="f" stroked="t" strokeweight=".477306pt" strokecolor="#484848">
                <v:path arrowok="t"/>
              </v:shape>
            </v:group>
            <v:group style="position:absolute;left:5699;top:9911;width:859;height:2" coordorigin="5699,9911" coordsize="859,2">
              <v:shape style="position:absolute;left:5699;top:9911;width:859;height:2" coordorigin="5699,9911" coordsize="859,0" path="m5699,9911l6558,9911e" filled="f" stroked="t" strokeweight=".477306pt" strokecolor="#3F3F3F">
                <v:path arrowok="t"/>
              </v:shape>
            </v:group>
            <v:group style="position:absolute;left:7632;top:9908;width:4062;height:2" coordorigin="7632,9908" coordsize="4062,2">
              <v:shape style="position:absolute;left:7632;top:9908;width:4062;height:2" coordorigin="7632,9908" coordsize="4062,0" path="m7632,9908l11694,9908e" filled="f" stroked="t" strokeweight=".477306pt" strokecolor="#5B5B5B">
                <v:path arrowok="t"/>
              </v:shape>
            </v:group>
            <v:group style="position:absolute;left:702;top:9911;width:11002;height:2" coordorigin="702,9911" coordsize="11002,2">
              <v:shape style="position:absolute;left:702;top:9911;width:11002;height:2" coordorigin="702,9911" coordsize="11002,0" path="m702,9911l11704,9911e" filled="f" stroked="t" strokeweight=".715958pt" strokecolor="#606060">
                <v:path arrowok="t"/>
              </v:shape>
            </v:group>
            <v:group style="position:absolute;left:315;top:10394;width:764;height:2" coordorigin="315,10394" coordsize="764,2">
              <v:shape style="position:absolute;left:315;top:10394;width:764;height:2" coordorigin="315,10394" coordsize="764,0" path="m315,10394l1079,10394e" filled="f" stroked="t" strokeweight=".477306pt" strokecolor="#5B5B5B">
                <v:path arrowok="t"/>
              </v:shape>
            </v:group>
            <v:group style="position:absolute;left:940;top:10397;width:1475;height:2" coordorigin="940,10397" coordsize="1475,2">
              <v:shape style="position:absolute;left:940;top:10397;width:1475;height:2" coordorigin="940,10397" coordsize="1475,0" path="m940,10397l2415,10397e" filled="f" stroked="t" strokeweight=".954611pt" strokecolor="#606060">
                <v:path arrowok="t"/>
              </v:shape>
            </v:group>
            <v:group style="position:absolute;left:2382;top:10155;width:2;height:225" coordorigin="2382,10155" coordsize="2,225">
              <v:shape style="position:absolute;left:2382;top:10155;width:2;height:225" coordorigin="2382,10155" coordsize="0,225" path="m2382,10380l2382,10155e" filled="f" stroked="t" strokeweight=".238653pt" strokecolor="#000000">
                <v:path arrowok="t"/>
              </v:shape>
            </v:group>
            <v:group style="position:absolute;left:2353;top:10394;width:520;height:2" coordorigin="2353,10394" coordsize="520,2">
              <v:shape style="position:absolute;left:2353;top:10394;width:520;height:2" coordorigin="2353,10394" coordsize="520,0" path="m2353,10394l2873,10394e" filled="f" stroked="t" strokeweight=".477306pt" strokecolor="#2F2F2F">
                <v:path arrowok="t"/>
              </v:shape>
            </v:group>
            <v:group style="position:absolute;left:2816;top:10394;width:1642;height:2" coordorigin="2816,10394" coordsize="1642,2">
              <v:shape style="position:absolute;left:2816;top:10394;width:1642;height:2" coordorigin="2816,10394" coordsize="1642,0" path="m2816,10394l4458,10394e" filled="f" stroked="t" strokeweight=".715958pt" strokecolor="#575757">
                <v:path arrowok="t"/>
              </v:shape>
            </v:group>
            <v:group style="position:absolute;left:4401;top:10394;width:582;height:2" coordorigin="4401,10394" coordsize="582,2">
              <v:shape style="position:absolute;left:4401;top:10394;width:582;height:2" coordorigin="4401,10394" coordsize="582,0" path="m4401,10394l4983,10394e" filled="f" stroked="t" strokeweight=".477306pt" strokecolor="#3B3B3B">
                <v:path arrowok="t"/>
              </v:shape>
            </v:group>
            <v:group style="position:absolute;left:4907;top:10389;width:773;height:2" coordorigin="4907,10389" coordsize="773,2">
              <v:shape style="position:absolute;left:4907;top:10389;width:773;height:2" coordorigin="4907,10389" coordsize="773,0" path="m4907,10389l5680,10389e" filled="f" stroked="t" strokeweight=".954611pt" strokecolor="#6B6B6B">
                <v:path arrowok="t"/>
              </v:shape>
            </v:group>
            <v:group style="position:absolute;left:5699;top:10389;width:859;height:2" coordorigin="5699,10389" coordsize="859,2">
              <v:shape style="position:absolute;left:5699;top:10389;width:859;height:2" coordorigin="5699,10389" coordsize="859,0" path="m5699,10389l6558,10389e" filled="f" stroked="t" strokeweight=".477306pt" strokecolor="#4B4B4B">
                <v:path arrowok="t"/>
              </v:shape>
            </v:group>
            <v:group style="position:absolute;left:7632;top:10385;width:253;height:2" coordorigin="7632,10385" coordsize="253,2">
              <v:shape style="position:absolute;left:7632;top:10385;width:253;height:2" coordorigin="7632,10385" coordsize="253,0" path="m7632,10385l7885,10385e" filled="f" stroked="t" strokeweight=".477306pt" strokecolor="#575757">
                <v:path arrowok="t"/>
              </v:shape>
            </v:group>
            <v:group style="position:absolute;left:9007;top:10385;width:549;height:2" coordorigin="9007,10385" coordsize="549,2">
              <v:shape style="position:absolute;left:9007;top:10385;width:549;height:2" coordorigin="9007,10385" coordsize="549,0" path="m9007,10385l9556,10385e" filled="f" stroked="t" strokeweight=".477306pt" strokecolor="#545454">
                <v:path arrowok="t"/>
              </v:shape>
            </v:group>
            <v:group style="position:absolute;left:5465;top:10387;width:6238;height:2" coordorigin="5465,10387" coordsize="6238,2">
              <v:shape style="position:absolute;left:5465;top:10387;width:6238;height:2" coordorigin="5465,10387" coordsize="6238,0" path="m5465,10387l11704,10387e" filled="f" stroked="t" strokeweight=".715958pt" strokecolor="#676767">
                <v:path arrowok="t"/>
              </v:shape>
            </v:group>
            <v:group style="position:absolute;left:310;top:10636;width:2105;height:2" coordorigin="310,10636" coordsize="2105,2">
              <v:shape style="position:absolute;left:310;top:10636;width:2105;height:2" coordorigin="310,10636" coordsize="2105,0" path="m310,10636l2415,10636e" filled="f" stroked="t" strokeweight=".954611pt" strokecolor="#676767">
                <v:path arrowok="t"/>
              </v:shape>
            </v:group>
            <v:group style="position:absolute;left:320;top:10346;width:2;height:302" coordorigin="320,10346" coordsize="2,302">
              <v:shape style="position:absolute;left:320;top:10346;width:2;height:302" coordorigin="320,10346" coordsize="0,302" path="m320,10648l320,10346e" filled="f" stroked="t" strokeweight="1.193264pt" strokecolor="#6B6B6B">
                <v:path arrowok="t"/>
              </v:shape>
            </v:group>
            <v:group style="position:absolute;left:2382;top:10365;width:2;height:498" coordorigin="2382,10365" coordsize="2,498">
              <v:shape style="position:absolute;left:2382;top:10365;width:2;height:498" coordorigin="2382,10365" coordsize="0,498" path="m2382,10863l2382,10365e" filled="f" stroked="t" strokeweight=".238653pt" strokecolor="#232323">
                <v:path arrowok="t"/>
              </v:shape>
            </v:group>
            <v:group style="position:absolute;left:2353;top:10634;width:520;height:2" coordorigin="2353,10634" coordsize="520,2">
              <v:shape style="position:absolute;left:2353;top:10634;width:520;height:2" coordorigin="2353,10634" coordsize="520,0" path="m2353,10634l2873,10634e" filled="f" stroked="t" strokeweight=".477306pt" strokecolor="#343434">
                <v:path arrowok="t"/>
              </v:shape>
            </v:group>
            <v:group style="position:absolute;left:2816;top:10634;width:2167;height:2" coordorigin="2816,10634" coordsize="2167,2">
              <v:shape style="position:absolute;left:2816;top:10634;width:2167;height:2" coordorigin="2816,10634" coordsize="2167,0" path="m2816,10634l4983,10634e" filled="f" stroked="t" strokeweight=".715958pt" strokecolor="#575757">
                <v:path arrowok="t"/>
              </v:shape>
            </v:group>
            <v:group style="position:absolute;left:4754;top:10629;width:768;height:2" coordorigin="4754,10629" coordsize="768,2">
              <v:shape style="position:absolute;left:4754;top:10629;width:768;height:2" coordorigin="4754,10629" coordsize="768,0" path="m4754,10629l5522,10629e" filled="f" stroked="t" strokeweight=".954611pt" strokecolor="#6B6B6B">
                <v:path arrowok="t"/>
              </v:shape>
            </v:group>
            <v:group style="position:absolute;left:5465;top:10629;width:291;height:2" coordorigin="5465,10629" coordsize="291,2">
              <v:shape style="position:absolute;left:5465;top:10629;width:291;height:2" coordorigin="5465,10629" coordsize="291,0" path="m5465,10629l5756,10629e" filled="f" stroked="t" strokeweight=".477306pt" strokecolor="#545454">
                <v:path arrowok="t"/>
              </v:shape>
            </v:group>
            <v:group style="position:absolute;left:5699;top:10629;width:224;height:2" coordorigin="5699,10629" coordsize="224,2">
              <v:shape style="position:absolute;left:5699;top:10629;width:224;height:2" coordorigin="5699,10629" coordsize="224,0" path="m5699,10629l5923,10629e" filled="f" stroked="t" strokeweight=".477306pt" strokecolor="#3B3B3B">
                <v:path arrowok="t"/>
              </v:shape>
            </v:group>
            <v:group style="position:absolute;left:5866;top:10629;width:5828;height:2" coordorigin="5866,10629" coordsize="5828,2">
              <v:shape style="position:absolute;left:5866;top:10629;width:5828;height:2" coordorigin="5866,10629" coordsize="5828,0" path="m5866,10629l11694,10629e" filled="f" stroked="t" strokeweight=".715958pt" strokecolor="#606060">
                <v:path arrowok="t"/>
              </v:shape>
            </v:group>
            <v:group style="position:absolute;left:7408;top:10624;width:477;height:2" coordorigin="7408,10624" coordsize="477,2">
              <v:shape style="position:absolute;left:7408;top:10624;width:477;height:2" coordorigin="7408,10624" coordsize="477,0" path="m7408,10624l7885,10624e" filled="f" stroked="t" strokeweight=".477306pt" strokecolor="#3F3F3F">
                <v:path arrowok="t"/>
              </v:shape>
            </v:group>
            <v:group style="position:absolute;left:9007;top:10622;width:549;height:2" coordorigin="9007,10622" coordsize="549,2">
              <v:shape style="position:absolute;left:9007;top:10622;width:549;height:2" coordorigin="9007,10622" coordsize="549,0" path="m9007,10622l9556,10622e" filled="f" stroked="t" strokeweight=".715958pt" strokecolor="#606060">
                <v:path arrowok="t"/>
              </v:shape>
            </v:group>
            <v:group style="position:absolute;left:7828;top:10619;width:3880;height:2" coordorigin="7828,10619" coordsize="3880,2">
              <v:shape style="position:absolute;left:7828;top:10619;width:3880;height:2" coordorigin="7828,10619" coordsize="3880,0" path="m7828,10619l11708,10619e" filled="f" stroked="t" strokeweight=".715958pt" strokecolor="#646464">
                <v:path arrowok="t"/>
              </v:shape>
            </v:group>
            <v:group style="position:absolute;left:845;top:10878;width:239;height:2" coordorigin="845,10878" coordsize="239,2">
              <v:shape style="position:absolute;left:845;top:10878;width:239;height:2" coordorigin="845,10878" coordsize="239,0" path="m845,10878l1083,10878e" filled="f" stroked="t" strokeweight=".477306pt" strokecolor="#4F4F4F">
                <v:path arrowok="t"/>
              </v:shape>
            </v:group>
            <v:group style="position:absolute;left:1050;top:10629;width:2;height:230" coordorigin="1050,10629" coordsize="2,230">
              <v:shape style="position:absolute;left:1050;top:10629;width:2;height:230" coordorigin="1050,10629" coordsize="0,230" path="m1050,10859l1050,10629e" filled="f" stroked="t" strokeweight=".238653pt" strokecolor="#777777">
                <v:path arrowok="t"/>
              </v:shape>
            </v:group>
            <v:group style="position:absolute;left:1021;top:10878;width:706;height:2" coordorigin="1021,10878" coordsize="706,2">
              <v:shape style="position:absolute;left:1021;top:10878;width:706;height:2" coordorigin="1021,10878" coordsize="706,0" path="m1021,10878l1728,10878e" filled="f" stroked="t" strokeweight=".477306pt" strokecolor="#3B3B3B">
                <v:path arrowok="t"/>
              </v:shape>
            </v:group>
            <v:group style="position:absolute;left:1616;top:10705;width:2;height:124" coordorigin="1616,10705" coordsize="2,124">
              <v:shape style="position:absolute;left:1616;top:10705;width:2;height:124" coordorigin="1616,10705" coordsize="0,124" path="m1616,10830l1616,10705e" filled="f" stroked="t" strokeweight=".715958pt" strokecolor="#383838">
                <v:path arrowok="t"/>
              </v:shape>
            </v:group>
            <v:group style="position:absolute;left:1613;top:10880;width:802;height:2" coordorigin="1613,10880" coordsize="802,2">
              <v:shape style="position:absolute;left:1613;top:10880;width:802;height:2" coordorigin="1613,10880" coordsize="802,0" path="m1613,10880l2415,10880e" filled="f" stroked="t" strokeweight=".715958pt" strokecolor="#575757">
                <v:path arrowok="t"/>
              </v:shape>
            </v:group>
            <v:group style="position:absolute;left:1857;top:10870;width:6086;height:2" coordorigin="1857,10870" coordsize="6086,2">
              <v:shape style="position:absolute;left:1857;top:10870;width:6086;height:2" coordorigin="1857,10870" coordsize="6086,0" path="m1857,10870l7942,10870e" filled="f" stroked="t" strokeweight=".715958pt" strokecolor="#606060">
                <v:path arrowok="t"/>
              </v:shape>
            </v:group>
            <v:group style="position:absolute;left:7453;top:10619;width:2;height:4424" coordorigin="7453,10619" coordsize="2,4424">
              <v:shape style="position:absolute;left:7453;top:10619;width:2;height:4424" coordorigin="7453,10619" coordsize="0,4424" path="m7453,15043l7453,10619e" filled="f" stroked="t" strokeweight=".954611pt" strokecolor="#545454">
                <v:path arrowok="t"/>
              </v:shape>
            </v:group>
            <v:group style="position:absolute;left:7828;top:10868;width:611;height:2" coordorigin="7828,10868" coordsize="611,2">
              <v:shape style="position:absolute;left:7828;top:10868;width:611;height:2" coordorigin="7828,10868" coordsize="611,0" path="m7828,10868l8439,10868e" filled="f" stroked="t" strokeweight=".477306pt" strokecolor="#444444">
                <v:path arrowok="t"/>
              </v:shape>
            </v:group>
            <v:group style="position:absolute;left:8381;top:10868;width:382;height:2" coordorigin="8381,10868" coordsize="382,2">
              <v:shape style="position:absolute;left:8381;top:10868;width:382;height:2" coordorigin="8381,10868" coordsize="382,0" path="m8381,10868l8763,10868e" filled="f" stroked="t" strokeweight=".477306pt" strokecolor="#2F2F2F">
                <v:path arrowok="t"/>
              </v:shape>
            </v:group>
            <v:group style="position:absolute;left:8706;top:10863;width:2997;height:2" coordorigin="8706,10863" coordsize="2997,2">
              <v:shape style="position:absolute;left:8706;top:10863;width:2997;height:2" coordorigin="8706,10863" coordsize="2997,0" path="m8706,10863l11704,10863e" filled="f" stroked="t" strokeweight=".715958pt" strokecolor="#6B6B6B">
                <v:path arrowok="t"/>
              </v:shape>
            </v:group>
            <v:group style="position:absolute;left:325;top:10825;width:2;height:4496" coordorigin="325,10825" coordsize="2,4496">
              <v:shape style="position:absolute;left:325;top:10825;width:2;height:4496" coordorigin="325,10825" coordsize="0,4496" path="m325,15321l325,10825e" filled="f" stroked="t" strokeweight=".715958pt" strokecolor="#545454">
                <v:path arrowok="t"/>
              </v:shape>
            </v:group>
            <v:group style="position:absolute;left:1050;top:10854;width:2;height:172" coordorigin="1050,10854" coordsize="2,172">
              <v:shape style="position:absolute;left:1050;top:10854;width:2;height:172" coordorigin="1050,10854" coordsize="0,172" path="m1050,11026l1050,10854e" filled="f" stroked="t" strokeweight=".238653pt" strokecolor="#3B3B3B">
                <v:path arrowok="t"/>
              </v:shape>
            </v:group>
            <v:group style="position:absolute;left:1642;top:10849;width:2;height:177" coordorigin="1642,10849" coordsize="2,177">
              <v:shape style="position:absolute;left:1642;top:10849;width:2;height:177" coordorigin="1642,10849" coordsize="0,177" path="m1642,11026l1642,10849e" filled="f" stroked="t" strokeweight=".238653pt" strokecolor="#4F4F4F">
                <v:path arrowok="t"/>
              </v:shape>
            </v:group>
            <v:group style="position:absolute;left:2382;top:10849;width:2;height:177" coordorigin="2382,10849" coordsize="2,177">
              <v:shape style="position:absolute;left:2382;top:10849;width:2;height:177" coordorigin="2382,10849" coordsize="0,177" path="m2382,11026l2382,10849e" filled="f" stroked="t" strokeweight=".238653pt" strokecolor="#575757">
                <v:path arrowok="t"/>
              </v:shape>
            </v:group>
            <v:group style="position:absolute;left:1050;top:11026;width:2;height:752" coordorigin="1050,11026" coordsize="2,752">
              <v:shape style="position:absolute;left:1050;top:11026;width:2;height:752" coordorigin="1050,11026" coordsize="0,752" path="m1050,11778l1050,11026e" filled="f" stroked="t" strokeweight=".238653pt" strokecolor="#000000">
                <v:path arrowok="t"/>
              </v:shape>
            </v:group>
            <v:group style="position:absolute;left:1642;top:11026;width:2;height:1570" coordorigin="1642,11026" coordsize="2,1570">
              <v:shape style="position:absolute;left:1642;top:11026;width:2;height:1570" coordorigin="1642,11026" coordsize="0,1570" path="m1642,12596l1642,11026e" filled="f" stroked="t" strokeweight=".238653pt" strokecolor="#000000">
                <v:path arrowok="t"/>
              </v:shape>
            </v:group>
            <v:group style="position:absolute;left:2382;top:11026;width:2;height:1570" coordorigin="2382,11026" coordsize="2,1570">
              <v:shape style="position:absolute;left:2382;top:11026;width:2;height:1570" coordorigin="2382,11026" coordsize="0,1570" path="m2382,12596l2382,11026e" filled="f" stroked="t" strokeweight=".238653pt" strokecolor="#000000">
                <v:path arrowok="t"/>
              </v:shape>
            </v:group>
            <v:group style="position:absolute;left:1050;top:11778;width:2;height:249" coordorigin="1050,11778" coordsize="2,249">
              <v:shape style="position:absolute;left:1050;top:11778;width:2;height:249" coordorigin="1050,11778" coordsize="0,249" path="m1050,12027l1050,11778e" filled="f" stroked="t" strokeweight=".238653pt" strokecolor="#3B3B3B">
                <v:path arrowok="t"/>
              </v:shape>
            </v:group>
            <v:group style="position:absolute;left:7456;top:11586;width:2;height:393" coordorigin="7456,11586" coordsize="2,393">
              <v:shape style="position:absolute;left:7456;top:11586;width:2;height:393" coordorigin="7456,11586" coordsize="0,393" path="m7456,11979l7456,11586e" filled="f" stroked="t" strokeweight=".954611pt" strokecolor="#6B6B6B">
                <v:path arrowok="t"/>
              </v:shape>
            </v:group>
            <v:group style="position:absolute;left:327;top:11998;width:2;height:536" coordorigin="327,11998" coordsize="2,536">
              <v:shape style="position:absolute;left:327;top:11998;width:2;height:536" coordorigin="327,11998" coordsize="0,536" path="m327,12534l327,11998e" filled="f" stroked="t" strokeweight=".477306pt" strokecolor="#2F2F2F">
                <v:path arrowok="t"/>
              </v:shape>
            </v:group>
            <v:group style="position:absolute;left:1050;top:12027;width:2;height:570" coordorigin="1050,12027" coordsize="2,570">
              <v:shape style="position:absolute;left:1050;top:12027;width:2;height:570" coordorigin="1050,12027" coordsize="0,570" path="m1050,12596l1050,12027e" filled="f" stroked="t" strokeweight=".238653pt" strokecolor="#000000">
                <v:path arrowok="t"/>
              </v:shape>
            </v:group>
            <v:group style="position:absolute;left:7460;top:11998;width:2;height:536" coordorigin="7460,11998" coordsize="2,536">
              <v:shape style="position:absolute;left:7460;top:11998;width:2;height:536" coordorigin="7460,11998" coordsize="0,536" path="m7460,12534l7460,11998e" filled="f" stroked="t" strokeweight=".477306pt" strokecolor="#2F2F2F">
                <v:path arrowok="t"/>
              </v:shape>
            </v:group>
            <v:group style="position:absolute;left:286;top:12592;width:501;height:2" coordorigin="286,12592" coordsize="501,2">
              <v:shape style="position:absolute;left:286;top:12592;width:501;height:2" coordorigin="286,12592" coordsize="501,0" path="m286,12592l788,12592e" filled="f" stroked="t" strokeweight=".238653pt" strokecolor="#4B4B4B">
                <v:path arrowok="t"/>
              </v:shape>
            </v:group>
            <v:group style="position:absolute;left:788;top:12592;width:267;height:2" coordorigin="788,12592" coordsize="267,2">
              <v:shape style="position:absolute;left:788;top:12592;width:267;height:2" coordorigin="788,12592" coordsize="267,0" path="m788,12592l1055,12592e" filled="f" stroked="t" strokeweight=".238653pt" strokecolor="#000000">
                <v:path arrowok="t"/>
              </v:shape>
            </v:group>
            <v:group style="position:absolute;left:1050;top:12592;width:597;height:2" coordorigin="1050,12592" coordsize="597,2">
              <v:shape style="position:absolute;left:1050;top:12592;width:597;height:2" coordorigin="1050,12592" coordsize="597,0" path="m1050,12592l1647,12592e" filled="f" stroked="t" strokeweight=".238653pt" strokecolor="#707070">
                <v:path arrowok="t"/>
              </v:shape>
            </v:group>
            <v:group style="position:absolute;left:1642;top:12592;width:745;height:2" coordorigin="1642,12592" coordsize="745,2">
              <v:shape style="position:absolute;left:1642;top:12592;width:745;height:2" coordorigin="1642,12592" coordsize="745,0" path="m1642,12592l2387,12592e" filled="f" stroked="t" strokeweight=".238653pt" strokecolor="#383838">
                <v:path arrowok="t"/>
              </v:shape>
            </v:group>
            <v:group style="position:absolute;left:1050;top:12592;width:2;height:220" coordorigin="1050,12592" coordsize="2,220">
              <v:shape style="position:absolute;left:1050;top:12592;width:2;height:220" coordorigin="1050,12592" coordsize="0,220" path="m1050,12812l1050,12592e" filled="f" stroked="t" strokeweight=".238653pt" strokecolor="#444444">
                <v:path arrowok="t"/>
              </v:shape>
            </v:group>
            <v:group style="position:absolute;left:1642;top:12592;width:2;height:220" coordorigin="1642,12592" coordsize="2,220">
              <v:shape style="position:absolute;left:1642;top:12592;width:2;height:220" coordorigin="1642,12592" coordsize="0,220" path="m1642,12812l1642,12592e" filled="f" stroked="t" strokeweight=".238653pt" strokecolor="#484848">
                <v:path arrowok="t"/>
              </v:shape>
            </v:group>
            <v:group style="position:absolute;left:2382;top:12592;width:2;height:220" coordorigin="2382,12592" coordsize="2,220">
              <v:shape style="position:absolute;left:2382;top:12592;width:2;height:220" coordorigin="2382,12592" coordsize="0,220" path="m2382,12812l2382,12592e" filled="f" stroked="t" strokeweight=".238653pt" strokecolor="#545454">
                <v:path arrowok="t"/>
              </v:shape>
            </v:group>
            <v:group style="position:absolute;left:7465;top:12563;width:2;height:3548" coordorigin="7465,12563" coordsize="2,3548">
              <v:shape style="position:absolute;left:7465;top:12563;width:2;height:3548" coordorigin="7465,12563" coordsize="0,3548" path="m7465,16111l7465,12563e" filled="f" stroked="t" strokeweight=".715958pt" strokecolor="#5B5B5B">
                <v:path arrowok="t"/>
              </v:shape>
            </v:group>
            <v:group style="position:absolute;left:1050;top:12812;width:2;height:2427" coordorigin="1050,12812" coordsize="2,2427">
              <v:shape style="position:absolute;left:1050;top:12812;width:2;height:2427" coordorigin="1050,12812" coordsize="0,2427" path="m1050,15239l1050,12812e" filled="f" stroked="t" strokeweight=".238653pt" strokecolor="#000000">
                <v:path arrowok="t"/>
              </v:shape>
            </v:group>
            <v:group style="position:absolute;left:1642;top:12812;width:2;height:2427" coordorigin="1642,12812" coordsize="2,2427">
              <v:shape style="position:absolute;left:1642;top:12812;width:2;height:2427" coordorigin="1642,12812" coordsize="0,2427" path="m1642,15239l1642,12812e" filled="f" stroked="t" strokeweight=".238653pt" strokecolor="#000000">
                <v:path arrowok="t"/>
              </v:shape>
            </v:group>
            <v:group style="position:absolute;left:2382;top:12812;width:2;height:3620" coordorigin="2382,12812" coordsize="2,3620">
              <v:shape style="position:absolute;left:2382;top:12812;width:2;height:3620" coordorigin="2382,12812" coordsize="0,3620" path="m2382,16431l2382,12812e" filled="f" stroked="t" strokeweight=".238653pt" strokecolor="#000000">
                <v:path arrowok="t"/>
              </v:shape>
            </v:group>
            <v:group style="position:absolute;left:325;top:12630;width:2;height:436" coordorigin="325,12630" coordsize="2,436">
              <v:shape style="position:absolute;left:325;top:12630;width:2;height:436" coordorigin="325,12630" coordsize="0,436" path="m325,13066l325,12630e" filled="f" stroked="t" strokeweight=".954611pt" strokecolor="#676767">
                <v:path arrowok="t"/>
              </v:shape>
            </v:group>
            <v:group style="position:absolute;left:291;top:13013;width:2;height:847" coordorigin="291,13013" coordsize="2,847">
              <v:shape style="position:absolute;left:291;top:13013;width:2;height:847" coordorigin="291,13013" coordsize="0,847" path="m291,13860l291,13013e" filled="f" stroked="t" strokeweight=".715958pt" strokecolor="#000000">
                <v:path arrowok="t"/>
              </v:shape>
            </v:group>
            <v:group style="position:absolute;left:10317;top:13281;width:2;height:77" coordorigin="10317,13281" coordsize="2,77">
              <v:shape style="position:absolute;left:10317;top:13281;width:2;height:77" coordorigin="10317,13281" coordsize="0,77" path="m10317,13358l10317,13281e" filled="f" stroked="t" strokeweight=".715958pt" strokecolor="#4B579C">
                <v:path arrowok="t"/>
              </v:shape>
            </v:group>
            <v:group style="position:absolute;left:327;top:13832;width:2;height:1489" coordorigin="327,13832" coordsize="2,1489">
              <v:shape style="position:absolute;left:327;top:13832;width:2;height:1489" coordorigin="327,13832" coordsize="0,1489" path="m327,15321l327,13832e" filled="f" stroked="t" strokeweight=".715958pt" strokecolor="#838383">
                <v:path arrowok="t"/>
              </v:shape>
            </v:group>
            <v:group style="position:absolute;left:291;top:14435;width:2;height:1996" coordorigin="291,14435" coordsize="2,1996">
              <v:shape style="position:absolute;left:291;top:14435;width:2;height:1996" coordorigin="291,14435" coordsize="0,1996" path="m291,16431l291,14435e" filled="f" stroked="t" strokeweight=".715958pt" strokecolor="#000000">
                <v:path arrowok="t"/>
              </v:shape>
            </v:group>
            <v:group style="position:absolute;left:3372;top:14406;width:2;height:86" coordorigin="3372,14406" coordsize="2,86">
              <v:shape style="position:absolute;left:3372;top:14406;width:2;height:86" coordorigin="3372,14406" coordsize="0,86" path="m3372,14492l3372,14406e" filled="f" stroked="t" strokeweight=".954611pt" strokecolor="#444B90">
                <v:path arrowok="t"/>
              </v:shape>
            </v:group>
            <v:group style="position:absolute;left:3408;top:14574;width:272;height:2" coordorigin="3408,14574" coordsize="272,2">
              <v:shape style="position:absolute;left:3408;top:14574;width:272;height:2" coordorigin="3408,14574" coordsize="272,0" path="m3408,14574l3680,14574e" filled="f" stroked="t" strokeweight=".954611pt" strokecolor="#4F5BA0">
                <v:path arrowok="t"/>
              </v:shape>
            </v:group>
            <v:group style="position:absolute;left:3623;top:14550;width:434;height:2" coordorigin="3623,14550" coordsize="434,2">
              <v:shape style="position:absolute;left:3623;top:14550;width:434;height:2" coordorigin="3623,14550" coordsize="434,0" path="m3623,14550l4057,14550e" filled="f" stroked="t" strokeweight="2.863833pt" strokecolor="#5767AC">
                <v:path arrowok="t"/>
              </v:shape>
            </v:group>
            <v:group style="position:absolute;left:7467;top:14267;width:2;height:881" coordorigin="7467,14267" coordsize="2,881">
              <v:shape style="position:absolute;left:7467;top:14267;width:2;height:881" coordorigin="7467,14267" coordsize="0,881" path="m7467,15148l7467,14267e" filled="f" stroked="t" strokeweight=".954611pt" strokecolor="#606060">
                <v:path arrowok="t"/>
              </v:shape>
            </v:group>
            <v:group style="position:absolute;left:339;top:16441;width:1375;height:2" coordorigin="339,16441" coordsize="1375,2">
              <v:shape style="position:absolute;left:339;top:16441;width:1375;height:2" coordorigin="339,16441" coordsize="1375,0" path="m339,16441l1714,16441e" filled="f" stroked="t" strokeweight=".954611pt" strokecolor="#747474">
                <v:path arrowok="t"/>
              </v:shape>
            </v:group>
            <v:group style="position:absolute;left:1050;top:15239;width:2;height:1192" coordorigin="1050,15239" coordsize="2,1192">
              <v:shape style="position:absolute;left:1050;top:15239;width:2;height:1192" coordorigin="1050,15239" coordsize="0,1192" path="m1050,16431l1050,15239e" filled="f" stroked="t" strokeweight=".238653pt" strokecolor="#747477">
                <v:path arrowok="t"/>
              </v:shape>
            </v:group>
            <v:group style="position:absolute;left:1642;top:15239;width:2;height:1192" coordorigin="1642,15239" coordsize="2,1192">
              <v:shape style="position:absolute;left:1642;top:15239;width:2;height:1192" coordorigin="1642,15239" coordsize="0,1192" path="m1642,16431l1642,15239e" filled="f" stroked="t" strokeweight=".238653pt" strokecolor="#747474">
                <v:path arrowok="t"/>
              </v:shape>
            </v:group>
            <v:group style="position:absolute;left:1613;top:16441;width:802;height:2" coordorigin="1613,16441" coordsize="802,2">
              <v:shape style="position:absolute;left:1613;top:16441;width:802;height:2" coordorigin="1613,16441" coordsize="802,0" path="m1613,16441l2415,16441e" filled="f" stroked="t" strokeweight=".477306pt" strokecolor="#4F4F54">
                <v:path arrowok="t"/>
              </v:shape>
            </v:group>
            <v:group style="position:absolute;left:2353;top:16436;width:5374;height:2" coordorigin="2353,16436" coordsize="5374,2">
              <v:shape style="position:absolute;left:2353;top:16436;width:5374;height:2" coordorigin="2353,16436" coordsize="5374,0" path="m2353,16436l7728,16436e" filled="f" stroked="t" strokeweight=".715958pt" strokecolor="#707074">
                <v:path arrowok="t"/>
              </v:shape>
            </v:group>
            <v:group style="position:absolute;left:4926;top:16431;width:196;height:2" coordorigin="4926,16431" coordsize="196,2">
              <v:shape style="position:absolute;left:4926;top:16431;width:196;height:2" coordorigin="4926,16431" coordsize="196,0" path="m4926,16431l5121,16431e" filled="f" stroked="t" strokeweight=".477306pt" strokecolor="#575457">
                <v:path arrowok="t"/>
              </v:shape>
            </v:group>
            <v:group style="position:absolute;left:5866;top:16427;width:692;height:2" coordorigin="5866,16427" coordsize="692,2">
              <v:shape style="position:absolute;left:5866;top:16427;width:692;height:2" coordorigin="5866,16427" coordsize="692,0" path="m5866,16427l6558,16427e" filled="f" stroked="t" strokeweight=".477306pt" strokecolor="#5B5B5B">
                <v:path arrowok="t"/>
              </v:shape>
            </v:group>
            <v:group style="position:absolute;left:5064;top:16427;width:2663;height:2" coordorigin="5064,16427" coordsize="2663,2">
              <v:shape style="position:absolute;left:5064;top:16427;width:2663;height:2" coordorigin="5064,16427" coordsize="2663,0" path="m5064,16427l7728,16427e" filled="f" stroked="t" strokeweight=".715958pt" strokecolor="#747477">
                <v:path arrowok="t"/>
              </v:shape>
            </v:group>
            <v:group style="position:absolute;left:7436;top:15239;width:2;height:1192" coordorigin="7436,15239" coordsize="2,1192">
              <v:shape style="position:absolute;left:7436;top:15239;width:2;height:1192" coordorigin="7436,15239" coordsize="0,1192" path="m7436,16431l7436,15239e" filled="f" stroked="t" strokeweight=".238653pt" strokecolor="#838383">
                <v:path arrowok="t"/>
              </v:shape>
            </v:group>
            <v:group style="position:absolute;left:7408;top:16422;width:320;height:2" coordorigin="7408,16422" coordsize="320,2">
              <v:shape style="position:absolute;left:7408;top:16422;width:320;height:2" coordorigin="7408,16422" coordsize="320,0" path="m7408,16422l7728,16422e" filled="f" stroked="t" strokeweight=".477306pt" strokecolor="#5B5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1"/>
          <w:szCs w:val="11"/>
          <w:color w:val="B5B5B5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5B5B5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5B5B5"/>
          <w:w w:val="100"/>
        </w:rPr>
      </w:r>
      <w:r>
        <w:rPr>
          <w:rFonts w:ascii="Times New Roman" w:hAnsi="Times New Roman" w:cs="Times New Roman" w:eastAsia="Times New Roman"/>
          <w:sz w:val="11"/>
          <w:szCs w:val="11"/>
          <w:color w:val="9EA1A0"/>
          <w:spacing w:val="-11"/>
          <w:w w:val="137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0"/>
          <w:w w:val="83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85878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1A0"/>
          <w:spacing w:val="0"/>
          <w:w w:val="71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11" w:after="0" w:line="50" w:lineRule="exact"/>
        <w:ind w:right="1904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3.570816pt;margin-top:3.026741pt;width:8.7255pt;height:63.0pt;mso-position-horizontal-relative:page;mso-position-vertical-relative:paragraph;z-index:-16049" type="#_x0000_t202" filled="f" stroked="f">
            <v:textbox inset="0,0,0,0">
              <w:txbxContent>
                <w:p>
                  <w:pPr>
                    <w:spacing w:before="0" w:after="0" w:line="1260" w:lineRule="exact"/>
                    <w:ind w:right="-229"/>
                    <w:jc w:val="left"/>
                    <w:rPr>
                      <w:rFonts w:ascii="Arial" w:hAnsi="Arial" w:cs="Arial" w:eastAsia="Arial"/>
                      <w:sz w:val="126"/>
                      <w:szCs w:val="126"/>
                    </w:rPr>
                  </w:pPr>
                  <w:rPr/>
                  <w:r>
                    <w:rPr>
                      <w:rFonts w:ascii="Arial" w:hAnsi="Arial" w:cs="Arial" w:eastAsia="Arial"/>
                      <w:sz w:val="126"/>
                      <w:szCs w:val="126"/>
                      <w:color w:val="3F449C"/>
                      <w:spacing w:val="0"/>
                      <w:w w:val="49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26"/>
                      <w:szCs w:val="1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0"/>
          <w:w w:val="183"/>
          <w:b/>
          <w:bCs/>
          <w:position w:val="-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58789"/>
          <w:spacing w:val="-23"/>
          <w:w w:val="183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19"/>
          <w:b/>
          <w:bCs/>
          <w:position w:val="-4"/>
        </w:rPr>
        <w:t>'1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20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63A77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35" w:lineRule="atLeast"/>
        <w:ind w:left="178" w:right="-20"/>
        <w:jc w:val="left"/>
        <w:tabs>
          <w:tab w:pos="5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>İtf.</w:t>
      </w:r>
      <w:r>
        <w:rPr>
          <w:rFonts w:ascii="Arial" w:hAnsi="Arial" w:cs="Arial" w:eastAsia="Arial"/>
          <w:sz w:val="18"/>
          <w:szCs w:val="18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atLeast"/>
        <w:ind w:left="3914" w:right="5212"/>
        <w:jc w:val="center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8"/>
          <w:szCs w:val="58"/>
          <w:color w:val="363A77"/>
          <w:spacing w:val="0"/>
          <w:w w:val="100"/>
          <w:i/>
          <w:position w:val="6"/>
        </w:rPr>
        <w:t>1</w:t>
      </w:r>
      <w:r>
        <w:rPr>
          <w:rFonts w:ascii="Arial" w:hAnsi="Arial" w:cs="Arial" w:eastAsia="Arial"/>
          <w:sz w:val="58"/>
          <w:szCs w:val="58"/>
          <w:color w:val="363A77"/>
          <w:spacing w:val="-148"/>
          <w:w w:val="100"/>
          <w:i/>
          <w:position w:val="6"/>
        </w:rPr>
        <w:t> </w:t>
      </w:r>
      <w:r>
        <w:rPr>
          <w:rFonts w:ascii="Arial" w:hAnsi="Arial" w:cs="Arial" w:eastAsia="Arial"/>
          <w:sz w:val="58"/>
          <w:szCs w:val="58"/>
          <w:color w:val="363A77"/>
          <w:spacing w:val="0"/>
          <w:w w:val="100"/>
          <w:i/>
          <w:position w:val="6"/>
        </w:rPr>
        <w:tab/>
      </w:r>
      <w:r>
        <w:rPr>
          <w:rFonts w:ascii="Arial" w:hAnsi="Arial" w:cs="Arial" w:eastAsia="Arial"/>
          <w:sz w:val="58"/>
          <w:szCs w:val="58"/>
          <w:color w:val="363A77"/>
          <w:spacing w:val="0"/>
          <w:w w:val="100"/>
          <w:i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GOKŞEN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2970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  <w:b/>
          <w:bCs/>
        </w:rPr>
        <w:t>eri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B5D5D"/>
          <w:spacing w:val="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0"/>
          <w:b/>
          <w:bCs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8" w:after="0" w:line="240" w:lineRule="auto"/>
        <w:ind w:left="242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18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8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pict>
          <v:shape style="position:absolute;margin-left:134.399994pt;margin-top:583.679993pt;width:97.920002pt;height:67.2pt;mso-position-horizontal-relative:page;mso-position-vertical-relative:page;z-index:-16045" type="#_x0000_t75">
            <v:imagedata r:id="rId60" o:title=""/>
          </v:shape>
        </w:pict>
      </w:r>
      <w:r>
        <w:rPr/>
        <w:pict>
          <v:shape style="position:absolute;margin-left:267.839996pt;margin-top:605.76001pt;width:41.28pt;height:32.64pt;mso-position-horizontal-relative:page;mso-position-vertical-relative:page;z-index:-16044" type="#_x0000_t75">
            <v:imagedata r:id="rId61" o:title=""/>
          </v:shape>
        </w:pict>
      </w:r>
      <w:r>
        <w:rPr/>
        <w:pict>
          <v:shape style="position:absolute;margin-left:438.720001pt;margin-top:614.400024pt;width:126.720004pt;height:97.92pt;mso-position-horizontal-relative:page;mso-position-vertical-relative:page;z-index:-16043" type="#_x0000_t75">
            <v:imagedata r:id="rId62" o:title=""/>
          </v:shape>
        </w:pict>
      </w:r>
      <w:r>
        <w:rPr/>
        <w:pict>
          <v:group style="position:absolute;margin-left:462.959259pt;margin-top:109.757263pt;width:47.120002pt;height:.1pt;mso-position-horizontal-relative:page;mso-position-vertical-relative:page;z-index:-16042" coordorigin="9259,2195" coordsize="942,2">
            <v:shape style="position:absolute;left:9259;top:2195;width:942;height:2" coordorigin="9259,2195" coordsize="942,0" path="m9259,2195l10202,2195e" filled="f" stroked="t" strokeweight=".38pt" strokecolor="#353535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968422pt;margin-top:26.61784pt;width:565.653601pt;height:766.004628pt;mso-position-horizontal-relative:page;mso-position-vertical-relative:page;z-index:-16041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172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606060"/>
                          <w:bottom w:val="single" w:sz="5.695696" w:space="0" w:color="575757"/>
                          <w:left w:val="single" w:sz="5.695696" w:space="0" w:color="4B4B4B"/>
                          <w:right w:val="single" w:sz="5.695696" w:space="0" w:color="444444"/>
                        </w:tcBorders>
                      </w:tcPr>
                      <w:p>
                        <w:pPr>
                          <w:spacing w:before="0" w:after="0" w:line="856" w:lineRule="exact"/>
                          <w:ind w:left="275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8"/>
                            <w:szCs w:val="88"/>
                            <w:color w:val="363636"/>
                            <w:spacing w:val="-778"/>
                            <w:w w:val="161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63636"/>
                            <w:spacing w:val="0"/>
                            <w:w w:val="120"/>
                            <w:position w:val="-12"/>
                          </w:rPr>
                          <w:t>IZMIR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7" w:lineRule="exact"/>
                          <w:ind w:left="482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63636"/>
                            <w:spacing w:val="0"/>
                            <w:w w:val="102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24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63636"/>
                            <w:spacing w:val="0"/>
                            <w:w w:val="113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47" w:type="dxa"/>
                        <w:gridSpan w:val="6"/>
                        <w:tcBorders>
                          <w:top w:val="single" w:sz="5.695696" w:space="0" w:color="606060"/>
                          <w:bottom w:val="single" w:sz="5.695696" w:space="0" w:color="575757"/>
                          <w:left w:val="single" w:sz="5.695696" w:space="0" w:color="444444"/>
                          <w:right w:val="single" w:sz="5.695696" w:space="0" w:color="4B4B4B"/>
                        </w:tcBorders>
                      </w:tcPr>
                      <w:p>
                        <w:pPr>
                          <w:spacing w:before="83" w:after="0" w:line="251" w:lineRule="auto"/>
                          <w:ind w:left="1522" w:right="1761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2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3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1"/>
                            <w:w w:val="104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6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2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2257" w:right="2611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YANGIN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92" w:type="dxa"/>
                        <w:tcBorders>
                          <w:top w:val="single" w:sz="5.695696" w:space="0" w:color="606060"/>
                          <w:bottom w:val="single" w:sz="5.695696" w:space="0" w:color="575757"/>
                          <w:left w:val="single" w:sz="5.695696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695696" w:space="0" w:color="575757"/>
                          <w:bottom w:val="single" w:sz="5.695696" w:space="0" w:color="4F4F4F"/>
                          <w:left w:val="single" w:sz="5.695696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19" w:lineRule="exact"/>
                          <w:ind w:left="7" w:right="-20"/>
                          <w:jc w:val="left"/>
                          <w:tabs>
                            <w:tab w:pos="1340" w:val="left"/>
                            <w:tab w:pos="3020" w:val="left"/>
                            <w:tab w:pos="4920" w:val="left"/>
                            <w:tab w:pos="5400" w:val="left"/>
                            <w:tab w:pos="7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0"/>
                            <w:w w:val="104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5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05/2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-10"/>
                            <w:w w:val="18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26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17:09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3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2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5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62" w:lineRule="auto"/>
                          <w:ind w:left="17" w:right="-21"/>
                          <w:jc w:val="left"/>
                          <w:tabs>
                            <w:tab w:pos="1360" w:val="left"/>
                            <w:tab w:pos="3020" w:val="left"/>
                            <w:tab w:pos="4380" w:val="left"/>
                            <w:tab w:pos="4800" w:val="left"/>
                            <w:tab w:pos="7920" w:val="left"/>
                            <w:tab w:pos="8880" w:val="left"/>
                            <w:tab w:pos="9840" w:val="left"/>
                            <w:tab w:pos="110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ıtTarih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u w:val="single" w:color="0000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41"/>
                            <w:w w:val="10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u w:val="single" w:color="0000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u w:val="single" w:color="0000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6"/>
                            <w:w w:val="100"/>
                            <w:u w:val="single" w:color="0000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  <w:u w:val="single" w:color="0000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  <w:u w:val="single" w:color="0000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0000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0000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100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79"/>
                          </w:rPr>
                          <w:t>!K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9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94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8"/>
                            <w:w w:val="152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38383"/>
                            <w:spacing w:val="-19"/>
                            <w:w w:val="90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8"/>
                            <w:w w:val="129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6"/>
                            <w:w w:val="6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34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4"/>
                            <w:w w:val="5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9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48"/>
                            <w:w w:val="7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9"/>
                            <w:w w:val="5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92"/>
                            <w:w w:val="9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9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"/>
                            <w:w w:val="7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59"/>
                            <w:w w:val="12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4"/>
                            <w:w w:val="88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4"/>
                            <w:w w:val="12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69"/>
                          </w:rPr>
                          <w:t>d_ir_im_A_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1"/>
                            <w:w w:val="69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13"/>
                            <w:w w:val="12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6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7"/>
                            <w:w w:val="87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6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65"/>
                          </w:rPr>
                          <w:t>-'M--'-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0"/>
                            <w:w w:val="6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98"/>
                            <w:w w:val="12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6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41"/>
                          </w:rPr>
                          <w:t>k_e..;;_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41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35353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51515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51515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u w:val="single" w:color="51515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57"/>
                          </w:rPr>
                          <w:t>-;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5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Bildiri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Foru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kavş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122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otoba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kena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9" w:after="0" w:line="218" w:lineRule="exact"/>
                          <w:ind w:left="17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oğ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3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Foru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kavş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"/>
                            <w:w w:val="122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6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11"/>
                          </w:rPr>
                          <w:t>otobankena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1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251" w:type="dxa"/>
                        <w:gridSpan w:val="10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18" w:lineRule="exact"/>
                          <w:ind w:left="12" w:right="-20"/>
                          <w:jc w:val="left"/>
                          <w:tabs>
                            <w:tab w:pos="1540" w:val="left"/>
                            <w:tab w:pos="4280" w:val="left"/>
                            <w:tab w:pos="7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4"/>
                            <w:w w:val="9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5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1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9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4"/>
                            <w:w w:val="11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3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9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Sınıf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9"/>
                            <w:w w:val="9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"/>
                            <w:w w:val="10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7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82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07070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07070"/>
                            <w:spacing w:val="-34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7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6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33" w:hRule="exact"/>
                    </w:trPr>
                    <w:tc>
                      <w:tcPr>
                        <w:tcW w:w="3489" w:type="dxa"/>
                        <w:gridSpan w:val="4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383838"/>
                        </w:tcBorders>
                      </w:tcPr>
                      <w:p>
                        <w:pPr>
                          <w:spacing w:before="1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24"/>
                          </w:rPr>
                          <w:t>ise: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099" w:type="dxa"/>
                        <w:gridSpan w:val="2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383838"/>
                          <w:right w:val="single" w:sz="7.594256" w:space="0" w:color="4B4B4B"/>
                        </w:tcBorders>
                      </w:tcPr>
                      <w:p>
                        <w:pPr>
                          <w:spacing w:before="1" w:after="0" w:line="181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86"/>
                            <w:position w:val="-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86"/>
                            <w:position w:val="-3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7"/>
                            <w:w w:val="86"/>
                            <w:position w:val="-3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6"/>
                            <w:position w:val="-3"/>
                          </w:rPr>
                          <w:t>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6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9"/>
                            <w:w w:val="86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63636"/>
                            <w:spacing w:val="-1"/>
                            <w:w w:val="100"/>
                            <w:position w:val="-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7"/>
                            <w:w w:val="100"/>
                            <w:position w:val="-3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63636"/>
                            <w:spacing w:val="0"/>
                            <w:w w:val="100"/>
                            <w:position w:val="-3"/>
                          </w:rPr>
                          <w:t>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63636"/>
                            <w:spacing w:val="5"/>
                            <w:w w:val="100"/>
                            <w:position w:val="-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707070"/>
                            <w:spacing w:val="0"/>
                            <w:w w:val="100"/>
                            <w:position w:val="-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05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w w:val="91"/>
                            <w:position w:val="29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"/>
                            <w:w w:val="91"/>
                            <w:position w:val="2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73"/>
                            <w:position w:val="29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7"/>
                            <w:w w:val="98"/>
                            <w:position w:val="29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82"/>
                            <w:position w:val="2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85"/>
                            <w:position w:val="2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4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"/>
                            <w:w w:val="100"/>
                            <w:position w:val="2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2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2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5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363636"/>
                            <w:spacing w:val="2"/>
                            <w:w w:val="44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84"/>
                            <w:position w:val="2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8"/>
                            <w:position w:val="29"/>
                          </w:rPr>
                          <w:t>aıı.i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9"/>
                            <w:position w:val="29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5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63636"/>
                            <w:spacing w:val="-64"/>
                            <w:w w:val="99"/>
                            <w:position w:val="29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0C0C0C"/>
                            <w:spacing w:val="19"/>
                            <w:w w:val="33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63636"/>
                            <w:spacing w:val="10"/>
                            <w:w w:val="99"/>
                            <w:position w:val="29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252"/>
                            <w:spacing w:val="0"/>
                            <w:w w:val="104"/>
                            <w:position w:val="29"/>
                          </w:rPr>
                          <w:t>sap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252"/>
                            <w:spacing w:val="0"/>
                            <w:w w:val="100"/>
                            <w:position w:val="29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25252"/>
                            <w:spacing w:val="-20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8"/>
                            <w:szCs w:val="48"/>
                            <w:color w:val="939393"/>
                            <w:spacing w:val="-59"/>
                            <w:w w:val="55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5"/>
                            <w:position w:val="29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"/>
                            <w:w w:val="95"/>
                            <w:position w:val="29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74"/>
                            <w:position w:val="29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4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5"/>
                            <w:position w:val="29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75"/>
                            <w:position w:val="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8"/>
                            <w:w w:val="75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3"/>
                            <w:szCs w:val="63"/>
                            <w:color w:val="B1B1B1"/>
                            <w:spacing w:val="-145"/>
                            <w:w w:val="45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94"/>
                            <w:position w:val="29"/>
                          </w:rPr>
                          <w:t>_[)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525252"/>
                            <w:spacing w:val="0"/>
                            <w:w w:val="93"/>
                            <w:position w:val="29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63" w:type="dxa"/>
                        <w:gridSpan w:val="4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7.59425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07070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w w:val="90"/>
                          </w:rPr>
                          <w:t>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9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122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5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5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16"/>
                            <w:w w:val="5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5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4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Şeyi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10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3" w:after="0" w:line="240" w:lineRule="auto"/>
                          <w:ind w:left="2" w:right="-20"/>
                          <w:jc w:val="left"/>
                          <w:tabs>
                            <w:tab w:pos="3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2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97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Öğrenilemedi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!Ki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2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0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15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Hıdı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</w:rPr>
                          <w:t>EKER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7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 w:val="restart"/>
                        <w:gridSpan w:val="2"/>
                        <w:tcBorders>
                          <w:top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2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</w:rPr>
                          <w:t>668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4"/>
                          </w:rPr>
                          <w:t>821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4F4F4F"/>
                          <w:bottom w:val="single" w:sz="5.695696" w:space="0" w:color="4B4B4B"/>
                          <w:left w:val="single" w:sz="5.695696" w:space="0" w:color="545454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1" w:after="0" w:line="240" w:lineRule="auto"/>
                          <w:ind w:left="57" w:right="-20"/>
                          <w:jc w:val="left"/>
                          <w:tabs>
                            <w:tab w:pos="29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w w:val="154"/>
                          </w:rPr>
                          <w:t>ık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15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6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17:10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9"/>
                          </w:rPr>
                          <w:t>17:15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/>
                        <w:gridSpan w:val="2"/>
                        <w:tcBorders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4B4B4B"/>
                          <w:bottom w:val="single" w:sz="5.695696" w:space="0" w:color="5B6060"/>
                          <w:left w:val="single" w:sz="5.695696" w:space="0" w:color="545454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/>
                        <w:gridSpan w:val="2"/>
                        <w:tcBorders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5B6060"/>
                          <w:bottom w:val="single" w:sz="5.695696" w:space="0" w:color="545454"/>
                          <w:left w:val="single" w:sz="5.695696" w:space="0" w:color="545454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3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/>
                        <w:gridSpan w:val="2"/>
                        <w:tcBorders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545454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gridSpan w:val="2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1" w:after="0" w:line="216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4"/>
                          </w:rPr>
                          <w:t>Sayısı:6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545454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62626"/>
                            <w:spacing w:val="-3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2012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9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44" w:type="dxa"/>
                        <w:gridSpan w:val="2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9" w:after="0" w:line="251" w:lineRule="auto"/>
                          <w:ind w:left="12" w:right="1417" w:firstLine="-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68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2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545454"/>
                          <w:right w:val="single" w:sz="7.594256" w:space="0" w:color="4B4B4B"/>
                        </w:tcBorders>
                      </w:tcPr>
                      <w:p>
                        <w:pPr>
                          <w:spacing w:before="9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92" w:type="dxa"/>
                        <w:gridSpan w:val="2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7.59425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9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5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gridSpan w:val="2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18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902" w:type="dxa"/>
                        <w:gridSpan w:val="3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545454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92" w:type="dxa"/>
                        <w:gridSpan w:val="2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7.59425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18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5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Adı-So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8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11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1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duma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2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0"/>
                            <w:w w:val="138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0"/>
                            <w:w w:val="13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-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görilldti.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2012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Ttirü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44" w:type="dxa"/>
                        <w:vMerge w:val="restart"/>
                        <w:gridSpan w:val="2"/>
                        <w:tcBorders>
                          <w:top w:val="single" w:sz="5.695696" w:space="0" w:color="545454"/>
                          <w:left w:val="single" w:sz="5.695696" w:space="0" w:color="4B4B4B"/>
                          <w:right w:val="single" w:sz="5.695696" w:space="0" w:color="4F4F4F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63636"/>
                            <w:spacing w:val="0"/>
                            <w:w w:val="104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F4F4F"/>
                          <w:right w:val="single" w:sz="5.695696" w:space="0" w:color="545454"/>
                        </w:tcBorders>
                      </w:tcPr>
                      <w:p>
                        <w:pPr>
                          <w:spacing w:before="9" w:after="0" w:line="213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/>
                        <w:gridSpan w:val="2"/>
                        <w:tcBorders>
                          <w:left w:val="single" w:sz="5.695696" w:space="0" w:color="4B4B4B"/>
                          <w:right w:val="single" w:sz="5.69569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F4F4F"/>
                          <w:right w:val="single" w:sz="5.695696" w:space="0" w:color="545454"/>
                        </w:tcBorders>
                      </w:tcPr>
                      <w:p>
                        <w:pPr>
                          <w:spacing w:before="0" w:after="0" w:line="229" w:lineRule="exact"/>
                          <w:ind w:left="5" w:right="-20"/>
                          <w:jc w:val="left"/>
                          <w:tabs>
                            <w:tab w:pos="1900" w:val="left"/>
                            <w:tab w:pos="3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5"/>
                            <w:position w:val="-1"/>
                          </w:rPr>
                          <w:t>IKöpük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63636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63636"/>
                            <w:spacing w:val="-4"/>
                            <w:w w:val="100"/>
                            <w:position w:val="-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25252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25252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525252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2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"/>
                            <w:w w:val="105"/>
                            <w:position w:val="-1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07070"/>
                            <w:spacing w:val="0"/>
                            <w:w w:val="116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44" w:type="dxa"/>
                        <w:vMerge/>
                        <w:gridSpan w:val="2"/>
                        <w:tcBorders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5" w:type="dxa"/>
                        <w:gridSpan w:val="5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F4F4F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7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4F4F4F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1" w:after="0" w:line="257" w:lineRule="auto"/>
                          <w:ind w:left="55" w:right="-18" w:firstLine="-4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adet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zeyti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ağacı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otlar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çalıla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gelmiştir.Yangında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dolay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1.000,00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7"/>
                            <w:w w:val="10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1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0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6"/>
                            <w:w w:val="9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51" w:lineRule="auto"/>
                          <w:ind w:left="2" w:right="-58" w:firstLine="190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otlarda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yapılan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tespit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edilemeye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sehve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atıla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dtişürüle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sönmemiş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kuru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çıktmı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varılmıştı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2"/>
                            <w:w w:val="10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07070"/>
                            <w:spacing w:val="0"/>
                            <w:w w:val="13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5" w:after="0" w:line="219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w w:val="96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igort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6" w:after="0" w:line="218" w:lineRule="exact"/>
                          <w:ind w:left="2" w:right="-20"/>
                          <w:jc w:val="left"/>
                          <w:tabs>
                            <w:tab w:pos="4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w w:val="68"/>
                          </w:rPr>
                          <w:t>:;;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3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4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42"/>
                          </w:rPr>
                          <w:t>j:!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7"/>
                            <w:w w:val="4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"/>
                            <w:w w:val="8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2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9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7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2"/>
                          </w:rPr>
                          <w:t>ın.ecli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87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87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6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7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4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"/>
                            <w:w w:val="104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16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6"/>
                            <w:w w:val="9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5"/>
                            <w:w w:val="118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4"/>
                          </w:rPr>
                          <w:t>nil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1"/>
                            <w:w w:val="10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"/>
                            <w:w w:val="97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8"/>
                            <w:w w:val="11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</w:rPr>
                          <w:t>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92" w:hRule="exact"/>
                    </w:trPr>
                    <w:tc>
                      <w:tcPr>
                        <w:tcW w:w="2012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5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2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1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29" w:hRule="exact"/>
                    </w:trPr>
                    <w:tc>
                      <w:tcPr>
                        <w:tcW w:w="2012" w:type="dxa"/>
                        <w:vMerge w:val="restart"/>
                        <w:gridSpan w:val="3"/>
                        <w:tcBorders>
                          <w:top w:val="single" w:sz="5.695696" w:space="0" w:color="4F4F4F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>
                          <w:spacing w:before="5" w:after="0" w:line="240" w:lineRule="auto"/>
                          <w:ind w:left="17" w:right="-20"/>
                          <w:jc w:val="left"/>
                          <w:tabs>
                            <w:tab w:pos="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pı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:ı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5"/>
                          </w:rPr>
                          <w:t>Döni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9"/>
                            <w:w w:val="9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4"/>
                            <w:w w:val="115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78"/>
                          </w:rPr>
                          <w:t>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5" w:after="0" w:line="218" w:lineRule="exact"/>
                          <w:ind w:left="97" w:right="-20"/>
                          <w:jc w:val="left"/>
                          <w:tabs>
                            <w:tab w:pos="880" w:val="left"/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vctrsa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39" w:type="dxa"/>
                        <w:gridSpan w:val="7"/>
                        <w:tcBorders>
                          <w:top w:val="single" w:sz="5.695696" w:space="0" w:color="4F4F4F"/>
                          <w:bottom w:val="nil" w:sz="6" w:space="0" w:color="auto"/>
                          <w:left w:val="single" w:sz="5.695696" w:space="0" w:color="4B4B4B"/>
                          <w:right w:val="single" w:sz="5.695696" w:space="0" w:color="545454"/>
                        </w:tcBorders>
                      </w:tcPr>
                      <w:p>
                        <w:pPr>
                          <w:spacing w:before="1" w:after="0" w:line="221" w:lineRule="exact"/>
                          <w:ind w:left="2" w:right="-20"/>
                          <w:jc w:val="left"/>
                          <w:tabs>
                            <w:tab w:pos="38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1"/>
                            <w:w w:val="100"/>
                            <w:position w:val="-1"/>
                          </w:rPr>
                          <w:t>/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  <w:position w:val="-1"/>
                          </w:rPr>
                          <w:t>!Saati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0"/>
                            <w:w w:val="249"/>
                            <w:position w:val="-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-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3"/>
                            <w:position w:val="-1"/>
                          </w:rPr>
                          <w:t>8:25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53" w:hRule="exact"/>
                    </w:trPr>
                    <w:tc>
                      <w:tcPr>
                        <w:tcW w:w="2012" w:type="dxa"/>
                        <w:vMerge/>
                        <w:gridSpan w:val="3"/>
                        <w:tcBorders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00" w:type="dxa"/>
                        <w:gridSpan w:val="4"/>
                        <w:tcBorders>
                          <w:top w:val="nil" w:sz="6" w:space="0" w:color="auto"/>
                          <w:bottom w:val="single" w:sz="5.695696" w:space="0" w:color="545454"/>
                          <w:left w:val="single" w:sz="5.695696" w:space="0" w:color="4B4B4B"/>
                          <w:right w:val="single" w:sz="5.695696" w:space="0" w:color="575757"/>
                        </w:tcBorders>
                      </w:tcPr>
                      <w:p>
                        <w:pPr>
                          <w:spacing w:before="28" w:after="0" w:line="218" w:lineRule="exact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3.Posta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39" w:type="dxa"/>
                        <w:gridSpan w:val="3"/>
                        <w:tcBorders>
                          <w:top w:val="nil" w:sz="6" w:space="0" w:color="auto"/>
                          <w:bottom w:val="single" w:sz="5.695696" w:space="0" w:color="545454"/>
                          <w:left w:val="single" w:sz="5.695696" w:space="0" w:color="575757"/>
                          <w:right w:val="single" w:sz="5.695696" w:space="0" w:color="545454"/>
                        </w:tcBorders>
                      </w:tcPr>
                      <w:p>
                        <w:pPr>
                          <w:spacing w:before="28" w:after="0" w:line="218" w:lineRule="exact"/>
                          <w:ind w:left="1496" w:right="145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97"/>
                          </w:rPr>
                          <w:t>ONAYLAYAN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74" w:hRule="exact"/>
                    </w:trPr>
                    <w:tc>
                      <w:tcPr>
                        <w:tcW w:w="776" w:type="dxa"/>
                        <w:tcBorders>
                          <w:top w:val="single" w:sz="5.695696" w:space="0" w:color="545454"/>
                          <w:bottom w:val="single" w:sz="7.594256" w:space="0" w:color="5B5B5B"/>
                          <w:left w:val="single" w:sz="5.695696" w:space="0" w:color="4B4B4B"/>
                          <w:right w:val="single" w:sz="5.695696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2" w:type="dxa"/>
                        <w:tcBorders>
                          <w:top w:val="single" w:sz="5.695696" w:space="0" w:color="545454"/>
                          <w:bottom w:val="single" w:sz="7.594256" w:space="0" w:color="5B5B5B"/>
                          <w:left w:val="single" w:sz="5.695696" w:space="0" w:color="444444"/>
                          <w:right w:val="single" w:sz="5.69569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" w:type="dxa"/>
                        <w:tcBorders>
                          <w:top w:val="single" w:sz="5.695696" w:space="0" w:color="545454"/>
                          <w:bottom w:val="single" w:sz="7.594256" w:space="0" w:color="5B5B5B"/>
                          <w:left w:val="single" w:sz="5.695696" w:space="0" w:color="484848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00" w:type="dxa"/>
                        <w:vMerge w:val="restart"/>
                        <w:gridSpan w:val="4"/>
                        <w:tcBorders>
                          <w:top w:val="single" w:sz="5.695696" w:space="0" w:color="545454"/>
                          <w:left w:val="single" w:sz="5.695696" w:space="0" w:color="4B4B4B"/>
                          <w:right w:val="single" w:sz="5.695696" w:space="0" w:color="575757"/>
                        </w:tcBorders>
                      </w:tcPr>
                      <w:p>
                        <w:pPr>
                          <w:spacing w:before="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8" w:right="815"/>
                          <w:jc w:val="center"/>
                          <w:tabs>
                            <w:tab w:pos="26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Amir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179" w:lineRule="exact"/>
                          <w:ind w:left="290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9"/>
                            <w:position w:val="-3"/>
                          </w:rPr>
                          <w:t>EkipAmiri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86" w:lineRule="exact"/>
                          <w:ind w:left="187" w:right="100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/>
                          <w:pict>
                            <v:shape style="width:97.920002pt;height:67.2pt;mso-position-horizontal-relative:char;mso-position-vertical-relative:line" type="#_x0000_t75">
                              <v:imagedata r:id="rId63" o:title=""/>
                            </v:shape>
                          </w:pic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position w:val="-16"/>
                          </w:rPr>
                          <w:t>      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9"/>
                            <w:position w:val="-16"/>
                          </w:rPr>
                          <w:t>HıdırEKER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6" w:lineRule="exact"/>
                          <w:ind w:left="325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63636"/>
                            <w:spacing w:val="0"/>
                            <w:w w:val="105"/>
                            <w:position w:val="1"/>
                          </w:rPr>
                          <w:t>itf.Eri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9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787" w:right="1979"/>
                          <w:jc w:val="center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63636"/>
                            <w:spacing w:val="0"/>
                            <w:w w:val="117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3" w:lineRule="exact"/>
                          <w:ind w:left="3211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0"/>
                            <w:w w:val="126"/>
                          </w:rPr>
                          <w:t>İt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63636"/>
                            <w:spacing w:val="-24"/>
                            <w:w w:val="126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070"/>
                            <w:spacing w:val="0"/>
                            <w:w w:val="126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070"/>
                            <w:spacing w:val="61"/>
                            <w:w w:val="12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63636"/>
                            <w:spacing w:val="0"/>
                            <w:w w:val="126"/>
                          </w:rPr>
                          <w:t>rı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39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single" w:sz="5.695696" w:space="0" w:color="575757"/>
                          <w:right w:val="single" w:sz="5.695696" w:space="0" w:color="54545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01" w:right="1586"/>
                          <w:jc w:val="center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63636"/>
                            <w:spacing w:val="0"/>
                            <w:w w:val="74"/>
                            <w:b/>
                            <w:bCs/>
                          </w:rPr>
                          <w:t>2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63636"/>
                            <w:spacing w:val="-1"/>
                            <w:w w:val="7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63636"/>
                            <w:spacing w:val="0"/>
                            <w:w w:val="74"/>
                            <w:b/>
                            <w:bCs/>
                          </w:rPr>
                          <w:t>9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63636"/>
                            <w:spacing w:val="28"/>
                            <w:w w:val="74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363636"/>
                            <w:spacing w:val="0"/>
                            <w:w w:val="57"/>
                            <w:b/>
                            <w:bCs/>
                          </w:rPr>
                          <w:t>MarıS:;®17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88" w:hRule="exact"/>
                    </w:trPr>
                    <w:tc>
                      <w:tcPr>
                        <w:tcW w:w="776" w:type="dxa"/>
                        <w:tcBorders>
                          <w:top w:val="single" w:sz="7.594256" w:space="0" w:color="5B5B5B"/>
                          <w:bottom w:val="single" w:sz="5.695696" w:space="0" w:color="646464"/>
                          <w:left w:val="single" w:sz="5.695696" w:space="0" w:color="4B4B4B"/>
                          <w:right w:val="single" w:sz="5.695696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72" w:type="dxa"/>
                        <w:tcBorders>
                          <w:top w:val="single" w:sz="7.594256" w:space="0" w:color="5B5B5B"/>
                          <w:bottom w:val="single" w:sz="5.695696" w:space="0" w:color="646464"/>
                          <w:left w:val="single" w:sz="5.695696" w:space="0" w:color="444444"/>
                          <w:right w:val="single" w:sz="5.69569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" w:type="dxa"/>
                        <w:tcBorders>
                          <w:top w:val="single" w:sz="7.594256" w:space="0" w:color="5B5B5B"/>
                          <w:bottom w:val="single" w:sz="5.695696" w:space="0" w:color="646464"/>
                          <w:left w:val="single" w:sz="5.695696" w:space="0" w:color="484848"/>
                          <w:right w:val="single" w:sz="5.69569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00" w:type="dxa"/>
                        <w:vMerge/>
                        <w:gridSpan w:val="4"/>
                        <w:tcBorders>
                          <w:bottom w:val="single" w:sz="5.695696" w:space="0" w:color="646464"/>
                          <w:left w:val="single" w:sz="5.695696" w:space="0" w:color="4B4B4B"/>
                          <w:right w:val="single" w:sz="5.695696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39" w:type="dxa"/>
                        <w:vMerge/>
                        <w:gridSpan w:val="3"/>
                        <w:tcBorders>
                          <w:bottom w:val="single" w:sz="5.695696" w:space="0" w:color="646464"/>
                          <w:left w:val="single" w:sz="5.695696" w:space="0" w:color="575757"/>
                          <w:right w:val="single" w:sz="5.695696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40" w:lineRule="auto"/>
        <w:ind w:left="97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46.080002pt;height:44.16pt;mso-position-horizontal-relative:char;mso-position-vertical-relative:line" type="#_x0000_t75">
            <v:imagedata r:id="rId6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11" w:after="0" w:line="240" w:lineRule="auto"/>
        <w:ind w:left="4692" w:right="-20"/>
        <w:jc w:val="left"/>
        <w:tabs>
          <w:tab w:pos="658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525252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2.480001pt;height:33.6pt;mso-position-horizontal-relative:char;mso-position-vertical-relative:line" type="#_x0000_t75">
            <v:imagedata r:id="rId6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106.559995pt;height:70.08pt;mso-position-horizontal-relative:char;mso-position-vertical-relative:line" type="#_x0000_t75">
            <v:imagedata r:id="rId6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440" w:bottom="280" w:left="240" w:right="160"/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87" w:lineRule="exact"/>
        <w:ind w:left="3488" w:right="-20"/>
        <w:jc w:val="left"/>
        <w:tabs>
          <w:tab w:pos="101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330143pt;margin-top:-14.09142pt;width:266.874025pt;height:45pt;mso-position-horizontal-relative:page;mso-position-vertical-relative:paragraph;z-index:-1603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tabs>
                      <w:tab w:pos="250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1A1A1A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1A1A1A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1A1A1A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22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position w:val="18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position w:val="18"/>
                    </w:rPr>
                    <w:t>BELEDiYE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0"/>
                      <w:w w:val="100"/>
                      <w:position w:val="18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13131"/>
                      <w:spacing w:val="11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13131"/>
                      <w:spacing w:val="0"/>
                      <w:w w:val="230"/>
                      <w:position w:val="18"/>
                    </w:rPr>
                    <w:t>İ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7"/>
        </w:rPr>
        <w:t>BA$KANLIGI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7"/>
        </w:rPr>
      </w:r>
      <w:r>
        <w:rPr>
          <w:rFonts w:ascii="Arial" w:hAnsi="Arial" w:cs="Arial" w:eastAsia="Arial"/>
          <w:sz w:val="46"/>
          <w:szCs w:val="46"/>
          <w:color w:val="313131"/>
          <w:spacing w:val="0"/>
          <w:w w:val="51"/>
          <w:position w:val="-4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882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328232pt;margin-top:5.133493pt;width:50.713976pt;height:8pt;mso-position-horizontal-relative:page;mso-position-vertical-relative:paragraph;z-index:-1603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313131"/>
                      <w:spacing w:val="0"/>
                      <w:w w:val="100"/>
                      <w:b/>
                      <w:bCs/>
                    </w:rPr>
                    <w:t>BÜYÜK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13131"/>
                      <w:spacing w:val="-13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313131"/>
                      <w:spacing w:val="0"/>
                      <w:w w:val="100"/>
                      <w:b/>
                      <w:bCs/>
                    </w:rPr>
                    <w:t>EHIR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9"/>
        </w:rPr>
        <w:t>IZMIA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54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416283" w:type="dxa"/>
      </w:tblPr>
      <w:tblGrid/>
      <w:tr>
        <w:trPr>
          <w:trHeight w:val="215" w:hRule="exact"/>
        </w:trPr>
        <w:tc>
          <w:tcPr>
            <w:tcW w:w="1064" w:type="dxa"/>
            <w:tcBorders>
              <w:top w:val="nil" w:sz="6" w:space="0" w:color="auto"/>
              <w:bottom w:val="single" w:sz="3.797128" w:space="0" w:color="383838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5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0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40" w:lineRule="auto"/>
              <w:ind w:left="18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8"/>
              </w:rPr>
              <w:t>:25.05.2017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84" w:type="dxa"/>
            <w:tcBorders>
              <w:top w:val="single" w:sz="7.594256" w:space="0" w:color="4F4F4F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5" w:lineRule="exact"/>
              <w:ind w:left="4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4"/>
              </w:rPr>
              <w:t>25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150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190" w:lineRule="exact"/>
              <w:ind w:left="34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B5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B5D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  <w:position w:val="-1"/>
              </w:rPr>
              <w:t>17:03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49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single" w:sz="5.695696" w:space="0" w:color="575757"/>
            </w:tcBorders>
          </w:tcPr>
          <w:p>
            <w:pPr>
              <w:spacing w:before="21" w:after="0" w:line="190" w:lineRule="exact"/>
              <w:ind w:left="22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w w:val="86"/>
                <w:position w:val="-1"/>
              </w:rPr>
              <w:t>!Te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2"/>
                <w:w w:val="8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0"/>
                <w:w w:val="153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47474"/>
                <w:spacing w:val="-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  <w:position w:val="-1"/>
              </w:rPr>
              <w:t>110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5" w:hRule="exact"/>
        </w:trPr>
        <w:tc>
          <w:tcPr>
            <w:tcW w:w="1064" w:type="dxa"/>
            <w:tcBorders>
              <w:top w:val="single" w:sz="3.797128" w:space="0" w:color="383838"/>
              <w:bottom w:val="single" w:sz="7.59425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0" w:type="dxa"/>
            <w:tcBorders>
              <w:top w:val="single" w:sz="5.695696" w:space="0" w:color="545454"/>
              <w:bottom w:val="single" w:sz="7.59425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0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8"/>
                <w:w w:val="11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16"/>
                <w:position w:val="-1"/>
              </w:rPr>
              <w:t>25.05.2017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84" w:type="dxa"/>
            <w:tcBorders>
              <w:top w:val="single" w:sz="5.695696" w:space="0" w:color="545454"/>
              <w:bottom w:val="single" w:sz="7.59425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85" w:lineRule="exact"/>
              <w:ind w:left="459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!KayılNo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17"/>
                <w:position w:val="-1"/>
              </w:rPr>
              <w:t>:3506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150" w:type="dxa"/>
            <w:tcBorders>
              <w:top w:val="single" w:sz="5.695696" w:space="0" w:color="545454"/>
              <w:bottom w:val="single" w:sz="7.59425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185" w:lineRule="exact"/>
              <w:ind w:left="34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2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949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single" w:sz="5.695696" w:space="0" w:color="575757"/>
            </w:tcBorders>
          </w:tcPr>
          <w:p>
            <w:pPr/>
            <w:rPr/>
          </w:p>
        </w:tc>
      </w:tr>
    </w:tbl>
    <w:p>
      <w:pPr>
        <w:spacing w:before="0" w:after="0" w:line="184" w:lineRule="exact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36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7419/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Pınarbaşı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80"/>
          <w:i/>
        </w:rPr>
        <w:t>1</w:t>
      </w:r>
      <w:r>
        <w:rPr>
          <w:rFonts w:ascii="Arial" w:hAnsi="Arial" w:cs="Arial" w:eastAsia="Arial"/>
          <w:sz w:val="18"/>
          <w:szCs w:val="18"/>
          <w:color w:val="424242"/>
          <w:spacing w:val="-1"/>
          <w:w w:val="8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2" w:after="0" w:line="240" w:lineRule="auto"/>
        <w:ind w:left="127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Doıtr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31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7419/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Pınarbaşı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Bomova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41" w:right="-20"/>
        <w:jc w:val="left"/>
        <w:tabs>
          <w:tab w:pos="1340" w:val="left"/>
          <w:tab w:pos="3740" w:val="left"/>
          <w:tab w:pos="6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24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48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5"/>
          <w:w w:val="115"/>
          <w:position w:val="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  <w:position w:val="0"/>
        </w:rPr>
        <w:t>mariti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1" w:right="-20"/>
        <w:jc w:val="left"/>
        <w:tabs>
          <w:tab w:pos="3620" w:val="left"/>
          <w:tab w:pos="6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2"/>
          <w:position w:val="0"/>
        </w:rPr>
        <w:t>rc'apını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72" w:lineRule="exact"/>
        <w:ind w:left="3626" w:right="774"/>
        <w:jc w:val="center"/>
        <w:tabs>
          <w:tab w:pos="6120" w:val="left"/>
          <w:tab w:pos="674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Betonarme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371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3"/>
          <w:w w:val="371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359"/>
          <w:position w:val="-3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7"/>
          <w:w w:val="359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6"/>
          <w:w w:val="352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398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7"/>
          <w:w w:val="398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6"/>
          <w:w w:val="352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2"/>
          <w:w w:val="527"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89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3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7"/>
          <w:w w:val="13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3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3"/>
          <w:w w:val="13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23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8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22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20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23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2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223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18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23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4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223"/>
          <w:b/>
          <w:bCs/>
          <w:position w:val="-3"/>
        </w:rPr>
        <w:t>••••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4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2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20"/>
          <w:w w:val="22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204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14"/>
          <w:w w:val="20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04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9"/>
          <w:w w:val="20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204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5"/>
          <w:w w:val="204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81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2"/>
          <w:w w:val="18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181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7"/>
          <w:w w:val="18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81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7"/>
          <w:w w:val="18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5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2"/>
          <w:w w:val="1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5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8"/>
          <w:w w:val="1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18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9"/>
          <w:w w:val="18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8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4"/>
          <w:w w:val="18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188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9"/>
          <w:w w:val="18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88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2"/>
          <w:w w:val="18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15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1"/>
          <w:w w:val="1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53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8"/>
          <w:w w:val="15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233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17"/>
          <w:w w:val="233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47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4"/>
          <w:w w:val="147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147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2"/>
          <w:w w:val="147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47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4"/>
          <w:w w:val="147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100"/>
          <w:b/>
          <w:bCs/>
          <w:position w:val="-3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70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9"/>
          <w:w w:val="17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221"/>
          <w:b/>
          <w:bCs/>
          <w:position w:val="-3"/>
        </w:rPr>
        <w:t>•••••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4"/>
          <w:w w:val="22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21"/>
          <w:b/>
          <w:bCs/>
          <w:position w:val="-3"/>
        </w:rPr>
        <w:t>•••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4"/>
          <w:w w:val="22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221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14"/>
          <w:w w:val="22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13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2"/>
          <w:w w:val="136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9"/>
          <w:w w:val="136"/>
          <w:b/>
          <w:bCs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27"/>
          <w:w w:val="368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21"/>
          <w:w w:val="442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909090"/>
          <w:spacing w:val="-3"/>
          <w:w w:val="442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27"/>
          <w:w w:val="368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42"/>
          <w:w w:val="442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442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275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11"/>
          <w:w w:val="368"/>
          <w:b/>
          <w:bCs/>
          <w:position w:val="-3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0"/>
          <w:w w:val="329"/>
          <w:b/>
          <w:bCs/>
          <w:position w:val="-3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747474"/>
          <w:spacing w:val="-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13131"/>
          <w:spacing w:val="0"/>
          <w:w w:val="322"/>
          <w:b/>
          <w:bCs/>
          <w:position w:val="-3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313131"/>
          <w:spacing w:val="-32"/>
          <w:w w:val="322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344"/>
          <w:b/>
          <w:bCs/>
          <w:position w:val="-3"/>
        </w:rPr>
        <w:t>...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-8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0"/>
          <w:w w:val="291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424242"/>
          <w:spacing w:val="-6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595B5D"/>
          <w:spacing w:val="0"/>
          <w:w w:val="291"/>
          <w:b/>
          <w:bCs/>
          <w:position w:val="-3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4409" w:right="1591"/>
        <w:jc w:val="center"/>
        <w:tabs>
          <w:tab w:pos="5000" w:val="left"/>
          <w:tab w:pos="5500" w:val="left"/>
          <w:tab w:pos="6120" w:val="left"/>
          <w:tab w:pos="6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33"/>
          <w:szCs w:val="33"/>
          <w:color w:val="1A1A1A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33"/>
          <w:szCs w:val="33"/>
          <w:color w:val="1A1A1A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3"/>
          <w:szCs w:val="33"/>
          <w:color w:val="1A1A1A"/>
          <w:spacing w:val="0"/>
          <w:w w:val="100"/>
          <w:position w:val="-6"/>
        </w:rPr>
      </w:r>
      <w:r>
        <w:rPr>
          <w:rFonts w:ascii="Arial" w:hAnsi="Arial" w:cs="Arial" w:eastAsia="Arial"/>
          <w:sz w:val="33"/>
          <w:szCs w:val="33"/>
          <w:color w:val="424242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33"/>
          <w:szCs w:val="33"/>
          <w:color w:val="424242"/>
          <w:spacing w:val="-37"/>
          <w:w w:val="52"/>
          <w:position w:val="-6"/>
        </w:rPr>
        <w:t> </w:t>
      </w:r>
      <w:r>
        <w:rPr>
          <w:rFonts w:ascii="Arial" w:hAnsi="Arial" w:cs="Arial" w:eastAsia="Arial"/>
          <w:sz w:val="33"/>
          <w:szCs w:val="33"/>
          <w:color w:val="424242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3"/>
          <w:szCs w:val="33"/>
          <w:color w:val="424242"/>
          <w:spacing w:val="0"/>
          <w:w w:val="100"/>
          <w:position w:val="-6"/>
        </w:rPr>
      </w:r>
      <w:r>
        <w:rPr>
          <w:rFonts w:ascii="Arial" w:hAnsi="Arial" w:cs="Arial" w:eastAsia="Arial"/>
          <w:sz w:val="33"/>
          <w:szCs w:val="33"/>
          <w:color w:val="909090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33"/>
          <w:szCs w:val="33"/>
          <w:color w:val="909090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3"/>
          <w:szCs w:val="33"/>
          <w:color w:val="909090"/>
          <w:spacing w:val="0"/>
          <w:w w:val="100"/>
          <w:position w:val="-6"/>
        </w:rPr>
      </w:r>
      <w:r>
        <w:rPr>
          <w:rFonts w:ascii="Arial" w:hAnsi="Arial" w:cs="Arial" w:eastAsia="Arial"/>
          <w:sz w:val="42"/>
          <w:szCs w:val="42"/>
          <w:color w:val="909090"/>
          <w:spacing w:val="0"/>
          <w:w w:val="52"/>
          <w:position w:val="-6"/>
        </w:rPr>
        <w:t>ı</w:t>
      </w:r>
      <w:r>
        <w:rPr>
          <w:rFonts w:ascii="Arial" w:hAnsi="Arial" w:cs="Arial" w:eastAsia="Arial"/>
          <w:sz w:val="42"/>
          <w:szCs w:val="42"/>
          <w:color w:val="909090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90909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5"/>
          <w:w w:val="117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6"/>
        </w:rPr>
        <w:t>17:18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127" w:right="-20"/>
        <w:jc w:val="left"/>
        <w:tabs>
          <w:tab w:pos="2140" w:val="left"/>
          <w:tab w:pos="5700" w:val="left"/>
          <w:tab w:pos="1112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89"/>
          <w:position w:val="9"/>
        </w:rPr>
        <w:t>rc'anaıı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89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9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5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5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41"/>
          <w:w w:val="105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::sahibi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Öğrenilemedi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72"/>
          <w:position w:val="9"/>
        </w:rPr>
        <w:t>jK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-12"/>
          <w:w w:val="73"/>
          <w:position w:val="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9"/>
        </w:rPr>
        <w:t>iracı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27"/>
          <w:position w:val="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9"/>
        </w:rPr>
      </w:r>
      <w:r>
        <w:rPr>
          <w:rFonts w:ascii="Arial" w:hAnsi="Arial" w:cs="Arial" w:eastAsia="Arial"/>
          <w:sz w:val="45"/>
          <w:szCs w:val="45"/>
          <w:color w:val="909090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  <w:position w:val="1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9" w:after="0" w:line="192" w:lineRule="exact"/>
        <w:ind w:left="2159" w:right="-20"/>
        <w:jc w:val="left"/>
        <w:tabs>
          <w:tab w:pos="468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6"/>
          <w:w w:val="17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250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4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17:04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  <w:position w:val="0"/>
        </w:rPr>
        <w:t>17:09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300" w:right="200"/>
        </w:sectPr>
      </w:pPr>
      <w:rPr/>
    </w:p>
    <w:p>
      <w:pPr>
        <w:spacing w:before="0" w:after="0" w:line="190" w:lineRule="exact"/>
        <w:ind w:left="127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1"/>
        </w:rPr>
        <w:t>106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  <w:cols w:num="2" w:equalWidth="0">
            <w:col w:w="564" w:space="1576"/>
            <w:col w:w="9280"/>
          </w:cols>
        </w:sectPr>
      </w:pPr>
      <w:rPr/>
    </w:p>
    <w:p>
      <w:pPr>
        <w:spacing w:before="0" w:after="0" w:line="240" w:lineRule="auto"/>
        <w:ind w:left="137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678" w:right="472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3" w:lineRule="auto"/>
        <w:ind w:left="2159" w:right="4397" w:firstLine="2539"/>
        <w:jc w:val="left"/>
        <w:tabs>
          <w:tab w:pos="4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27" w:right="-20"/>
        <w:jc w:val="left"/>
        <w:tabs>
          <w:tab w:pos="21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</w:rPr>
        <w:t>.,_,ıkı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9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4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9" w:after="0" w:line="240" w:lineRule="auto"/>
        <w:ind w:left="2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174" w:lineRule="exact"/>
        <w:ind w:left="127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98.790573pt;margin-top:7.183674pt;width:.1pt;height:8.185547pt;mso-position-horizontal-relative:page;mso-position-vertical-relative:paragraph;z-index:-16038" coordorigin="1976,144" coordsize="2,164">
            <v:shape style="position:absolute;left:1976;top:144;width:2;height:164" coordorigin="1976,144" coordsize="0,164" path="m1976,307l1976,144e" filled="f" stroked="t" strokeweight="2.3437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playı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2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1665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BABABA"/>
          <w:spacing w:val="0"/>
          <w:w w:val="134"/>
        </w:rPr>
        <w:t>ı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83" w:lineRule="exact"/>
        <w:ind w:left="4700" w:right="4151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5"/>
          <w:position w:val="-1"/>
        </w:rPr>
        <w:t>öndürmede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left="1656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5A5A5"/>
          <w:spacing w:val="0"/>
          <w:w w:val="100"/>
          <w:position w:val="-2"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92" w:right="957"/>
        <w:jc w:val="center"/>
        <w:tabs>
          <w:tab w:pos="2120" w:val="left"/>
          <w:tab w:pos="4640" w:val="left"/>
          <w:tab w:pos="6560" w:val="left"/>
          <w:tab w:pos="8120" w:val="left"/>
          <w:tab w:pos="9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-3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2"/>
          <w:position w:val="-3"/>
        </w:rPr>
        <w:t>ISu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6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4"/>
          <w:position w:val="-2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k:;0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2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5"/>
          <w:position w:val="-2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5230" w:right="-20"/>
        <w:jc w:val="left"/>
        <w:tabs>
          <w:tab w:pos="6540" w:val="left"/>
          <w:tab w:pos="8160" w:val="left"/>
          <w:tab w:pos="97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7"/>
          <w:position w:val="3"/>
        </w:rPr>
        <w:t>2m3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92"/>
          <w:i/>
          <w:position w:val="-1"/>
        </w:rPr>
        <w:t>l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747474"/>
          <w:spacing w:val="0"/>
          <w:w w:val="78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2196" w:right="31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3"/>
          <w:i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2"/>
          <w:w w:val="83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karabibe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8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mıştır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left="17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2" w:lineRule="auto"/>
        <w:ind w:left="132" w:right="141" w:firstLine="200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karabibe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ağaçlarında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arafımızda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atılan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8" w:lineRule="auto"/>
        <w:ind w:left="2159" w:right="43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karabibe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ağaçlarına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left="127" w:right="-20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4"/>
          <w:position w:val="0"/>
        </w:rPr>
        <w:t>IBed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3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0"/>
          <w:w w:val="73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A1A1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7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1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75" w:lineRule="auto"/>
        <w:ind w:left="127" w:right="972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ifeslim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184" w:lineRule="exact"/>
        <w:ind w:left="137" w:right="-20"/>
        <w:jc w:val="left"/>
        <w:tabs>
          <w:tab w:pos="2140" w:val="left"/>
          <w:tab w:pos="6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w w:val="98"/>
          <w:position w:val="-1"/>
        </w:rPr>
        <w:t>E!r'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8"/>
          <w:w w:val="99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909090"/>
          <w:spacing w:val="-8"/>
          <w:w w:val="163"/>
          <w:position w:val="-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9"/>
          <w:position w:val="-1"/>
        </w:rPr>
        <w:t>'n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DönUşU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13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>25.05.2017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1"/>
        </w:rPr>
        <w:t>ısaati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15"/>
          <w:position w:val="-1"/>
        </w:rPr>
        <w:t>17:55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</w:sectPr>
      </w:pPr>
      <w:rPr/>
    </w:p>
    <w:p>
      <w:pPr>
        <w:spacing w:before="0" w:after="0" w:line="196" w:lineRule="exact"/>
        <w:ind w:left="127" w:right="-67"/>
        <w:jc w:val="left"/>
        <w:tabs>
          <w:tab w:pos="5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B5D"/>
          <w:spacing w:val="-12"/>
          <w:w w:val="178"/>
          <w:position w:val="2"/>
        </w:rPr>
        <w:t>F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80"/>
          <w:position w:val="-2"/>
        </w:rPr>
        <w:t>;_</w:t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0"/>
          <w:szCs w:val="10"/>
          <w:color w:val="BABABA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595B5D"/>
          <w:spacing w:val="-10"/>
          <w:w w:val="141"/>
          <w:position w:val="-2"/>
        </w:rPr>
        <w:t>.</w:t>
      </w:r>
      <w:r>
        <w:rPr>
          <w:rFonts w:ascii="Arial" w:hAnsi="Arial" w:cs="Arial" w:eastAsia="Arial"/>
          <w:sz w:val="10"/>
          <w:szCs w:val="10"/>
          <w:color w:val="313131"/>
          <w:spacing w:val="0"/>
          <w:w w:val="204"/>
          <w:position w:val="-2"/>
        </w:rPr>
        <w:t>;i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71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3"/>
        </w:rPr>
        <w:t>Ö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0"/>
          <w:position w:val="-1"/>
        </w:rPr>
        <w:t>lU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620" w:val="left"/>
          <w:tab w:pos="7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EKİP:Işıkkent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759" w:right="-20"/>
        <w:jc w:val="left"/>
        <w:tabs>
          <w:tab w:pos="3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Git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iş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iri: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13" w:lineRule="exact"/>
        <w:ind w:left="323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9"/>
          <w:position w:val="-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  <w:cols w:num="3" w:equalWidth="0">
            <w:col w:w="639" w:space="390"/>
            <w:col w:w="268" w:space="230"/>
            <w:col w:w="9893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5" w:lineRule="exact"/>
        <w:ind w:left="289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77"/>
          <w:position w:val="-3"/>
        </w:rPr>
        <w:t>"G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284" w:right="-41"/>
        <w:jc w:val="left"/>
        <w:tabs>
          <w:tab w:pos="24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13131"/>
          <w:spacing w:val="-87"/>
          <w:w w:val="134"/>
          <w:position w:val="-3"/>
        </w:rPr>
        <w:t>-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34"/>
          <w:position w:val="15"/>
        </w:rPr>
        <w:t>Q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34"/>
          <w:position w:val="15"/>
        </w:rPr>
        <w:t>)</w:t>
      </w:r>
      <w:r>
        <w:rPr>
          <w:rFonts w:ascii="Arial" w:hAnsi="Arial" w:cs="Arial" w:eastAsia="Arial"/>
          <w:sz w:val="7"/>
          <w:szCs w:val="7"/>
          <w:color w:val="313131"/>
          <w:spacing w:val="-25"/>
          <w:w w:val="134"/>
          <w:position w:val="15"/>
        </w:rPr>
        <w:t> </w:t>
      </w:r>
      <w:r>
        <w:rPr>
          <w:rFonts w:ascii="Arial" w:hAnsi="Arial" w:cs="Arial" w:eastAsia="Arial"/>
          <w:sz w:val="7"/>
          <w:szCs w:val="7"/>
          <w:color w:val="313131"/>
          <w:spacing w:val="0"/>
          <w:w w:val="100"/>
          <w:position w:val="15"/>
        </w:rPr>
        <w:tab/>
      </w:r>
      <w:r>
        <w:rPr>
          <w:rFonts w:ascii="Arial" w:hAnsi="Arial" w:cs="Arial" w:eastAsia="Arial"/>
          <w:sz w:val="7"/>
          <w:szCs w:val="7"/>
          <w:color w:val="313131"/>
          <w:spacing w:val="0"/>
          <w:w w:val="100"/>
          <w:position w:val="15"/>
        </w:rPr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73"/>
          <w:i/>
          <w:position w:val="6"/>
        </w:rPr>
        <w:t>f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7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5"/>
          <w:w w:val="53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9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31"/>
          <w:w w:val="53"/>
          <w:position w:val="2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46"/>
          <w:w w:val="52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3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-27"/>
          <w:w w:val="52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2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95B5D"/>
          <w:spacing w:val="0"/>
          <w:w w:val="200"/>
          <w:position w:val="1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tabs>
          <w:tab w:pos="68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5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13131"/>
          <w:spacing w:val="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4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24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86" w:lineRule="exact"/>
        <w:ind w:left="40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b/>
          <w:bCs/>
          <w:i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15"/>
          <w:w w:val="59"/>
          <w:b/>
          <w:bCs/>
          <w:i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9"/>
          <w:b/>
          <w:bCs/>
          <w:i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22"/>
          <w:w w:val="59"/>
          <w:b/>
          <w:bCs/>
          <w:i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9"/>
        </w:rPr>
        <w:t>H</w:t>
      </w:r>
      <w:r>
        <w:rPr>
          <w:rFonts w:ascii="Arial" w:hAnsi="Arial" w:cs="Arial" w:eastAsia="Arial"/>
          <w:sz w:val="28"/>
          <w:szCs w:val="28"/>
          <w:color w:val="313131"/>
          <w:spacing w:val="3"/>
          <w:w w:val="59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9"/>
        </w:rPr>
        <w:t>zir</w:t>
      </w:r>
      <w:r>
        <w:rPr>
          <w:rFonts w:ascii="Arial" w:hAnsi="Arial" w:cs="Arial" w:eastAsia="Arial"/>
          <w:sz w:val="28"/>
          <w:szCs w:val="28"/>
          <w:color w:val="313131"/>
          <w:spacing w:val="4"/>
          <w:w w:val="59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59"/>
        </w:rPr>
        <w:t>ı2iJt7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41" w:right="1798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539.506592pt;margin-top:-1.483399pt;width:.1pt;height:18.846681pt;mso-position-horizontal-relative:page;mso-position-vertical-relative:paragraph;z-index:-16037" coordorigin="10790,-30" coordsize="2,377">
            <v:shape style="position:absolute;left:10790;top:-30;width:2;height:377" coordorigin="10790,-30" coordsize="0,377" path="m10790,347l10790,-30e" filled="f" stroked="t" strokeweight="4.167pt" strokecolor="#EBEDED">
              <v:path arrowok="t"/>
            </v:shape>
          </v:group>
          <w10:wrap type="none"/>
        </w:pict>
      </w:r>
      <w:r>
        <w:rPr/>
        <w:pict>
          <v:group style="position:absolute;margin-left:551.461487pt;margin-top:-1.483399pt;width:.1pt;height:18.846681pt;mso-position-horizontal-relative:page;mso-position-vertical-relative:paragraph;z-index:-16036" coordorigin="11029,-30" coordsize="2,377">
            <v:shape style="position:absolute;left:11029;top:-30;width:2;height:377" coordorigin="11029,-30" coordsize="0,377" path="m11029,347l11029,-30e" filled="f" stroked="t" strokeweight="3.17692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490906pt;margin-top:-2.428356pt;width:22.652701pt;height:33.5pt;mso-position-horizontal-relative:page;mso-position-vertical-relative:paragraph;z-index:-16031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B6697"/>
                      <w:w w:val="41"/>
                      <w:b/>
                      <w:bCs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B6697"/>
                      <w:w w:val="42"/>
                      <w:b/>
                      <w:bCs/>
                    </w:rPr>
                    <w:t>,_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B6697"/>
                      <w:spacing w:val="-71"/>
                      <w:w w:val="42"/>
                      <w:b/>
                      <w:bCs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424864"/>
                      <w:spacing w:val="-276"/>
                      <w:w w:val="71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5B6697"/>
                      <w:spacing w:val="0"/>
                      <w:w w:val="42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29126pt;margin-top:-2.428356pt;width:5.2059pt;height:33.5pt;mso-position-horizontal-relative:page;mso-position-vertical-relative:paragraph;z-index:-16026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Times New Roman" w:hAnsi="Times New Roman" w:cs="Times New Roman" w:eastAsia="Times New Roman"/>
                      <w:sz w:val="67"/>
                      <w:szCs w:val="6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909090"/>
                      <w:spacing w:val="0"/>
                      <w:w w:val="28"/>
                      <w:b/>
                      <w:bCs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67"/>
                      <w:szCs w:val="6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0"/>
          <w:w w:val="119"/>
        </w:rPr>
        <w:t>Büle</w: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-17"/>
          <w:w w:val="119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0"/>
          <w:w w:val="119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0"/>
          <w:w w:val="119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-16"/>
          <w:w w:val="11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83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95B5D"/>
          <w:spacing w:val="-66"/>
          <w:w w:val="132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5A5A5"/>
          <w:spacing w:val="0"/>
          <w:w w:val="6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65" w:lineRule="atLeast"/>
        <w:ind w:left="165" w:right="2019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B5D"/>
          <w:spacing w:val="0"/>
          <w:w w:val="90"/>
        </w:rPr>
        <w:t>Itfaiy</w:t>
      </w:r>
      <w:r>
        <w:rPr>
          <w:rFonts w:ascii="Arial" w:hAnsi="Arial" w:cs="Arial" w:eastAsia="Arial"/>
          <w:sz w:val="19"/>
          <w:szCs w:val="19"/>
          <w:color w:val="595B5D"/>
          <w:spacing w:val="0"/>
          <w:w w:val="90"/>
        </w:rPr>
        <w:t>e</w:t>
      </w:r>
      <w:r>
        <w:rPr>
          <w:rFonts w:ascii="Arial" w:hAnsi="Arial" w:cs="Arial" w:eastAsia="Arial"/>
          <w:sz w:val="19"/>
          <w:szCs w:val="19"/>
          <w:color w:val="595B5D"/>
          <w:spacing w:val="15"/>
          <w:w w:val="90"/>
        </w:rPr>
        <w:t> </w:t>
      </w:r>
      <w:r>
        <w:rPr>
          <w:rFonts w:ascii="Arial" w:hAnsi="Arial" w:cs="Arial" w:eastAsia="Arial"/>
          <w:sz w:val="18"/>
          <w:szCs w:val="18"/>
          <w:color w:val="595B5D"/>
          <w:spacing w:val="0"/>
          <w:w w:val="90"/>
        </w:rPr>
        <w:t>V</w:t>
      </w:r>
      <w:r>
        <w:rPr>
          <w:rFonts w:ascii="Arial" w:hAnsi="Arial" w:cs="Arial" w:eastAsia="Arial"/>
          <w:sz w:val="18"/>
          <w:szCs w:val="18"/>
          <w:color w:val="595B5D"/>
          <w:spacing w:val="28"/>
          <w:w w:val="9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0"/>
        </w:rPr>
        <w:t>ngı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300" w:right="200"/>
          <w:cols w:num="3" w:equalWidth="0">
            <w:col w:w="2530" w:space="174"/>
            <w:col w:w="1423" w:space="4059"/>
            <w:col w:w="3234"/>
          </w:cols>
        </w:sectPr>
      </w:pPr>
      <w:rPr/>
    </w:p>
    <w:p>
      <w:pPr>
        <w:spacing w:before="0" w:after="0" w:line="197" w:lineRule="atLeast"/>
        <w:ind w:right="-20"/>
        <w:jc w:val="right"/>
        <w:rPr>
          <w:rFonts w:ascii="Times New Roman" w:hAnsi="Times New Roman" w:cs="Times New Roman" w:eastAsia="Times New Roman"/>
          <w:sz w:val="115"/>
          <w:szCs w:val="115"/>
        </w:rPr>
      </w:pPr>
      <w:rPr/>
      <w:r>
        <w:rPr/>
        <w:pict>
          <v:group style="position:absolute;margin-left:465.978943pt;margin-top:38.356174pt;width:.1pt;height:10.264374pt;mso-position-horizontal-relative:page;mso-position-vertical-relative:paragraph;z-index:-16039" coordorigin="9320,767" coordsize="2,205">
            <v:shape style="position:absolute;left:9320;top:767;width:2;height:205" coordorigin="9320,767" coordsize="0,205" path="m9320,972l9320,767e" filled="f" stroked="t" strokeweight=".711962pt" strokecolor="#838383">
              <v:path arrowok="t"/>
            </v:shape>
          </v:group>
          <w10:wrap type="none"/>
        </w:pict>
      </w:r>
      <w:r>
        <w:rPr/>
        <w:pict>
          <v:group style="position:absolute;margin-left:507.564972pt;margin-top:34.220818pt;width:4.5954pt;height:20.192872pt;mso-position-horizontal-relative:page;mso-position-vertical-relative:paragraph;z-index:-16035" coordorigin="10151,684" coordsize="92,404">
            <v:shape style="position:absolute;left:10151;top:684;width:92;height:404" coordorigin="10151,684" coordsize="92,404" path="m10151,684l10243,684,10243,1088,10151,1088,10151,684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8.080963pt;margin-top:49.964016pt;width:5.920875pt;height:12.96045pt;mso-position-horizontal-relative:page;mso-position-vertical-relative:paragraph;z-index:-16034" coordorigin="9362,999" coordsize="118,259">
            <v:shape style="position:absolute;left:9362;top:999;width:118;height:259" coordorigin="9362,999" coordsize="118,259" path="m9362,999l9480,999,9480,1258,9362,1258,9362,999e" filled="t" fillcolor="#EB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2.514832pt;margin-top:30.938885pt;width:7.2675pt;height:28.5pt;mso-position-horizontal-relative:page;mso-position-vertical-relative:paragraph;z-index:-16030" type="#_x0000_t202" filled="f" stroked="f">
            <v:textbox inset="0,0,0,0">
              <w:txbxContent>
                <w:p>
                  <w:pPr>
                    <w:spacing w:before="0" w:after="0" w:line="570" w:lineRule="exact"/>
                    <w:ind w:right="-125"/>
                    <w:jc w:val="left"/>
                    <w:rPr>
                      <w:rFonts w:ascii="Times New Roman" w:hAnsi="Times New Roman" w:cs="Times New Roman" w:eastAsia="Times New Roman"/>
                      <w:sz w:val="57"/>
                      <w:szCs w:val="5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424242"/>
                      <w:spacing w:val="0"/>
                      <w:w w:val="5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57"/>
                      <w:szCs w:val="5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6.107178pt;margin-top:28.952278pt;width:19.297535pt;height:10.5pt;mso-position-horizontal-relative:page;mso-position-vertical-relative:paragraph;z-index:-1602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0"/>
                      <w:w w:val="100"/>
                      <w:i/>
                    </w:rPr>
                    <w:t>tt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424242"/>
                      <w:spacing w:val="26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13131"/>
                      <w:spacing w:val="0"/>
                      <w:w w:val="258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945465pt;margin-top:52.141762pt;width:5.920875pt;height:9.5pt;mso-position-horizontal-relative:page;mso-position-vertical-relative:paragraph;z-index:-16028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BABABA"/>
                      <w:spacing w:val="0"/>
                      <w:w w:val="224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13131"/>
          <w:spacing w:val="-99"/>
          <w:w w:val="563"/>
          <w:position w:val="7"/>
        </w:rPr>
        <w:t>,</w:t>
      </w:r>
      <w:r>
        <w:rPr>
          <w:rFonts w:ascii="Arial" w:hAnsi="Arial" w:cs="Arial" w:eastAsia="Arial"/>
          <w:sz w:val="14"/>
          <w:szCs w:val="14"/>
          <w:color w:val="595B5D"/>
          <w:spacing w:val="0"/>
          <w:w w:val="96"/>
          <w:b/>
          <w:bCs/>
          <w:i/>
          <w:position w:val="0"/>
        </w:rPr>
        <w:t>1</w:t>
      </w:r>
      <w:r>
        <w:rPr>
          <w:rFonts w:ascii="Arial" w:hAnsi="Arial" w:cs="Arial" w:eastAsia="Arial"/>
          <w:sz w:val="14"/>
          <w:szCs w:val="14"/>
          <w:color w:val="595B5D"/>
          <w:spacing w:val="-35"/>
          <w:w w:val="96"/>
          <w:b/>
          <w:bCs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115"/>
          <w:szCs w:val="115"/>
          <w:color w:val="313131"/>
          <w:spacing w:val="-155"/>
          <w:w w:val="92"/>
          <w:position w:val="19"/>
        </w:rPr>
        <w:t>.</w:t>
      </w:r>
      <w:r>
        <w:rPr>
          <w:rFonts w:ascii="Times New Roman" w:hAnsi="Times New Roman" w:cs="Times New Roman" w:eastAsia="Times New Roman"/>
          <w:sz w:val="115"/>
          <w:szCs w:val="115"/>
          <w:color w:val="000000"/>
          <w:spacing w:val="0"/>
          <w:w w:val="100"/>
          <w:position w:val="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90" w:lineRule="atLeas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512939pt;margin-top:11.211284pt;width:2.525805pt;height:18.5pt;mso-position-horizontal-relative:page;mso-position-vertical-relative:paragraph;z-index:-16027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595B5D"/>
                      <w:spacing w:val="0"/>
                      <w:w w:val="4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747474"/>
          <w:spacing w:val="-25"/>
          <w:w w:val="136"/>
          <w:position w:val="-7"/>
        </w:rPr>
        <w:t>·</w:t>
      </w:r>
      <w:r>
        <w:rPr>
          <w:rFonts w:ascii="Arial" w:hAnsi="Arial" w:cs="Arial" w:eastAsia="Arial"/>
          <w:sz w:val="19"/>
          <w:szCs w:val="19"/>
          <w:color w:val="424242"/>
          <w:spacing w:val="-59"/>
          <w:w w:val="79"/>
          <w:position w:val="0"/>
        </w:rPr>
        <w:t>•</w:t>
      </w:r>
      <w:r>
        <w:rPr>
          <w:rFonts w:ascii="Arial" w:hAnsi="Arial" w:cs="Arial" w:eastAsia="Arial"/>
          <w:sz w:val="19"/>
          <w:szCs w:val="19"/>
          <w:color w:val="747474"/>
          <w:spacing w:val="0"/>
          <w:w w:val="30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747474"/>
          <w:spacing w:val="13"/>
          <w:w w:val="31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79"/>
          <w:position w:val="0"/>
        </w:rPr>
        <w:t>•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24242"/>
          <w:spacing w:val="-26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251"/>
          <w:position w:val="-7"/>
        </w:rPr>
        <w:t>,</w:t>
      </w:r>
      <w:r>
        <w:rPr>
          <w:rFonts w:ascii="Arial" w:hAnsi="Arial" w:cs="Arial" w:eastAsia="Arial"/>
          <w:sz w:val="14"/>
          <w:szCs w:val="14"/>
          <w:color w:val="424242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424242"/>
          <w:spacing w:val="2"/>
          <w:w w:val="219"/>
          <w:position w:val="-7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58"/>
          <w:i/>
          <w:position w:val="0"/>
        </w:rPr>
        <w:t>1/J</w:t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100"/>
          <w:i/>
          <w:position w:val="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292"/>
          <w:position w:val="0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  <w:cols w:num="2" w:equalWidth="0">
            <w:col w:w="9619" w:space="129"/>
            <w:col w:w="1672"/>
          </w:cols>
        </w:sectPr>
      </w:pPr>
      <w:rPr/>
    </w:p>
    <w:p>
      <w:pPr>
        <w:spacing w:before="0" w:after="0" w:line="686" w:lineRule="atLeas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08" w:lineRule="exact"/>
        <w:ind w:right="321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7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4"/>
          <w:position w:val="-7"/>
        </w:rPr>
        <w:t>Çvş.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68" w:lineRule="atLeast"/>
        <w:ind w:right="-20"/>
        <w:jc w:val="left"/>
        <w:rPr>
          <w:rFonts w:ascii="Arial" w:hAnsi="Arial" w:cs="Arial" w:eastAsia="Arial"/>
          <w:sz w:val="47"/>
          <w:szCs w:val="4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13131"/>
          <w:w w:val="105"/>
        </w:rPr>
        <w:t>Müd</w:t>
      </w:r>
      <w:r>
        <w:rPr>
          <w:rFonts w:ascii="Arial" w:hAnsi="Arial" w:cs="Arial" w:eastAsia="Arial"/>
          <w:sz w:val="17"/>
          <w:szCs w:val="17"/>
          <w:color w:val="313131"/>
          <w:spacing w:val="-9"/>
          <w:w w:val="105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BABABA"/>
          <w:spacing w:val="-63"/>
          <w:w w:val="61"/>
          <w:position w:val="-14"/>
        </w:rPr>
        <w:t>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5"/>
          <w:position w:val="0"/>
        </w:rPr>
        <w:t>hal•</w:t>
      </w:r>
      <w:r>
        <w:rPr>
          <w:rFonts w:ascii="Arial" w:hAnsi="Arial" w:cs="Arial" w:eastAsia="Arial"/>
          <w:sz w:val="17"/>
          <w:szCs w:val="17"/>
          <w:color w:val="313131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-154"/>
          <w:w w:val="103"/>
          <w:i/>
          <w:position w:val="0"/>
        </w:rPr>
        <w:t>M</w:t>
      </w:r>
      <w:r>
        <w:rPr>
          <w:rFonts w:ascii="Times New Roman" w:hAnsi="Times New Roman" w:cs="Times New Roman" w:eastAsia="Times New Roman"/>
          <w:sz w:val="36"/>
          <w:szCs w:val="36"/>
          <w:color w:val="595B5D"/>
          <w:spacing w:val="0"/>
          <w:w w:val="31"/>
          <w:b/>
          <w:bCs/>
          <w:position w:val="-14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595B5D"/>
          <w:spacing w:val="-66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-5"/>
          <w:w w:val="85"/>
          <w:b/>
          <w:bCs/>
          <w:position w:val="-14"/>
        </w:rPr>
        <w:t>-</w:t>
      </w:r>
      <w:r>
        <w:rPr>
          <w:rFonts w:ascii="Arial" w:hAnsi="Arial" w:cs="Arial" w:eastAsia="Arial"/>
          <w:sz w:val="24"/>
          <w:szCs w:val="24"/>
          <w:color w:val="313131"/>
          <w:spacing w:val="-41"/>
          <w:w w:val="102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0"/>
          <w:w w:val="85"/>
          <w:b/>
          <w:bCs/>
          <w:position w:val="-14"/>
        </w:rPr>
        <w:t>;-:.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-86"/>
          <w:w w:val="84"/>
          <w:b/>
          <w:bCs/>
          <w:position w:val="-14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0"/>
          <w:w w:val="40"/>
          <w:b/>
          <w:bCs/>
          <w:position w:val="-14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909090"/>
          <w:spacing w:val="-18"/>
          <w:w w:val="40"/>
          <w:b/>
          <w:bCs/>
          <w:position w:val="-14"/>
        </w:rPr>
        <w:t>.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246"/>
          <w:position w:val="0"/>
        </w:rPr>
        <w:t>"</w:t>
      </w:r>
      <w:r>
        <w:rPr>
          <w:rFonts w:ascii="Arial" w:hAnsi="Arial" w:cs="Arial" w:eastAsia="Arial"/>
          <w:sz w:val="17"/>
          <w:szCs w:val="17"/>
          <w:color w:val="313131"/>
          <w:spacing w:val="-30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-15"/>
          <w:w w:val="245"/>
          <w:position w:val="0"/>
        </w:rPr>
        <w:t>'</w:t>
      </w:r>
      <w:r>
        <w:rPr>
          <w:rFonts w:ascii="Arial" w:hAnsi="Arial" w:cs="Arial" w:eastAsia="Arial"/>
          <w:sz w:val="17"/>
          <w:szCs w:val="17"/>
          <w:color w:val="595B5D"/>
          <w:spacing w:val="0"/>
          <w:w w:val="75"/>
          <w:position w:val="0"/>
        </w:rPr>
        <w:t>D</w:t>
      </w:r>
      <w:r>
        <w:rPr>
          <w:rFonts w:ascii="Arial" w:hAnsi="Arial" w:cs="Arial" w:eastAsia="Arial"/>
          <w:sz w:val="17"/>
          <w:szCs w:val="17"/>
          <w:color w:val="595B5D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87"/>
          <w:position w:val="0"/>
        </w:rPr>
        <w:t>v</w:t>
      </w:r>
      <w:r>
        <w:rPr>
          <w:rFonts w:ascii="Arial" w:hAnsi="Arial" w:cs="Arial" w:eastAsia="Arial"/>
          <w:sz w:val="23"/>
          <w:szCs w:val="23"/>
          <w:color w:val="595B5D"/>
          <w:spacing w:val="-15"/>
          <w:w w:val="87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747474"/>
          <w:spacing w:val="2"/>
          <w:w w:val="210"/>
          <w:position w:val="0"/>
        </w:rPr>
        <w:t>)</w:t>
      </w:r>
      <w:r>
        <w:rPr>
          <w:rFonts w:ascii="Arial" w:hAnsi="Arial" w:cs="Arial" w:eastAsia="Arial"/>
          <w:sz w:val="23"/>
          <w:szCs w:val="23"/>
          <w:color w:val="595B5D"/>
          <w:spacing w:val="0"/>
          <w:w w:val="103"/>
          <w:position w:val="0"/>
        </w:rPr>
        <w:t>\</w:t>
      </w:r>
      <w:r>
        <w:rPr>
          <w:rFonts w:ascii="Arial" w:hAnsi="Arial" w:cs="Arial" w:eastAsia="Arial"/>
          <w:sz w:val="23"/>
          <w:szCs w:val="23"/>
          <w:color w:val="595B5D"/>
          <w:spacing w:val="-9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383"/>
          <w:b/>
          <w:bCs/>
          <w:position w:val="0"/>
        </w:rPr>
        <w:t>l</w:t>
      </w:r>
      <w:r>
        <w:rPr>
          <w:rFonts w:ascii="Arial" w:hAnsi="Arial" w:cs="Arial" w:eastAsia="Arial"/>
          <w:sz w:val="27"/>
          <w:szCs w:val="27"/>
          <w:color w:val="313131"/>
          <w:spacing w:val="-167"/>
          <w:w w:val="383"/>
          <w:b/>
          <w:bCs/>
          <w:position w:val="0"/>
        </w:rPr>
        <w:t> </w:t>
      </w:r>
      <w:r>
        <w:rPr>
          <w:rFonts w:ascii="Arial" w:hAnsi="Arial" w:cs="Arial" w:eastAsia="Arial"/>
          <w:sz w:val="47"/>
          <w:szCs w:val="47"/>
          <w:color w:val="424242"/>
          <w:spacing w:val="0"/>
          <w:w w:val="52"/>
          <w:i/>
          <w:position w:val="0"/>
        </w:rPr>
        <w:t>J</w:t>
      </w:r>
      <w:r>
        <w:rPr>
          <w:rFonts w:ascii="Arial" w:hAnsi="Arial" w:cs="Arial" w:eastAsia="Arial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  <w:cols w:num="2" w:equalWidth="0">
            <w:col w:w="5731" w:space="2456"/>
            <w:col w:w="3233"/>
          </w:cols>
        </w:sectPr>
      </w:pPr>
      <w:rPr/>
    </w:p>
    <w:p>
      <w:pPr>
        <w:spacing w:before="0" w:after="0" w:line="174" w:lineRule="atLeast"/>
        <w:ind w:right="628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24242"/>
          <w:w w:val="44"/>
        </w:rPr>
        <w:t>.,</w:t>
      </w:r>
      <w:r>
        <w:rPr>
          <w:rFonts w:ascii="Arial" w:hAnsi="Arial" w:cs="Arial" w:eastAsia="Arial"/>
          <w:sz w:val="34"/>
          <w:szCs w:val="34"/>
          <w:color w:val="313131"/>
          <w:w w:val="50"/>
          <w:position w:val="-8"/>
        </w:rPr>
      </w:r>
      <w:r>
        <w:rPr>
          <w:rFonts w:ascii="Arial" w:hAnsi="Arial" w:cs="Arial" w:eastAsia="Arial"/>
          <w:sz w:val="34"/>
          <w:szCs w:val="34"/>
          <w:color w:val="313131"/>
          <w:spacing w:val="-15"/>
          <w:w w:val="50"/>
          <w:emboss/>
          <w:position w:val="-8"/>
        </w:rPr>
        <w:t>.</w:t>
      </w:r>
      <w:r>
        <w:rPr>
          <w:rFonts w:ascii="Arial" w:hAnsi="Arial" w:cs="Arial" w:eastAsia="Arial"/>
          <w:sz w:val="34"/>
          <w:szCs w:val="34"/>
          <w:color w:val="313131"/>
          <w:spacing w:val="-15"/>
          <w:w w:val="50"/>
          <w:emboss/>
          <w:position w:val="-8"/>
        </w:rPr>
      </w:r>
      <w:r>
        <w:rPr>
          <w:rFonts w:ascii="Arial" w:hAnsi="Arial" w:cs="Arial" w:eastAsia="Arial"/>
          <w:sz w:val="34"/>
          <w:szCs w:val="34"/>
          <w:color w:val="313131"/>
          <w:spacing w:val="-15"/>
          <w:w w:val="50"/>
          <w:position w:val="-8"/>
        </w:rPr>
      </w:r>
      <w:r>
        <w:rPr>
          <w:rFonts w:ascii="Arial" w:hAnsi="Arial" w:cs="Arial" w:eastAsia="Arial"/>
          <w:sz w:val="34"/>
          <w:szCs w:val="34"/>
          <w:color w:val="313131"/>
          <w:spacing w:val="-15"/>
          <w:w w:val="50"/>
          <w:position w:val="-8"/>
        </w:rPr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18"/>
          <w:w w:val="44"/>
          <w:position w:val="0"/>
        </w:rPr>
        <w:t>.</w:t>
      </w:r>
      <w:r>
        <w:rPr>
          <w:rFonts w:ascii="Arial" w:hAnsi="Arial" w:cs="Arial" w:eastAsia="Arial"/>
          <w:sz w:val="34"/>
          <w:szCs w:val="34"/>
          <w:color w:val="313131"/>
          <w:spacing w:val="0"/>
          <w:w w:val="50"/>
          <w:position w:val="-8"/>
        </w:rPr>
        <w:t>.</w:t>
      </w:r>
      <w:r>
        <w:rPr>
          <w:rFonts w:ascii="Arial" w:hAnsi="Arial" w:cs="Arial" w:eastAsia="Arial"/>
          <w:sz w:val="34"/>
          <w:szCs w:val="34"/>
          <w:color w:val="313131"/>
          <w:spacing w:val="-36"/>
          <w:w w:val="50"/>
          <w:position w:val="-8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241"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93"/>
          <w:position w:val="0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2"/>
          <w:w w:val="193"/>
          <w:position w:val="0"/>
        </w:rPr>
        <w:t>f</w:t>
      </w:r>
      <w:r>
        <w:rPr>
          <w:rFonts w:ascii="Arial" w:hAnsi="Arial" w:cs="Arial" w:eastAsia="Arial"/>
          <w:sz w:val="26"/>
          <w:szCs w:val="26"/>
          <w:color w:val="909090"/>
          <w:spacing w:val="-50"/>
          <w:w w:val="58"/>
          <w:position w:val="-8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BABABA"/>
          <w:spacing w:val="-64"/>
          <w:w w:val="92"/>
          <w:position w:val="0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747474"/>
          <w:spacing w:val="-66"/>
          <w:w w:val="73"/>
          <w:position w:val="0"/>
        </w:rPr>
        <w:t>.</w:t>
      </w:r>
      <w:r>
        <w:rPr>
          <w:rFonts w:ascii="Arial" w:hAnsi="Arial" w:cs="Arial" w:eastAsia="Arial"/>
          <w:sz w:val="26"/>
          <w:szCs w:val="26"/>
          <w:color w:val="909090"/>
          <w:spacing w:val="-12"/>
          <w:w w:val="57"/>
          <w:position w:val="-8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909090"/>
          <w:spacing w:val="-90"/>
          <w:w w:val="91"/>
          <w:position w:val="0"/>
        </w:rPr>
        <w:t>r</w:t>
      </w:r>
      <w:r>
        <w:rPr>
          <w:rFonts w:ascii="Arial" w:hAnsi="Arial" w:cs="Arial" w:eastAsia="Arial"/>
          <w:sz w:val="26"/>
          <w:szCs w:val="26"/>
          <w:color w:val="909090"/>
          <w:spacing w:val="-83"/>
          <w:w w:val="57"/>
          <w:position w:val="-8"/>
        </w:rPr>
        <w:t>"</w:t>
      </w:r>
      <w:r>
        <w:rPr>
          <w:rFonts w:ascii="Arial" w:hAnsi="Arial" w:cs="Arial" w:eastAsia="Arial"/>
          <w:sz w:val="26"/>
          <w:szCs w:val="26"/>
          <w:color w:val="909090"/>
          <w:spacing w:val="-83"/>
          <w:w w:val="164"/>
          <w:position w:val="-8"/>
        </w:rPr>
      </w:r>
      <w:r>
        <w:rPr>
          <w:rFonts w:ascii="Arial" w:hAnsi="Arial" w:cs="Arial" w:eastAsia="Arial"/>
          <w:sz w:val="26"/>
          <w:szCs w:val="26"/>
          <w:color w:val="909090"/>
          <w:spacing w:val="-117"/>
          <w:w w:val="164"/>
          <w:emboss/>
          <w:position w:val="-8"/>
        </w:rPr>
        <w:t>·</w:t>
      </w:r>
      <w:r>
        <w:rPr>
          <w:rFonts w:ascii="Arial" w:hAnsi="Arial" w:cs="Arial" w:eastAsia="Arial"/>
          <w:sz w:val="26"/>
          <w:szCs w:val="26"/>
          <w:color w:val="909090"/>
          <w:spacing w:val="-117"/>
          <w:w w:val="164"/>
          <w:emboss/>
          <w:position w:val="-8"/>
        </w:rPr>
      </w:r>
      <w:r>
        <w:rPr>
          <w:rFonts w:ascii="Arial" w:hAnsi="Arial" w:cs="Arial" w:eastAsia="Arial"/>
          <w:sz w:val="26"/>
          <w:szCs w:val="26"/>
          <w:color w:val="909090"/>
          <w:spacing w:val="-117"/>
          <w:w w:val="164"/>
          <w:position w:val="-8"/>
        </w:rPr>
      </w:r>
      <w:r>
        <w:rPr>
          <w:rFonts w:ascii="Arial" w:hAnsi="Arial" w:cs="Arial" w:eastAsia="Arial"/>
          <w:sz w:val="26"/>
          <w:szCs w:val="26"/>
          <w:color w:val="909090"/>
          <w:spacing w:val="-6"/>
          <w:w w:val="57"/>
          <w:position w:val="-8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595B5D"/>
          <w:spacing w:val="-13"/>
          <w:w w:val="61"/>
          <w:position w:val="0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595B5D"/>
          <w:spacing w:val="0"/>
          <w:w w:val="62"/>
          <w:position w:val="0"/>
        </w:rPr>
        <w:t>"</w:t>
      </w:r>
      <w:r>
        <w:rPr>
          <w:rFonts w:ascii="Times New Roman" w:hAnsi="Times New Roman" w:cs="Times New Roman" w:eastAsia="Times New Roman"/>
          <w:sz w:val="30"/>
          <w:szCs w:val="30"/>
          <w:color w:val="595B5D"/>
          <w:spacing w:val="-18"/>
          <w:w w:val="62"/>
          <w:position w:val="0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747474"/>
          <w:spacing w:val="0"/>
          <w:w w:val="180"/>
          <w:position w:val="0"/>
        </w:rPr>
        <w:t>/</w:t>
      </w:r>
      <w:r>
        <w:rPr>
          <w:rFonts w:ascii="Times New Roman" w:hAnsi="Times New Roman" w:cs="Times New Roman" w:eastAsia="Times New Roman"/>
          <w:sz w:val="30"/>
          <w:szCs w:val="30"/>
          <w:color w:val="747474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14"/>
          <w:w w:val="77"/>
          <w:position w:val="0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42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-9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26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16"/>
          <w:position w:val="0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8" w:lineRule="atLeast"/>
        <w:ind w:right="673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09090"/>
          <w:spacing w:val="-8"/>
          <w:w w:val="220"/>
          <w:i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595B5D"/>
          <w:spacing w:val="0"/>
          <w:w w:val="133"/>
          <w:i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9" w:after="0" w:line="240" w:lineRule="auto"/>
        <w:ind w:right="691"/>
        <w:jc w:val="right"/>
        <w:tabs>
          <w:tab w:pos="10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09090"/>
          <w:w w:val="203"/>
        </w:rPr>
        <w:t>,</w:t>
      </w:r>
      <w:r>
        <w:rPr>
          <w:rFonts w:ascii="Arial" w:hAnsi="Arial" w:cs="Arial" w:eastAsia="Arial"/>
          <w:sz w:val="11"/>
          <w:szCs w:val="11"/>
          <w:color w:val="747474"/>
          <w:spacing w:val="-18"/>
          <w:w w:val="183"/>
        </w:rPr>
        <w:t>)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214"/>
        </w:rPr>
        <w:t>'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</w:rPr>
        <w:t>    </w:t>
      </w:r>
      <w:r>
        <w:rPr>
          <w:rFonts w:ascii="Arial" w:hAnsi="Arial" w:cs="Arial" w:eastAsia="Arial"/>
          <w:sz w:val="11"/>
          <w:szCs w:val="11"/>
          <w:color w:val="424242"/>
          <w:spacing w:val="7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</w:rPr>
        <w:t>\}</w:t>
      </w:r>
      <w:r>
        <w:rPr>
          <w:rFonts w:ascii="Arial" w:hAnsi="Arial" w:cs="Arial" w:eastAsia="Arial"/>
          <w:sz w:val="11"/>
          <w:szCs w:val="11"/>
          <w:color w:val="424242"/>
          <w:spacing w:val="0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424242"/>
          <w:spacing w:val="28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87"/>
        </w:rPr>
        <w:t>j</w:t>
      </w:r>
      <w:r>
        <w:rPr>
          <w:rFonts w:ascii="Arial" w:hAnsi="Arial" w:cs="Arial" w:eastAsia="Arial"/>
          <w:sz w:val="11"/>
          <w:szCs w:val="11"/>
          <w:color w:val="313131"/>
          <w:spacing w:val="0"/>
          <w:w w:val="187"/>
        </w:rPr>
        <w:t>.</w:t>
      </w:r>
      <w:r>
        <w:rPr>
          <w:rFonts w:ascii="Arial" w:hAnsi="Arial" w:cs="Arial" w:eastAsia="Arial"/>
          <w:sz w:val="11"/>
          <w:szCs w:val="11"/>
          <w:color w:val="313131"/>
          <w:spacing w:val="-34"/>
          <w:w w:val="187"/>
        </w:rPr>
        <w:t> </w:t>
      </w:r>
      <w:r>
        <w:rPr>
          <w:rFonts w:ascii="Arial" w:hAnsi="Arial" w:cs="Arial" w:eastAsia="Arial"/>
          <w:sz w:val="11"/>
          <w:szCs w:val="11"/>
          <w:color w:val="313131"/>
          <w:spacing w:val="-8"/>
          <w:w w:val="600"/>
        </w:rPr>
        <w:t>'</w:t>
      </w:r>
      <w:r>
        <w:rPr>
          <w:rFonts w:ascii="Arial" w:hAnsi="Arial" w:cs="Arial" w:eastAsia="Arial"/>
          <w:sz w:val="11"/>
          <w:szCs w:val="11"/>
          <w:color w:val="595B5D"/>
          <w:spacing w:val="0"/>
          <w:w w:val="122"/>
        </w:rPr>
        <w:t>•</w:t>
      </w:r>
      <w:r>
        <w:rPr>
          <w:rFonts w:ascii="Arial" w:hAnsi="Arial" w:cs="Arial" w:eastAsia="Arial"/>
          <w:sz w:val="11"/>
          <w:szCs w:val="11"/>
          <w:color w:val="595B5D"/>
          <w:spacing w:val="0"/>
          <w:w w:val="100"/>
        </w:rPr>
        <w:tab/>
      </w:r>
      <w:r>
        <w:rPr>
          <w:rFonts w:ascii="Arial" w:hAnsi="Arial" w:cs="Arial" w:eastAsia="Arial"/>
          <w:sz w:val="11"/>
          <w:szCs w:val="11"/>
          <w:color w:val="595B5D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747474"/>
          <w:spacing w:val="0"/>
          <w:w w:val="290"/>
        </w:rPr>
        <w:t>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17" w:after="0" w:line="240" w:lineRule="auto"/>
        <w:ind w:right="1268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b/>
          <w:bCs/>
        </w:rPr>
        <w:t>Jv,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85"/>
          <w:b/>
          <w:bCs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747474"/>
          <w:spacing w:val="-7"/>
          <w:w w:val="171"/>
          <w:b/>
          <w:bCs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12"/>
          <w:b/>
          <w:bCs/>
        </w:rPr>
        <w:t>u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0"/>
          <w:spacing w:val="0"/>
          <w:w w:val="110"/>
        </w:rPr>
        <w:t>•.,.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</w:sectPr>
      </w:pPr>
      <w:rPr/>
    </w:p>
    <w:p>
      <w:pPr>
        <w:spacing w:before="42" w:after="0" w:line="145" w:lineRule="exact"/>
        <w:ind w:left="289" w:right="-49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v:group style="position:absolute;margin-left:19.934929pt;margin-top:30.437143pt;width:561.144509pt;height:804.913769pt;mso-position-horizontal-relative:page;mso-position-vertical-relative:page;z-index:-16040" coordorigin="399,609" coordsize="11223,16098">
            <v:group style="position:absolute;left:422;top:616;width:2;height:592" coordorigin="422,616" coordsize="2,592">
              <v:shape style="position:absolute;left:422;top:616;width:2;height:592" coordorigin="422,616" coordsize="0,592" path="m422,1208l422,616e" filled="f" stroked="t" strokeweight=".711962pt" strokecolor="#676767">
                <v:path arrowok="t"/>
              </v:shape>
            </v:group>
            <v:group style="position:absolute;left:413;top:637;width:8093;height:2" coordorigin="413,637" coordsize="8093,2">
              <v:shape style="position:absolute;left:413;top:637;width:8093;height:2" coordorigin="413,637" coordsize="8093,0" path="m413,637l8506,637e" filled="f" stroked="t" strokeweight=".949282pt" strokecolor="#4B4B4B">
                <v:path arrowok="t"/>
              </v:shape>
            </v:group>
            <v:group style="position:absolute;left:2442;top:630;width:2;height:1499" coordorigin="2442,630" coordsize="2,1499">
              <v:shape style="position:absolute;left:2442;top:630;width:2;height:1499" coordorigin="2442,630" coordsize="0,1499" path="m2442,2129l2442,630e" filled="f" stroked="t" strokeweight=".711962pt" strokecolor="#3F3F3F">
                <v:path arrowok="t"/>
              </v:shape>
            </v:group>
            <v:group style="position:absolute;left:8449;top:645;width:266;height:2" coordorigin="8449,645" coordsize="266,2">
              <v:shape style="position:absolute;left:8449;top:645;width:266;height:2" coordorigin="8449,645" coordsize="266,0" path="m8449,645l8714,645e" filled="f" stroked="t" strokeweight=".474641pt" strokecolor="#181818">
                <v:path arrowok="t"/>
              </v:shape>
            </v:group>
            <v:group style="position:absolute;left:8657;top:645;width:2938;height:2" coordorigin="8657,645" coordsize="2938,2">
              <v:shape style="position:absolute;left:8657;top:645;width:2938;height:2" coordorigin="8657,645" coordsize="2938,0" path="m8657,645l11595,645e" filled="f" stroked="t" strokeweight=".711962pt" strokecolor="#4B4B4B">
                <v:path arrowok="t"/>
              </v:shape>
            </v:group>
            <v:group style="position:absolute;left:9194;top:635;width:2;height:573" coordorigin="9194,635" coordsize="2,573">
              <v:shape style="position:absolute;left:9194;top:635;width:2;height:573" coordorigin="9194,635" coordsize="0,573" path="m9194,1208l9194,635e" filled="f" stroked="t" strokeweight=".711962pt" strokecolor="#4F4F4F">
                <v:path arrowok="t"/>
              </v:shape>
            </v:group>
            <v:group style="position:absolute;left:11588;top:625;width:2;height:2607" coordorigin="11588,625" coordsize="2,2607">
              <v:shape style="position:absolute;left:11588;top:625;width:2;height:2607" coordorigin="11588,625" coordsize="0,2607" path="m11588,3232l11588,625e" filled="f" stroked="t" strokeweight=".711962pt" strokecolor="#575757">
                <v:path arrowok="t"/>
              </v:shape>
            </v:group>
            <v:group style="position:absolute;left:9194;top:1151;width:2;height:329" coordorigin="9194,1151" coordsize="2,329">
              <v:shape style="position:absolute;left:9194;top:1151;width:2;height:329" coordorigin="9194,1151" coordsize="0,329" path="m9194,1480l9194,1151e" filled="f" stroked="t" strokeweight=".474641pt" strokecolor="#2B2B2B">
                <v:path arrowok="t"/>
              </v:shape>
            </v:group>
            <v:group style="position:absolute;left:11586;top:1151;width:2;height:497" coordorigin="11586,1151" coordsize="2,497">
              <v:shape style="position:absolute;left:11586;top:1151;width:2;height:497" coordorigin="11586,1151" coordsize="0,497" path="m11586,1647l11586,1151e" filled="f" stroked="t" strokeweight=".474641pt" strokecolor="#3F3F3F">
                <v:path arrowok="t"/>
              </v:shape>
            </v:group>
            <v:group style="position:absolute;left:9194;top:1423;width:2;height:711" coordorigin="9194,1423" coordsize="2,711">
              <v:shape style="position:absolute;left:9194;top:1423;width:2;height:711" coordorigin="9194,1423" coordsize="0,711" path="m9194,2134l9194,1423e" filled="f" stroked="t" strokeweight=".949282pt" strokecolor="#545454">
                <v:path arrowok="t"/>
              </v:shape>
            </v:group>
            <v:group style="position:absolute;left:422;top:1423;width:2;height:960" coordorigin="422,1423" coordsize="2,960">
              <v:shape style="position:absolute;left:422;top:1423;width:2;height:960" coordorigin="422,1423" coordsize="0,960" path="m422,2382l422,1423e" filled="f" stroked="t" strokeweight=".711962pt" strokecolor="#575757">
                <v:path arrowok="t"/>
              </v:shape>
            </v:group>
            <v:group style="position:absolute;left:422;top:2311;width:2;height:487" coordorigin="422,2311" coordsize="2,487">
              <v:shape style="position:absolute;left:422;top:2311;width:2;height:487" coordorigin="422,2311" coordsize="0,487" path="m422,2798l422,2311e" filled="f" stroked="t" strokeweight=".474641pt" strokecolor="#343434">
                <v:path arrowok="t"/>
              </v:shape>
            </v:group>
            <v:group style="position:absolute;left:413;top:2776;width:8482;height:2" coordorigin="413,2776" coordsize="8482,2">
              <v:shape style="position:absolute;left:413;top:2776;width:8482;height:2" coordorigin="413,2776" coordsize="8482,0" path="m413,2776l8895,2776e" filled="f" stroked="t" strokeweight=".711962pt" strokecolor="#484848">
                <v:path arrowok="t"/>
              </v:shape>
            </v:group>
            <v:group style="position:absolute;left:8657;top:2776;width:551;height:2" coordorigin="8657,2776" coordsize="551,2">
              <v:shape style="position:absolute;left:8657;top:2776;width:551;height:2" coordorigin="8657,2776" coordsize="551,0" path="m8657,2776l9208,2776e" filled="f" stroked="t" strokeweight=".474641pt" strokecolor="#343434">
                <v:path arrowok="t"/>
              </v:shape>
            </v:group>
            <v:group style="position:absolute;left:9151;top:2779;width:180;height:2" coordorigin="9151,2779" coordsize="180,2">
              <v:shape style="position:absolute;left:9151;top:2779;width:180;height:2" coordorigin="9151,2779" coordsize="180,0" path="m9151,2779l9331,2779e" filled="f" stroked="t" strokeweight=".474641pt" strokecolor="#1C1C1C">
                <v:path arrowok="t"/>
              </v:shape>
            </v:group>
            <v:group style="position:absolute;left:9274;top:2779;width:2326;height:2" coordorigin="9274,2779" coordsize="2326,2">
              <v:shape style="position:absolute;left:9274;top:2779;width:2326;height:2" coordorigin="9274,2779" coordsize="2326,0" path="m9274,2779l11600,2779e" filled="f" stroked="t" strokeweight=".711962pt" strokecolor="#545454">
                <v:path arrowok="t"/>
              </v:shape>
            </v:group>
            <v:group style="position:absolute;left:413;top:2989;width:8093;height:2" coordorigin="413,2989" coordsize="8093,2">
              <v:shape style="position:absolute;left:413;top:2989;width:8093;height:2" coordorigin="413,2989" coordsize="8093,0" path="m413,2989l8506,2989e" filled="f" stroked="t" strokeweight=".711962pt" strokecolor="#484848">
                <v:path arrowok="t"/>
              </v:shape>
            </v:group>
            <v:group style="position:absolute;left:422;top:2726;width:2;height:726" coordorigin="422,2726" coordsize="2,726">
              <v:shape style="position:absolute;left:422;top:2726;width:2;height:726" coordorigin="422,2726" coordsize="0,726" path="m422,3452l422,2726e" filled="f" stroked="t" strokeweight=".949282pt" strokecolor="#4B4B4B">
                <v:path arrowok="t"/>
              </v:shape>
            </v:group>
            <v:group style="position:absolute;left:8449;top:2993;width:266;height:2" coordorigin="8449,2993" coordsize="266,2">
              <v:shape style="position:absolute;left:8449;top:2993;width:266;height:2" coordorigin="8449,2993" coordsize="266,0" path="m8449,2993l8714,2993e" filled="f" stroked="t" strokeweight=".474641pt" strokecolor="#2B2B2B">
                <v:path arrowok="t"/>
              </v:shape>
            </v:group>
            <v:group style="position:absolute;left:8657;top:2993;width:2938;height:2" coordorigin="8657,2993" coordsize="2938,2">
              <v:shape style="position:absolute;left:8657;top:2993;width:2938;height:2" coordorigin="8657,2993" coordsize="2938,0" path="m8657,2993l11595,2993e" filled="f" stroked="t" strokeweight=".711962pt" strokecolor="#545454">
                <v:path arrowok="t"/>
              </v:shape>
            </v:group>
            <v:group style="position:absolute;left:413;top:3206;width:3546;height:2" coordorigin="413,3206" coordsize="3546,2">
              <v:shape style="position:absolute;left:413;top:3206;width:3546;height:2" coordorigin="413,3206" coordsize="3546,0" path="m413,3206l3959,3206e" filled="f" stroked="t" strokeweight=".949282pt" strokecolor="#4B4B4B">
                <v:path arrowok="t"/>
              </v:shape>
            </v:group>
            <v:group style="position:absolute;left:3902;top:3208;width:1899;height:2" coordorigin="3902,3208" coordsize="1899,2">
              <v:shape style="position:absolute;left:3902;top:3208;width:1899;height:2" coordorigin="3902,3208" coordsize="1899,0" path="m3902,3208l5800,3208e" filled="f" stroked="t" strokeweight=".474641pt" strokecolor="#3B3B3B">
                <v:path arrowok="t"/>
              </v:shape>
            </v:group>
            <v:group style="position:absolute;left:5743;top:3211;width:5852;height:2" coordorigin="5743,3211" coordsize="5852,2">
              <v:shape style="position:absolute;left:5743;top:3211;width:5852;height:2" coordorigin="5743,3211" coordsize="5852,0" path="m5743,3211l11595,3211e" filled="f" stroked="t" strokeweight=".711962pt" strokecolor="#4F4F4F">
                <v:path arrowok="t"/>
              </v:shape>
            </v:group>
            <v:group style="position:absolute;left:3937;top:3199;width:2;height:750" coordorigin="3937,3199" coordsize="2,750">
              <v:shape style="position:absolute;left:3937;top:3199;width:2;height:750" coordorigin="3937,3199" coordsize="0,750" path="m3937,3948l3937,3199e" filled="f" stroked="t" strokeweight=".711962pt" strokecolor="#343434">
                <v:path arrowok="t"/>
              </v:shape>
            </v:group>
            <v:group style="position:absolute;left:11591;top:3160;width:2;height:291" coordorigin="11591,3160" coordsize="2,291">
              <v:shape style="position:absolute;left:11591;top:3160;width:2;height:291" coordorigin="11591,3160" coordsize="0,291" path="m11591,3452l11591,3160e" filled="f" stroked="t" strokeweight=".474641pt" strokecolor="#3B3B3B">
                <v:path arrowok="t"/>
              </v:shape>
            </v:group>
            <v:group style="position:absolute;left:422;top:3394;width:2;height:248" coordorigin="422,3394" coordsize="2,248">
              <v:shape style="position:absolute;left:422;top:3394;width:2;height:248" coordorigin="422,3394" coordsize="0,248" path="m422,3643l422,3394e" filled="f" stroked="t" strokeweight=".474641pt" strokecolor="#282828">
                <v:path arrowok="t"/>
              </v:shape>
            </v:group>
            <v:group style="position:absolute;left:3930;top:3626;width:2525;height:2" coordorigin="3930,3626" coordsize="2525,2">
              <v:shape style="position:absolute;left:3930;top:3626;width:2525;height:2" coordorigin="3930,3626" coordsize="2525,0" path="m3930,3626l6455,3626e" filled="f" stroked="t" strokeweight=".711962pt" strokecolor="#575757">
                <v:path arrowok="t"/>
              </v:shape>
            </v:group>
            <v:group style="position:absolute;left:5961;top:3624;width:1073;height:2" coordorigin="5961,3624" coordsize="1073,2">
              <v:shape style="position:absolute;left:5961;top:3624;width:1073;height:2" coordorigin="5961,3624" coordsize="1073,0" path="m5961,3624l7034,3624e" filled="f" stroked="t" strokeweight=".711962pt" strokecolor="#A3A3A3">
                <v:path arrowok="t"/>
              </v:shape>
            </v:group>
            <v:group style="position:absolute;left:7027;top:3160;width:2;height:492" coordorigin="7027,3160" coordsize="2,492">
              <v:shape style="position:absolute;left:7027;top:3160;width:2;height:492" coordorigin="7027,3160" coordsize="0,492" path="m7027,3652l7027,3160e" filled="f" stroked="t" strokeweight=".949282pt" strokecolor="#606060">
                <v:path arrowok="t"/>
              </v:shape>
            </v:group>
            <v:group style="position:absolute;left:11591;top:3394;width:2;height:563" coordorigin="11591,3394" coordsize="2,563">
              <v:shape style="position:absolute;left:11591;top:3394;width:2;height:563" coordorigin="11591,3394" coordsize="0,563" path="m11591,3958l11591,3394e" filled="f" stroked="t" strokeweight=".949282pt" strokecolor="#606060">
                <v:path arrowok="t"/>
              </v:shape>
            </v:group>
            <v:group style="position:absolute;left:413;top:3939;width:1248;height:2" coordorigin="413,3939" coordsize="1248,2">
              <v:shape style="position:absolute;left:413;top:3939;width:1248;height:2" coordorigin="413,3939" coordsize="1248,0" path="m413,3939l1661,3939e" filled="f" stroked="t" strokeweight=".711962pt" strokecolor="#3B3B3B">
                <v:path arrowok="t"/>
              </v:shape>
            </v:group>
            <v:group style="position:absolute;left:1386;top:3936;width:10214;height:2" coordorigin="1386,3936" coordsize="10214,2">
              <v:shape style="position:absolute;left:1386;top:3936;width:10214;height:2" coordorigin="1386,3936" coordsize="10214,0" path="m1386,3936l11600,3936e" filled="f" stroked="t" strokeweight=".949282pt" strokecolor="#484848">
                <v:path arrowok="t"/>
              </v:shape>
            </v:group>
            <v:group style="position:absolute;left:7029;top:3581;width:2;height:372" coordorigin="7029,3581" coordsize="2,372">
              <v:shape style="position:absolute;left:7029;top:3581;width:2;height:372" coordorigin="7029,3581" coordsize="0,372" path="m7029,3953l7029,3581e" filled="f" stroked="t" strokeweight=".474641pt" strokecolor="#2F2F2F">
                <v:path arrowok="t"/>
              </v:shape>
            </v:group>
            <v:group style="position:absolute;left:413;top:4216;width:11183;height:2" coordorigin="413,4216" coordsize="11183,2">
              <v:shape style="position:absolute;left:413;top:4216;width:11183;height:2" coordorigin="413,4216" coordsize="11183,0" path="m413,4216l11595,4216e" filled="f" stroked="t" strokeweight=".949282pt" strokecolor="#4B4B4B">
                <v:path arrowok="t"/>
              </v:shape>
            </v:group>
            <v:group style="position:absolute;left:5743;top:4218;width:2155;height:2" coordorigin="5743,4218" coordsize="2155,2">
              <v:shape style="position:absolute;left:5743;top:4218;width:2155;height:2" coordorigin="5743,4218" coordsize="2155,0" path="m5743,4218l7898,4218e" filled="f" stroked="t" strokeweight=".711962pt" strokecolor="#3F3F3F">
                <v:path arrowok="t"/>
              </v:shape>
            </v:group>
            <v:group style="position:absolute;left:8657;top:4218;width:551;height:2" coordorigin="8657,4218" coordsize="551,2">
              <v:shape style="position:absolute;left:8657;top:4218;width:551;height:2" coordorigin="8657,4218" coordsize="551,0" path="m8657,4218l9208,4218e" filled="f" stroked="t" strokeweight=".711962pt" strokecolor="#484848">
                <v:path arrowok="t"/>
              </v:shape>
            </v:group>
            <v:group style="position:absolute;left:2435;top:4433;width:2226;height:2" coordorigin="2435,4433" coordsize="2226,2">
              <v:shape style="position:absolute;left:2435;top:4433;width:2226;height:2" coordorigin="2435,4433" coordsize="2226,0" path="m2435,4433l4661,4433e" filled="f" stroked="t" strokeweight=".711962pt" strokecolor="#4B4B4B">
                <v:path arrowok="t"/>
              </v:shape>
            </v:group>
            <v:group style="position:absolute;left:4604;top:4435;width:403;height:2" coordorigin="4604,4435" coordsize="403,2">
              <v:shape style="position:absolute;left:4604;top:4435;width:403;height:2" coordorigin="4604,4435" coordsize="403,0" path="m4604,4435l5007,4435e" filled="f" stroked="t" strokeweight=".474641pt" strokecolor="#1C1C1C">
                <v:path arrowok="t"/>
              </v:shape>
            </v:group>
            <v:group style="position:absolute;left:4951;top:4435;width:850;height:2" coordorigin="4951,4435" coordsize="850,2">
              <v:shape style="position:absolute;left:4951;top:4435;width:850;height:2" coordorigin="4951,4435" coordsize="850,0" path="m4951,4435l5800,4435e" filled="f" stroked="t" strokeweight=".949282pt" strokecolor="#4B4B4B">
                <v:path arrowok="t"/>
              </v:shape>
            </v:group>
            <v:group style="position:absolute;left:5743;top:4435;width:660;height:2" coordorigin="5743,4435" coordsize="660,2">
              <v:shape style="position:absolute;left:5743;top:4435;width:660;height:2" coordorigin="5743,4435" coordsize="660,0" path="m5743,4435l6403,4435e" filled="f" stroked="t" strokeweight=".474641pt" strokecolor="#2B2B2B">
                <v:path arrowok="t"/>
              </v:shape>
            </v:group>
            <v:group style="position:absolute;left:6322;top:4438;width:2183;height:2" coordorigin="6322,4438" coordsize="2183,2">
              <v:shape style="position:absolute;left:6322;top:4438;width:2183;height:2" coordorigin="6322,4438" coordsize="2183,0" path="m6322,4438l8506,4438e" filled="f" stroked="t" strokeweight=".949282pt" strokecolor="#4F4F4F">
                <v:path arrowok="t"/>
              </v:shape>
            </v:group>
            <v:group style="position:absolute;left:8449;top:4435;width:266;height:2" coordorigin="8449,4435" coordsize="266,2">
              <v:shape style="position:absolute;left:8449;top:4435;width:266;height:2" coordorigin="8449,4435" coordsize="266,0" path="m8449,4435l8714,4435e" filled="f" stroked="t" strokeweight=".474641pt" strokecolor="#2B2B2B">
                <v:path arrowok="t"/>
              </v:shape>
            </v:group>
            <v:group style="position:absolute;left:8657;top:4435;width:2938;height:2" coordorigin="8657,4435" coordsize="2938,2">
              <v:shape style="position:absolute;left:8657;top:4435;width:2938;height:2" coordorigin="8657,4435" coordsize="2938,0" path="m8657,4435l11595,4435e" filled="f" stroked="t" strokeweight=".711962pt" strokecolor="#545454">
                <v:path arrowok="t"/>
              </v:shape>
            </v:group>
            <v:group style="position:absolute;left:11593;top:4216;width:2;height:6326" coordorigin="11593,4216" coordsize="2,6326">
              <v:shape style="position:absolute;left:11593;top:4216;width:2;height:6326" coordorigin="11593,4216" coordsize="0,6326" path="m11593,10541l11593,4216e" filled="f" stroked="t" strokeweight=".711962pt" strokecolor="#5B5B5B">
                <v:path arrowok="t"/>
              </v:shape>
            </v:group>
            <v:group style="position:absolute;left:425;top:616;width:2;height:16084" coordorigin="425,616" coordsize="2,16084">
              <v:shape style="position:absolute;left:425;top:616;width:2;height:16084" coordorigin="425,616" coordsize="0,16084" path="m425,16700l425,616e" filled="f" stroked="t" strokeweight=".711962pt" strokecolor="#4B4B4B">
                <v:path arrowok="t"/>
              </v:shape>
            </v:group>
            <v:group style="position:absolute;left:4984;top:4426;width:2;height:2067" coordorigin="4984,4426" coordsize="2,2067">
              <v:shape style="position:absolute;left:4984;top:4426;width:2;height:2067" coordorigin="4984,4426" coordsize="0,2067" path="m4984,6493l4984,4426e" filled="f" stroked="t" strokeweight=".711962pt" strokecolor="#484848">
                <v:path arrowok="t"/>
              </v:shape>
            </v:group>
            <v:group style="position:absolute;left:4974;top:4860;width:1400;height:2" coordorigin="4974,4860" coordsize="1400,2">
              <v:shape style="position:absolute;left:4974;top:4860;width:1400;height:2" coordorigin="4974,4860" coordsize="1400,0" path="m4974,4860l6374,4860e" filled="f" stroked="t" strokeweight=".237321pt" strokecolor="#444444">
                <v:path arrowok="t"/>
              </v:shape>
            </v:group>
            <v:group style="position:absolute;left:7879;top:4426;width:2;height:258" coordorigin="7879,4426" coordsize="2,258">
              <v:shape style="position:absolute;left:7879;top:4426;width:2;height:258" coordorigin="7879,4426" coordsize="0,258" path="m7879,4683l7879,4426e" filled="f" stroked="t" strokeweight=".474641pt" strokecolor="#484848">
                <v:path arrowok="t"/>
              </v:shape>
            </v:group>
            <v:group style="position:absolute;left:11591;top:4387;width:2;height:296" coordorigin="11591,4387" coordsize="2,296">
              <v:shape style="position:absolute;left:11591;top:4387;width:2;height:296" coordorigin="11591,4387" coordsize="0,296" path="m11591,4683l11591,4387e" filled="f" stroked="t" strokeweight=".474641pt" strokecolor="#383838">
                <v:path arrowok="t"/>
              </v:shape>
            </v:group>
            <v:group style="position:absolute;left:2449;top:3934;width:2;height:12761" coordorigin="2449,3934" coordsize="2,12761">
              <v:shape style="position:absolute;left:2449;top:3934;width:2;height:12761" coordorigin="2449,3934" coordsize="0,12761" path="m2449,16695l2449,3934e" filled="f" stroked="t" strokeweight=".949282pt" strokecolor="#4B4B4B">
                <v:path arrowok="t"/>
              </v:shape>
            </v:group>
            <v:group style="position:absolute;left:6374;top:4860;width:1058;height:2" coordorigin="6374,4860" coordsize="1058,2">
              <v:shape style="position:absolute;left:6374;top:4860;width:1058;height:2" coordorigin="6374,4860" coordsize="1058,0" path="m6374,4860l7433,4860e" filled="f" stroked="t" strokeweight=".237321pt" strokecolor="#000000">
                <v:path arrowok="t"/>
              </v:shape>
            </v:group>
            <v:group style="position:absolute;left:7433;top:4860;width:1044;height:2" coordorigin="7433,4860" coordsize="1044,2">
              <v:shape style="position:absolute;left:7433;top:4860;width:1044;height:2" coordorigin="7433,4860" coordsize="1044,0" path="m7433,4860l8477,4860e" filled="f" stroked="t" strokeweight=".237321pt" strokecolor="#5B5B5B">
                <v:path arrowok="t"/>
              </v:shape>
            </v:group>
            <v:group style="position:absolute;left:7879;top:4626;width:2;height:267" coordorigin="7879,4626" coordsize="2,267">
              <v:shape style="position:absolute;left:7879;top:4626;width:2;height:267" coordorigin="7879,4626" coordsize="0,267" path="m7879,4893l7879,4626e" filled="f" stroked="t" strokeweight=".949282pt" strokecolor="#5B5B5B">
                <v:path arrowok="t"/>
              </v:shape>
            </v:group>
            <v:group style="position:absolute;left:8477;top:4860;width:3099;height:2" coordorigin="8477,4860" coordsize="3099,2">
              <v:shape style="position:absolute;left:8477;top:4860;width:3099;height:2" coordorigin="8477,4860" coordsize="3099,0" path="m8477,4860l11576,4860e" filled="f" stroked="t" strokeweight=".237321pt" strokecolor="#000000">
                <v:path arrowok="t"/>
              </v:shape>
            </v:group>
            <v:group style="position:absolute;left:2442;top:4831;width:2;height:339" coordorigin="2442,4831" coordsize="2,339">
              <v:shape style="position:absolute;left:2442;top:4831;width:2;height:339" coordorigin="2442,4831" coordsize="0,339" path="m2442,5170l2442,4831e" filled="f" stroked="t" strokeweight=".711962pt" strokecolor="#343434">
                <v:path arrowok="t"/>
              </v:shape>
            </v:group>
            <v:group style="position:absolute;left:4984;top:4602;width:2;height:807" coordorigin="4984,4602" coordsize="2,807">
              <v:shape style="position:absolute;left:4984;top:4602;width:2;height:807" coordorigin="4984,4602" coordsize="0,807" path="m4984,5409l4984,4602e" filled="f" stroked="t" strokeweight=".711962pt" strokecolor="#4F4F4F">
                <v:path arrowok="t"/>
              </v:shape>
            </v:group>
            <v:group style="position:absolute;left:4974;top:5154;width:3531;height:2" coordorigin="4974,5154" coordsize="3531,2">
              <v:shape style="position:absolute;left:4974;top:5154;width:3531;height:2" coordorigin="4974,5154" coordsize="3531,0" path="m4974,5154l8506,5154e" filled="f" stroked="t" strokeweight=".711962pt" strokecolor="#575757">
                <v:path arrowok="t"/>
              </v:shape>
            </v:group>
            <v:group style="position:absolute;left:8449;top:5154;width:883;height:2" coordorigin="8449,5154" coordsize="883,2">
              <v:shape style="position:absolute;left:8449;top:5154;width:883;height:2" coordorigin="8449,5154" coordsize="883,0" path="m8449,5154l9331,5154e" filled="f" stroked="t" strokeweight=".474641pt" strokecolor="#3F3F3F">
                <v:path arrowok="t"/>
              </v:shape>
            </v:group>
            <v:group style="position:absolute;left:9246;top:5156;width:2354;height:2" coordorigin="9246,5156" coordsize="2354,2">
              <v:shape style="position:absolute;left:9246;top:5156;width:2354;height:2" coordorigin="9246,5156" coordsize="2354,0" path="m9246,5156l11600,5156e" filled="f" stroked="t" strokeweight=".711962pt" strokecolor="#606060">
                <v:path arrowok="t"/>
              </v:shape>
            </v:group>
            <v:group style="position:absolute;left:420;top:5113;width:2;height:296" coordorigin="420,5113" coordsize="2,296">
              <v:shape style="position:absolute;left:420;top:5113;width:2;height:296" coordorigin="420,5113" coordsize="0,296" path="m420,5409l420,5113e" filled="f" stroked="t" strokeweight=".474641pt" strokecolor="#3B3B3B">
                <v:path arrowok="t"/>
              </v:shape>
            </v:group>
            <v:group style="position:absolute;left:4979;top:5392;width:6621;height:2" coordorigin="4979,5392" coordsize="6621,2">
              <v:shape style="position:absolute;left:4979;top:5392;width:6621;height:2" coordorigin="4979,5392" coordsize="6621,0" path="m4979,5392l11600,5392e" filled="f" stroked="t" strokeweight=".711962pt" strokecolor="#4F4F4F">
                <v:path arrowok="t"/>
              </v:shape>
            </v:group>
            <v:group style="position:absolute;left:418;top:5352;width:2;height:277" coordorigin="418,5352" coordsize="2,277">
              <v:shape style="position:absolute;left:418;top:5352;width:2;height:277" coordorigin="418,5352" coordsize="0,277" path="m418,5629l418,5352e" filled="f" stroked="t" strokeweight=".474641pt" strokecolor="#181818">
                <v:path arrowok="t"/>
              </v:shape>
            </v:group>
            <v:group style="position:absolute;left:2435;top:5610;width:1006;height:2" coordorigin="2435,5610" coordsize="1006,2">
              <v:shape style="position:absolute;left:2435;top:5610;width:1006;height:2" coordorigin="2435,5610" coordsize="1006,0" path="m2435,5610l3441,5610e" filled="f" stroked="t" strokeweight=".949282pt" strokecolor="#4F4F4F">
                <v:path arrowok="t"/>
              </v:shape>
            </v:group>
            <v:group style="position:absolute;left:3351;top:5610;width:508;height:2" coordorigin="3351,5610" coordsize="508,2">
              <v:shape style="position:absolute;left:3351;top:5610;width:508;height:2" coordorigin="3351,5610" coordsize="508,0" path="m3351,5610l3859,5610e" filled="f" stroked="t" strokeweight=".474641pt" strokecolor="#2F2F2F">
                <v:path arrowok="t"/>
              </v:shape>
            </v:group>
            <v:group style="position:absolute;left:3802;top:5610;width:4704;height:2" coordorigin="3802,5610" coordsize="4704,2">
              <v:shape style="position:absolute;left:3802;top:5610;width:4704;height:2" coordorigin="3802,5610" coordsize="4704,0" path="m3802,5610l8506,5610e" filled="f" stroked="t" strokeweight=".949282pt" strokecolor="#4F4F4F">
                <v:path arrowok="t"/>
              </v:shape>
            </v:group>
            <v:group style="position:absolute;left:8449;top:5610;width:266;height:2" coordorigin="8449,5610" coordsize="266,2">
              <v:shape style="position:absolute;left:8449;top:5610;width:266;height:2" coordorigin="8449,5610" coordsize="266,0" path="m8449,5610l8714,5610e" filled="f" stroked="t" strokeweight=".474641pt" strokecolor="#232323">
                <v:path arrowok="t"/>
              </v:shape>
            </v:group>
            <v:group style="position:absolute;left:8657;top:5610;width:2938;height:2" coordorigin="8657,5610" coordsize="2938,2">
              <v:shape style="position:absolute;left:8657;top:5610;width:2938;height:2" coordorigin="8657,5610" coordsize="2938,0" path="m8657,5610l11595,5610e" filled="f" stroked="t" strokeweight=".711962pt" strokecolor="#4B4B4B">
                <v:path arrowok="t"/>
              </v:shape>
            </v:group>
            <v:group style="position:absolute;left:408;top:5839;width:574;height:2" coordorigin="408,5839" coordsize="574,2">
              <v:shape style="position:absolute;left:408;top:5839;width:574;height:2" coordorigin="408,5839" coordsize="574,0" path="m408,5839l983,5839e" filled="f" stroked="t" strokeweight=".949282pt" strokecolor="#545454">
                <v:path arrowok="t"/>
              </v:shape>
            </v:group>
            <v:group style="position:absolute;left:873;top:5839;width:361;height:2" coordorigin="873,5839" coordsize="361,2">
              <v:shape style="position:absolute;left:873;top:5839;width:361;height:2" coordorigin="873,5839" coordsize="361,0" path="m873,5839l1234,5839e" filled="f" stroked="t" strokeweight=".474641pt" strokecolor="#343434">
                <v:path arrowok="t"/>
              </v:shape>
            </v:group>
            <v:group style="position:absolute;left:1177;top:5839;width:3541;height:2" coordorigin="1177,5839" coordsize="3541,2">
              <v:shape style="position:absolute;left:1177;top:5839;width:3541;height:2" coordorigin="1177,5839" coordsize="3541,0" path="m1177,5839l4718,5839e" filled="f" stroked="t" strokeweight=".949282pt" strokecolor="#4F4F4F">
                <v:path arrowok="t"/>
              </v:shape>
            </v:group>
            <v:group style="position:absolute;left:4604;top:5839;width:413;height:2" coordorigin="4604,5839" coordsize="413,2">
              <v:shape style="position:absolute;left:4604;top:5839;width:413;height:2" coordorigin="4604,5839" coordsize="413,0" path="m4604,5839l5017,5839e" filled="f" stroked="t" strokeweight=".474641pt" strokecolor="#3B3B3B">
                <v:path arrowok="t"/>
              </v:shape>
            </v:group>
            <v:group style="position:absolute;left:4946;top:5839;width:2103;height:2" coordorigin="4946,5839" coordsize="2103,2">
              <v:shape style="position:absolute;left:4946;top:5839;width:2103;height:2" coordorigin="4946,5839" coordsize="2103,0" path="m4946,5839l7048,5839e" filled="f" stroked="t" strokeweight=".711962pt" strokecolor="#4F4F4F">
                <v:path arrowok="t"/>
              </v:shape>
            </v:group>
            <v:group style="position:absolute;left:6991;top:5839;width:470;height:2" coordorigin="6991,5839" coordsize="470,2">
              <v:shape style="position:absolute;left:6991;top:5839;width:470;height:2" coordorigin="6991,5839" coordsize="470,0" path="m6991,5839l7461,5839e" filled="f" stroked="t" strokeweight=".474641pt" strokecolor="#383838">
                <v:path arrowok="t"/>
              </v:shape>
            </v:group>
            <v:group style="position:absolute;left:7404;top:5839;width:494;height:2" coordorigin="7404,5839" coordsize="494,2">
              <v:shape style="position:absolute;left:7404;top:5839;width:494;height:2" coordorigin="7404,5839" coordsize="494,0" path="m7404,5839l7898,5839e" filled="f" stroked="t" strokeweight=".949282pt" strokecolor="#575757">
                <v:path arrowok="t"/>
              </v:shape>
            </v:group>
            <v:group style="position:absolute;left:7841;top:5839;width:664;height:2" coordorigin="7841,5839" coordsize="664,2">
              <v:shape style="position:absolute;left:7841;top:5839;width:664;height:2" coordorigin="7841,5839" coordsize="664,0" path="m7841,5839l8506,5839e" filled="f" stroked="t" strokeweight=".711962pt" strokecolor="#444444">
                <v:path arrowok="t"/>
              </v:shape>
            </v:group>
            <v:group style="position:absolute;left:8449;top:5839;width:266;height:2" coordorigin="8449,5839" coordsize="266,2">
              <v:shape style="position:absolute;left:8449;top:5839;width:266;height:2" coordorigin="8449,5839" coordsize="266,0" path="m8449,5839l8714,5839e" filled="f" stroked="t" strokeweight=".474641pt" strokecolor="#1C1C1C">
                <v:path arrowok="t"/>
              </v:shape>
            </v:group>
            <v:group style="position:absolute;left:8657;top:5839;width:2938;height:2" coordorigin="8657,5839" coordsize="2938,2">
              <v:shape style="position:absolute;left:8657;top:5839;width:2938;height:2" coordorigin="8657,5839" coordsize="2938,0" path="m8657,5839l11595,5839e" filled="f" stroked="t" strokeweight=".711962pt" strokecolor="#4F4F4F">
                <v:path arrowok="t"/>
              </v:shape>
            </v:group>
            <v:group style="position:absolute;left:2442;top:5758;width:2;height:349" coordorigin="2442,5758" coordsize="2,349">
              <v:shape style="position:absolute;left:2442;top:5758;width:2;height:349" coordorigin="2442,5758" coordsize="0,349" path="m2442,6106l2442,5758e" filled="f" stroked="t" strokeweight=".949282pt" strokecolor="#4B4B4B">
                <v:path arrowok="t"/>
              </v:shape>
            </v:group>
            <v:group style="position:absolute;left:4984;top:5781;width:2;height:711" coordorigin="4984,5781" coordsize="2,711">
              <v:shape style="position:absolute;left:4984;top:5781;width:2;height:711" coordorigin="4984,5781" coordsize="0,711" path="m4984,6493l4984,5781e" filled="f" stroked="t" strokeweight=".949282pt" strokecolor="#545454">
                <v:path arrowok="t"/>
              </v:shape>
            </v:group>
            <v:group style="position:absolute;left:7879;top:5829;width:2;height:659" coordorigin="7879,5829" coordsize="2,659">
              <v:shape style="position:absolute;left:7879;top:5829;width:2;height:659" coordorigin="7879,5829" coordsize="0,659" path="m7879,6488l7879,5829e" filled="f" stroked="t" strokeweight=".949282pt" strokecolor="#5B5B5B">
                <v:path arrowok="t"/>
              </v:shape>
            </v:group>
            <v:group style="position:absolute;left:2440;top:6264;width:1595;height:2" coordorigin="2440,6264" coordsize="1595,2">
              <v:shape style="position:absolute;left:2440;top:6264;width:1595;height:2" coordorigin="2440,6264" coordsize="1595,0" path="m2440,6264l4034,6264e" filled="f" stroked="t" strokeweight=".949282pt" strokecolor="#4F4F4F">
                <v:path arrowok="t"/>
              </v:shape>
            </v:group>
            <v:group style="position:absolute;left:3902;top:6266;width:759;height:2" coordorigin="3902,6266" coordsize="759,2">
              <v:shape style="position:absolute;left:3902;top:6266;width:759;height:2" coordorigin="3902,6266" coordsize="759,0" path="m3902,6266l4661,6266e" filled="f" stroked="t" strokeweight=".474641pt" strokecolor="#3B3B3B">
                <v:path arrowok="t"/>
              </v:shape>
            </v:group>
            <v:group style="position:absolute;left:4514;top:6264;width:669;height:2" coordorigin="4514,6264" coordsize="669,2">
              <v:shape style="position:absolute;left:4514;top:6264;width:669;height:2" coordorigin="4514,6264" coordsize="669,0" path="m4514,6264l5183,6264e" filled="f" stroked="t" strokeweight=".949282pt" strokecolor="#4F4F4F">
                <v:path arrowok="t"/>
              </v:shape>
            </v:group>
            <v:group style="position:absolute;left:4946;top:6264;width:854;height:2" coordorigin="4946,6264" coordsize="854,2">
              <v:shape style="position:absolute;left:4946;top:6264;width:854;height:2" coordorigin="4946,6264" coordsize="854,0" path="m4946,6264l5800,6264e" filled="f" stroked="t" strokeweight=".474641pt" strokecolor="#383838">
                <v:path arrowok="t"/>
              </v:shape>
            </v:group>
            <v:group style="position:absolute;left:5743;top:6266;width:3465;height:2" coordorigin="5743,6266" coordsize="3465,2">
              <v:shape style="position:absolute;left:5743;top:6266;width:3465;height:2" coordorigin="5743,6266" coordsize="3465,0" path="m5743,6266l9208,6266e" filled="f" stroked="t" strokeweight=".711962pt" strokecolor="#4F4F4F">
                <v:path arrowok="t"/>
              </v:shape>
            </v:group>
            <v:group style="position:absolute;left:9151;top:6264;width:180;height:2" coordorigin="9151,6264" coordsize="180,2">
              <v:shape style="position:absolute;left:9151;top:6264;width:180;height:2" coordorigin="9151,6264" coordsize="180,0" path="m9151,6264l9331,6264e" filled="f" stroked="t" strokeweight=".474641pt" strokecolor="#282828">
                <v:path arrowok="t"/>
              </v:shape>
            </v:group>
            <v:group style="position:absolute;left:9274;top:6264;width:2326;height:2" coordorigin="9274,6264" coordsize="2326,2">
              <v:shape style="position:absolute;left:9274;top:6264;width:2326;height:2" coordorigin="9274,6264" coordsize="2326,0" path="m9274,6264l11600,6264e" filled="f" stroked="t" strokeweight=".711962pt" strokecolor="#575757">
                <v:path arrowok="t"/>
              </v:shape>
            </v:group>
            <v:group style="position:absolute;left:2442;top:6221;width:2;height:329" coordorigin="2442,6221" coordsize="2,329">
              <v:shape style="position:absolute;left:2442;top:6221;width:2;height:329" coordorigin="2442,6221" coordsize="0,329" path="m2442,6550l2442,6221e" filled="f" stroked="t" strokeweight=".711962pt" strokecolor="#3F3F3F">
                <v:path arrowok="t"/>
              </v:shape>
            </v:group>
            <v:group style="position:absolute;left:2435;top:6481;width:9165;height:2" coordorigin="2435,6481" coordsize="9165,2">
              <v:shape style="position:absolute;left:2435;top:6481;width:9165;height:2" coordorigin="2435,6481" coordsize="9165,0" path="m2435,6481l11600,6481e" filled="f" stroked="t" strokeweight=".949282pt" strokecolor="#4B4B4B">
                <v:path arrowok="t"/>
              </v:shape>
            </v:group>
            <v:group style="position:absolute;left:413;top:6698;width:517;height:2" coordorigin="413,6698" coordsize="517,2">
              <v:shape style="position:absolute;left:413;top:6698;width:517;height:2" coordorigin="413,6698" coordsize="517,0" path="m413,6698l930,6698e" filled="f" stroked="t" strokeweight=".949282pt" strokecolor="#4B4B4B">
                <v:path arrowok="t"/>
              </v:shape>
            </v:group>
            <v:group style="position:absolute;left:418;top:6459;width:2;height:482" coordorigin="418,6459" coordsize="2,482">
              <v:shape style="position:absolute;left:418;top:6459;width:2;height:482" coordorigin="418,6459" coordsize="0,482" path="m418,6942l418,6459e" filled="f" stroked="t" strokeweight=".474641pt" strokecolor="#2F2F2F">
                <v:path arrowok="t"/>
              </v:shape>
            </v:group>
            <v:group style="position:absolute;left:873;top:6698;width:788;height:2" coordorigin="873,6698" coordsize="788,2">
              <v:shape style="position:absolute;left:873;top:6698;width:788;height:2" coordorigin="873,6698" coordsize="788,0" path="m873,6698l1661,6698e" filled="f" stroked="t" strokeweight=".474641pt" strokecolor="#2F2F2F">
                <v:path arrowok="t"/>
              </v:shape>
            </v:group>
            <v:group style="position:absolute;left:1524;top:6700;width:10077;height:2" coordorigin="1524,6700" coordsize="10077,2">
              <v:shape style="position:absolute;left:1524;top:6700;width:10077;height:2" coordorigin="1524,6700" coordsize="10077,0" path="m1524,6700l11600,6700e" filled="f" stroked="t" strokeweight=".949282pt" strokecolor="#4B4B4B">
                <v:path arrowok="t"/>
              </v:shape>
            </v:group>
            <v:group style="position:absolute;left:408;top:7123;width:11192;height:2" coordorigin="408,7123" coordsize="11192,2">
              <v:shape style="position:absolute;left:408;top:7123;width:11192;height:2" coordorigin="408,7123" coordsize="11192,0" path="m408,7123l11600,7123e" filled="f" stroked="t" strokeweight=".949282pt" strokecolor="#4B4B4B">
                <v:path arrowok="t"/>
              </v:shape>
            </v:group>
            <v:group style="position:absolute;left:4984;top:7113;width:2;height:253" coordorigin="4984,7113" coordsize="2,253">
              <v:shape style="position:absolute;left:4984;top:7113;width:2;height:253" coordorigin="4984,7113" coordsize="0,253" path="m4984,7366l4984,7113e" filled="f" stroked="t" strokeweight=".711962pt" strokecolor="#545454">
                <v:path arrowok="t"/>
              </v:shape>
            </v:group>
            <v:group style="position:absolute;left:4984;top:7345;width:6616;height:2" coordorigin="4984,7345" coordsize="6616,2">
              <v:shape style="position:absolute;left:4984;top:7345;width:6616;height:2" coordorigin="4984,7345" coordsize="6616,0" path="m4984,7345l11600,7345e" filled="f" stroked="t" strokeweight=".711962pt" strokecolor="#4F4F4F">
                <v:path arrowok="t"/>
              </v:shape>
            </v:group>
            <v:group style="position:absolute;left:422;top:7309;width:2;height:267" coordorigin="422,7309" coordsize="2,267">
              <v:shape style="position:absolute;left:422;top:7309;width:2;height:267" coordorigin="422,7309" coordsize="0,267" path="m422,7577l422,7309e" filled="f" stroked="t" strokeweight=".474641pt" strokecolor="#2B2B2B">
                <v:path arrowok="t"/>
              </v:shape>
            </v:group>
            <v:group style="position:absolute;left:4988;top:7113;width:2;height:678" coordorigin="4988,7113" coordsize="2,678">
              <v:shape style="position:absolute;left:4988;top:7113;width:2;height:678" coordorigin="4988,7113" coordsize="0,678" path="m4988,7791l4988,7113e" filled="f" stroked="t" strokeweight=".711962pt" strokecolor="#444444">
                <v:path arrowok="t"/>
              </v:shape>
            </v:group>
            <v:group style="position:absolute;left:4984;top:7565;width:816;height:2" coordorigin="4984,7565" coordsize="816,2">
              <v:shape style="position:absolute;left:4984;top:7565;width:816;height:2" coordorigin="4984,7565" coordsize="816,0" path="m4984,7565l5800,7565e" filled="f" stroked="t" strokeweight=".474641pt" strokecolor="#3B3B3B">
                <v:path arrowok="t"/>
              </v:shape>
            </v:group>
            <v:group style="position:absolute;left:5743;top:7562;width:5857;height:2" coordorigin="5743,7562" coordsize="5857,2">
              <v:shape style="position:absolute;left:5743;top:7562;width:5857;height:2" coordorigin="5743,7562" coordsize="5857,0" path="m5743,7562l11600,7562e" filled="f" stroked="t" strokeweight=".711962pt" strokecolor="#4F4F4F">
                <v:path arrowok="t"/>
              </v:shape>
            </v:group>
            <v:group style="position:absolute;left:11595;top:7304;width:2;height:282" coordorigin="11595,7304" coordsize="2,282">
              <v:shape style="position:absolute;left:11595;top:7304;width:2;height:282" coordorigin="11595,7304" coordsize="0,282" path="m11595,7586l11595,7304e" filled="f" stroked="t" strokeweight=".474641pt" strokecolor="#3B3B3B">
                <v:path arrowok="t"/>
              </v:shape>
            </v:group>
            <v:group style="position:absolute;left:413;top:7779;width:2501;height:2" coordorigin="413,7779" coordsize="2501,2">
              <v:shape style="position:absolute;left:413;top:7779;width:2501;height:2" coordorigin="413,7779" coordsize="2501,0" path="m413,7779l2914,7779e" filled="f" stroked="t" strokeweight=".949282pt" strokecolor="#4F4F4F">
                <v:path arrowok="t"/>
              </v:shape>
            </v:group>
            <v:group style="position:absolute;left:2857;top:7782;width:551;height:2" coordorigin="2857,7782" coordsize="551,2">
              <v:shape style="position:absolute;left:2857;top:7782;width:551;height:2" coordorigin="2857,7782" coordsize="551,0" path="m2857,7782l3408,7782e" filled="f" stroked="t" strokeweight=".474641pt" strokecolor="#383838">
                <v:path arrowok="t"/>
              </v:shape>
            </v:group>
            <v:group style="position:absolute;left:4991;top:7486;width:2;height:349" coordorigin="4991,7486" coordsize="2,349">
              <v:shape style="position:absolute;left:4991;top:7486;width:2;height:349" coordorigin="4991,7486" coordsize="0,349" path="m4991,7834l4991,7486e" filled="f" stroked="t" strokeweight=".949282pt" strokecolor="#545454">
                <v:path arrowok="t"/>
              </v:shape>
            </v:group>
            <v:group style="position:absolute;left:3247;top:7779;width:8354;height:2" coordorigin="3247,7779" coordsize="8354,2">
              <v:shape style="position:absolute;left:3247;top:7779;width:8354;height:2" coordorigin="3247,7779" coordsize="8354,0" path="m3247,7779l11600,7779e" filled="f" stroked="t" strokeweight=".949282pt" strokecolor="#545454">
                <v:path arrowok="t"/>
              </v:shape>
            </v:group>
            <v:group style="position:absolute;left:418;top:8586;width:7480;height:2" coordorigin="418,8586" coordsize="7480,2">
              <v:shape style="position:absolute;left:418;top:8586;width:7480;height:2" coordorigin="418,8586" coordsize="7480,0" path="m418,8586l7898,8586e" filled="f" stroked="t" strokeweight=".949282pt" strokecolor="#4B4B4B">
                <v:path arrowok="t"/>
              </v:shape>
            </v:group>
            <v:group style="position:absolute;left:7841;top:8586;width:664;height:2" coordorigin="7841,8586" coordsize="664,2">
              <v:shape style="position:absolute;left:7841;top:8586;width:664;height:2" coordorigin="7841,8586" coordsize="664,0" path="m7841,8586l8506,8586e" filled="f" stroked="t" strokeweight=".711962pt" strokecolor="#383838">
                <v:path arrowok="t"/>
              </v:shape>
            </v:group>
            <v:group style="position:absolute;left:8373;top:8586;width:835;height:2" coordorigin="8373,8586" coordsize="835,2">
              <v:shape style="position:absolute;left:8373;top:8586;width:835;height:2" coordorigin="8373,8586" coordsize="835,0" path="m8373,8586l9208,8586e" filled="f" stroked="t" strokeweight=".949282pt" strokecolor="#4B4B4B">
                <v:path arrowok="t"/>
              </v:shape>
            </v:group>
            <v:group style="position:absolute;left:9151;top:8584;width:180;height:2" coordorigin="9151,8584" coordsize="180,2">
              <v:shape style="position:absolute;left:9151;top:8584;width:180;height:2" coordorigin="9151,8584" coordsize="180,0" path="m9151,8584l9331,8584e" filled="f" stroked="t" strokeweight=".474641pt" strokecolor="#232323">
                <v:path arrowok="t"/>
              </v:shape>
            </v:group>
            <v:group style="position:absolute;left:9274;top:8584;width:2326;height:2" coordorigin="9274,8584" coordsize="2326,2">
              <v:shape style="position:absolute;left:9274;top:8584;width:2326;height:2" coordorigin="9274,8584" coordsize="2326,0" path="m9274,8584l11600,8584e" filled="f" stroked="t" strokeweight=".711962pt" strokecolor="#4F4F4F">
                <v:path arrowok="t"/>
              </v:shape>
            </v:group>
            <v:group style="position:absolute;left:420;top:8546;width:2;height:711" coordorigin="420,8546" coordsize="2,711">
              <v:shape style="position:absolute;left:420;top:8546;width:2;height:711" coordorigin="420,8546" coordsize="0,711" path="m420,9257l420,8546e" filled="f" stroked="t" strokeweight=".474641pt" strokecolor="#383838">
                <v:path arrowok="t"/>
              </v:shape>
            </v:group>
            <v:group style="position:absolute;left:11595;top:8546;width:2;height:301" coordorigin="11595,8546" coordsize="2,301">
              <v:shape style="position:absolute;left:11595;top:8546;width:2;height:301" coordorigin="11595,8546" coordsize="0,301" path="m11595,8846l11595,8546e" filled="f" stroked="t" strokeweight=".474641pt" strokecolor="#3B3B3B">
                <v:path arrowok="t"/>
              </v:shape>
            </v:group>
            <v:group style="position:absolute;left:2444;top:8818;width:2;height:148" coordorigin="2444,8818" coordsize="2,148">
              <v:shape style="position:absolute;left:2444;top:8818;width:2;height:148" coordorigin="2444,8818" coordsize="0,148" path="m2444,8966l2444,8818e" filled="f" stroked="t" strokeweight="1.186603pt" strokecolor="#606060">
                <v:path arrowok="t"/>
              </v:shape>
            </v:group>
            <v:group style="position:absolute;left:413;top:9467;width:517;height:2" coordorigin="413,9467" coordsize="517,2">
              <v:shape style="position:absolute;left:413;top:9467;width:517;height:2" coordorigin="413,9467" coordsize="517,0" path="m413,9467l930,9467e" filled="f" stroked="t" strokeweight=".949282pt" strokecolor="#545454">
                <v:path arrowok="t"/>
              </v:shape>
            </v:group>
            <v:group style="position:absolute;left:873;top:9467;width:361;height:2" coordorigin="873,9467" coordsize="361,2">
              <v:shape style="position:absolute;left:873;top:9467;width:361;height:2" coordorigin="873,9467" coordsize="361,0" path="m873,9467l1234,9467e" filled="f" stroked="t" strokeweight=".474641pt" strokecolor="#343434">
                <v:path arrowok="t"/>
              </v:shape>
            </v:group>
            <v:group style="position:absolute;left:1177;top:9467;width:10423;height:2" coordorigin="1177,9467" coordsize="10423,2">
              <v:shape style="position:absolute;left:1177;top:9467;width:10423;height:2" coordorigin="1177,9467" coordsize="10423,0" path="m1177,9467l11600,9467e" filled="f" stroked="t" strokeweight=".711962pt" strokecolor="#4F4F4F">
                <v:path arrowok="t"/>
              </v:shape>
            </v:group>
            <v:group style="position:absolute;left:418;top:9804;width:8088;height:2" coordorigin="418,9804" coordsize="8088,2">
              <v:shape style="position:absolute;left:418;top:9804;width:8088;height:2" coordorigin="418,9804" coordsize="8088,0" path="m418,9804l8506,9804e" filled="f" stroked="t" strokeweight=".711962pt" strokecolor="#4F4F4F">
                <v:path arrowok="t"/>
              </v:shape>
            </v:group>
            <v:group style="position:absolute;left:8449;top:9801;width:266;height:2" coordorigin="8449,9801" coordsize="266,2">
              <v:shape style="position:absolute;left:8449;top:9801;width:266;height:2" coordorigin="8449,9801" coordsize="266,0" path="m8449,9801l8714,9801e" filled="f" stroked="t" strokeweight=".474641pt" strokecolor="#1C1C1C">
                <v:path arrowok="t"/>
              </v:shape>
            </v:group>
            <v:group style="position:absolute;left:8657;top:9801;width:2943;height:2" coordorigin="8657,9801" coordsize="2943,2">
              <v:shape style="position:absolute;left:8657;top:9801;width:2943;height:2" coordorigin="8657,9801" coordsize="2943,0" path="m8657,9801l11600,9801e" filled="f" stroked="t" strokeweight=".711962pt" strokecolor="#545454">
                <v:path arrowok="t"/>
              </v:shape>
            </v:group>
            <v:group style="position:absolute;left:422;top:9754;width:2;height:310" coordorigin="422,9754" coordsize="2,310">
              <v:shape style="position:absolute;left:422;top:9754;width:2;height:310" coordorigin="422,9754" coordsize="0,310" path="m422,10064l422,9754e" filled="f" stroked="t" strokeweight=".474641pt" strokecolor="#2B2B2B">
                <v:path arrowok="t"/>
              </v:shape>
            </v:group>
            <v:group style="position:absolute;left:418;top:10035;width:8790;height:2" coordorigin="418,10035" coordsize="8790,2">
              <v:shape style="position:absolute;left:418;top:10035;width:8790;height:2" coordorigin="418,10035" coordsize="8790,0" path="m418,10035l9208,10035e" filled="f" stroked="t" strokeweight=".949282pt" strokecolor="#4B4B4B">
                <v:path arrowok="t"/>
              </v:shape>
            </v:group>
            <v:group style="position:absolute;left:9151;top:10035;width:180;height:2" coordorigin="9151,10035" coordsize="180,2">
              <v:shape style="position:absolute;left:9151;top:10035;width:180;height:2" coordorigin="9151,10035" coordsize="180,0" path="m9151,10035l9331,10035e" filled="f" stroked="t" strokeweight=".474641pt" strokecolor="#1F1F1F">
                <v:path arrowok="t"/>
              </v:shape>
            </v:group>
            <v:group style="position:absolute;left:9274;top:10035;width:2326;height:2" coordorigin="9274,10035" coordsize="2326,2">
              <v:shape style="position:absolute;left:9274;top:10035;width:2326;height:2" coordorigin="9274,10035" coordsize="2326,0" path="m9274,10035l11600,10035e" filled="f" stroked="t" strokeweight=".711962pt" strokecolor="#545454">
                <v:path arrowok="t"/>
              </v:shape>
            </v:group>
            <v:group style="position:absolute;left:413;top:10517;width:1799;height:2" coordorigin="413,10517" coordsize="1799,2">
              <v:shape style="position:absolute;left:413;top:10517;width:1799;height:2" coordorigin="413,10517" coordsize="1799,0" path="m413,10517l2212,10517e" filled="f" stroked="t" strokeweight=".711962pt" strokecolor="#4B4B4B">
                <v:path arrowok="t"/>
              </v:shape>
            </v:group>
            <v:group style="position:absolute;left:1908;top:10515;width:560;height:2" coordorigin="1908,10515" coordsize="560,2">
              <v:shape style="position:absolute;left:1908;top:10515;width:560;height:2" coordorigin="1908,10515" coordsize="560,0" path="m1908,10515l2468,10515e" filled="f" stroked="t" strokeweight=".711962pt" strokecolor="#343434">
                <v:path arrowok="t"/>
              </v:shape>
            </v:group>
            <v:group style="position:absolute;left:2397;top:10513;width:9203;height:2" coordorigin="2397,10513" coordsize="9203,2">
              <v:shape style="position:absolute;left:2397;top:10513;width:9203;height:2" coordorigin="2397,10513" coordsize="9203,0" path="m2397,10513l11600,10513e" filled="f" stroked="t" strokeweight=".711962pt" strokecolor="#4F4F4F">
                <v:path arrowok="t"/>
              </v:shape>
            </v:group>
            <v:group style="position:absolute;left:864;top:10727;width:10736;height:2" coordorigin="864,10727" coordsize="10736,2">
              <v:shape style="position:absolute;left:864;top:10727;width:10736;height:2" coordorigin="864,10727" coordsize="10736,0" path="m864,10727l11600,10727e" filled="f" stroked="t" strokeweight=".949282pt" strokecolor="#4F4F4F">
                <v:path arrowok="t"/>
              </v:shape>
            </v:group>
            <v:group style="position:absolute;left:11595;top:10470;width:2;height:286" coordorigin="11595,10470" coordsize="2,286">
              <v:shape style="position:absolute;left:11595;top:10470;width:2;height:286" coordorigin="11595,10470" coordsize="0,286" path="m11595,10756l11595,10470e" filled="f" stroked="t" strokeweight=".474641pt" strokecolor="#484848">
                <v:path arrowok="t"/>
              </v:shape>
            </v:group>
            <v:group style="position:absolute;left:422;top:10684;width:2;height:129" coordorigin="422,10684" coordsize="2,129">
              <v:shape style="position:absolute;left:422;top:10684;width:2;height:129" coordorigin="422,10684" coordsize="0,129" path="m422,10813l422,10684e" filled="f" stroked="t" strokeweight=".474641pt" strokecolor="#3B3B3B">
                <v:path arrowok="t"/>
              </v:shape>
            </v:group>
            <v:group style="position:absolute;left:1633;top:10713;width:2;height:673" coordorigin="1633,10713" coordsize="2,673">
              <v:shape style="position:absolute;left:1633;top:10713;width:2;height:673" coordorigin="1633,10713" coordsize="0,673" path="m1633,11386l1633,10713e" filled="f" stroked="t" strokeweight=".237321pt" strokecolor="#4F4F4F">
                <v:path arrowok="t"/>
              </v:shape>
            </v:group>
            <v:group style="position:absolute;left:7440;top:10713;width:2;height:4774" coordorigin="7440,10713" coordsize="2,4774">
              <v:shape style="position:absolute;left:7440;top:10713;width:2;height:4774" coordorigin="7440,10713" coordsize="0,4774" path="m7440,15487l7440,10713e" filled="f" stroked="t" strokeweight=".711962pt" strokecolor="#545454">
                <v:path arrowok="t"/>
              </v:shape>
            </v:group>
            <v:group style="position:absolute;left:11595;top:10684;width:2;height:3409" coordorigin="11595,10684" coordsize="2,3409">
              <v:shape style="position:absolute;left:11595;top:10684;width:2;height:3409" coordorigin="11595,10684" coordsize="0,3409" path="m11595,14093l11595,10684e" filled="f" stroked="t" strokeweight=".711962pt" strokecolor="#606060">
                <v:path arrowok="t"/>
              </v:shape>
            </v:group>
            <v:group style="position:absolute;left:422;top:10756;width:2;height:229" coordorigin="422,10756" coordsize="2,229">
              <v:shape style="position:absolute;left:422;top:10756;width:2;height:229" coordorigin="422,10756" coordsize="0,229" path="m422,10985l422,10756e" filled="f" stroked="t" strokeweight=".474641pt" strokecolor="#232323">
                <v:path arrowok="t"/>
              </v:shape>
            </v:group>
            <v:group style="position:absolute;left:418;top:10961;width:11183;height:2" coordorigin="418,10961" coordsize="11183,2">
              <v:shape style="position:absolute;left:418;top:10961;width:11183;height:2" coordorigin="418,10961" coordsize="11183,0" path="m418,10961l11600,10961e" filled="f" stroked="t" strokeweight=".949282pt" strokecolor="#4B4B4B">
                <v:path arrowok="t"/>
              </v:shape>
            </v:group>
            <v:group style="position:absolute;left:1215;top:10914;width:2;height:501" coordorigin="1215,10914" coordsize="2,501">
              <v:shape style="position:absolute;left:1215;top:10914;width:2;height:501" coordorigin="1215,10914" coordsize="0,501" path="m1215,11415l1215,10914e" filled="f" stroked="t" strokeweight=".949282pt" strokecolor="#4B4B4B">
                <v:path arrowok="t"/>
              </v:shape>
            </v:group>
            <v:group style="position:absolute;left:7438;top:10914;width:2;height:501" coordorigin="7438,10914" coordsize="2,501">
              <v:shape style="position:absolute;left:7438;top:10914;width:2;height:501" coordorigin="7438,10914" coordsize="0,501" path="m7438,11415l7438,10914e" filled="f" stroked="t" strokeweight=".474641pt" strokecolor="#383838">
                <v:path arrowok="t"/>
              </v:shape>
            </v:group>
            <v:group style="position:absolute;left:1215;top:11358;width:2;height:325" coordorigin="1215,11358" coordsize="2,325">
              <v:shape style="position:absolute;left:1215;top:11358;width:2;height:325" coordorigin="1215,11358" coordsize="0,325" path="m1215,11682l1215,11358e" filled="f" stroked="t" strokeweight=".474641pt" strokecolor="#1C1C1C">
                <v:path arrowok="t"/>
              </v:shape>
            </v:group>
            <v:group style="position:absolute;left:1633;top:11386;width:2;height:1351" coordorigin="1633,11386" coordsize="2,1351">
              <v:shape style="position:absolute;left:1633;top:11386;width:2;height:1351" coordorigin="1633,11386" coordsize="0,1351" path="m1633,12737l1633,11386e" filled="f" stroked="t" strokeweight=".237321pt" strokecolor="#000000">
                <v:path arrowok="t"/>
              </v:shape>
            </v:group>
            <v:group style="position:absolute;left:2449;top:11358;width:2;height:325" coordorigin="2449,11358" coordsize="2,325">
              <v:shape style="position:absolute;left:2449;top:11358;width:2;height:325" coordorigin="2449,11358" coordsize="0,325" path="m2449,11682l2449,11358e" filled="f" stroked="t" strokeweight=".474641pt" strokecolor="#1C1C1C">
                <v:path arrowok="t"/>
              </v:shape>
            </v:group>
            <v:group style="position:absolute;left:427;top:11625;width:2;height:239" coordorigin="427,11625" coordsize="2,239">
              <v:shape style="position:absolute;left:427;top:11625;width:2;height:239" coordorigin="427,11625" coordsize="0,239" path="m427,11864l427,11625e" filled="f" stroked="t" strokeweight=".474641pt" strokecolor="#282828">
                <v:path arrowok="t"/>
              </v:shape>
            </v:group>
            <v:group style="position:absolute;left:1220;top:11625;width:2;height:239" coordorigin="1220,11625" coordsize="2,239">
              <v:shape style="position:absolute;left:1220;top:11625;width:2;height:239" coordorigin="1220,11625" coordsize="0,239" path="m1220,11864l1220,11625e" filled="f" stroked="t" strokeweight=".711962pt" strokecolor="#3B3B3B">
                <v:path arrowok="t"/>
              </v:shape>
            </v:group>
            <v:group style="position:absolute;left:1217;top:11763;width:2;height:544" coordorigin="1217,11763" coordsize="2,544">
              <v:shape style="position:absolute;left:1217;top:11763;width:2;height:544" coordorigin="1217,11763" coordsize="0,544" path="m1217,12308l1217,11763e" filled="f" stroked="t" strokeweight=".949282pt" strokecolor="#545454">
                <v:path arrowok="t"/>
              </v:shape>
            </v:group>
            <v:group style="position:absolute;left:1217;top:12212;width:2;height:554" coordorigin="1217,12212" coordsize="2,554">
              <v:shape style="position:absolute;left:1217;top:12212;width:2;height:554" coordorigin="1217,12212" coordsize="0,554" path="m1217,12766l1217,12212e" filled="f" stroked="t" strokeweight=".711962pt" strokecolor="#3F3F3F">
                <v:path arrowok="t"/>
              </v:shape>
            </v:group>
            <v:group style="position:absolute;left:11567;top:12241;width:2;height:497" coordorigin="11567,12241" coordsize="2,497">
              <v:shape style="position:absolute;left:11567;top:12241;width:2;height:497" coordorigin="11567,12241" coordsize="0,497" path="m11567,12737l11567,12241e" filled="f" stroked="t" strokeweight=".237321pt" strokecolor="#000000">
                <v:path arrowok="t"/>
              </v:shape>
            </v:group>
            <v:group style="position:absolute;left:418;top:13050;width:2036;height:2" coordorigin="418,13050" coordsize="2036,2">
              <v:shape style="position:absolute;left:418;top:13050;width:2036;height:2" coordorigin="418,13050" coordsize="2036,0" path="m418,13050l2454,13050e" filled="f" stroked="t" strokeweight=".949282pt" strokecolor="#545454">
                <v:path arrowok="t"/>
              </v:shape>
            </v:group>
            <v:group style="position:absolute;left:1215;top:12709;width:2;height:363" coordorigin="1215,12709" coordsize="2,363">
              <v:shape style="position:absolute;left:1215;top:12709;width:2;height:363" coordorigin="1215,12709" coordsize="0,363" path="m1215,13072l1215,12709e" filled="f" stroked="t" strokeweight=".474641pt" strokecolor="#282828">
                <v:path arrowok="t"/>
              </v:shape>
            </v:group>
            <v:group style="position:absolute;left:1633;top:12737;width:2;height:306" coordorigin="1633,12737" coordsize="2,306">
              <v:shape style="position:absolute;left:1633;top:12737;width:2;height:306" coordorigin="1633,12737" coordsize="0,306" path="m1633,13043l1633,12737e" filled="f" stroked="t" strokeweight=".237321pt" strokecolor="#747474">
                <v:path arrowok="t"/>
              </v:shape>
            </v:group>
            <v:group style="position:absolute;left:2454;top:12709;width:2;height:363" coordorigin="2454,12709" coordsize="2,363">
              <v:shape style="position:absolute;left:2454;top:12709;width:2;height:363" coordorigin="2454,12709" coordsize="0,363" path="m2454,13072l2454,12709e" filled="f" stroked="t" strokeweight=".711962pt" strokecolor="#343434">
                <v:path arrowok="t"/>
              </v:shape>
            </v:group>
            <v:group style="position:absolute;left:7442;top:12709;width:2;height:353" coordorigin="7442,12709" coordsize="2,353">
              <v:shape style="position:absolute;left:7442;top:12709;width:2;height:353" coordorigin="7442,12709" coordsize="0,353" path="m7442,13062l7442,12709e" filled="f" stroked="t" strokeweight=".474641pt" strokecolor="#282828">
                <v:path arrowok="t"/>
              </v:shape>
            </v:group>
            <v:group style="position:absolute;left:1217;top:13000;width:2;height:1700" coordorigin="1217,13000" coordsize="2,1700">
              <v:shape style="position:absolute;left:1217;top:13000;width:2;height:1700" coordorigin="1217,13000" coordsize="0,1700" path="m1217,14700l1217,13000e" filled="f" stroked="t" strokeweight=".949282pt" strokecolor="#545454">
                <v:path arrowok="t"/>
              </v:shape>
            </v:group>
            <v:group style="position:absolute;left:1633;top:13029;width:2;height:201" coordorigin="1633,13029" coordsize="2,201">
              <v:shape style="position:absolute;left:1633;top:13029;width:2;height:201" coordorigin="1633,13029" coordsize="0,201" path="m1633,13229l1633,13029e" filled="f" stroked="t" strokeweight=".237321pt" strokecolor="#575757">
                <v:path arrowok="t"/>
              </v:shape>
            </v:group>
            <v:group style="position:absolute;left:7442;top:13005;width:2;height:253" coordorigin="7442,13005" coordsize="2,253">
              <v:shape style="position:absolute;left:7442;top:13005;width:2;height:253" coordorigin="7442,13005" coordsize="0,253" path="m7442,13258l7442,13005e" filled="f" stroked="t" strokeweight=".474641pt" strokecolor="#3F3F3F">
                <v:path arrowok="t"/>
              </v:shape>
            </v:group>
            <v:group style="position:absolute;left:1633;top:13229;width:2;height:3447" coordorigin="1633,13229" coordsize="2,3447">
              <v:shape style="position:absolute;left:1633;top:13229;width:2;height:3447" coordorigin="1633,13229" coordsize="0,3447" path="m1633,16676l1633,13229e" filled="f" stroked="t" strokeweight=".237321pt" strokecolor="#000000">
                <v:path arrowok="t"/>
              </v:shape>
            </v:group>
            <v:group style="position:absolute;left:11567;top:13229;width:2;height:659" coordorigin="11567,13229" coordsize="2,659">
              <v:shape style="position:absolute;left:11567;top:13229;width:2;height:659" coordorigin="11567,13229" coordsize="0,659" path="m11567,13888l11567,13229e" filled="f" stroked="t" strokeweight=".237321pt" strokecolor="#000000">
                <v:path arrowok="t"/>
              </v:shape>
            </v:group>
            <v:group style="position:absolute;left:2452;top:13539;width:2;height:1069" coordorigin="2452,13539" coordsize="2,1069">
              <v:shape style="position:absolute;left:2452;top:13539;width:2;height:1069" coordorigin="2452,13539" coordsize="0,1069" path="m2452,14609l2452,13539e" filled="f" stroked="t" strokeweight=".711962pt" strokecolor="#545454">
                <v:path arrowok="t"/>
              </v:shape>
            </v:group>
            <v:group style="position:absolute;left:7445;top:13191;width:2;height:726" coordorigin="7445,13191" coordsize="2,726">
              <v:shape style="position:absolute;left:7445;top:13191;width:2;height:726" coordorigin="7445,13191" coordsize="0,726" path="m7445,13917l7445,13191e" filled="f" stroked="t" strokeweight=".711962pt" strokecolor="#545454">
                <v:path arrowok="t"/>
              </v:shape>
            </v:group>
            <v:group style="position:absolute;left:11567;top:14060;width:2;height:1112" coordorigin="11567,14060" coordsize="2,1112">
              <v:shape style="position:absolute;left:11567;top:14060;width:2;height:1112" coordorigin="11567,14060" coordsize="0,1112" path="m11567,15172l11567,14060e" filled="f" stroked="t" strokeweight=".237321pt" strokecolor="#000000">
                <v:path arrowok="t"/>
              </v:shape>
            </v:group>
            <v:group style="position:absolute;left:432;top:14642;width:2;height:239" coordorigin="432,14642" coordsize="2,239">
              <v:shape style="position:absolute;left:432;top:14642;width:2;height:239" coordorigin="432,14642" coordsize="0,239" path="m432,14881l432,14642e" filled="f" stroked="t" strokeweight=".474641pt" strokecolor="#282828">
                <v:path arrowok="t"/>
              </v:shape>
            </v:group>
            <v:group style="position:absolute;left:1220;top:14642;width:2;height:239" coordorigin="1220,14642" coordsize="2,239">
              <v:shape style="position:absolute;left:1220;top:14642;width:2;height:239" coordorigin="1220,14642" coordsize="0,239" path="m1220,14881l1220,14642e" filled="f" stroked="t" strokeweight=".474641pt" strokecolor="#2B2B2B">
                <v:path arrowok="t"/>
              </v:shape>
            </v:group>
            <v:group style="position:absolute;left:2454;top:14642;width:2;height:239" coordorigin="2454,14642" coordsize="2,239">
              <v:shape style="position:absolute;left:2454;top:14642;width:2;height:239" coordorigin="2454,14642" coordsize="0,239" path="m2454,14881l2454,14642e" filled="f" stroked="t" strokeweight=".474641pt" strokecolor="#282828">
                <v:path arrowok="t"/>
              </v:shape>
            </v:group>
            <v:group style="position:absolute;left:7447;top:14642;width:2;height:239" coordorigin="7447,14642" coordsize="2,239">
              <v:shape style="position:absolute;left:7447;top:14642;width:2;height:239" coordorigin="7447,14642" coordsize="0,239" path="m7447,14881l7447,14642e" filled="f" stroked="t" strokeweight=".474641pt" strokecolor="#2B2B2B">
                <v:path arrowok="t"/>
              </v:shape>
            </v:group>
            <v:group style="position:absolute;left:1220;top:14824;width:2;height:1871" coordorigin="1220,14824" coordsize="2,1871">
              <v:shape style="position:absolute;left:1220;top:14824;width:2;height:1871" coordorigin="1220,14824" coordsize="0,1871" path="m1220,16695l1220,14824e" filled="f" stroked="t" strokeweight=".711962pt" strokecolor="#4F4F4F">
                <v:path arrowok="t"/>
              </v:shape>
            </v:group>
            <v:group style="position:absolute;left:7449;top:14824;width:2;height:1862" coordorigin="7449,14824" coordsize="2,1862">
              <v:shape style="position:absolute;left:7449;top:14824;width:2;height:1862" coordorigin="7449,14824" coordsize="0,1862" path="m7449,16686l7449,14824e" filled="f" stroked="t" strokeweight=".949282pt" strokecolor="#575757">
                <v:path arrowok="t"/>
              </v:shape>
            </v:group>
            <v:group style="position:absolute;left:432;top:16690;width:498;height:2" coordorigin="432,16690" coordsize="498,2">
              <v:shape style="position:absolute;left:432;top:16690;width:498;height:2" coordorigin="432,16690" coordsize="498,0" path="m432,16690l930,16690e" filled="f" stroked="t" strokeweight=".949282pt" strokecolor="#606060">
                <v:path arrowok="t"/>
              </v:shape>
            </v:group>
            <v:group style="position:absolute;left:873;top:16690;width:370;height:2" coordorigin="873,16690" coordsize="370,2">
              <v:shape style="position:absolute;left:873;top:16690;width:370;height:2" coordorigin="873,16690" coordsize="370,0" path="m873,16690l1244,16690e" filled="f" stroked="t" strokeweight=".474641pt" strokecolor="#444444">
                <v:path arrowok="t"/>
              </v:shape>
            </v:group>
            <v:group style="position:absolute;left:1172;top:16688;width:10433;height:2" coordorigin="1172,16688" coordsize="10433,2">
              <v:shape style="position:absolute;left:1172;top:16688;width:10433;height:2" coordorigin="1172,16688" coordsize="10433,0" path="m1172,16688l11605,16688e" filled="f" stroked="t" strokeweight=".711962pt" strokecolor="#5B5B5B">
                <v:path arrowok="t"/>
              </v:shape>
            </v:group>
            <v:group style="position:absolute;left:6346;top:16676;width:702;height:2" coordorigin="6346,16676" coordsize="702,2">
              <v:shape style="position:absolute;left:6346;top:16676;width:702;height:2" coordorigin="6346,16676" coordsize="702,0" path="m6346,16676l7048,16676e" filled="f" stroked="t" strokeweight=".474641pt" strokecolor="#4B4B4B">
                <v:path arrowok="t"/>
              </v:shape>
            </v:group>
            <v:group style="position:absolute;left:8657;top:16674;width:551;height:2" coordorigin="8657,16674" coordsize="551,2">
              <v:shape style="position:absolute;left:8657;top:16674;width:551;height:2" coordorigin="8657,16674" coordsize="551,0" path="m8657,16674l9208,16674e" filled="f" stroked="t" strokeweight=".474641pt" strokecolor="#4B4B4B">
                <v:path arrowok="t"/>
              </v:shape>
            </v:group>
            <v:group style="position:absolute;left:4951;top:16676;width:6664;height:2" coordorigin="4951,16676" coordsize="6664,2">
              <v:shape style="position:absolute;left:4951;top:16676;width:6664;height:2" coordorigin="4951,16676" coordsize="6664,0" path="m4951,16676l11614,16676e" filled="f" stroked="t" strokeweight=".711962pt" strokecolor="#646464">
                <v:path arrowok="t"/>
              </v:shape>
            </v:group>
            <v:group style="position:absolute;left:11567;top:15172;width:2;height:1504" coordorigin="11567,15172" coordsize="2,1504">
              <v:shape style="position:absolute;left:11567;top:15172;width:2;height:1504" coordorigin="11567,15172" coordsize="0,1504" path="m11567,16676l11567,15172e" filled="f" stroked="t" strokeweight=".237321pt" strokecolor="#777777">
                <v:path arrowok="t"/>
              </v:shape>
            </v:group>
            <v:group style="position:absolute;left:548;top:10786;width:2;height:136" coordorigin="548,10786" coordsize="2,136">
              <v:shape style="position:absolute;left:548;top:10786;width:2;height:136" coordorigin="548,10786" coordsize="0,136" path="m548,10922l548,10786e" filled="f" stroked="t" strokeweight="3.47365pt" strokecolor="#EB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4"/>
          <w:szCs w:val="14"/>
          <w:color w:val="313131"/>
          <w:spacing w:val="0"/>
          <w:w w:val="62"/>
          <w:position w:val="-1"/>
        </w:rPr>
        <w:t>..&gt;::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289" w:right="-4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13131"/>
          <w:spacing w:val="0"/>
          <w:w w:val="100"/>
          <w:position w:val="-1"/>
        </w:rPr>
        <w:t>Ol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93" w:right="-65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10"/>
          <w:position w:val="1"/>
        </w:rPr>
        <w:t>:I: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160" w:lineRule="exact"/>
        <w:ind w:left="2069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3"/>
        </w:rPr>
        <w:t>Abdull•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3"/>
        </w:rPr>
        <w:t>b</w:t>
      </w:r>
      <w:r>
        <w:rPr>
          <w:rFonts w:ascii="Arial" w:hAnsi="Arial" w:cs="Arial" w:eastAsia="Arial"/>
          <w:sz w:val="17"/>
          <w:szCs w:val="17"/>
          <w:color w:val="313131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8"/>
          <w:position w:val="-3"/>
        </w:rPr>
        <w:t>A</w:t>
      </w:r>
      <w:r>
        <w:rPr>
          <w:rFonts w:ascii="Arial" w:hAnsi="Arial" w:cs="Arial" w:eastAsia="Arial"/>
          <w:sz w:val="17"/>
          <w:szCs w:val="17"/>
          <w:color w:val="313131"/>
          <w:spacing w:val="6"/>
          <w:w w:val="108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424242"/>
          <w:spacing w:val="0"/>
          <w:w w:val="104"/>
          <w:position w:val="-3"/>
        </w:rPr>
        <w:t>YÜZ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4" w:right="-20"/>
        <w:jc w:val="left"/>
        <w:tabs>
          <w:tab w:pos="1680" w:val="left"/>
          <w:tab w:pos="2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8"/>
          <w:szCs w:val="28"/>
          <w:color w:val="595B5D"/>
          <w:spacing w:val="0"/>
          <w:w w:val="79"/>
          <w:b/>
          <w:bCs/>
          <w:position w:val="1"/>
        </w:rPr>
        <w:t>Abdw</w:t>
      </w:r>
      <w:r>
        <w:rPr>
          <w:rFonts w:ascii="Arial" w:hAnsi="Arial" w:cs="Arial" w:eastAsia="Arial"/>
          <w:sz w:val="28"/>
          <w:szCs w:val="28"/>
          <w:color w:val="595B5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595B5D"/>
          <w:spacing w:val="-24"/>
          <w:w w:val="79"/>
          <w:b/>
          <w:bCs/>
          <w:position w:val="1"/>
        </w:rPr>
        <w:t>P</w:t>
      </w:r>
      <w:r>
        <w:rPr>
          <w:rFonts w:ascii="Arial" w:hAnsi="Arial" w:cs="Arial" w:eastAsia="Arial"/>
          <w:sz w:val="28"/>
          <w:szCs w:val="28"/>
          <w:color w:val="424242"/>
          <w:spacing w:val="0"/>
          <w:w w:val="79"/>
          <w:b/>
          <w:bCs/>
          <w:position w:val="1"/>
        </w:rPr>
        <w:t>ÇU</w:t>
      </w:r>
      <w:r>
        <w:rPr>
          <w:rFonts w:ascii="Arial" w:hAnsi="Arial" w:cs="Arial" w:eastAsia="Arial"/>
          <w:sz w:val="28"/>
          <w:szCs w:val="28"/>
          <w:color w:val="424242"/>
          <w:spacing w:val="-51"/>
          <w:w w:val="79"/>
          <w:b/>
          <w:bCs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424242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8"/>
          <w:szCs w:val="28"/>
          <w:color w:val="424242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it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4"/>
          <w:w w:val="100"/>
          <w:position w:val="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B5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tabs>
          <w:tab w:pos="17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595B5D"/>
          <w:spacing w:val="1"/>
          <w:w w:val="73"/>
          <w:b/>
          <w:bCs/>
        </w:rPr>
        <w:t>I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73"/>
          <w:b/>
          <w:bCs/>
        </w:rPr>
        <w:t>t</w:t>
      </w:r>
      <w:r>
        <w:rPr>
          <w:rFonts w:ascii="Arial" w:hAnsi="Arial" w:cs="Arial" w:eastAsia="Arial"/>
          <w:sz w:val="25"/>
          <w:szCs w:val="25"/>
          <w:color w:val="424242"/>
          <w:spacing w:val="-9"/>
          <w:w w:val="73"/>
          <w:b/>
          <w:bCs/>
        </w:rPr>
        <w:t>f</w:t>
      </w:r>
      <w:r>
        <w:rPr>
          <w:rFonts w:ascii="Arial" w:hAnsi="Arial" w:cs="Arial" w:eastAsia="Arial"/>
          <w:sz w:val="25"/>
          <w:szCs w:val="25"/>
          <w:color w:val="595B5D"/>
          <w:spacing w:val="-9"/>
          <w:w w:val="73"/>
          <w:b/>
          <w:bCs/>
        </w:rPr>
        <w:t>a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73"/>
          <w:b/>
          <w:bCs/>
        </w:rPr>
        <w:t>i</w:t>
      </w:r>
      <w:r>
        <w:rPr>
          <w:rFonts w:ascii="Arial" w:hAnsi="Arial" w:cs="Arial" w:eastAsia="Arial"/>
          <w:sz w:val="25"/>
          <w:szCs w:val="25"/>
          <w:color w:val="424242"/>
          <w:spacing w:val="-3"/>
          <w:w w:val="73"/>
          <w:b/>
          <w:bCs/>
        </w:rPr>
        <w:t>y</w:t>
      </w:r>
      <w:r>
        <w:rPr>
          <w:rFonts w:ascii="Arial" w:hAnsi="Arial" w:cs="Arial" w:eastAsia="Arial"/>
          <w:sz w:val="25"/>
          <w:szCs w:val="25"/>
          <w:color w:val="595B5D"/>
          <w:spacing w:val="0"/>
          <w:w w:val="73"/>
          <w:b/>
          <w:bCs/>
        </w:rPr>
        <w:t>e</w:t>
      </w:r>
      <w:r>
        <w:rPr>
          <w:rFonts w:ascii="Arial" w:hAnsi="Arial" w:cs="Arial" w:eastAsia="Arial"/>
          <w:sz w:val="25"/>
          <w:szCs w:val="25"/>
          <w:color w:val="595B5D"/>
          <w:spacing w:val="-50"/>
          <w:w w:val="7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595B5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5"/>
          <w:szCs w:val="25"/>
          <w:color w:val="595B5D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3"/>
          <w:b/>
          <w:bCs/>
          <w:i/>
        </w:rPr>
        <w:t>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200"/>
          <w:cols w:num="2" w:equalWidth="0">
            <w:col w:w="451" w:space="2012"/>
            <w:col w:w="8957"/>
          </w:cols>
        </w:sectPr>
      </w:pPr>
      <w:rPr/>
    </w:p>
    <w:p>
      <w:pPr>
        <w:spacing w:before="0" w:after="0" w:line="644" w:lineRule="exact"/>
        <w:ind w:left="893" w:right="-20"/>
        <w:jc w:val="left"/>
        <w:tabs>
          <w:tab w:pos="3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495.361542pt;margin-top:30.369915pt;width:7.422043pt;height:4.788415pt;mso-position-horizontal-relative:page;mso-position-vertical-relative:paragraph;z-index:-16024" coordorigin="9907,607" coordsize="148,96">
            <v:shape style="position:absolute;left:9907;top:607;width:148;height:96" coordorigin="9907,607" coordsize="148,96" path="m9907,607l10056,607,10056,703,9907,703,9907,607xe" filled="t" fillcolor="#646B6B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135498pt;margin-top:32.18018pt;width:17.301421pt;height:18pt;mso-position-horizontal-relative:page;mso-position-vertical-relative:paragraph;z-index:-16023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75757"/>
                      <w:spacing w:val="0"/>
                      <w:w w:val="34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7"/>
          <w:szCs w:val="87"/>
          <w:color w:val="2A2A2A"/>
          <w:spacing w:val="0"/>
          <w:w w:val="160"/>
          <w:b/>
          <w:bCs/>
          <w:i/>
          <w:position w:val="-28"/>
        </w:rPr>
        <w:t>l</w:t>
      </w:r>
      <w:r>
        <w:rPr>
          <w:rFonts w:ascii="Times New Roman" w:hAnsi="Times New Roman" w:cs="Times New Roman" w:eastAsia="Times New Roman"/>
          <w:sz w:val="87"/>
          <w:szCs w:val="87"/>
          <w:color w:val="2A2A2A"/>
          <w:spacing w:val="0"/>
          <w:w w:val="100"/>
          <w:b/>
          <w:bCs/>
          <w:i/>
          <w:position w:val="-28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2A2A2A"/>
          <w:spacing w:val="0"/>
          <w:w w:val="100"/>
          <w:b/>
          <w:bCs/>
          <w:i/>
          <w:position w:val="-2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-1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0"/>
        </w:rPr>
        <w:t>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00" w:bottom="280" w:left="180" w:right="200"/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855" w:right="234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24"/>
        </w:rPr>
        <w:t>IZMIA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27" w:lineRule="exact"/>
        <w:ind w:left="588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BAŞKANL!Gl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1641" w:space="1900"/>
            <w:col w:w="7999"/>
          </w:cols>
        </w:sectPr>
      </w:pPr>
      <w:rPr/>
    </w:p>
    <w:p>
      <w:pPr>
        <w:spacing w:before="0" w:after="0" w:line="180" w:lineRule="exact"/>
        <w:ind w:left="663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612221" w:type="dxa"/>
      </w:tblPr>
      <w:tblGrid/>
      <w:tr>
        <w:trPr>
          <w:trHeight w:val="218" w:hRule="exact"/>
        </w:trPr>
        <w:tc>
          <w:tcPr>
            <w:tcW w:w="1074" w:type="dxa"/>
            <w:tcBorders>
              <w:top w:val="single" w:sz="7.661464" w:space="0" w:color="646464"/>
              <w:bottom w:val="single" w:sz="5.7460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8"/>
                <w:w w:val="8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2"/>
              </w:rPr>
              <w:t>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single" w:sz="7.661464" w:space="0" w:color="64646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7" w:lineRule="exact"/>
              <w:ind w:left="18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9"/>
              </w:rPr>
              <w:t>25.05.20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6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8" w:type="dxa"/>
            <w:tcBorders>
              <w:top w:val="single" w:sz="7.661464" w:space="0" w:color="646464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47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w w:val="84"/>
              </w:rPr>
              <w:t>[Oil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w w:val="85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2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3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4"/>
              </w:rPr>
              <w:t>24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210" w:type="dxa"/>
            <w:tcBorders>
              <w:top w:val="nil" w:sz="6" w:space="0" w:color="auto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04" w:lineRule="exact"/>
              <w:ind w:left="36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7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6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7:03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32" w:type="dxa"/>
            <w:tcBorders>
              <w:top w:val="single" w:sz="7.661464" w:space="0" w:color="676767"/>
              <w:bottom w:val="nil" w:sz="6" w:space="0" w:color="auto"/>
              <w:left w:val="nil" w:sz="6" w:space="0" w:color="auto"/>
              <w:right w:val="single" w:sz="3.830736" w:space="0" w:color="545454"/>
            </w:tcBorders>
          </w:tcPr>
          <w:p>
            <w:pPr>
              <w:spacing w:before="4" w:after="0" w:line="204" w:lineRule="exact"/>
              <w:ind w:left="17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82"/>
              </w:rPr>
              <w:t>tTel: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74" w:type="dxa"/>
            <w:tcBorders>
              <w:top w:val="single" w:sz="5.746096" w:space="0" w:color="646464"/>
              <w:bottom w:val="single" w:sz="5.74609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7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1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Tnrihi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56" w:type="dxa"/>
            <w:tcBorders>
              <w:top w:val="nil" w:sz="6" w:space="0" w:color="auto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9" w:lineRule="exact"/>
              <w:ind w:left="19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3"/>
                <w:position w:val="-1"/>
              </w:rPr>
              <w:t>25.05.20ı7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28" w:type="dxa"/>
            <w:tcBorders>
              <w:top w:val="single" w:sz="7.661464" w:space="0" w:color="606060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194" w:lineRule="exact"/>
              <w:ind w:left="470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2"/>
                <w:position w:val="-1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5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1"/>
                <w:position w:val="-1"/>
              </w:rPr>
              <w:t>3505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210" w:type="dxa"/>
            <w:tcBorders>
              <w:top w:val="single" w:sz="7.661464" w:space="0" w:color="606060"/>
              <w:bottom w:val="single" w:sz="7.66146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7" w:lineRule="exact"/>
              <w:ind w:left="36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6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932" w:type="dxa"/>
            <w:tcBorders>
              <w:top w:val="nil" w:sz="6" w:space="0" w:color="auto"/>
              <w:bottom w:val="single" w:sz="7.661464" w:space="0" w:color="606060"/>
              <w:left w:val="nil" w:sz="6" w:space="0" w:color="auto"/>
              <w:right w:val="single" w:sz="3.830736" w:space="0" w:color="545454"/>
            </w:tcBorders>
          </w:tcPr>
          <w:p>
            <w:pPr/>
            <w:rPr/>
          </w:p>
        </w:tc>
      </w:tr>
    </w:tbl>
    <w:p>
      <w:pPr>
        <w:spacing w:before="0" w:after="0" w:line="181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Zübeyde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02/C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400658" w:type="dxa"/>
      </w:tblPr>
      <w:tblGrid/>
      <w:tr>
        <w:trPr>
          <w:trHeight w:val="218" w:hRule="exact"/>
        </w:trPr>
        <w:tc>
          <w:tcPr>
            <w:tcW w:w="1104" w:type="dxa"/>
            <w:tcBorders>
              <w:top w:val="single" w:sz="5.746096" w:space="0" w:color="575757"/>
              <w:bottom w:val="single" w:sz="5.7460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1"/>
              </w:rPr>
              <w:t>DoğruAdres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046" w:type="dxa"/>
            <w:tcBorders>
              <w:top w:val="single" w:sz="5.746096" w:space="0" w:color="575757"/>
              <w:bottom w:val="single" w:sz="5.7460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6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:Karşıyaka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Zübeyde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Hanım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5"/>
              </w:rPr>
              <w:t>ı02/C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9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23" w:hRule="exact"/>
        </w:trPr>
        <w:tc>
          <w:tcPr>
            <w:tcW w:w="1104" w:type="dxa"/>
            <w:tcBorders>
              <w:top w:val="single" w:sz="5.746096" w:space="0" w:color="575757"/>
              <w:bottom w:val="single" w:sz="7.6614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199" w:lineRule="exact"/>
              <w:ind w:left="8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19"/>
                <w:position w:val="-1"/>
              </w:rPr>
              <w:t>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19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6"/>
                <w:w w:val="11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046" w:type="dxa"/>
            <w:tcBorders>
              <w:top w:val="single" w:sz="5.746096" w:space="0" w:color="575757"/>
              <w:bottom w:val="single" w:sz="7.6614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4" w:lineRule="exact"/>
              <w:ind w:left="152" w:right="-20"/>
              <w:jc w:val="left"/>
              <w:tabs>
                <w:tab w:pos="27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İşyeri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3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94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10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:E.K.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1" w:lineRule="exact"/>
        <w:ind w:left="150" w:right="-20"/>
        <w:jc w:val="left"/>
        <w:tabs>
          <w:tab w:pos="36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823822pt;margin-top:7.560454pt;width:27.037618pt;height:28pt;mso-position-horizontal-relative:page;mso-position-vertical-relative:paragraph;z-index:-16022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B5B5B3"/>
                      <w:w w:val="162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B5B5B3"/>
                      <w:spacing w:val="-39"/>
                      <w:w w:val="16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7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2"/>
          <w:position w:val="0"/>
        </w:rPr>
        <w:t>şy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3699" w:right="-20"/>
        <w:jc w:val="left"/>
        <w:tabs>
          <w:tab w:pos="6220" w:val="left"/>
          <w:tab w:pos="68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2"/>
        </w:rPr>
        <w:t>Oeto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6"/>
        </w:rPr>
        <w:t>/\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7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1"/>
        </w:rPr>
        <w:t>şıı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iğ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4"/>
        </w:rPr>
        <w:t>......</w:t>
      </w:r>
      <w:r>
        <w:rPr>
          <w:rFonts w:ascii="Arial" w:hAnsi="Arial" w:cs="Arial" w:eastAsia="Arial"/>
          <w:sz w:val="22"/>
          <w:szCs w:val="22"/>
          <w:color w:val="6E7070"/>
          <w:spacing w:val="-29"/>
          <w:w w:val="74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21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4"/>
        </w:rPr>
        <w:t>...........................</w:t>
      </w:r>
      <w:r>
        <w:rPr>
          <w:rFonts w:ascii="Arial" w:hAnsi="Arial" w:cs="Arial" w:eastAsia="Arial"/>
          <w:sz w:val="22"/>
          <w:szCs w:val="22"/>
          <w:color w:val="6E7070"/>
          <w:spacing w:val="-29"/>
          <w:w w:val="74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14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-15"/>
          <w:w w:val="86"/>
        </w:rPr>
        <w:t>.</w:t>
      </w:r>
      <w:r>
        <w:rPr>
          <w:rFonts w:ascii="Arial" w:hAnsi="Arial" w:cs="Arial" w:eastAsia="Arial"/>
          <w:sz w:val="22"/>
          <w:szCs w:val="22"/>
          <w:color w:val="909090"/>
          <w:spacing w:val="-19"/>
          <w:w w:val="130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3"/>
        </w:rPr>
        <w:t>.................</w:t>
      </w:r>
      <w:r>
        <w:rPr>
          <w:rFonts w:ascii="Arial" w:hAnsi="Arial" w:cs="Arial" w:eastAsia="Arial"/>
          <w:sz w:val="22"/>
          <w:szCs w:val="22"/>
          <w:color w:val="6E7070"/>
          <w:spacing w:val="-19"/>
          <w:w w:val="73"/>
        </w:rPr>
        <w:t>.</w:t>
      </w:r>
      <w:r>
        <w:rPr>
          <w:rFonts w:ascii="Arial" w:hAnsi="Arial" w:cs="Arial" w:eastAsia="Arial"/>
          <w:sz w:val="22"/>
          <w:szCs w:val="22"/>
          <w:color w:val="909090"/>
          <w:spacing w:val="-21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79"/>
        </w:rPr>
        <w:t>..</w:t>
      </w:r>
      <w:r>
        <w:rPr>
          <w:rFonts w:ascii="Arial" w:hAnsi="Arial" w:cs="Arial" w:eastAsia="Arial"/>
          <w:sz w:val="22"/>
          <w:szCs w:val="22"/>
          <w:color w:val="575757"/>
          <w:spacing w:val="-34"/>
          <w:w w:val="79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19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6"/>
        </w:rPr>
        <w:t>....</w:t>
      </w:r>
      <w:r>
        <w:rPr>
          <w:rFonts w:ascii="Arial" w:hAnsi="Arial" w:cs="Arial" w:eastAsia="Arial"/>
          <w:sz w:val="22"/>
          <w:szCs w:val="22"/>
          <w:color w:val="6E7070"/>
          <w:spacing w:val="-45"/>
          <w:w w:val="76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21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5"/>
        </w:rPr>
        <w:t>.....</w:t>
      </w:r>
      <w:r>
        <w:rPr>
          <w:rFonts w:ascii="Arial" w:hAnsi="Arial" w:cs="Arial" w:eastAsia="Arial"/>
          <w:sz w:val="22"/>
          <w:szCs w:val="22"/>
          <w:color w:val="6E7070"/>
          <w:spacing w:val="-29"/>
          <w:w w:val="75"/>
        </w:rPr>
        <w:t>.</w:t>
      </w:r>
      <w:r>
        <w:rPr>
          <w:rFonts w:ascii="Arial" w:hAnsi="Arial" w:cs="Arial" w:eastAsia="Arial"/>
          <w:sz w:val="22"/>
          <w:szCs w:val="22"/>
          <w:color w:val="909090"/>
          <w:spacing w:val="-22"/>
          <w:w w:val="130"/>
        </w:rPr>
        <w:t>.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74"/>
        </w:rPr>
        <w:t>.......</w:t>
      </w:r>
      <w:r>
        <w:rPr>
          <w:rFonts w:ascii="Arial" w:hAnsi="Arial" w:cs="Arial" w:eastAsia="Arial"/>
          <w:sz w:val="22"/>
          <w:szCs w:val="22"/>
          <w:color w:val="6E7070"/>
          <w:spacing w:val="-29"/>
          <w:w w:val="74"/>
        </w:rPr>
        <w:t>.</w:t>
      </w:r>
      <w:r>
        <w:rPr>
          <w:rFonts w:ascii="Arial" w:hAnsi="Arial" w:cs="Arial" w:eastAsia="Arial"/>
          <w:sz w:val="22"/>
          <w:szCs w:val="22"/>
          <w:color w:val="909090"/>
          <w:spacing w:val="-22"/>
          <w:w w:val="130"/>
        </w:rPr>
        <w:t>.</w:t>
      </w:r>
      <w:r>
        <w:rPr>
          <w:rFonts w:ascii="Arial" w:hAnsi="Arial" w:cs="Arial" w:eastAsia="Arial"/>
          <w:sz w:val="22"/>
          <w:szCs w:val="22"/>
          <w:color w:val="3D3D3D"/>
          <w:spacing w:val="-10"/>
          <w:w w:val="86"/>
        </w:rPr>
        <w:t>.</w:t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108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96" w:lineRule="exact"/>
        <w:ind w:left="4048" w:right="-20"/>
        <w:jc w:val="left"/>
        <w:tabs>
          <w:tab w:pos="4500" w:val="left"/>
          <w:tab w:pos="562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5"/>
        </w:rPr>
      </w:r>
      <w:r>
        <w:rPr>
          <w:rFonts w:ascii="Arial" w:hAnsi="Arial" w:cs="Arial" w:eastAsia="Arial"/>
          <w:sz w:val="34"/>
          <w:szCs w:val="34"/>
          <w:color w:val="A3A3A3"/>
          <w:spacing w:val="0"/>
          <w:w w:val="55"/>
          <w:position w:val="-4"/>
        </w:rPr>
        <w:t>ı</w:t>
      </w:r>
      <w:r>
        <w:rPr>
          <w:rFonts w:ascii="Arial" w:hAnsi="Arial" w:cs="Arial" w:eastAsia="Arial"/>
          <w:sz w:val="34"/>
          <w:szCs w:val="34"/>
          <w:color w:val="A3A3A3"/>
          <w:spacing w:val="-44"/>
          <w:w w:val="55"/>
          <w:position w:val="-4"/>
        </w:rPr>
        <w:t> </w:t>
      </w:r>
      <w:r>
        <w:rPr>
          <w:rFonts w:ascii="Arial" w:hAnsi="Arial" w:cs="Arial" w:eastAsia="Arial"/>
          <w:sz w:val="34"/>
          <w:szCs w:val="34"/>
          <w:color w:val="A3A3A3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4"/>
          <w:szCs w:val="34"/>
          <w:color w:val="A3A3A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7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93"/>
          <w:position w:val="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3"/>
          <w:position w:val="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3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93"/>
          <w:position w:val="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7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3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:17:30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150" w:right="-20"/>
        <w:jc w:val="left"/>
        <w:tabs>
          <w:tab w:pos="2180" w:val="left"/>
          <w:tab w:pos="5780" w:val="left"/>
          <w:tab w:pos="112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8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1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  <w:position w:val="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Eşgül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0"/>
          <w:position w:val="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  <w:position w:val="8"/>
        </w:rPr>
        <w:t>ac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8"/>
          <w:position w:val="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8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58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  <w:position w:val="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Asla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>TAÇYILDIZ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B5B5B3"/>
          <w:spacing w:val="0"/>
          <w:w w:val="79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KALKMAZ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03" w:lineRule="exact"/>
        <w:ind w:left="2185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45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04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17:09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</w:sectPr>
      </w:pPr>
      <w:rPr/>
    </w:p>
    <w:p>
      <w:pPr>
        <w:spacing w:before="0" w:after="0" w:line="200" w:lineRule="exact"/>
        <w:ind w:left="136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576" w:space="1609"/>
            <w:col w:w="9355"/>
          </w:cols>
        </w:sectPr>
      </w:pPr>
      <w:rPr/>
    </w:p>
    <w:p>
      <w:pPr>
        <w:spacing w:before="0" w:after="0" w:line="277" w:lineRule="exact"/>
        <w:ind w:left="155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750" w:right="476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112Acil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9" w:lineRule="auto"/>
        <w:ind w:left="2195" w:right="4430" w:firstLine="2576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Emniyet-Jan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7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7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1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1" w:after="0" w:line="202" w:lineRule="exact"/>
        <w:ind w:left="2195" w:right="2626" w:firstLine="-2040"/>
        <w:jc w:val="left"/>
        <w:tabs>
          <w:tab w:pos="2180" w:val="left"/>
          <w:tab w:pos="4740" w:val="left"/>
          <w:tab w:pos="7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Say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1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1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</w:rPr>
        <w:t>i</w:t>
      </w:r>
      <w:r>
        <w:rPr>
          <w:rFonts w:ascii="Arial" w:hAnsi="Arial" w:cs="Arial" w:eastAsia="Arial"/>
          <w:sz w:val="23"/>
          <w:szCs w:val="23"/>
          <w:color w:val="3D3D3D"/>
          <w:spacing w:val="-13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218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36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738" w:right="419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7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06" w:lineRule="exact"/>
        <w:ind w:left="187" w:right="-20"/>
        <w:jc w:val="left"/>
        <w:tabs>
          <w:tab w:pos="2320" w:val="left"/>
          <w:tab w:pos="4760" w:val="left"/>
          <w:tab w:pos="668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2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70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0"/>
          <w:position w:val="-1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4"/>
          <w:position w:val="-1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K;o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6691" w:right="-20"/>
        <w:jc w:val="left"/>
        <w:tabs>
          <w:tab w:pos="8260" w:val="left"/>
          <w:tab w:pos="8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color w:val="2A2A2A"/>
          <w:spacing w:val="0"/>
          <w:w w:val="52"/>
        </w:rPr>
        <w:t>1</w:t>
      </w:r>
      <w:r>
        <w:rPr>
          <w:rFonts w:ascii="Arial" w:hAnsi="Arial" w:cs="Arial" w:eastAsia="Arial"/>
          <w:sz w:val="10"/>
          <w:szCs w:val="10"/>
          <w:color w:val="2A2A2A"/>
          <w:spacing w:val="-13"/>
          <w:w w:val="52"/>
        </w:rPr>
        <w:t> </w:t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0"/>
          <w:szCs w:val="10"/>
          <w:color w:val="2A2A2A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575757"/>
          <w:spacing w:val="0"/>
          <w:w w:val="52"/>
          <w:b/>
          <w:bCs/>
        </w:rPr>
        <w:t>ı</w:t>
      </w:r>
      <w:r>
        <w:rPr>
          <w:rFonts w:ascii="Arial" w:hAnsi="Arial" w:cs="Arial" w:eastAsia="Arial"/>
          <w:sz w:val="27"/>
          <w:szCs w:val="27"/>
          <w:color w:val="575757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7"/>
          <w:szCs w:val="27"/>
          <w:color w:val="575757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  <w:position w:val="2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24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ısıtıcı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şişme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6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48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4" w:after="0" w:line="202" w:lineRule="exact"/>
        <w:ind w:left="150" w:right="877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1"/>
        </w:rPr>
        <w:t>Sonun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8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8"/>
          <w:position w:val="0"/>
        </w:rPr>
        <w:t>L'dir.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4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8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apı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7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şlang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bodruınunda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koridonı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185" w:right="448" w:firstLine="-202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oruşturınada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fışe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95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iyette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sılıcını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kablol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yük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deforme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nedenlerde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tyapara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ko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yüzeyini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bitişiğinde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şişme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bota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nucu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tyangı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88" w:right="-20"/>
        <w:jc w:val="left"/>
        <w:tabs>
          <w:tab w:pos="2220" w:val="left"/>
          <w:tab w:pos="6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4"/>
          <w:position w:val="1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  <w:position w:val="1"/>
        </w:rPr>
        <w:t>irket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Adı: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47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l3edeli: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50" w:lineRule="auto"/>
        <w:ind w:left="136" w:right="6409" w:firstLine="2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Asla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TAÇYILDIZ'a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ifeslim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7" w:lineRule="exact"/>
        <w:ind w:left="155" w:right="-20"/>
        <w:jc w:val="left"/>
        <w:tabs>
          <w:tab w:pos="222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0"/>
          <w:w w:val="69"/>
          <w:i/>
        </w:rPr>
        <w:t>gy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19"/>
          <w:w w:val="69"/>
          <w:i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69"/>
          <w:i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36"/>
          <w:w w:val="69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0"/>
          <w:spacing w:val="-7"/>
          <w:w w:val="138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-19"/>
          <w:w w:val="47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1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5"/>
        </w:rPr>
        <w:t>nU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8"/>
        </w:rPr>
        <w:t>şU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1"/>
          <w:position w:val="-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5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7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7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17:55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56" w:right="-20"/>
        <w:jc w:val="left"/>
        <w:tabs>
          <w:tab w:pos="1060" w:val="left"/>
          <w:tab w:pos="1560" w:val="left"/>
          <w:tab w:pos="2200" w:val="left"/>
          <w:tab w:pos="8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5B5B3"/>
          <w:spacing w:val="-33"/>
          <w:w w:val="155"/>
          <w:position w:val="-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5"/>
          <w:w w:val="100"/>
          <w:position w:val="-1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EKİ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0"/>
        </w:rPr>
        <w:t>rşı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233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6" w:lineRule="exact"/>
        <w:ind w:left="4843" w:right="-20"/>
        <w:jc w:val="left"/>
        <w:tabs>
          <w:tab w:pos="86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5"/>
          <w:b/>
          <w:bCs/>
          <w:position w:val="-5"/>
        </w:rPr>
        <w:t>2</w:t>
      </w:r>
      <w:r>
        <w:rPr>
          <w:rFonts w:ascii="Arial" w:hAnsi="Arial" w:cs="Arial" w:eastAsia="Arial"/>
          <w:sz w:val="27"/>
          <w:szCs w:val="27"/>
          <w:color w:val="2A2A2A"/>
          <w:spacing w:val="15"/>
          <w:w w:val="65"/>
          <w:b/>
          <w:bCs/>
          <w:position w:val="-5"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5"/>
          <w:b/>
          <w:bCs/>
          <w:position w:val="-5"/>
        </w:rPr>
        <w:t>9</w:t>
      </w:r>
      <w:r>
        <w:rPr>
          <w:rFonts w:ascii="Arial" w:hAnsi="Arial" w:cs="Arial" w:eastAsia="Arial"/>
          <w:sz w:val="27"/>
          <w:szCs w:val="27"/>
          <w:color w:val="3D3D3D"/>
          <w:spacing w:val="34"/>
          <w:w w:val="65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65"/>
          <w:b/>
          <w:bCs/>
          <w:position w:val="-5"/>
        </w:rPr>
        <w:t>MaYIŞ</w:t>
      </w:r>
      <w:r>
        <w:rPr>
          <w:rFonts w:ascii="Arial" w:hAnsi="Arial" w:cs="Arial" w:eastAsia="Arial"/>
          <w:sz w:val="28"/>
          <w:szCs w:val="28"/>
          <w:color w:val="3D3D3D"/>
          <w:spacing w:val="46"/>
          <w:w w:val="65"/>
          <w:b/>
          <w:bCs/>
          <w:position w:val="-5"/>
        </w:rPr>
        <w:t> </w:t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71"/>
          <w:b/>
          <w:bCs/>
          <w:position w:val="-5"/>
        </w:rPr>
        <w:t>f{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42" w:lineRule="exact"/>
        <w:ind w:left="31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27"/>
          <w:position w:val="-6"/>
        </w:rPr>
        <w:t>'ü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</w:sectPr>
      </w:pPr>
      <w:rPr/>
    </w:p>
    <w:p>
      <w:pPr>
        <w:spacing w:before="0" w:after="0" w:line="212" w:lineRule="exact"/>
        <w:ind w:left="313" w:right="-85"/>
        <w:jc w:val="left"/>
        <w:tabs>
          <w:tab w:pos="2360" w:val="left"/>
          <w:tab w:pos="3580" w:val="left"/>
        </w:tabs>
        <w:rPr>
          <w:rFonts w:ascii="Arial" w:hAnsi="Arial" w:cs="Arial" w:eastAsia="Arial"/>
          <w:sz w:val="5"/>
          <w:szCs w:val="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575705pt;margin-top:3.167876pt;width:5.07297pt;height:3.5pt;mso-position-horizontal-relative:page;mso-position-vertical-relative:paragraph;z-index:-16017" type="#_x0000_t202" filled="f" stroked="f">
            <v:textbox inset="0,0,0,0">
              <w:txbxContent>
                <w:p>
                  <w:pPr>
                    <w:spacing w:before="0" w:after="0" w:line="70" w:lineRule="exact"/>
                    <w:ind w:right="-50"/>
                    <w:jc w:val="left"/>
                    <w:rPr>
                      <w:rFonts w:ascii="Times New Roman" w:hAnsi="Times New Roman" w:cs="Times New Roman" w:eastAsia="Times New Roman"/>
                      <w:sz w:val="7"/>
                      <w:szCs w:val="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3D3D3D"/>
                      <w:spacing w:val="0"/>
                      <w:w w:val="174"/>
                      <w:i/>
                    </w:rPr>
                    <w:t>d)</w:t>
                  </w:r>
                  <w:r>
                    <w:rPr>
                      <w:rFonts w:ascii="Times New Roman" w:hAnsi="Times New Roman" w:cs="Times New Roman" w:eastAsia="Times New Roman"/>
                      <w:sz w:val="7"/>
                      <w:szCs w:val="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  <w:position w:val="-10"/>
        </w:rPr>
        <w:t>.Q</w:t>
      </w:r>
      <w:r>
        <w:rPr>
          <w:rFonts w:ascii="Arial" w:hAnsi="Arial" w:cs="Arial" w:eastAsia="Arial"/>
          <w:sz w:val="16"/>
          <w:szCs w:val="16"/>
          <w:color w:val="3D3D3D"/>
          <w:spacing w:val="-43"/>
          <w:w w:val="100"/>
          <w:i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  <w:position w:val="-10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b/>
          <w:bCs/>
          <w:position w:val="-3"/>
        </w:rPr>
        <w:t>Mura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b/>
          <w:bCs/>
          <w:position w:val="-3"/>
        </w:rPr>
        <w:t>d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5"/>
          <w:szCs w:val="5"/>
          <w:color w:val="3D3D3D"/>
          <w:spacing w:val="0"/>
          <w:w w:val="233"/>
          <w:position w:val="-3"/>
        </w:rPr>
        <w:t>V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53" w:lineRule="exact"/>
        <w:ind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6E7070"/>
          <w:spacing w:val="0"/>
          <w:w w:val="600"/>
          <w:b/>
          <w:bCs/>
          <w:i/>
          <w:position w:val="-1"/>
        </w:rPr>
        <w:t>.jj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3667" w:space="5731"/>
            <w:col w:w="2142"/>
          </w:cols>
        </w:sectPr>
      </w:pPr>
      <w:rPr/>
    </w:p>
    <w:p>
      <w:pPr>
        <w:spacing w:before="0" w:after="0" w:line="8" w:lineRule="exact"/>
        <w:ind w:left="284" w:right="-124"/>
        <w:jc w:val="left"/>
        <w:tabs>
          <w:tab w:pos="2140" w:val="left"/>
          <w:tab w:pos="3040" w:val="left"/>
          <w:tab w:pos="3760" w:val="left"/>
          <w:tab w:pos="468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420918pt;margin-top:2.821847pt;width:6.525227pt;height:9.5pt;mso-position-horizontal-relative:page;mso-position-vertical-relative:paragraph;z-index:-16020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15"/>
                      <w:w w:val="50"/>
                    </w:rPr>
                    <w:t>&lt;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1"/>
                      <w:w w:val="5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-20"/>
                      <w:w w:val="51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2A2A2A"/>
          <w:spacing w:val="0"/>
          <w:w w:val="64"/>
          <w:position w:val="-45"/>
        </w:rPr>
        <w:t>·-</w:t>
      </w:r>
      <w:r>
        <w:rPr>
          <w:rFonts w:ascii="Arial" w:hAnsi="Arial" w:cs="Arial" w:eastAsia="Arial"/>
          <w:sz w:val="56"/>
          <w:szCs w:val="56"/>
          <w:color w:val="2A2A2A"/>
          <w:spacing w:val="0"/>
          <w:w w:val="100"/>
          <w:position w:val="-45"/>
        </w:rPr>
        <w:tab/>
      </w:r>
      <w:r>
        <w:rPr>
          <w:rFonts w:ascii="Arial" w:hAnsi="Arial" w:cs="Arial" w:eastAsia="Arial"/>
          <w:sz w:val="56"/>
          <w:szCs w:val="56"/>
          <w:color w:val="2A2A2A"/>
          <w:spacing w:val="0"/>
          <w:w w:val="100"/>
          <w:position w:val="-45"/>
        </w:rPr>
      </w:r>
      <w:r>
        <w:rPr>
          <w:rFonts w:ascii="Arial" w:hAnsi="Arial" w:cs="Arial" w:eastAsia="Arial"/>
          <w:sz w:val="19"/>
          <w:szCs w:val="19"/>
          <w:color w:val="B5B5B3"/>
          <w:spacing w:val="0"/>
          <w:w w:val="64"/>
          <w:position w:val="-42"/>
        </w:rPr>
        <w:t>.</w:t>
      </w:r>
      <w:r>
        <w:rPr>
          <w:rFonts w:ascii="Arial" w:hAnsi="Arial" w:cs="Arial" w:eastAsia="Arial"/>
          <w:sz w:val="19"/>
          <w:szCs w:val="19"/>
          <w:color w:val="B5B5B3"/>
          <w:spacing w:val="0"/>
          <w:w w:val="64"/>
          <w:position w:val="-42"/>
        </w:rPr>
        <w:t> </w:t>
      </w:r>
      <w:r>
        <w:rPr>
          <w:rFonts w:ascii="Arial" w:hAnsi="Arial" w:cs="Arial" w:eastAsia="Arial"/>
          <w:sz w:val="19"/>
          <w:szCs w:val="19"/>
          <w:color w:val="B5B5B3"/>
          <w:spacing w:val="10"/>
          <w:w w:val="64"/>
          <w:position w:val="-4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-22"/>
          <w:w w:val="162"/>
          <w:position w:val="-42"/>
        </w:rPr>
        <w:t>1</w:t>
      </w:r>
      <w:r>
        <w:rPr>
          <w:rFonts w:ascii="Arial" w:hAnsi="Arial" w:cs="Arial" w:eastAsia="Arial"/>
          <w:sz w:val="19"/>
          <w:szCs w:val="19"/>
          <w:color w:val="909090"/>
          <w:spacing w:val="7"/>
          <w:w w:val="100"/>
          <w:position w:val="-42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4"/>
          <w:position w:val="-42"/>
        </w:rPr>
        <w:t>P</w:t>
      </w:r>
      <w:r>
        <w:rPr>
          <w:rFonts w:ascii="Arial" w:hAnsi="Arial" w:cs="Arial" w:eastAsia="Arial"/>
          <w:sz w:val="19"/>
          <w:szCs w:val="19"/>
          <w:color w:val="3D3D3D"/>
          <w:spacing w:val="-4"/>
          <w:w w:val="105"/>
          <w:position w:val="-42"/>
        </w:rPr>
        <w:t>o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42"/>
          <w:position w:val="-42"/>
        </w:rPr>
        <w:t>,</w:t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19"/>
          <w:szCs w:val="19"/>
          <w:color w:val="575757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18"/>
          <w:szCs w:val="18"/>
          <w:color w:val="3A3F74"/>
          <w:spacing w:val="0"/>
          <w:w w:val="58"/>
          <w:position w:val="-42"/>
        </w:rPr>
        <w:t>1'</w:t>
      </w:r>
      <w:r>
        <w:rPr>
          <w:rFonts w:ascii="Times New Roman" w:hAnsi="Times New Roman" w:cs="Times New Roman" w:eastAsia="Times New Roman"/>
          <w:sz w:val="18"/>
          <w:szCs w:val="18"/>
          <w:color w:val="3A3F74"/>
          <w:spacing w:val="11"/>
          <w:w w:val="58"/>
          <w:position w:val="-42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36"/>
          <w:position w:val="-42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42"/>
        </w:rPr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42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42"/>
        </w:rPr>
        <w:t>  </w:t>
      </w:r>
      <w:r>
        <w:rPr>
          <w:rFonts w:ascii="Arial" w:hAnsi="Arial" w:cs="Arial" w:eastAsia="Arial"/>
          <w:sz w:val="19"/>
          <w:szCs w:val="19"/>
          <w:color w:val="2A2A2A"/>
          <w:spacing w:val="20"/>
          <w:w w:val="100"/>
          <w:position w:val="-42"/>
        </w:rPr>
        <w:t> </w:t>
      </w:r>
      <w:r>
        <w:rPr>
          <w:rFonts w:ascii="Arial" w:hAnsi="Arial" w:cs="Arial" w:eastAsia="Arial"/>
          <w:sz w:val="19"/>
          <w:szCs w:val="19"/>
          <w:color w:val="6E7070"/>
          <w:spacing w:val="0"/>
          <w:w w:val="126"/>
          <w:position w:val="-42"/>
        </w:rPr>
        <w:t>·</w:t>
      </w:r>
      <w:r>
        <w:rPr>
          <w:rFonts w:ascii="Arial" w:hAnsi="Arial" w:cs="Arial" w:eastAsia="Arial"/>
          <w:sz w:val="19"/>
          <w:szCs w:val="19"/>
          <w:color w:val="6E7070"/>
          <w:spacing w:val="-32"/>
          <w:w w:val="126"/>
          <w:position w:val="-42"/>
        </w:rPr>
        <w:t> </w:t>
      </w:r>
      <w:r>
        <w:rPr>
          <w:rFonts w:ascii="Arial" w:hAnsi="Arial" w:cs="Arial" w:eastAsia="Arial"/>
          <w:sz w:val="19"/>
          <w:szCs w:val="19"/>
          <w:color w:val="6E7070"/>
          <w:spacing w:val="0"/>
          <w:w w:val="100"/>
          <w:position w:val="-42"/>
        </w:rPr>
        <w:t>·</w:t>
      </w:r>
      <w:r>
        <w:rPr>
          <w:rFonts w:ascii="Arial" w:hAnsi="Arial" w:cs="Arial" w:eastAsia="Arial"/>
          <w:sz w:val="19"/>
          <w:szCs w:val="19"/>
          <w:color w:val="6E7070"/>
          <w:spacing w:val="38"/>
          <w:w w:val="100"/>
          <w:position w:val="-42"/>
        </w:rPr>
        <w:t> </w:t>
      </w:r>
      <w:r>
        <w:rPr>
          <w:rFonts w:ascii="Arial" w:hAnsi="Arial" w:cs="Arial" w:eastAsia="Arial"/>
          <w:sz w:val="19"/>
          <w:szCs w:val="19"/>
          <w:color w:val="5E6E97"/>
          <w:spacing w:val="0"/>
          <w:w w:val="100"/>
          <w:position w:val="-42"/>
        </w:rPr>
        <w:t>-</w:t>
      </w:r>
      <w:r>
        <w:rPr>
          <w:rFonts w:ascii="Arial" w:hAnsi="Arial" w:cs="Arial" w:eastAsia="Arial"/>
          <w:sz w:val="19"/>
          <w:szCs w:val="19"/>
          <w:color w:val="5E6E97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19"/>
          <w:szCs w:val="19"/>
          <w:color w:val="5E6E97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42"/>
          <w:szCs w:val="42"/>
          <w:color w:val="5E6E97"/>
          <w:spacing w:val="0"/>
          <w:w w:val="100"/>
          <w:i/>
          <w:position w:val="-42"/>
        </w:rPr>
        <w:t>L"'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3" w:lineRule="atLeast"/>
        <w:ind w:left="594" w:right="-20"/>
        <w:jc w:val="left"/>
        <w:tabs>
          <w:tab w:pos="112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969604pt;margin-top:.638368pt;width:5.5047pt;height:5.0pt;mso-position-horizontal-relative:page;mso-position-vertical-relative:paragraph;z-index:-16021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575757"/>
                      <w:spacing w:val="0"/>
                      <w:w w:val="310"/>
                    </w:rPr>
                    <w:t>"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543030pt;margin-top:5.283847pt;width:38.061516pt;height:49pt;mso-position-horizontal-relative:page;mso-position-vertical-relative:paragraph;z-index:-16019" type="#_x0000_t202" filled="f" stroked="f">
            <v:textbox inset="0,0,0,0">
              <w:txbxContent>
                <w:p>
                  <w:pPr>
                    <w:spacing w:before="0" w:after="0" w:line="980" w:lineRule="exact"/>
                    <w:ind w:right="-187"/>
                    <w:jc w:val="left"/>
                    <w:rPr>
                      <w:rFonts w:ascii="Times New Roman" w:hAnsi="Times New Roman" w:cs="Times New Roman" w:eastAsia="Times New Roman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575757"/>
                      <w:spacing w:val="-92"/>
                      <w:w w:val="13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3D3D3D"/>
                      <w:spacing w:val="-40"/>
                      <w:w w:val="14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4D57AC"/>
                      <w:spacing w:val="0"/>
                      <w:w w:val="12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8"/>
                      <w:szCs w:val="9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588745pt;margin-top:2.486898pt;width:1.61172pt;height:11pt;mso-position-horizontal-relative:page;mso-position-vertical-relative:paragraph;z-index:-16016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5B5B3"/>
                      <w:spacing w:val="0"/>
                      <w:w w:val="44"/>
                    </w:rPr>
                    <w:t>·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B5B5B3"/>
          <w:spacing w:val="0"/>
          <w:w w:val="47"/>
        </w:rPr>
        <w:t>.</w:t>
      </w:r>
      <w:r>
        <w:rPr>
          <w:rFonts w:ascii="Arial" w:hAnsi="Arial" w:cs="Arial" w:eastAsia="Arial"/>
          <w:sz w:val="10"/>
          <w:szCs w:val="10"/>
          <w:color w:val="B5B5B3"/>
          <w:spacing w:val="0"/>
          <w:w w:val="47"/>
        </w:rPr>
        <w:t>         </w:t>
      </w:r>
      <w:r>
        <w:rPr>
          <w:rFonts w:ascii="Arial" w:hAnsi="Arial" w:cs="Arial" w:eastAsia="Arial"/>
          <w:sz w:val="10"/>
          <w:szCs w:val="10"/>
          <w:color w:val="B5B5B3"/>
          <w:spacing w:val="9"/>
          <w:w w:val="47"/>
        </w:rPr>
        <w:t> </w:t>
      </w:r>
      <w:r>
        <w:rPr>
          <w:rFonts w:ascii="Arial" w:hAnsi="Arial" w:cs="Arial" w:eastAsia="Arial"/>
          <w:sz w:val="10"/>
          <w:szCs w:val="10"/>
          <w:color w:val="575757"/>
          <w:spacing w:val="0"/>
          <w:w w:val="100"/>
          <w:i/>
        </w:rPr>
        <w:t>!7</w:t>
      </w:r>
      <w:r>
        <w:rPr>
          <w:rFonts w:ascii="Arial" w:hAnsi="Arial" w:cs="Arial" w:eastAsia="Arial"/>
          <w:sz w:val="10"/>
          <w:szCs w:val="10"/>
          <w:color w:val="575757"/>
          <w:spacing w:val="0"/>
          <w:w w:val="100"/>
          <w:i/>
        </w:rPr>
        <w:tab/>
      </w:r>
      <w:r>
        <w:rPr>
          <w:rFonts w:ascii="Arial" w:hAnsi="Arial" w:cs="Arial" w:eastAsia="Arial"/>
          <w:sz w:val="10"/>
          <w:szCs w:val="10"/>
          <w:color w:val="575757"/>
          <w:spacing w:val="0"/>
          <w:w w:val="100"/>
          <w:i/>
        </w:rPr>
      </w:r>
      <w:r>
        <w:rPr>
          <w:rFonts w:ascii="Arial" w:hAnsi="Arial" w:cs="Arial" w:eastAsia="Arial"/>
          <w:sz w:val="10"/>
          <w:szCs w:val="10"/>
          <w:color w:val="6E7070"/>
          <w:spacing w:val="0"/>
          <w:w w:val="203"/>
        </w:rPr>
        <w:t>.,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5124" w:space="3875"/>
            <w:col w:w="2541"/>
          </w:cols>
        </w:sectPr>
      </w:pPr>
      <w:rPr/>
    </w:p>
    <w:p>
      <w:pPr>
        <w:spacing w:before="0" w:after="0" w:line="42" w:lineRule="atLeast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D3D3D"/>
          <w:spacing w:val="1"/>
          <w:w w:val="134"/>
        </w:rPr>
        <w:t>+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2"/>
          <w:w w:val="135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35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5" w:lineRule="atLeast"/>
        <w:ind w:right="-20"/>
        <w:jc w:val="left"/>
        <w:tabs>
          <w:tab w:pos="1040" w:val="left"/>
          <w:tab w:pos="1420" w:val="left"/>
          <w:tab w:pos="628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1"/>
          <w:w w:val="100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>rk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0"/>
        </w:rPr>
        <w:t>·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>ir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73"/>
          <w:position w:val="8"/>
        </w:rPr>
        <w:t>it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73"/>
          <w:position w:val="8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15"/>
          <w:w w:val="73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0"/>
          <w:w w:val="202"/>
          <w:position w:val="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68"/>
          <w:w w:val="202"/>
          <w:position w:val="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214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4"/>
          <w:w w:val="214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95"/>
          <w:position w:val="0"/>
        </w:rPr>
        <w:t>t</w:t>
      </w:r>
      <w:r>
        <w:rPr>
          <w:rFonts w:ascii="Arial" w:hAnsi="Arial" w:cs="Arial" w:eastAsia="Arial"/>
          <w:sz w:val="20"/>
          <w:szCs w:val="20"/>
          <w:color w:val="3D3D3D"/>
          <w:spacing w:val="-11"/>
          <w:w w:val="196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575757"/>
          <w:spacing w:val="-1"/>
          <w:w w:val="218"/>
          <w:position w:val="0"/>
        </w:rPr>
        <w:t>l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30"/>
          <w:position w:val="0"/>
        </w:rPr>
        <w:t>li</w:t>
      </w:r>
      <w:r>
        <w:rPr>
          <w:rFonts w:ascii="Arial" w:hAnsi="Arial" w:cs="Arial" w:eastAsia="Arial"/>
          <w:sz w:val="20"/>
          <w:szCs w:val="20"/>
          <w:color w:val="3D3D3D"/>
          <w:spacing w:val="-31"/>
          <w:w w:val="130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575757"/>
          <w:spacing w:val="-23"/>
          <w:w w:val="143"/>
          <w:position w:val="0"/>
        </w:rPr>
        <w:t>: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36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3" w:after="0" w:line="357" w:lineRule="exact"/>
        <w:ind w:right="998"/>
        <w:jc w:val="right"/>
        <w:tabs>
          <w:tab w:pos="116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b/>
          <w:bCs/>
          <w:position w:val="-4"/>
        </w:rPr>
        <w:t>!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b/>
          <w:bCs/>
          <w:position w:val="-4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66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83"/>
          <w:position w:val="-4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4"/>
        </w:rPr>
      </w:r>
      <w:r>
        <w:rPr>
          <w:rFonts w:ascii="Arial" w:hAnsi="Arial" w:cs="Arial" w:eastAsia="Arial"/>
          <w:sz w:val="35"/>
          <w:szCs w:val="35"/>
          <w:color w:val="575757"/>
          <w:spacing w:val="-76"/>
          <w:w w:val="138"/>
          <w:position w:val="-4"/>
        </w:rPr>
        <w:t>u</w:t>
      </w:r>
      <w:r>
        <w:rPr>
          <w:rFonts w:ascii="Arial" w:hAnsi="Arial" w:cs="Arial" w:eastAsia="Arial"/>
          <w:sz w:val="35"/>
          <w:szCs w:val="35"/>
          <w:color w:val="3D3D3D"/>
          <w:spacing w:val="0"/>
          <w:w w:val="138"/>
          <w:position w:val="-4"/>
        </w:rPr>
        <w:t>"</w:t>
      </w:r>
      <w:r>
        <w:rPr>
          <w:rFonts w:ascii="Arial" w:hAnsi="Arial" w:cs="Arial" w:eastAsia="Arial"/>
          <w:sz w:val="35"/>
          <w:szCs w:val="35"/>
          <w:color w:val="3D3D3D"/>
          <w:spacing w:val="-44"/>
          <w:w w:val="138"/>
          <w:position w:val="-4"/>
        </w:rPr>
        <w:t> </w:t>
      </w:r>
      <w:r>
        <w:rPr>
          <w:rFonts w:ascii="Arial" w:hAnsi="Arial" w:cs="Arial" w:eastAsia="Arial"/>
          <w:sz w:val="35"/>
          <w:szCs w:val="35"/>
          <w:color w:val="2A2A2A"/>
          <w:spacing w:val="-46"/>
          <w:w w:val="108"/>
          <w:position w:val="-4"/>
        </w:rPr>
        <w:t>.</w:t>
      </w:r>
      <w:r>
        <w:rPr>
          <w:rFonts w:ascii="Arial" w:hAnsi="Arial" w:cs="Arial" w:eastAsia="Arial"/>
          <w:sz w:val="35"/>
          <w:szCs w:val="35"/>
          <w:color w:val="575757"/>
          <w:spacing w:val="0"/>
          <w:w w:val="103"/>
          <w:position w:val="-4"/>
        </w:rPr>
        <w:t>\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31" w:lineRule="atLeast"/>
        <w:ind w:left="2236" w:right="-20"/>
        <w:jc w:val="left"/>
        <w:tabs>
          <w:tab w:pos="6040" w:val="left"/>
          <w:tab w:pos="702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9"/>
        </w:rPr>
        <w:t>j</w:t>
      </w:r>
      <w:r>
        <w:rPr>
          <w:rFonts w:ascii="Arial" w:hAnsi="Arial" w:cs="Arial" w:eastAsia="Arial"/>
          <w:sz w:val="21"/>
          <w:szCs w:val="21"/>
          <w:color w:val="3D3D3D"/>
          <w:spacing w:val="-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6"/>
          <w:position w:val="-9"/>
        </w:rPr>
        <w:t>ıQ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10"/>
          <w:w w:val="66"/>
          <w:position w:val="-9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103"/>
          <w:position w:val="-9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75757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51"/>
          <w:szCs w:val="51"/>
          <w:color w:val="3D3D3D"/>
          <w:spacing w:val="3"/>
          <w:w w:val="258"/>
          <w:i/>
          <w:position w:val="-9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8"/>
          <w:position w:val="-9"/>
        </w:rPr>
        <w:t>,öit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449" w:space="2029"/>
            <w:col w:w="9062"/>
          </w:cols>
        </w:sectPr>
      </w:pPr>
      <w:rPr/>
    </w:p>
    <w:p>
      <w:pPr>
        <w:spacing w:before="0" w:after="0" w:line="462" w:lineRule="atLeast"/>
        <w:ind w:right="2772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6E7070"/>
          <w:spacing w:val="-18"/>
          <w:w w:val="121"/>
          <w:b/>
          <w:bCs/>
        </w:rPr>
        <w:t>B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38"/>
          <w:b/>
          <w:bCs/>
        </w:rPr>
        <w:t>,</w:t>
      </w:r>
      <w:r>
        <w:rPr>
          <w:rFonts w:ascii="Arial" w:hAnsi="Arial" w:cs="Arial" w:eastAsia="Arial"/>
          <w:sz w:val="25"/>
          <w:szCs w:val="25"/>
          <w:color w:val="3D3D3D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B5B5B3"/>
          <w:spacing w:val="0"/>
          <w:w w:val="69"/>
          <w:b/>
          <w:bCs/>
        </w:rPr>
        <w:t>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28" w:lineRule="exact"/>
        <w:ind w:right="1137"/>
        <w:jc w:val="right"/>
        <w:tabs>
          <w:tab w:pos="700" w:val="left"/>
          <w:tab w:pos="18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008545pt;margin-top:30.451965pt;width:1.668998pt;height:11.5pt;mso-position-horizontal-relative:page;mso-position-vertical-relative:paragraph;z-index:-1601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D3D3D"/>
                      <w:spacing w:val="-34"/>
                      <w:w w:val="10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75757"/>
          <w:spacing w:val="-3"/>
          <w:w w:val="101"/>
          <w:position w:val="-12"/>
        </w:rPr>
        <w:t>M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8"/>
          <w:position w:val="-12"/>
        </w:rPr>
        <w:t>O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2"/>
        </w:rPr>
      </w:r>
      <w:r>
        <w:rPr>
          <w:rFonts w:ascii="Arial" w:hAnsi="Arial" w:cs="Arial" w:eastAsia="Arial"/>
          <w:sz w:val="100"/>
          <w:szCs w:val="100"/>
          <w:color w:val="6E7070"/>
          <w:spacing w:val="28"/>
          <w:w w:val="23"/>
          <w:position w:val="-37"/>
        </w:rPr>
        <w:t>.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600"/>
          <w:position w:val="-12"/>
        </w:rPr>
        <w:t>'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100"/>
          <w:position w:val="-12"/>
        </w:rPr>
      </w:r>
      <w:r>
        <w:rPr>
          <w:rFonts w:ascii="Arial" w:hAnsi="Arial" w:cs="Arial" w:eastAsia="Arial"/>
          <w:sz w:val="38"/>
          <w:szCs w:val="38"/>
          <w:color w:val="B5B5B3"/>
          <w:spacing w:val="-58"/>
          <w:w w:val="62"/>
          <w:position w:val="-37"/>
        </w:rPr>
        <w:t>.</w:t>
      </w:r>
      <w:r>
        <w:rPr>
          <w:rFonts w:ascii="Arial" w:hAnsi="Arial" w:cs="Arial" w:eastAsia="Arial"/>
          <w:sz w:val="38"/>
          <w:szCs w:val="38"/>
          <w:color w:val="909090"/>
          <w:spacing w:val="0"/>
          <w:w w:val="138"/>
          <w:position w:val="-37"/>
        </w:rPr>
        <w:t>.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180" w:right="20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3" w:lineRule="exact"/>
        <w:ind w:right="-20"/>
        <w:jc w:val="righ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>
          <w:rFonts w:ascii="Times New Roman" w:hAnsi="Times New Roman" w:cs="Times New Roman" w:eastAsia="Times New Roman"/>
          <w:sz w:val="104"/>
          <w:szCs w:val="104"/>
          <w:color w:val="575757"/>
          <w:spacing w:val="-384"/>
          <w:w w:val="21"/>
          <w:position w:val="-78"/>
        </w:rPr>
        <w:t>Ç</w:t>
      </w:r>
      <w:r>
        <w:rPr>
          <w:rFonts w:ascii="Times New Roman" w:hAnsi="Times New Roman" w:cs="Times New Roman" w:eastAsia="Times New Roman"/>
          <w:sz w:val="104"/>
          <w:szCs w:val="104"/>
          <w:color w:val="525975"/>
          <w:spacing w:val="0"/>
          <w:w w:val="104"/>
          <w:position w:val="-78"/>
        </w:rPr>
        <w:t>:</w:t>
      </w:r>
      <w:r>
        <w:rPr>
          <w:rFonts w:ascii="Times New Roman" w:hAnsi="Times New Roman" w:cs="Times New Roman" w:eastAsia="Times New Roman"/>
          <w:sz w:val="104"/>
          <w:szCs w:val="104"/>
          <w:color w:val="525975"/>
          <w:spacing w:val="-3"/>
          <w:w w:val="104"/>
          <w:position w:val="-78"/>
        </w:rPr>
        <w:t>:</w:t>
      </w:r>
      <w:r>
        <w:rPr>
          <w:rFonts w:ascii="Times New Roman" w:hAnsi="Times New Roman" w:cs="Times New Roman" w:eastAsia="Times New Roman"/>
          <w:sz w:val="104"/>
          <w:szCs w:val="104"/>
          <w:color w:val="3D3D3D"/>
          <w:spacing w:val="0"/>
          <w:w w:val="16"/>
          <w:position w:val="-78"/>
        </w:rPr>
        <w:t>;.</w:t>
      </w:r>
      <w:r>
        <w:rPr>
          <w:rFonts w:ascii="Times New Roman" w:hAnsi="Times New Roman" w:cs="Times New Roman" w:eastAsia="Times New Roman"/>
          <w:sz w:val="104"/>
          <w:szCs w:val="104"/>
          <w:color w:val="3D3D3D"/>
          <w:spacing w:val="0"/>
          <w:w w:val="17"/>
          <w:position w:val="-78"/>
        </w:rPr>
        <w:t>,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right="-20"/>
        <w:jc w:val="left"/>
        <w:tabs>
          <w:tab w:pos="280" w:val="left"/>
          <w:tab w:pos="14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387"/>
          <w:position w:val="-1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090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575757"/>
          <w:spacing w:val="0"/>
          <w:w w:val="218"/>
          <w:position w:val="-1"/>
        </w:rPr>
        <w:t>!</w:t>
      </w:r>
      <w:r>
        <w:rPr>
          <w:rFonts w:ascii="Times New Roman" w:hAnsi="Times New Roman" w:cs="Times New Roman" w:eastAsia="Times New Roman"/>
          <w:sz w:val="10"/>
          <w:szCs w:val="10"/>
          <w:color w:val="575757"/>
          <w:spacing w:val="0"/>
          <w:w w:val="218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75757"/>
          <w:spacing w:val="20"/>
          <w:w w:val="218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i/>
          <w:position w:val="-1"/>
        </w:rPr>
        <w:t>':!</w:t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52"/>
          <w:i/>
          <w:position w:val="-1"/>
        </w:rPr>
        <w:t>-&lt;:-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2" w:lineRule="exact"/>
        <w:ind w:left="261" w:right="1134"/>
        <w:jc w:val="center"/>
        <w:tabs>
          <w:tab w:pos="13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75757"/>
          <w:w w:val="146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575757"/>
          <w:spacing w:val="-12"/>
          <w:w w:val="146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310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-40"/>
          <w:w w:val="16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69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6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48"/>
          <w:w w:val="169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090"/>
          <w:spacing w:val="0"/>
          <w:w w:val="71"/>
        </w:rPr>
        <w:t>t·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0" w:lineRule="exact"/>
        <w:ind w:left="381" w:right="1221"/>
        <w:jc w:val="center"/>
        <w:tabs>
          <w:tab w:pos="7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D3D3D"/>
          <w:spacing w:val="0"/>
          <w:w w:val="56"/>
          <w:position w:val="-2"/>
        </w:rPr>
        <w:t>..,"'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7"/>
          <w:position w:val="-2"/>
        </w:rPr>
        <w:t>eı-.</w:t>
      </w:r>
      <w:r>
        <w:rPr>
          <w:rFonts w:ascii="Arial" w:hAnsi="Arial" w:cs="Arial" w:eastAsia="Arial"/>
          <w:sz w:val="21"/>
          <w:szCs w:val="21"/>
          <w:color w:val="3D3D3D"/>
          <w:spacing w:val="-29"/>
          <w:w w:val="100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1"/>
          <w:position w:val="-2"/>
        </w:rPr>
        <w:t>!;f</w:t>
      </w:r>
      <w:r>
        <w:rPr>
          <w:rFonts w:ascii="Arial" w:hAnsi="Arial" w:cs="Arial" w:eastAsia="Arial"/>
          <w:sz w:val="21"/>
          <w:szCs w:val="21"/>
          <w:color w:val="575757"/>
          <w:spacing w:val="-10"/>
          <w:w w:val="81"/>
          <w:position w:val="-2"/>
        </w:rPr>
        <w:t>'</w:t>
      </w:r>
      <w:r>
        <w:rPr>
          <w:rFonts w:ascii="Arial" w:hAnsi="Arial" w:cs="Arial" w:eastAsia="Arial"/>
          <w:sz w:val="21"/>
          <w:szCs w:val="21"/>
          <w:color w:val="909090"/>
          <w:spacing w:val="0"/>
          <w:w w:val="320"/>
          <w:position w:val="-2"/>
        </w:rPr>
        <w:t>7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3956" w:space="4665"/>
            <w:col w:w="2919"/>
          </w:cols>
        </w:sectPr>
      </w:pPr>
      <w:rPr/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69" w:lineRule="exact"/>
        <w:ind w:right="-16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66"/>
          <w:position w:val="-2"/>
        </w:rPr>
        <w:t>..:.: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1" w:lineRule="exact"/>
        <w:ind w:right="-15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3D3D3D"/>
          <w:w w:val="111"/>
          <w:position w:val="-2"/>
        </w:rPr>
        <w:t>(</w:t>
      </w:r>
      <w:r>
        <w:rPr>
          <w:rFonts w:ascii="Arial" w:hAnsi="Arial" w:cs="Arial" w:eastAsia="Arial"/>
          <w:sz w:val="12"/>
          <w:szCs w:val="12"/>
          <w:color w:val="3D3D3D"/>
          <w:w w:val="110"/>
          <w:position w:val="-2"/>
        </w:rPr>
        <w:t>;J</w:t>
      </w:r>
      <w:r>
        <w:rPr>
          <w:rFonts w:ascii="Arial" w:hAnsi="Arial" w:cs="Arial" w:eastAsia="Arial"/>
          <w:sz w:val="12"/>
          <w:szCs w:val="12"/>
          <w:color w:val="000000"/>
          <w:w w:val="100"/>
          <w:position w:val="0"/>
        </w:rPr>
      </w:r>
    </w:p>
    <w:p>
      <w:pPr>
        <w:spacing w:before="0" w:after="0" w:line="124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0"/>
          <w:w w:val="59"/>
          <w:position w:val="-6"/>
        </w:rPr>
        <w:t>:ı::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right="-20"/>
        <w:jc w:val="left"/>
        <w:tabs>
          <w:tab w:pos="60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A3F74"/>
          <w:spacing w:val="0"/>
          <w:w w:val="82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3A3F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A3F74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575757"/>
          <w:spacing w:val="0"/>
          <w:w w:val="70"/>
          <w:b/>
          <w:bCs/>
          <w:position w:val="11"/>
        </w:rPr>
        <w:t>otıt,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16"/>
          <w:b/>
          <w:bCs/>
          <w:position w:val="1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-9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75757"/>
          <w:spacing w:val="0"/>
          <w:w w:val="145"/>
          <w:b/>
          <w:bCs/>
          <w:position w:val="11"/>
        </w:rPr>
        <w:t>CJ</w:t>
      </w:r>
      <w:r>
        <w:rPr>
          <w:rFonts w:ascii="Times New Roman" w:hAnsi="Times New Roman" w:cs="Times New Roman" w:eastAsia="Times New Roman"/>
          <w:sz w:val="7"/>
          <w:szCs w:val="7"/>
          <w:color w:val="575757"/>
          <w:spacing w:val="-13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57"/>
          <w:b/>
          <w:bCs/>
          <w:position w:val="11"/>
        </w:rPr>
        <w:t>....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-9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E7070"/>
          <w:spacing w:val="0"/>
          <w:w w:val="100"/>
          <w:b/>
          <w:bCs/>
          <w:position w:val="1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6E7070"/>
          <w:spacing w:val="0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E7070"/>
          <w:spacing w:val="5"/>
          <w:w w:val="100"/>
          <w:b/>
          <w:bCs/>
          <w:position w:val="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0"/>
          <w:w w:val="174"/>
          <w:b/>
          <w:bCs/>
          <w:position w:val="1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3D3D3D"/>
          <w:spacing w:val="13"/>
          <w:w w:val="174"/>
          <w:b/>
          <w:bCs/>
          <w:position w:val="11"/>
        </w:rPr>
        <w:t> </w: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74"/>
          <w:b/>
          <w:bCs/>
          <w:position w:val="11"/>
        </w:rPr>
        <w:t>ı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471" w:space="2576"/>
            <w:col w:w="8493"/>
          </w:cols>
        </w:sectPr>
      </w:pPr>
      <w:rPr/>
    </w:p>
    <w:p>
      <w:pPr>
        <w:spacing w:before="0" w:after="0" w:line="240" w:lineRule="exact"/>
        <w:ind w:right="-20"/>
        <w:jc w:val="right"/>
        <w:tabs>
          <w:tab w:pos="6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8"/>
          <w:szCs w:val="28"/>
          <w:color w:val="575757"/>
          <w:w w:val="74"/>
          <w:b/>
          <w:bCs/>
          <w:position w:val="-4"/>
        </w:rPr>
        <w:t>Abd</w:t>
      </w:r>
      <w:r>
        <w:rPr>
          <w:rFonts w:ascii="Arial" w:hAnsi="Arial" w:cs="Arial" w:eastAsia="Arial"/>
          <w:sz w:val="28"/>
          <w:szCs w:val="28"/>
          <w:color w:val="575757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28"/>
          <w:szCs w:val="28"/>
          <w:color w:val="575757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30"/>
          <w:szCs w:val="30"/>
          <w:color w:val="575757"/>
          <w:spacing w:val="0"/>
          <w:w w:val="78"/>
          <w:position w:val="-5"/>
        </w:rPr>
        <w:t>ra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3" w:after="0" w:line="16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BATMAZ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  <w:cols w:num="2" w:equalWidth="0">
            <w:col w:w="3107" w:space="2057"/>
            <w:col w:w="6376"/>
          </w:cols>
        </w:sectPr>
      </w:pPr>
      <w:rPr/>
    </w:p>
    <w:p>
      <w:pPr>
        <w:spacing w:before="0" w:after="0" w:line="284" w:lineRule="exact"/>
        <w:ind w:left="2310" w:right="-20"/>
        <w:jc w:val="left"/>
        <w:tabs>
          <w:tab w:pos="3240" w:val="left"/>
          <w:tab w:pos="3600" w:val="left"/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4.484956pt;margin-top:25.164351pt;width:566.110390pt;height:752.046776pt;mso-position-horizontal-relative:page;mso-position-vertical-relative:page;z-index:-16025" coordorigin="290,503" coordsize="11322,15041">
            <v:group style="position:absolute;left:311;top:513;width:2;height:15007" coordorigin="311,513" coordsize="2,15007">
              <v:shape style="position:absolute;left:311;top:513;width:2;height:15007" coordorigin="311,513" coordsize="0,15007" path="m311,15520l311,513e" filled="f" stroked="t" strokeweight=".478842pt" strokecolor="#3F3F3F">
                <v:path arrowok="t"/>
              </v:shape>
            </v:group>
            <v:group style="position:absolute;left:1666;top:522;width:1666;height:2" coordorigin="1666,522" coordsize="1666,2">
              <v:shape style="position:absolute;left:1666;top:522;width:1666;height:2" coordorigin="1666,522" coordsize="1666,0" path="m1666,522l3333,522e" filled="f" stroked="t" strokeweight=".478842pt" strokecolor="#2B2B2B">
                <v:path arrowok="t"/>
              </v:shape>
            </v:group>
            <v:group style="position:absolute;left:2346;top:518;width:2;height:781" coordorigin="2346,518" coordsize="2,781">
              <v:shape style="position:absolute;left:2346;top:518;width:2;height:781" coordorigin="2346,518" coordsize="0,781" path="m2346,1299l2346,518e" filled="f" stroked="t" strokeweight=".718262pt" strokecolor="#4F4F4F">
                <v:path arrowok="t"/>
              </v:shape>
            </v:group>
            <v:group style="position:absolute;left:297;top:520;width:7140;height:2" coordorigin="297,520" coordsize="7140,2">
              <v:shape style="position:absolute;left:297;top:520;width:7140;height:2" coordorigin="297,520" coordsize="7140,0" path="m297,520l7436,520e" filled="f" stroked="t" strokeweight=".718262pt" strokecolor="#575757">
                <v:path arrowok="t"/>
              </v:shape>
            </v:group>
            <v:group style="position:absolute;left:7379;top:522;width:958;height:2" coordorigin="7379,522" coordsize="958,2">
              <v:shape style="position:absolute;left:7379;top:522;width:958;height:2" coordorigin="7379,522" coordsize="958,0" path="m7379,522l8337,522e" filled="f" stroked="t" strokeweight=".478842pt" strokecolor="#3B3B3B">
                <v:path arrowok="t"/>
              </v:shape>
            </v:group>
            <v:group style="position:absolute;left:9165;top:513;width:2;height:1505" coordorigin="9165,513" coordsize="2,1505">
              <v:shape style="position:absolute;left:9165;top:513;width:2;height:1505" coordorigin="9165,513" coordsize="0,1505" path="m9165,2018l9165,513e" filled="f" stroked="t" strokeweight=".718262pt" strokecolor="#4F4F4F">
                <v:path arrowok="t"/>
              </v:shape>
            </v:group>
            <v:group style="position:absolute;left:8279;top:520;width:3299;height:2" coordorigin="8279,520" coordsize="3299,2">
              <v:shape style="position:absolute;left:8279;top:520;width:3299;height:2" coordorigin="8279,520" coordsize="3299,0" path="m8279,520l11578,520e" filled="f" stroked="t" strokeweight=".957683pt" strokecolor="#646464">
                <v:path arrowok="t"/>
              </v:shape>
            </v:group>
            <v:group style="position:absolute;left:11581;top:508;width:2;height:2181" coordorigin="11581,508" coordsize="2,2181">
              <v:shape style="position:absolute;left:11581;top:508;width:2;height:2181" coordorigin="11581,508" coordsize="0,2181" path="m11581,2689l11581,508e" filled="f" stroked="t" strokeweight=".478842pt" strokecolor="#545454">
                <v:path arrowok="t"/>
              </v:shape>
            </v:group>
            <v:group style="position:absolute;left:11578;top:1035;width:2;height:1002" coordorigin="11578,1035" coordsize="2,1002">
              <v:shape style="position:absolute;left:11578;top:1035;width:2;height:1002" coordorigin="11578,1035" coordsize="0,1002" path="m11578,2037l11578,1035e" filled="f" stroked="t" strokeweight=".478842pt" strokecolor="#4B4B4B">
                <v:path arrowok="t"/>
              </v:shape>
            </v:group>
            <v:group style="position:absolute;left:9165;top:1241;width:2;height:297" coordorigin="9165,1241" coordsize="2,297">
              <v:shape style="position:absolute;left:9165;top:1241;width:2;height:297" coordorigin="9165,1241" coordsize="0,297" path="m9165,1539l9165,1241e" filled="f" stroked="t" strokeweight=".478842pt" strokecolor="#383838">
                <v:path arrowok="t"/>
              </v:shape>
            </v:group>
            <v:group style="position:absolute;left:306;top:1318;width:2;height:220" coordorigin="306,1318" coordsize="2,220">
              <v:shape style="position:absolute;left:306;top:1318;width:2;height:220" coordorigin="306,1318" coordsize="0,220" path="m306,1539l306,1318e" filled="f" stroked="t" strokeweight=".478842pt" strokecolor="#5B5B5B">
                <v:path arrowok="t"/>
              </v:shape>
            </v:group>
            <v:group style="position:absolute;left:2346;top:518;width:2;height:1505" coordorigin="2346,518" coordsize="2,1505">
              <v:shape style="position:absolute;left:2346;top:518;width:2;height:1505" coordorigin="2346,518" coordsize="0,1505" path="m2346,2023l2346,518e" filled="f" stroked="t" strokeweight=".478842pt" strokecolor="#444444">
                <v:path arrowok="t"/>
              </v:shape>
            </v:group>
            <v:group style="position:absolute;left:306;top:2171;width:2;height:518" coordorigin="306,2171" coordsize="2,518">
              <v:shape style="position:absolute;left:306;top:2171;width:2;height:518" coordorigin="306,2171" coordsize="0,518" path="m306,2689l306,2171e" filled="f" stroked="t" strokeweight=".478842pt" strokecolor="#232323">
                <v:path arrowok="t"/>
              </v:shape>
            </v:group>
            <v:group style="position:absolute;left:8581;top:2658;width:3012;height:2" coordorigin="8581,2658" coordsize="3012,2">
              <v:shape style="position:absolute;left:8581;top:2658;width:3012;height:2" coordorigin="8581,2658" coordsize="3012,0" path="m8581,2658l11593,2658e" filled="f" stroked="t" strokeweight=".957683pt" strokecolor="#646464">
                <v:path arrowok="t"/>
              </v:shape>
            </v:group>
            <v:group style="position:absolute;left:9998;top:2874;width:1595;height:2" coordorigin="9998,2874" coordsize="1595,2">
              <v:shape style="position:absolute;left:9998;top:2874;width:1595;height:2" coordorigin="9998,2874" coordsize="1595,0" path="m9998,2874l11593,2874e" filled="f" stroked="t" strokeweight=".478842pt" strokecolor="#4F4F4F">
                <v:path arrowok="t"/>
              </v:shape>
            </v:group>
            <v:group style="position:absolute;left:9998;top:3094;width:1595;height:2" coordorigin="9998,3094" coordsize="1595,2">
              <v:shape style="position:absolute;left:9998;top:3094;width:1595;height:2" coordorigin="9998,3094" coordsize="1595,0" path="m9998,3094l11593,3094e" filled="f" stroked="t" strokeweight=".478842pt" strokecolor="#4B4B4B">
                <v:path arrowok="t"/>
              </v:shape>
            </v:group>
            <v:group style="position:absolute;left:3855;top:3092;width:2;height:249" coordorigin="3855,3092" coordsize="2,249">
              <v:shape style="position:absolute;left:3855;top:3092;width:2;height:249" coordorigin="3855,3092" coordsize="0,249" path="m3855,3341l3855,3092e" filled="f" stroked="t" strokeweight=".957683pt" strokecolor="#545454">
                <v:path arrowok="t"/>
              </v:shape>
            </v:group>
            <v:group style="position:absolute;left:6984;top:3087;width:2;height:757" coordorigin="6984,3087" coordsize="2,757">
              <v:shape style="position:absolute;left:6984;top:3087;width:2;height:757" coordorigin="6984,3087" coordsize="0,757" path="m6984,3844l6984,3087e" filled="f" stroked="t" strokeweight=".718262pt" strokecolor="#545454">
                <v:path arrowok="t"/>
              </v:shape>
            </v:group>
            <v:group style="position:absolute;left:3859;top:3283;width:2;height:259" coordorigin="3859,3283" coordsize="2,259">
              <v:shape style="position:absolute;left:3859;top:3283;width:2;height:259" coordorigin="3859,3283" coordsize="0,259" path="m3859,3542l3859,3283e" filled="f" stroked="t" strokeweight=".478842pt" strokecolor="#444444">
                <v:path arrowok="t"/>
              </v:shape>
            </v:group>
            <v:group style="position:absolute;left:3850;top:3523;width:2591;height:2" coordorigin="3850,3523" coordsize="2591,2">
              <v:shape style="position:absolute;left:3850;top:3523;width:2591;height:2" coordorigin="3850,3523" coordsize="2591,0" path="m3850,3523l6440,3523e" filled="f" stroked="t" strokeweight=".718262pt" strokecolor="#707070">
                <v:path arrowok="t"/>
              </v:shape>
            </v:group>
            <v:group style="position:absolute;left:11586;top:2435;width:2;height:1400" coordorigin="11586,2435" coordsize="2,1400">
              <v:shape style="position:absolute;left:11586;top:2435;width:2;height:1400" coordorigin="11586,2435" coordsize="0,1400" path="m11586,3835l11586,2435e" filled="f" stroked="t" strokeweight=".957683pt" strokecolor="#6B6B6B">
                <v:path arrowok="t"/>
              </v:shape>
            </v:group>
            <v:group style="position:absolute;left:306;top:3835;width:517;height:2" coordorigin="306,3835" coordsize="517,2">
              <v:shape style="position:absolute;left:306;top:3835;width:517;height:2" coordorigin="306,3835" coordsize="517,0" path="m306,3835l824,3835e" filled="f" stroked="t" strokeweight=".478842pt" strokecolor="#343434">
                <v:path arrowok="t"/>
              </v:shape>
            </v:group>
            <v:group style="position:absolute;left:766;top:3837;width:2892;height:2" coordorigin="766,3837" coordsize="2892,2">
              <v:shape style="position:absolute;left:766;top:3837;width:2892;height:2" coordorigin="766,3837" coordsize="2892,0" path="m766,3837l3658,3837e" filled="f" stroked="t" strokeweight=".957683pt" strokecolor="#646464">
                <v:path arrowok="t"/>
              </v:shape>
            </v:group>
            <v:group style="position:absolute;left:3534;top:3837;width:354;height:2" coordorigin="3534,3837" coordsize="354,2">
              <v:shape style="position:absolute;left:3534;top:3837;width:354;height:2" coordorigin="3534,3837" coordsize="354,0" path="m3534,3837l3888,3837e" filled="f" stroked="t" strokeweight=".718262pt" strokecolor="#4F4F4F">
                <v:path arrowok="t"/>
              </v:shape>
            </v:group>
            <v:group style="position:absolute;left:3857;top:3485;width:2;height:359" coordorigin="3857,3485" coordsize="2,359">
              <v:shape style="position:absolute;left:3857;top:3485;width:2;height:359" coordorigin="3857,3485" coordsize="0,359" path="m3857,3844l3857,3485e" filled="f" stroked="t" strokeweight=".957683pt" strokecolor="#646464">
                <v:path arrowok="t"/>
              </v:shape>
            </v:group>
            <v:group style="position:absolute;left:3812;top:3830;width:2011;height:2" coordorigin="3812,3830" coordsize="2011,2">
              <v:shape style="position:absolute;left:3812;top:3830;width:2011;height:2" coordorigin="3812,3830" coordsize="2011,0" path="m3812,3830l5823,3830e" filled="f" stroked="t" strokeweight=".957683pt" strokecolor="#2F2F2F">
                <v:path arrowok="t"/>
              </v:shape>
            </v:group>
            <v:group style="position:absolute;left:5303;top:3513;width:2;height:326" coordorigin="5303,3513" coordsize="2,326">
              <v:shape style="position:absolute;left:5303;top:3513;width:2;height:326" coordorigin="5303,3513" coordsize="0,326" path="m5303,3839l5303,3513e" filled="f" stroked="t" strokeweight="1.197104pt" strokecolor="#646464">
                <v:path arrowok="t"/>
              </v:shape>
            </v:group>
            <v:group style="position:absolute;left:5746;top:3835;width:4310;height:2" coordorigin="5746,3835" coordsize="4310,2">
              <v:shape style="position:absolute;left:5746;top:3835;width:4310;height:2" coordorigin="5746,3835" coordsize="4310,0" path="m5746,3835l10056,3835e" filled="f" stroked="t" strokeweight=".718262pt" strokecolor="#606060">
                <v:path arrowok="t"/>
              </v:shape>
            </v:group>
            <v:group style="position:absolute;left:11476;top:3832;width:121;height:2" coordorigin="11476,3832" coordsize="121,2">
              <v:shape style="position:absolute;left:11476;top:3832;width:121;height:2" coordorigin="11476,3832" coordsize="121,0" path="m11476,3832l11598,3832e" filled="f" stroked="t" strokeweight=".478842pt" strokecolor="#4B4B4B">
                <v:path arrowok="t"/>
              </v:shape>
            </v:group>
            <v:group style="position:absolute;left:9998;top:3832;width:1387;height:2" coordorigin="9998,3832" coordsize="1387,2">
              <v:shape style="position:absolute;left:9998;top:3832;width:1387;height:2" coordorigin="9998,3832" coordsize="1387,0" path="m9998,3832l11385,3832e" filled="f" stroked="t" strokeweight=".478842pt" strokecolor="#4B4B4B">
                <v:path arrowok="t"/>
              </v:shape>
            </v:group>
            <v:group style="position:absolute;left:306;top:4113;width:2777;height:2" coordorigin="306,4113" coordsize="2777,2">
              <v:shape style="position:absolute;left:306;top:4113;width:2777;height:2" coordorigin="306,4113" coordsize="2777,0" path="m306,4113l3084,4113e" filled="f" stroked="t" strokeweight=".957683pt" strokecolor="#5B5B5B">
                <v:path arrowok="t"/>
              </v:shape>
            </v:group>
            <v:group style="position:absolute;left:2358;top:3825;width:2;height:5062" coordorigin="2358,3825" coordsize="2,5062">
              <v:shape style="position:absolute;left:2358;top:3825;width:2;height:5062" coordorigin="2358,3825" coordsize="0,5062" path="m2358,8887l2358,3825e" filled="f" stroked="t" strokeweight=".957683pt" strokecolor="#606060">
                <v:path arrowok="t"/>
              </v:shape>
            </v:group>
            <v:group style="position:absolute;left:2854;top:4115;width:1657;height:2" coordorigin="2854,4115" coordsize="1657,2">
              <v:shape style="position:absolute;left:2854;top:4115;width:1657;height:2" coordorigin="2854,4115" coordsize="1657,0" path="m2854,4115l4511,4115e" filled="f" stroked="t" strokeweight=".478842pt" strokecolor="#484848">
                <v:path arrowok="t"/>
              </v:shape>
            </v:group>
            <v:group style="position:absolute;left:4453;top:4113;width:1350;height:2" coordorigin="4453,4113" coordsize="1350,2">
              <v:shape style="position:absolute;left:4453;top:4113;width:1350;height:2" coordorigin="4453,4113" coordsize="1350,0" path="m4453,4113l5804,4113e" filled="f" stroked="t" strokeweight=".478842pt" strokecolor="#343434">
                <v:path arrowok="t"/>
              </v:shape>
            </v:group>
            <v:group style="position:absolute;left:11476;top:4108;width:117;height:2" coordorigin="11476,4108" coordsize="117,2">
              <v:shape style="position:absolute;left:11476;top:4108;width:117;height:2" coordorigin="11476,4108" coordsize="117,0" path="m11476,4108l11593,4108e" filled="f" stroked="t" strokeweight=".718262pt" strokecolor="#5B5B5B">
                <v:path arrowok="t"/>
              </v:shape>
            </v:group>
            <v:group style="position:absolute;left:5746;top:4108;width:5639;height:2" coordorigin="5746,4108" coordsize="5639,2">
              <v:shape style="position:absolute;left:5746;top:4108;width:5639;height:2" coordorigin="5746,4108" coordsize="5639,0" path="m5746,4108l11385,4108e" filled="f" stroked="t" strokeweight=".718262pt" strokecolor="#5B5B5B">
                <v:path arrowok="t"/>
              </v:shape>
            </v:group>
            <v:group style="position:absolute;left:2346;top:4333;width:2605;height:2" coordorigin="2346,4333" coordsize="2605,2">
              <v:shape style="position:absolute;left:2346;top:4333;width:2605;height:2" coordorigin="2346,4333" coordsize="2605,0" path="m2346,4333l4951,4333e" filled="f" stroked="t" strokeweight=".718262pt" strokecolor="#575757">
                <v:path arrowok="t"/>
              </v:shape>
            </v:group>
            <v:group style="position:absolute;left:4894;top:4333;width:417;height:2" coordorigin="4894,4333" coordsize="417,2">
              <v:shape style="position:absolute;left:4894;top:4333;width:417;height:2" coordorigin="4894,4333" coordsize="417,0" path="m4894,4333l5310,4333e" filled="f" stroked="t" strokeweight=".478842pt" strokecolor="#343434">
                <v:path arrowok="t"/>
              </v:shape>
            </v:group>
            <v:group style="position:absolute;left:5253;top:4331;width:1753;height:2" coordorigin="5253,4331" coordsize="1753,2">
              <v:shape style="position:absolute;left:5253;top:4331;width:1753;height:2" coordorigin="5253,4331" coordsize="1753,0" path="m5253,4331l7005,4331e" filled="f" stroked="t" strokeweight=".478842pt" strokecolor="#484848">
                <v:path arrowok="t"/>
              </v:shape>
            </v:group>
            <v:group style="position:absolute;left:6905;top:4331;width:4693;height:2" coordorigin="6905,4331" coordsize="4693,2">
              <v:shape style="position:absolute;left:6905;top:4331;width:4693;height:2" coordorigin="6905,4331" coordsize="4693,0" path="m6905,4331l11598,4331e" filled="f" stroked="t" strokeweight=".957683pt" strokecolor="#606060">
                <v:path arrowok="t"/>
              </v:shape>
            </v:group>
            <v:group style="position:absolute;left:11590;top:4103;width:2;height:2334" coordorigin="11590,4103" coordsize="2,2334">
              <v:shape style="position:absolute;left:11590;top:4103;width:2;height:2334" coordorigin="11590,4103" coordsize="0,2334" path="m11590,6437l11590,4103e" filled="f" stroked="t" strokeweight=".957683pt" strokecolor="#676767">
                <v:path arrowok="t"/>
              </v:shape>
            </v:group>
            <v:group style="position:absolute;left:311;top:4295;width:2;height:1893" coordorigin="311,4295" coordsize="2,1893">
              <v:shape style="position:absolute;left:311;top:4295;width:2;height:1893" coordorigin="311,4295" coordsize="0,1893" path="m311,6188l311,4295e" filled="f" stroked="t" strokeweight=".478842pt" strokecolor="#282828">
                <v:path arrowok="t"/>
              </v:shape>
            </v:group>
            <v:group style="position:absolute;left:4927;top:4328;width:2;height:748" coordorigin="4927,4328" coordsize="2,748">
              <v:shape style="position:absolute;left:4927;top:4328;width:2;height:748" coordorigin="4927,4328" coordsize="0,748" path="m4927,5076l4927,4328e" filled="f" stroked="t" strokeweight=".718262pt" strokecolor="#343434">
                <v:path arrowok="t"/>
              </v:shape>
            </v:group>
            <v:group style="position:absolute;left:4918;top:4769;width:1494;height:2" coordorigin="4918,4769" coordsize="1494,2">
              <v:shape style="position:absolute;left:4918;top:4769;width:1494;height:2" coordorigin="4918,4769" coordsize="1494,0" path="m4918,4769l6412,4769e" filled="f" stroked="t" strokeweight=".478842pt" strokecolor="#2F2F2F">
                <v:path arrowok="t"/>
              </v:shape>
            </v:group>
            <v:group style="position:absolute;left:7843;top:4323;width:2;height:479" coordorigin="7843,4323" coordsize="2,479">
              <v:shape style="position:absolute;left:7843;top:4323;width:2;height:479" coordorigin="7843,4323" coordsize="0,479" path="m7843,4803l7843,4323e" filled="f" stroked="t" strokeweight=".718262pt" strokecolor="#646464">
                <v:path arrowok="t"/>
              </v:shape>
            </v:group>
            <v:group style="position:absolute;left:6412;top:4769;width:996;height:2" coordorigin="6412,4769" coordsize="996,2">
              <v:shape style="position:absolute;left:6412;top:4769;width:996;height:2" coordorigin="6412,4769" coordsize="996,0" path="m6412,4769l7408,4769e" filled="f" stroked="t" strokeweight=".478842pt" strokecolor="#000000">
                <v:path arrowok="t"/>
              </v:shape>
            </v:group>
            <v:group style="position:absolute;left:7408;top:4769;width:900;height:2" coordorigin="7408,4769" coordsize="900,2">
              <v:shape style="position:absolute;left:7408;top:4769;width:900;height:2" coordorigin="7408,4769" coordsize="900,0" path="m7408,4769l8308,4769e" filled="f" stroked="t" strokeweight=".478842pt" strokecolor="#676767">
                <v:path arrowok="t"/>
              </v:shape>
            </v:group>
            <v:group style="position:absolute;left:8308;top:4769;width:1719;height:2" coordorigin="8308,4769" coordsize="1719,2">
              <v:shape style="position:absolute;left:8308;top:4769;width:1719;height:2" coordorigin="8308,4769" coordsize="1719,0" path="m8308,4769l10027,4769e" filled="f" stroked="t" strokeweight=".478842pt" strokecolor="#000000">
                <v:path arrowok="t"/>
              </v:shape>
            </v:group>
            <v:group style="position:absolute;left:10027;top:4769;width:1551;height:2" coordorigin="10027,4769" coordsize="1551,2">
              <v:shape style="position:absolute;left:10027;top:4769;width:1551;height:2" coordorigin="10027,4769" coordsize="1551,0" path="m10027,4769l11578,4769e" filled="f" stroked="t" strokeweight=".478842pt" strokecolor="#8C8C8C">
                <v:path arrowok="t"/>
              </v:shape>
            </v:group>
            <v:group style="position:absolute;left:4922;top:5057;width:1891;height:2" coordorigin="4922,5057" coordsize="1891,2">
              <v:shape style="position:absolute;left:4922;top:5057;width:1891;height:2" coordorigin="4922,5057" coordsize="1891,0" path="m4922,5057l6814,5057e" filled="f" stroked="t" strokeweight=".957683pt" strokecolor="#747474">
                <v:path arrowok="t"/>
              </v:shape>
            </v:group>
            <v:group style="position:absolute;left:6756;top:5057;width:1580;height:2" coordorigin="6756,5057" coordsize="1580,2">
              <v:shape style="position:absolute;left:6756;top:5057;width:1580;height:2" coordorigin="6756,5057" coordsize="1580,0" path="m6756,5057l8337,5057e" filled="f" stroked="t" strokeweight=".478842pt" strokecolor="#545454">
                <v:path arrowok="t"/>
              </v:shape>
            </v:group>
            <v:group style="position:absolute;left:8279;top:5054;width:3318;height:2" coordorigin="8279,5054" coordsize="3318,2">
              <v:shape style="position:absolute;left:8279;top:5054;width:3318;height:2" coordorigin="8279,5054" coordsize="3318,0" path="m8279,5054l11598,5054e" filled="f" stroked="t" strokeweight=".957683pt" strokecolor="#707070">
                <v:path arrowok="t"/>
              </v:shape>
            </v:group>
            <v:group style="position:absolute;left:4932;top:4990;width:2;height:340" coordorigin="4932,4990" coordsize="2,340">
              <v:shape style="position:absolute;left:4932;top:4990;width:2;height:340" coordorigin="4932,4990" coordsize="0,340" path="m4932,5330l4932,4990e" filled="f" stroked="t" strokeweight=".718262pt" strokecolor="#484848">
                <v:path arrowok="t"/>
              </v:shape>
            </v:group>
            <v:group style="position:absolute;left:4922;top:5299;width:2940;height:2" coordorigin="4922,5299" coordsize="2940,2">
              <v:shape style="position:absolute;left:4922;top:5299;width:2940;height:2" coordorigin="4922,5299" coordsize="2940,0" path="m4922,5299l7863,5299e" filled="f" stroked="t" strokeweight=".478842pt" strokecolor="#444444">
                <v:path arrowok="t"/>
              </v:shape>
            </v:group>
            <v:group style="position:absolute;left:7805;top:5296;width:3792;height:2" coordorigin="7805,5296" coordsize="3792,2">
              <v:shape style="position:absolute;left:7805;top:5296;width:3792;height:2" coordorigin="7805,5296" coordsize="3792,0" path="m7805,5296l11598,5296e" filled="f" stroked="t" strokeweight=".957683pt" strokecolor="#6B6B6B">
                <v:path arrowok="t"/>
              </v:shape>
            </v:group>
            <v:group style="position:absolute;left:2346;top:5519;width:2648;height:2" coordorigin="2346,5519" coordsize="2648,2">
              <v:shape style="position:absolute;left:2346;top:5519;width:2648;height:2" coordorigin="2346,5519" coordsize="2648,0" path="m2346,5519l4994,5519e" filled="f" stroked="t" strokeweight=".957683pt" strokecolor="#606060">
                <v:path arrowok="t"/>
              </v:shape>
            </v:group>
            <v:group style="position:absolute;left:4927;top:5253;width:2;height:518" coordorigin="4927,5253" coordsize="2,518">
              <v:shape style="position:absolute;left:4927;top:5253;width:2;height:518" coordorigin="4927,5253" coordsize="0,518" path="m4927,5771l4927,5253e" filled="f" stroked="t" strokeweight=".718262pt" strokecolor="#444444">
                <v:path arrowok="t"/>
              </v:shape>
            </v:group>
            <v:group style="position:absolute;left:4889;top:5517;width:3448;height:2" coordorigin="4889,5517" coordsize="3448,2">
              <v:shape style="position:absolute;left:4889;top:5517;width:3448;height:2" coordorigin="4889,5517" coordsize="3448,0" path="m4889,5517l8337,5517e" filled="f" stroked="t" strokeweight=".478842pt" strokecolor="#444444">
                <v:path arrowok="t"/>
              </v:shape>
            </v:group>
            <v:group style="position:absolute;left:8279;top:5517;width:3318;height:2" coordorigin="8279,5517" coordsize="3318,2">
              <v:shape style="position:absolute;left:8279;top:5517;width:3318;height:2" coordorigin="8279,5517" coordsize="3318,0" path="m8279,5517l11598,5517e" filled="f" stroked="t" strokeweight=".957683pt" strokecolor="#676767">
                <v:path arrowok="t"/>
              </v:shape>
            </v:group>
            <v:group style="position:absolute;left:306;top:5752;width:517;height:2" coordorigin="306,5752" coordsize="517,2">
              <v:shape style="position:absolute;left:306;top:5752;width:517;height:2" coordorigin="306,5752" coordsize="517,0" path="m306,5752l824,5752e" filled="f" stroked="t" strokeweight=".478842pt" strokecolor="#383838">
                <v:path arrowok="t"/>
              </v:shape>
            </v:group>
            <v:group style="position:absolute;left:766;top:5752;width:3486;height:2" coordorigin="766,5752" coordsize="3486,2">
              <v:shape style="position:absolute;left:766;top:5752;width:3486;height:2" coordorigin="766,5752" coordsize="3486,0" path="m766,5752l4252,5752e" filled="f" stroked="t" strokeweight=".957683pt" strokecolor="#646464">
                <v:path arrowok="t"/>
              </v:shape>
            </v:group>
            <v:group style="position:absolute;left:4195;top:5749;width:2811;height:2" coordorigin="4195,5749" coordsize="2811,2">
              <v:shape style="position:absolute;left:4195;top:5749;width:2811;height:2" coordorigin="4195,5749" coordsize="2811,0" path="m4195,5749l7005,5749e" filled="f" stroked="t" strokeweight=".478842pt" strokecolor="#444444">
                <v:path arrowok="t"/>
              </v:shape>
            </v:group>
            <v:group style="position:absolute;left:6948;top:5747;width:915;height:2" coordorigin="6948,5747" coordsize="915,2">
              <v:shape style="position:absolute;left:6948;top:5747;width:915;height:2" coordorigin="6948,5747" coordsize="915,0" path="m6948,5747l7863,5747e" filled="f" stroked="t" strokeweight=".478842pt" strokecolor="#2B2B2B">
                <v:path arrowok="t"/>
              </v:shape>
            </v:group>
            <v:group style="position:absolute;left:7805;top:5747;width:532;height:2" coordorigin="7805,5747" coordsize="532,2">
              <v:shape style="position:absolute;left:7805;top:5747;width:532;height:2" coordorigin="7805,5747" coordsize="532,0" path="m7805,5747l8337,5747e" filled="f" stroked="t" strokeweight=".478842pt" strokecolor="#3F3F3F">
                <v:path arrowok="t"/>
              </v:shape>
            </v:group>
            <v:group style="position:absolute;left:8279;top:5745;width:3318;height:2" coordorigin="8279,5745" coordsize="3318,2">
              <v:shape style="position:absolute;left:8279;top:5745;width:3318;height:2" coordorigin="8279,5745" coordsize="3318,0" path="m8279,5745l11598,5745e" filled="f" stroked="t" strokeweight=".957683pt" strokecolor="#676767">
                <v:path arrowok="t"/>
              </v:shape>
            </v:group>
            <v:group style="position:absolute;left:4932;top:5680;width:2;height:719" coordorigin="4932,5680" coordsize="2,719">
              <v:shape style="position:absolute;left:4932;top:5680;width:2;height:719" coordorigin="4932,5680" coordsize="0,719" path="m4932,6399l4932,5680e" filled="f" stroked="t" strokeweight=".718262pt" strokecolor="#575757">
                <v:path arrowok="t"/>
              </v:shape>
            </v:group>
            <v:group style="position:absolute;left:7851;top:5742;width:2;height:652" coordorigin="7851,5742" coordsize="2,652">
              <v:shape style="position:absolute;left:7851;top:5742;width:2;height:652" coordorigin="7851,5742" coordsize="0,652" path="m7851,6394l7851,5742e" filled="f" stroked="t" strokeweight=".478842pt" strokecolor="#4F4F4F">
                <v:path arrowok="t"/>
              </v:shape>
            </v:group>
            <v:group style="position:absolute;left:2346;top:6178;width:986;height:2" coordorigin="2346,6178" coordsize="986,2">
              <v:shape style="position:absolute;left:2346;top:6178;width:986;height:2" coordorigin="2346,6178" coordsize="986,0" path="m2346,6178l3333,6178e" filled="f" stroked="t" strokeweight=".478842pt" strokecolor="#2F2F2F">
                <v:path arrowok="t"/>
              </v:shape>
            </v:group>
            <v:group style="position:absolute;left:3275;top:6176;width:977;height:2" coordorigin="3275,6176" coordsize="977,2">
              <v:shape style="position:absolute;left:3275;top:6176;width:977;height:2" coordorigin="3275,6176" coordsize="977,0" path="m3275,6176l4252,6176e" filled="f" stroked="t" strokeweight=".718262pt" strokecolor="#4B4B4B">
                <v:path arrowok="t"/>
              </v:shape>
            </v:group>
            <v:group style="position:absolute;left:4195;top:6174;width:316;height:2" coordorigin="4195,6174" coordsize="316,2">
              <v:shape style="position:absolute;left:4195;top:6174;width:316;height:2" coordorigin="4195,6174" coordsize="316,0" path="m4195,6174l4511,6174e" filled="f" stroked="t" strokeweight=".478842pt" strokecolor="#2F2F2F">
                <v:path arrowok="t"/>
              </v:shape>
            </v:group>
            <v:group style="position:absolute;left:4453;top:6174;width:7149;height:2" coordorigin="4453,6174" coordsize="7149,2">
              <v:shape style="position:absolute;left:4453;top:6174;width:7149;height:2" coordorigin="4453,6174" coordsize="7149,0" path="m4453,6174l11602,6174e" filled="f" stroked="t" strokeweight=".957683pt" strokecolor="#606060">
                <v:path arrowok="t"/>
              </v:shape>
            </v:group>
            <v:group style="position:absolute;left:2351;top:6389;width:4487;height:2" coordorigin="2351,6389" coordsize="4487,2">
              <v:shape style="position:absolute;left:2351;top:6389;width:4487;height:2" coordorigin="2351,6389" coordsize="4487,0" path="m2351,6389l6838,6389e" filled="f" stroked="t" strokeweight=".957683pt" strokecolor="#646464">
                <v:path arrowok="t"/>
              </v:shape>
            </v:group>
            <v:group style="position:absolute;left:6756;top:6389;width:1116;height:2" coordorigin="6756,6389" coordsize="1116,2">
              <v:shape style="position:absolute;left:6756;top:6389;width:1116;height:2" coordorigin="6756,6389" coordsize="1116,0" path="m6756,6389l7872,6389e" filled="f" stroked="t" strokeweight=".478842pt" strokecolor="#3B3B3B">
                <v:path arrowok="t"/>
              </v:shape>
            </v:group>
            <v:group style="position:absolute;left:7796;top:6387;width:1389;height:2" coordorigin="7796,6387" coordsize="1389,2">
              <v:shape style="position:absolute;left:7796;top:6387;width:1389;height:2" coordorigin="7796,6387" coordsize="1389,0" path="m7796,6387l9184,6387e" filled="f" stroked="t" strokeweight=".478842pt" strokecolor="#575757">
                <v:path arrowok="t"/>
              </v:shape>
            </v:group>
            <v:group style="position:absolute;left:9127;top:6384;width:929;height:2" coordorigin="9127,6384" coordsize="929,2">
              <v:shape style="position:absolute;left:9127;top:6384;width:929;height:2" coordorigin="9127,6384" coordsize="929,0" path="m9127,6384l10056,6384e" filled="f" stroked="t" strokeweight=".478842pt" strokecolor="#3B3B3B">
                <v:path arrowok="t"/>
              </v:shape>
            </v:group>
            <v:group style="position:absolute;left:9998;top:6382;width:1604;height:2" coordorigin="9998,6382" coordsize="1604,2">
              <v:shape style="position:absolute;left:9998;top:6382;width:1604;height:2" coordorigin="9998,6382" coordsize="1604,0" path="m9998,6382l11602,6382e" filled="f" stroked="t" strokeweight=".478842pt" strokecolor="#575757">
                <v:path arrowok="t"/>
              </v:shape>
            </v:group>
            <v:group style="position:absolute;left:306;top:6610;width:910;height:2" coordorigin="306,6610" coordsize="910,2">
              <v:shape style="position:absolute;left:306;top:6610;width:910;height:2" coordorigin="306,6610" coordsize="910,0" path="m306,6610l1216,6610e" filled="f" stroked="t" strokeweight=".957683pt" strokecolor="#646464">
                <v:path arrowok="t"/>
              </v:shape>
            </v:group>
            <v:group style="position:absolute;left:1092;top:6610;width:632;height:2" coordorigin="1092,6610" coordsize="632,2">
              <v:shape style="position:absolute;left:1092;top:6610;width:632;height:2" coordorigin="1092,6610" coordsize="632,0" path="m1092,6610l1724,6610e" filled="f" stroked="t" strokeweight=".478842pt" strokecolor="#4F4F4F">
                <v:path arrowok="t"/>
              </v:shape>
            </v:group>
            <v:group style="position:absolute;left:1666;top:6610;width:709;height:2" coordorigin="1666,6610" coordsize="709,2">
              <v:shape style="position:absolute;left:1666;top:6610;width:709;height:2" coordorigin="1666,6610" coordsize="709,0" path="m1666,6610l2375,6610e" filled="f" stroked="t" strokeweight=".478842pt" strokecolor="#383838">
                <v:path arrowok="t"/>
              </v:shape>
            </v:group>
            <v:group style="position:absolute;left:2298;top:6607;width:6498;height:2" coordorigin="2298,6607" coordsize="6498,2">
              <v:shape style="position:absolute;left:2298;top:6607;width:6498;height:2" coordorigin="2298,6607" coordsize="6498,0" path="m2298,6607l8796,6607e" filled="f" stroked="t" strokeweight=".957683pt" strokecolor="#676767">
                <v:path arrowok="t"/>
              </v:shape>
            </v:group>
            <v:group style="position:absolute;left:8739;top:6603;width:2863;height:2" coordorigin="8739,6603" coordsize="2863,2">
              <v:shape style="position:absolute;left:8739;top:6603;width:2863;height:2" coordorigin="8739,6603" coordsize="2863,0" path="m8739,6603l11602,6603e" filled="f" stroked="t" strokeweight=".478842pt" strokecolor="#484848">
                <v:path arrowok="t"/>
              </v:shape>
            </v:group>
            <v:group style="position:absolute;left:311;top:7036;width:2849;height:2" coordorigin="311,7036" coordsize="2849,2">
              <v:shape style="position:absolute;left:311;top:7036;width:2849;height:2" coordorigin="311,7036" coordsize="2849,0" path="m311,7036l3160,7036e" filled="f" stroked="t" strokeweight=".718262pt" strokecolor="#575757">
                <v:path arrowok="t"/>
              </v:shape>
            </v:group>
            <v:group style="position:absolute;left:2298;top:7034;width:5138;height:2" coordorigin="2298,7034" coordsize="5138,2">
              <v:shape style="position:absolute;left:2298;top:7034;width:5138;height:2" coordorigin="2298,7034" coordsize="5138,0" path="m2298,7034l7436,7034e" filled="f" stroked="t" strokeweight=".478842pt" strokecolor="#444444">
                <v:path arrowok="t"/>
              </v:shape>
            </v:group>
            <v:group style="position:absolute;left:7379;top:7032;width:958;height:2" coordorigin="7379,7032" coordsize="958,2">
              <v:shape style="position:absolute;left:7379;top:7032;width:958;height:2" coordorigin="7379,7032" coordsize="958,0" path="m7379,7032l8337,7032e" filled="f" stroked="t" strokeweight=".478842pt" strokecolor="#2F2F2F">
                <v:path arrowok="t"/>
              </v:shape>
            </v:group>
            <v:group style="position:absolute;left:8279;top:7029;width:517;height:2" coordorigin="8279,7029" coordsize="517,2">
              <v:shape style="position:absolute;left:8279;top:7029;width:517;height:2" coordorigin="8279,7029" coordsize="517,0" path="m8279,7029l8796,7029e" filled="f" stroked="t" strokeweight=".478842pt" strokecolor="#484848">
                <v:path arrowok="t"/>
              </v:shape>
            </v:group>
            <v:group style="position:absolute;left:8581;top:7029;width:3021;height:2" coordorigin="8581,7029" coordsize="3021,2">
              <v:shape style="position:absolute;left:8581;top:7029;width:3021;height:2" coordorigin="8581,7029" coordsize="3021,0" path="m8581,7029l11602,7029e" filled="f" stroked="t" strokeweight=".957683pt" strokecolor="#606060">
                <v:path arrowok="t"/>
              </v:shape>
            </v:group>
            <v:group style="position:absolute;left:11598;top:4113;width:2;height:5483" coordorigin="11598,4113" coordsize="2,5483">
              <v:shape style="position:absolute;left:11598;top:4113;width:2;height:5483" coordorigin="11598,4113" coordsize="0,5483" path="m11598,9596l11598,4113e" filled="f" stroked="t" strokeweight=".478842pt" strokecolor="#5B5B5B">
                <v:path arrowok="t"/>
              </v:shape>
            </v:group>
            <v:group style="position:absolute;left:4937;top:7032;width:2;height:671" coordorigin="4937,7032" coordsize="2,671">
              <v:shape style="position:absolute;left:4937;top:7032;width:2;height:671" coordorigin="4937,7032" coordsize="0,671" path="m4937,7703l4937,7032e" filled="f" stroked="t" strokeweight=".957683pt" strokecolor="#606060">
                <v:path arrowok="t"/>
              </v:shape>
            </v:group>
            <v:group style="position:absolute;left:4927;top:7254;width:2935;height:2" coordorigin="4927,7254" coordsize="2935,2">
              <v:shape style="position:absolute;left:4927;top:7254;width:2935;height:2" coordorigin="4927,7254" coordsize="2935,0" path="m4927,7254l7863,7254e" filled="f" stroked="t" strokeweight=".478842pt" strokecolor="#4F4F4F">
                <v:path arrowok="t"/>
              </v:shape>
            </v:group>
            <v:group style="position:absolute;left:7235;top:7252;width:4367;height:2" coordorigin="7235,7252" coordsize="4367,2">
              <v:shape style="position:absolute;left:7235;top:7252;width:4367;height:2" coordorigin="7235,7252" coordsize="4367,0" path="m7235,7252l11602,7252e" filled="f" stroked="t" strokeweight=".957683pt" strokecolor="#6B6B6B">
                <v:path arrowok="t"/>
              </v:shape>
            </v:group>
            <v:group style="position:absolute;left:4927;top:7477;width:876;height:2" coordorigin="4927,7477" coordsize="876,2">
              <v:shape style="position:absolute;left:4927;top:7477;width:876;height:2" coordorigin="4927,7477" coordsize="876,0" path="m4927,7477l5804,7477e" filled="f" stroked="t" strokeweight=".478842pt" strokecolor="#383838">
                <v:path arrowok="t"/>
              </v:shape>
            </v:group>
            <v:group style="position:absolute;left:5746;top:7475;width:694;height:2" coordorigin="5746,7475" coordsize="694,2">
              <v:shape style="position:absolute;left:5746;top:7475;width:694;height:2" coordorigin="5746,7475" coordsize="694,0" path="m5746,7475l6440,7475e" filled="f" stroked="t" strokeweight=".478842pt" strokecolor="#545454">
                <v:path arrowok="t"/>
              </v:shape>
            </v:group>
            <v:group style="position:absolute;left:6383;top:7473;width:1480;height:2" coordorigin="6383,7473" coordsize="1480,2">
              <v:shape style="position:absolute;left:6383;top:7473;width:1480;height:2" coordorigin="6383,7473" coordsize="1480,0" path="m6383,7473l7863,7473e" filled="f" stroked="t" strokeweight=".478842pt" strokecolor="#343434">
                <v:path arrowok="t"/>
              </v:shape>
            </v:group>
            <v:group style="position:absolute;left:7805;top:7470;width:3797;height:2" coordorigin="7805,7470" coordsize="3797,2">
              <v:shape style="position:absolute;left:7805;top:7470;width:3797;height:2" coordorigin="7805,7470" coordsize="3797,0" path="m7805,7470l11602,7470e" filled="f" stroked="t" strokeweight=".957683pt" strokecolor="#646464">
                <v:path arrowok="t"/>
              </v:shape>
            </v:group>
            <v:group style="position:absolute;left:311;top:7693;width:1413;height:2" coordorigin="311,7693" coordsize="1413,2">
              <v:shape style="position:absolute;left:311;top:7693;width:1413;height:2" coordorigin="311,7693" coordsize="1413,0" path="m311,7693l1724,7693e" filled="f" stroked="t" strokeweight=".718262pt" strokecolor="#5B5B5B">
                <v:path arrowok="t"/>
              </v:shape>
            </v:group>
            <v:group style="position:absolute;left:1666;top:7693;width:1245;height:2" coordorigin="1666,7693" coordsize="1245,2">
              <v:shape style="position:absolute;left:1666;top:7693;width:1245;height:2" coordorigin="1666,7693" coordsize="1245,0" path="m1666,7693l2911,7693e" filled="f" stroked="t" strokeweight=".478842pt" strokecolor="#3F3F3F">
                <v:path arrowok="t"/>
              </v:shape>
            </v:group>
            <v:group style="position:absolute;left:2840;top:7693;width:5976;height:2" coordorigin="2840,7693" coordsize="5976,2">
              <v:shape style="position:absolute;left:2840;top:7693;width:5976;height:2" coordorigin="2840,7693" coordsize="5976,0" path="m2840,7693l8815,7693e" filled="f" stroked="t" strokeweight=".957683pt" strokecolor="#646464">
                <v:path arrowok="t"/>
              </v:shape>
            </v:group>
            <v:group style="position:absolute;left:8739;top:7686;width:2863;height:2" coordorigin="8739,7686" coordsize="2863,2">
              <v:shape style="position:absolute;left:8739;top:7686;width:2863;height:2" coordorigin="8739,7686" coordsize="2863,0" path="m8739,7686l11602,7686e" filled="f" stroked="t" strokeweight=".478842pt" strokecolor="#545454">
                <v:path arrowok="t"/>
              </v:shape>
            </v:group>
            <v:group style="position:absolute;left:311;top:8505;width:2064;height:2" coordorigin="311,8505" coordsize="2064,2">
              <v:shape style="position:absolute;left:311;top:8505;width:2064;height:2" coordorigin="311,8505" coordsize="2064,0" path="m311,8505l2375,8505e" filled="f" stroked="t" strokeweight=".957683pt" strokecolor="#676767">
                <v:path arrowok="t"/>
              </v:shape>
            </v:group>
            <v:group style="position:absolute;left:2298;top:8503;width:2212;height:2" coordorigin="2298,8503" coordsize="2212,2">
              <v:shape style="position:absolute;left:2298;top:8503;width:2212;height:2" coordorigin="2298,8503" coordsize="2212,0" path="m2298,8503l4511,8503e" filled="f" stroked="t" strokeweight=".478842pt" strokecolor="#444444">
                <v:path arrowok="t"/>
              </v:shape>
            </v:group>
            <v:group style="position:absolute;left:4453;top:8503;width:1350;height:2" coordorigin="4453,8503" coordsize="1350,2">
              <v:shape style="position:absolute;left:4453;top:8503;width:1350;height:2" coordorigin="4453,8503" coordsize="1350,0" path="m4453,8503l5804,8503e" filled="f" stroked="t" strokeweight=".478842pt" strokecolor="#383838">
                <v:path arrowok="t"/>
              </v:shape>
            </v:group>
            <v:group style="position:absolute;left:5746;top:8501;width:694;height:2" coordorigin="5746,8501" coordsize="694,2">
              <v:shape style="position:absolute;left:5746;top:8501;width:694;height:2" coordorigin="5746,8501" coordsize="694,0" path="m5746,8501l6440,8501e" filled="f" stroked="t" strokeweight=".478842pt" strokecolor="#5B5B5B">
                <v:path arrowok="t"/>
              </v:shape>
            </v:group>
            <v:group style="position:absolute;left:6378;top:8498;width:5224;height:2" coordorigin="6378,8498" coordsize="5224,2">
              <v:shape style="position:absolute;left:6378;top:8498;width:5224;height:2" coordorigin="6378,8498" coordsize="5224,0" path="m6378,8498l11602,8498e" filled="f" stroked="t" strokeweight=".957683pt" strokecolor="#6B6B6B">
                <v:path arrowok="t"/>
              </v:shape>
            </v:group>
            <v:group style="position:absolute;left:2365;top:8704;width:2;height:475" coordorigin="2365,8704" coordsize="2,475">
              <v:shape style="position:absolute;left:2365;top:8704;width:2;height:475" coordorigin="2365,8704" coordsize="0,475" path="m2365,9179l2365,8704e" filled="f" stroked="t" strokeweight=".718262pt" strokecolor="#4F4F4F">
                <v:path arrowok="t"/>
              </v:shape>
            </v:group>
            <v:group style="position:absolute;left:321;top:9121;width:2;height:259" coordorigin="321,9121" coordsize="2,259">
              <v:shape style="position:absolute;left:321;top:9121;width:2;height:259" coordorigin="321,9121" coordsize="0,259" path="m321,9380l321,9121e" filled="f" stroked="t" strokeweight=".478842pt" strokecolor="#282828">
                <v:path arrowok="t"/>
              </v:shape>
            </v:group>
            <v:group style="position:absolute;left:2368;top:9121;width:2;height:479" coordorigin="2368,9121" coordsize="2,479">
              <v:shape style="position:absolute;left:2368;top:9121;width:2;height:479" coordorigin="2368,9121" coordsize="0,479" path="m2368,9601l2368,9121e" filled="f" stroked="t" strokeweight=".478842pt" strokecolor="#2F2F2F">
                <v:path arrowok="t"/>
              </v:shape>
            </v:group>
            <v:group style="position:absolute;left:316;top:9558;width:508;height:2" coordorigin="316,9558" coordsize="508,2">
              <v:shape style="position:absolute;left:316;top:9558;width:508;height:2" coordorigin="316,9558" coordsize="508,0" path="m316,9558l824,9558e" filled="f" stroked="t" strokeweight=".478842pt" strokecolor="#343434">
                <v:path arrowok="t"/>
              </v:shape>
            </v:group>
            <v:group style="position:absolute;left:323;top:2852;width:2;height:12668" coordorigin="323,2852" coordsize="2,12668">
              <v:shape style="position:absolute;left:323;top:2852;width:2;height:12668" coordorigin="323,2852" coordsize="0,12668" path="m323,15520l323,2852e" filled="f" stroked="t" strokeweight=".478842pt" strokecolor="#444444">
                <v:path arrowok="t"/>
              </v:shape>
            </v:group>
            <v:group style="position:absolute;left:766;top:9560;width:1604;height:2" coordorigin="766,9560" coordsize="1604,2">
              <v:shape style="position:absolute;left:766;top:9560;width:1604;height:2" coordorigin="766,9560" coordsize="1604,0" path="m766,9560l2370,9560e" filled="f" stroked="t" strokeweight=".957683pt" strokecolor="#676767">
                <v:path arrowok="t"/>
              </v:shape>
            </v:group>
            <v:group style="position:absolute;left:2303;top:9555;width:4511;height:2" coordorigin="2303,9555" coordsize="4511,2">
              <v:shape style="position:absolute;left:2303;top:9555;width:4511;height:2" coordorigin="2303,9555" coordsize="4511,0" path="m2303,9555l6814,9555e" filled="f" stroked="t" strokeweight=".478842pt" strokecolor="#545454">
                <v:path arrowok="t"/>
              </v:shape>
            </v:group>
            <v:group style="position:absolute;left:6756;top:9553;width:1580;height:2" coordorigin="6756,9553" coordsize="1580,2">
              <v:shape style="position:absolute;left:6756;top:9553;width:1580;height:2" coordorigin="6756,9553" coordsize="1580,0" path="m6756,9553l8337,9553e" filled="f" stroked="t" strokeweight=".478842pt" strokecolor="#383838">
                <v:path arrowok="t"/>
              </v:shape>
            </v:group>
            <v:group style="position:absolute;left:9127;top:9548;width:929;height:2" coordorigin="9127,9548" coordsize="929,2">
              <v:shape style="position:absolute;left:9127;top:9548;width:929;height:2" coordorigin="9127,9548" coordsize="929,0" path="m9127,9548l10056,9548e" filled="f" stroked="t" strokeweight=".478842pt" strokecolor="#3F3F3F">
                <v:path arrowok="t"/>
              </v:shape>
            </v:group>
            <v:group style="position:absolute;left:8279;top:9548;width:3323;height:2" coordorigin="8279,9548" coordsize="3323,2">
              <v:shape style="position:absolute;left:8279;top:9548;width:3323;height:2" coordorigin="8279,9548" coordsize="3323,0" path="m8279,9548l11602,9548e" filled="f" stroked="t" strokeweight=".478842pt" strokecolor="#4F4F4F">
                <v:path arrowok="t"/>
              </v:shape>
            </v:group>
            <v:group style="position:absolute;left:316;top:9895;width:3563;height:2" coordorigin="316,9895" coordsize="3563,2">
              <v:shape style="position:absolute;left:316;top:9895;width:3563;height:2" coordorigin="316,9895" coordsize="3563,0" path="m316,9895l3879,9895e" filled="f" stroked="t" strokeweight=".957683pt" strokecolor="#5B5B5B">
                <v:path arrowok="t"/>
              </v:shape>
            </v:group>
            <v:group style="position:absolute;left:2363;top:9524;width:2;height:628" coordorigin="2363,9524" coordsize="2,628">
              <v:shape style="position:absolute;left:2363;top:9524;width:2;height:628" coordorigin="2363,9524" coordsize="0,628" path="m2363,10152l2363,9524e" filled="f" stroked="t" strokeweight=".718262pt" strokecolor="#3B3B3B">
                <v:path arrowok="t"/>
              </v:shape>
            </v:group>
            <v:group style="position:absolute;left:3821;top:9893;width:1982;height:2" coordorigin="3821,9893" coordsize="1982,2">
              <v:shape style="position:absolute;left:3821;top:9893;width:1982;height:2" coordorigin="3821,9893" coordsize="1982,0" path="m3821,9893l5804,9893e" filled="f" stroked="t" strokeweight=".478842pt" strokecolor="#383838">
                <v:path arrowok="t"/>
              </v:shape>
            </v:group>
            <v:group style="position:absolute;left:5746;top:9888;width:5856;height:2" coordorigin="5746,9888" coordsize="5856,2">
              <v:shape style="position:absolute;left:5746;top:9888;width:5856;height:2" coordorigin="5746,9888" coordsize="5856,0" path="m5746,9888l11602,9888e" filled="f" stroked="t" strokeweight=".957683pt" strokecolor="#646464">
                <v:path arrowok="t"/>
              </v:shape>
            </v:group>
            <v:group style="position:absolute;left:11600;top:9529;width:2;height:527" coordorigin="11600,9529" coordsize="2,527">
              <v:shape style="position:absolute;left:11600;top:9529;width:2;height:527" coordorigin="11600,9529" coordsize="0,527" path="m11600,10056l11600,9529e" filled="f" stroked="t" strokeweight=".478842pt" strokecolor="#777777">
                <v:path arrowok="t"/>
              </v:shape>
            </v:group>
            <v:group style="position:absolute;left:316;top:10128;width:8480;height:2" coordorigin="316,10128" coordsize="8480,2">
              <v:shape style="position:absolute;left:316;top:10128;width:8480;height:2" coordorigin="316,10128" coordsize="8480,0" path="m316,10128l8796,10128e" filled="f" stroked="t" strokeweight=".957683pt" strokecolor="#676767">
                <v:path arrowok="t"/>
              </v:shape>
            </v:group>
            <v:group style="position:absolute;left:8739;top:10121;width:2863;height:2" coordorigin="8739,10121" coordsize="2863,2">
              <v:shape style="position:absolute;left:8739;top:10121;width:2863;height:2" coordorigin="8739,10121" coordsize="2863,0" path="m8739,10121l11602,10121e" filled="f" stroked="t" strokeweight=".478842pt" strokecolor="#4B4B4B">
                <v:path arrowok="t"/>
              </v:shape>
            </v:group>
            <v:group style="position:absolute;left:2368;top:10075;width:2;height:551" coordorigin="2368,10075" coordsize="2,551">
              <v:shape style="position:absolute;left:2368;top:10075;width:2;height:551" coordorigin="2368,10075" coordsize="0,551" path="m2368,10626l2368,10075e" filled="f" stroked="t" strokeweight=".478842pt" strokecolor="#2B2B2B">
                <v:path arrowok="t"/>
              </v:shape>
            </v:group>
            <v:group style="position:absolute;left:11569;top:10109;width:2;height:230" coordorigin="11569,10109" coordsize="2,230">
              <v:shape style="position:absolute;left:11569;top:10109;width:2;height:230" coordorigin="11569,10109" coordsize="0,230" path="m11569,10339l11569,10109e" filled="f" stroked="t" strokeweight=".478842pt" strokecolor="#4B4B4B">
                <v:path arrowok="t"/>
              </v:shape>
            </v:group>
            <v:group style="position:absolute;left:316;top:10607;width:1408;height:2" coordorigin="316,10607" coordsize="1408,2">
              <v:shape style="position:absolute;left:316;top:10607;width:1408;height:2" coordorigin="316,10607" coordsize="1408,0" path="m316,10607l1724,10607e" filled="f" stroked="t" strokeweight=".957683pt" strokecolor="#646464">
                <v:path arrowok="t"/>
              </v:shape>
            </v:group>
            <v:group style="position:absolute;left:1666;top:10607;width:1666;height:2" coordorigin="1666,10607" coordsize="1666,2">
              <v:shape style="position:absolute;left:1666;top:10607;width:1666;height:2" coordorigin="1666,10607" coordsize="1666,0" path="m1666,10607l3333,10607e" filled="f" stroked="t" strokeweight=".478842pt" strokecolor="#2F2F2F">
                <v:path arrowok="t"/>
              </v:shape>
            </v:group>
            <v:group style="position:absolute;left:3275;top:10605;width:1676;height:2" coordorigin="3275,10605" coordsize="1676,2">
              <v:shape style="position:absolute;left:3275;top:10605;width:1676;height:2" coordorigin="3275,10605" coordsize="1676,0" path="m3275,10605l4951,10605e" filled="f" stroked="t" strokeweight=".718262pt" strokecolor="#4B4B4B">
                <v:path arrowok="t"/>
              </v:shape>
            </v:group>
            <v:group style="position:absolute;left:4788;top:10607;width:1513;height:2" coordorigin="4788,10607" coordsize="1513,2">
              <v:shape style="position:absolute;left:4788;top:10607;width:1513;height:2" coordorigin="4788,10607" coordsize="1513,0" path="m4788,10607l6302,10607e" filled="f" stroked="t" strokeweight=".957683pt" strokecolor="#676767">
                <v:path arrowok="t"/>
              </v:shape>
            </v:group>
            <v:group style="position:absolute;left:6359;top:10602;width:1978;height:2" coordorigin="6359,10602" coordsize="1978,2">
              <v:shape style="position:absolute;left:6359;top:10602;width:1978;height:2" coordorigin="6359,10602" coordsize="1978,0" path="m6359,10602l8337,10602e" filled="f" stroked="t" strokeweight=".957683pt" strokecolor="#646464">
                <v:path arrowok="t"/>
              </v:shape>
            </v:group>
            <v:group style="position:absolute;left:5033;top:10600;width:6570;height:2" coordorigin="5033,10600" coordsize="6570,2">
              <v:shape style="position:absolute;left:5033;top:10600;width:6570;height:2" coordorigin="5033,10600" coordsize="6570,0" path="m5033,10600l11602,10600e" filled="f" stroked="t" strokeweight=".957683pt" strokecolor="#676767">
                <v:path arrowok="t"/>
              </v:shape>
            </v:group>
            <v:group style="position:absolute;left:11569;top:10339;width:2;height:522" coordorigin="11569,10339" coordsize="2,522">
              <v:shape style="position:absolute;left:11569;top:10339;width:2;height:522" coordorigin="11569,10339" coordsize="0,522" path="m11569,10861l11569,10339e" filled="f" stroked="t" strokeweight=".478842pt" strokecolor="#707070">
                <v:path arrowok="t"/>
              </v:shape>
            </v:group>
            <v:group style="position:absolute;left:790;top:10828;width:3089;height:2" coordorigin="790,10828" coordsize="3089,2">
              <v:shape style="position:absolute;left:790;top:10828;width:3089;height:2" coordorigin="790,10828" coordsize="3089,0" path="m790,10828l3879,10828e" filled="f" stroked="t" strokeweight=".478842pt" strokecolor="#646464">
                <v:path arrowok="t"/>
              </v:shape>
            </v:group>
            <v:group style="position:absolute;left:2368;top:10559;width:2;height:968" coordorigin="2368,10559" coordsize="2,968">
              <v:shape style="position:absolute;left:2368;top:10559;width:2;height:968" coordorigin="2368,10559" coordsize="0,968" path="m2368,11528l2368,10559e" filled="f" stroked="t" strokeweight=".478842pt" strokecolor="#3F3F3F">
                <v:path arrowok="t"/>
              </v:shape>
            </v:group>
            <v:group style="position:absolute;left:3821;top:10825;width:1982;height:2" coordorigin="3821,10825" coordsize="1982,2">
              <v:shape style="position:absolute;left:3821;top:10825;width:1982;height:2" coordorigin="3821,10825" coordsize="1982,0" path="m3821,10825l5804,10825e" filled="f" stroked="t" strokeweight=".239421pt" strokecolor="#444444">
                <v:path arrowok="t"/>
              </v:shape>
            </v:group>
            <v:group style="position:absolute;left:5775;top:10857;width:2059;height:2" coordorigin="5775,10857" coordsize="2059,2">
              <v:shape style="position:absolute;left:5775;top:10857;width:2059;height:2" coordorigin="5775,10857" coordsize="2059,0" path="m5775,10857l7834,10857e" filled="f" stroked="t" strokeweight=".478842pt" strokecolor="#5B5B5B">
                <v:path arrowok="t"/>
              </v:shape>
            </v:group>
            <v:group style="position:absolute;left:7834;top:10857;width:934;height:2" coordorigin="7834,10857" coordsize="934,2">
              <v:shape style="position:absolute;left:7834;top:10857;width:934;height:2" coordorigin="7834,10857" coordsize="934,0" path="m7834,10857l8768,10857e" filled="f" stroked="t" strokeweight=".478842pt" strokecolor="#000000">
                <v:path arrowok="t"/>
              </v:shape>
            </v:group>
            <v:group style="position:absolute;left:8768;top:10857;width:388;height:2" coordorigin="8768,10857" coordsize="388,2">
              <v:shape style="position:absolute;left:8768;top:10857;width:388;height:2" coordorigin="8768,10857" coordsize="388,0" path="m8768,10857l9155,10857e" filled="f" stroked="t" strokeweight=".478842pt" strokecolor="#707070">
                <v:path arrowok="t"/>
              </v:shape>
            </v:group>
            <v:group style="position:absolute;left:9155;top:10857;width:330;height:2" coordorigin="9155,10857" coordsize="330,2">
              <v:shape style="position:absolute;left:9155;top:10857;width:330;height:2" coordorigin="9155,10857" coordsize="330,0" path="m9155,10857l9486,10857e" filled="f" stroked="t" strokeweight=".478842pt" strokecolor="#9C9C9C">
                <v:path arrowok="t"/>
              </v:shape>
            </v:group>
            <v:group style="position:absolute;left:9486;top:10857;width:541;height:2" coordorigin="9486,10857" coordsize="541,2">
              <v:shape style="position:absolute;left:9486;top:10857;width:541;height:2" coordorigin="9486,10857" coordsize="541,0" path="m9486,10857l10027,10857e" filled="f" stroked="t" strokeweight=".478842pt" strokecolor="#878787">
                <v:path arrowok="t"/>
              </v:shape>
            </v:group>
            <v:group style="position:absolute;left:10027;top:10857;width:1547;height:2" coordorigin="10027,10857" coordsize="1547,2">
              <v:shape style="position:absolute;left:10027;top:10857;width:1547;height:2" coordorigin="10027,10857" coordsize="1547,0" path="m10027,10857l11574,10857e" filled="f" stroked="t" strokeweight=".478842pt" strokecolor="#000000">
                <v:path arrowok="t"/>
              </v:shape>
            </v:group>
            <v:group style="position:absolute;left:316;top:11058;width:1417;height:2" coordorigin="316,11058" coordsize="1417,2">
              <v:shape style="position:absolute;left:316;top:11058;width:1417;height:2" coordorigin="316,11058" coordsize="1417,0" path="m316,11058l1733,11058e" filled="f" stroked="t" strokeweight=".718262pt" strokecolor="#606060">
                <v:path arrowok="t"/>
              </v:shape>
            </v:group>
            <v:group style="position:absolute;left:1707;top:10823;width:2;height:2353" coordorigin="1707,10823" coordsize="2,2353">
              <v:shape style="position:absolute;left:1707;top:10823;width:2;height:2353" coordorigin="1707,10823" coordsize="0,2353" path="m1707,13176l1707,10823e" filled="f" stroked="t" strokeweight=".957683pt" strokecolor="#606060">
                <v:path arrowok="t"/>
              </v:shape>
            </v:group>
            <v:group style="position:absolute;left:1657;top:11058;width:713;height:2" coordorigin="1657,11058" coordsize="713,2">
              <v:shape style="position:absolute;left:1657;top:11058;width:713;height:2" coordorigin="1657,11058" coordsize="713,0" path="m1657,11058l2370,11058e" filled="f" stroked="t" strokeweight=".478842pt" strokecolor="#383838">
                <v:path arrowok="t"/>
              </v:shape>
            </v:group>
            <v:group style="position:absolute;left:7410;top:10823;width:2;height:2684" coordorigin="7410,10823" coordsize="2,2684">
              <v:shape style="position:absolute;left:7410;top:10823;width:2;height:2684" coordorigin="7410,10823" coordsize="0,2684" path="m7410,13507l7410,10823e" filled="f" stroked="t" strokeweight=".718262pt" strokecolor="#606060">
                <v:path arrowok="t"/>
              </v:shape>
            </v:group>
            <v:group style="position:absolute;left:2303;top:11053;width:9299;height:2" coordorigin="2303,11053" coordsize="9299,2">
              <v:shape style="position:absolute;left:2303;top:11053;width:9299;height:2" coordorigin="2303,11053" coordsize="9299,0" path="m2303,11053l11602,11053e" filled="f" stroked="t" strokeweight=".957683pt" strokecolor="#6B6B6B">
                <v:path arrowok="t"/>
              </v:shape>
            </v:group>
            <v:group style="position:absolute;left:11569;top:10852;width:2;height:647" coordorigin="11569,10852" coordsize="2,647">
              <v:shape style="position:absolute;left:11569;top:10852;width:2;height:647" coordorigin="11569,10852" coordsize="0,647" path="m11569,11499l11569,10852e" filled="f" stroked="t" strokeweight=".478842pt" strokecolor="#8C8C8C">
                <v:path arrowok="t"/>
              </v:shape>
            </v:group>
            <v:group style="position:absolute;left:333;top:11005;width:2;height:4530" coordorigin="333,11005" coordsize="2,4530">
              <v:shape style="position:absolute;left:333;top:11005;width:2;height:4530" coordorigin="333,11005" coordsize="0,4530" path="m333,15535l333,11005e" filled="f" stroked="t" strokeweight=".957683pt" strokecolor="#5B5B5B">
                <v:path arrowok="t"/>
              </v:shape>
            </v:group>
            <v:group style="position:absolute;left:1137;top:11005;width:2;height:4065" coordorigin="1137,11005" coordsize="2,4065">
              <v:shape style="position:absolute;left:1137;top:11005;width:2;height:4065" coordorigin="1137,11005" coordsize="0,4065" path="m1137,15070l1137,11005e" filled="f" stroked="t" strokeweight=".957683pt" strokecolor="#5B5B5B">
                <v:path arrowok="t"/>
              </v:shape>
            </v:group>
            <v:group style="position:absolute;left:7417;top:11005;width:2;height:1817" coordorigin="7417,11005" coordsize="2,1817">
              <v:shape style="position:absolute;left:7417;top:11005;width:2;height:1817" coordorigin="7417,11005" coordsize="0,1817" path="m7417,12822l7417,11005e" filled="f" stroked="t" strokeweight=".957683pt" strokecolor="#646464">
                <v:path arrowok="t"/>
              </v:shape>
            </v:group>
            <v:group style="position:absolute;left:2337;top:11499;width:2;height:844" coordorigin="2337,11499" coordsize="2,844">
              <v:shape style="position:absolute;left:2337;top:11499;width:2;height:844" coordorigin="2337,11499" coordsize="0,844" path="m2337,12342l2337,11499e" filled="f" stroked="t" strokeweight=".478842pt" strokecolor="#000000">
                <v:path arrowok="t"/>
              </v:shape>
            </v:group>
            <v:group style="position:absolute;left:11569;top:11499;width:2;height:3542" coordorigin="11569,11499" coordsize="2,3542">
              <v:shape style="position:absolute;left:11569;top:11499;width:2;height:3542" coordorigin="11569,11499" coordsize="0,3542" path="m11569,15041l11569,11499e" filled="f" stroked="t" strokeweight=".478842pt" strokecolor="#000000">
                <v:path arrowok="t"/>
              </v:shape>
            </v:group>
            <v:group style="position:absolute;left:2337;top:12558;width:2;height:206" coordorigin="2337,12558" coordsize="2,206">
              <v:shape style="position:absolute;left:2337;top:12558;width:2;height:206" coordorigin="2337,12558" coordsize="0,206" path="m2337,12764l2337,12558e" filled="f" stroked="t" strokeweight=".478842pt" strokecolor="#000000">
                <v:path arrowok="t"/>
              </v:shape>
            </v:group>
            <v:group style="position:absolute;left:4587;top:12759;width:417;height:2" coordorigin="4587,12759" coordsize="417,2">
              <v:shape style="position:absolute;left:4587;top:12759;width:417;height:2" coordorigin="4587,12759" coordsize="417,0" path="m4587,12759l5004,12759e" filled="f" stroked="t" strokeweight=".957683pt" strokecolor="#7483A3">
                <v:path arrowok="t"/>
              </v:shape>
            </v:group>
            <v:group style="position:absolute;left:4922;top:12764;width:359;height:2" coordorigin="4922,12764" coordsize="359,2">
              <v:shape style="position:absolute;left:4922;top:12764;width:359;height:2" coordorigin="4922,12764" coordsize="359,0" path="m4922,12764l5282,12764e" filled="f" stroked="t" strokeweight=".478842pt" strokecolor="#546087">
                <v:path arrowok="t"/>
              </v:shape>
            </v:group>
            <v:group style="position:absolute;left:321;top:13150;width:2049;height:2" coordorigin="321,13150" coordsize="2049,2">
              <v:shape style="position:absolute;left:321;top:13150;width:2049;height:2" coordorigin="321,13150" coordsize="2049,0" path="m321,13150l2370,13150e" filled="f" stroked="t" strokeweight=".718262pt" strokecolor="#676767">
                <v:path arrowok="t"/>
              </v:shape>
            </v:group>
            <v:group style="position:absolute;left:2337;top:12764;width:2;height:383" coordorigin="2337,12764" coordsize="2,383">
              <v:shape style="position:absolute;left:2337;top:12764;width:2;height:383" coordorigin="2337,12764" coordsize="0,383" path="m2337,13148l2337,12764e" filled="f" stroked="t" strokeweight=".478842pt" strokecolor="#3F3F3F">
                <v:path arrowok="t"/>
              </v:shape>
            </v:group>
            <v:group style="position:absolute;left:7424;top:11216;width:2;height:3854" coordorigin="7424,11216" coordsize="2,3854">
              <v:shape style="position:absolute;left:7424;top:11216;width:2;height:3854" coordorigin="7424,11216" coordsize="0,3854" path="m7424,15070l7424,11216e" filled="f" stroked="t" strokeweight=".478842pt" strokecolor="#545454">
                <v:path arrowok="t"/>
              </v:shape>
            </v:group>
            <v:group style="position:absolute;left:1714;top:13100;width:2;height:422" coordorigin="1714,13100" coordsize="2,422">
              <v:shape style="position:absolute;left:1714;top:13100;width:2;height:422" coordorigin="1714,13100" coordsize="0,422" path="m1714,13522l1714,13100e" filled="f" stroked="t" strokeweight=".478842pt" strokecolor="#444444">
                <v:path arrowok="t"/>
              </v:shape>
            </v:group>
            <v:group style="position:absolute;left:2337;top:13128;width:2;height:230" coordorigin="2337,13128" coordsize="2,230">
              <v:shape style="position:absolute;left:2337;top:13128;width:2;height:230" coordorigin="2337,13128" coordsize="0,230" path="m2337,13359l2337,13128e" filled="f" stroked="t" strokeweight=".478842pt" strokecolor="#606060">
                <v:path arrowok="t"/>
              </v:shape>
            </v:group>
            <v:group style="position:absolute;left:2337;top:13359;width:2;height:1682" coordorigin="2337,13359" coordsize="2,1682">
              <v:shape style="position:absolute;left:2337;top:13359;width:2;height:1682" coordorigin="2337,13359" coordsize="0,1682" path="m2337,15041l2337,13359e" filled="f" stroked="t" strokeweight=".478842pt" strokecolor="#000000">
                <v:path arrowok="t"/>
              </v:shape>
            </v:group>
            <v:group style="position:absolute;left:1714;top:13464;width:2;height:1668" coordorigin="1714,13464" coordsize="2,1668">
              <v:shape style="position:absolute;left:1714;top:13464;width:2;height:1668" coordorigin="1714,13464" coordsize="0,1668" path="m1714,15132l1714,13464e" filled="f" stroked="t" strokeweight=".957683pt" strokecolor="#575757">
                <v:path arrowok="t"/>
              </v:shape>
            </v:group>
            <v:group style="position:absolute;left:3304;top:13862;width:2;height:197" coordorigin="3304,13862" coordsize="2,197">
              <v:shape style="position:absolute;left:3304;top:13862;width:2;height:197" coordorigin="3304,13862" coordsize="0,197" path="m3304,14058l3304,13862e" filled="f" stroked="t" strokeweight=".957683pt" strokecolor="#8C8CC3">
                <v:path arrowok="t"/>
              </v:shape>
            </v:group>
            <v:group style="position:absolute;left:11385;top:3658;width:91;height:559" coordorigin="11385,3658" coordsize="91,559">
              <v:shape style="position:absolute;left:11385;top:3658;width:91;height:559" coordorigin="11385,3658" coordsize="91,559" path="m11385,3658l11476,3658,11476,4217,11385,4217,11385,3658e" filled="t" fillcolor="#EBEDEB" stroked="f">
                <v:path arrowok="t"/>
                <v:fill/>
              </v:shape>
            </v:group>
            <v:group style="position:absolute;left:9771;top:12282;width:2;height:136" coordorigin="9771,12282" coordsize="2,136">
              <v:shape style="position:absolute;left:9771;top:12282;width:2;height:136" coordorigin="9771,12282" coordsize="0,136" path="m9771,12418l9771,12282e" filled="f" stroked="t" strokeweight=".7648pt" strokecolor="#C3C6C8">
                <v:path arrowok="t"/>
              </v:shape>
            </v:group>
            <v:group style="position:absolute;left:9342;top:12291;width:2;height:300" coordorigin="9342,12291" coordsize="2,300">
              <v:shape style="position:absolute;left:9342;top:12291;width:2;height:300" coordorigin="9342,12291" coordsize="0,300" path="m9342,12591l9342,12291e" filled="f" stroked="t" strokeweight="1.71172pt" strokecolor="#EBEDEB">
                <v:path arrowok="t"/>
              </v:shape>
            </v:group>
            <v:group style="position:absolute;left:8870;top:12529;width:2;height:358" coordorigin="8870,12529" coordsize="2,358">
              <v:shape style="position:absolute;left:8870;top:12529;width:2;height:358" coordorigin="8870,12529" coordsize="0,358" path="m8870,12887l8870,12529e" filled="f" stroked="t" strokeweight="2.523750pt" strokecolor="#EBEDEB">
                <v:path arrowok="t"/>
              </v:shape>
            </v:group>
            <v:group style="position:absolute;left:10375;top:13246;width:2;height:518" coordorigin="10375,13246" coordsize="2,518">
              <v:shape style="position:absolute;left:10375;top:13246;width:2;height:518" coordorigin="10375,13246" coordsize="0,518" path="m10375,13765l10375,13246e" filled="f" stroked="t" strokeweight="3.41569pt" strokecolor="#EBED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3D3D3D"/>
          <w:w w:val="86"/>
          <w:position w:val="-1"/>
        </w:rPr>
        <w:t>Itf</w:t>
      </w:r>
      <w:r>
        <w:rPr>
          <w:rFonts w:ascii="Arial" w:hAnsi="Arial" w:cs="Arial" w:eastAsia="Arial"/>
          <w:sz w:val="22"/>
          <w:szCs w:val="22"/>
          <w:color w:val="3D3D3D"/>
          <w:w w:val="87"/>
          <w:position w:val="-1"/>
        </w:rPr>
        <w:t>a</w:t>
      </w:r>
      <w:r>
        <w:rPr>
          <w:rFonts w:ascii="Arial" w:hAnsi="Arial" w:cs="Arial" w:eastAsia="Arial"/>
          <w:sz w:val="22"/>
          <w:szCs w:val="22"/>
          <w:color w:val="575757"/>
          <w:w w:val="148"/>
          <w:position w:val="-1"/>
        </w:rPr>
        <w:t>i</w:t>
      </w:r>
      <w:r>
        <w:rPr>
          <w:rFonts w:ascii="Arial" w:hAnsi="Arial" w:cs="Arial" w:eastAsia="Arial"/>
          <w:sz w:val="22"/>
          <w:szCs w:val="22"/>
          <w:color w:val="575757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575757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575757"/>
          <w:spacing w:val="0"/>
          <w:w w:val="100"/>
          <w:b/>
          <w:bCs/>
          <w:position w:val="1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75757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75757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67"/>
          <w:b/>
          <w:bCs/>
          <w:position w:val="1"/>
        </w:rPr>
        <w:t>O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67"/>
          <w:b/>
          <w:bCs/>
          <w:position w:val="1"/>
        </w:rPr>
        <w:t>  </w:t>
      </w:r>
      <w:r>
        <w:rPr>
          <w:rFonts w:ascii="Arial" w:hAnsi="Arial" w:cs="Arial" w:eastAsia="Arial"/>
          <w:sz w:val="21"/>
          <w:szCs w:val="21"/>
          <w:color w:val="575757"/>
          <w:spacing w:val="6"/>
          <w:w w:val="67"/>
          <w:b/>
          <w:bCs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67"/>
          <w:b/>
          <w:bCs/>
          <w:position w:val="1"/>
        </w:rPr>
        <w:t>rı</w:t>
      </w:r>
      <w:r>
        <w:rPr>
          <w:rFonts w:ascii="Arial" w:hAnsi="Arial" w:cs="Arial" w:eastAsia="Arial"/>
          <w:sz w:val="22"/>
          <w:szCs w:val="22"/>
          <w:color w:val="6E7070"/>
          <w:spacing w:val="0"/>
          <w:w w:val="67"/>
          <w:b/>
          <w:bCs/>
          <w:position w:val="1"/>
        </w:rPr>
        <w:t>   </w:t>
      </w:r>
      <w:r>
        <w:rPr>
          <w:rFonts w:ascii="Arial" w:hAnsi="Arial" w:cs="Arial" w:eastAsia="Arial"/>
          <w:sz w:val="22"/>
          <w:szCs w:val="22"/>
          <w:color w:val="6E7070"/>
          <w:spacing w:val="10"/>
          <w:w w:val="67"/>
          <w:b/>
          <w:bCs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575757"/>
          <w:spacing w:val="-5"/>
          <w:w w:val="108"/>
          <w:position w:val="1"/>
        </w:rPr>
        <w:t>m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8"/>
          <w:position w:val="1"/>
        </w:rPr>
        <w:t>i'</w:t>
      </w:r>
      <w:r>
        <w:rPr>
          <w:rFonts w:ascii="Arial" w:hAnsi="Arial" w:cs="Arial" w:eastAsia="Arial"/>
          <w:sz w:val="20"/>
          <w:szCs w:val="20"/>
          <w:color w:val="3D3D3D"/>
          <w:spacing w:val="-60"/>
          <w:w w:val="108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ltfaiye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80" w:right="200"/>
        </w:sectPr>
      </w:pPr>
      <w:rPr/>
    </w:p>
    <w:p>
      <w:pPr>
        <w:spacing w:before="99" w:after="0" w:line="214" w:lineRule="auto"/>
        <w:ind w:left="613" w:right="-152" w:firstLine="-7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363636"/>
          <w:spacing w:val="-420"/>
          <w:w w:val="179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15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9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600" w:right="491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-38" w:right="44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353" w:right="574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20" w:bottom="280" w:left="120" w:right="100"/>
          <w:cols w:num="2" w:equalWidth="0">
            <w:col w:w="1656" w:space="1040"/>
            <w:col w:w="9004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40" w:after="0" w:line="240" w:lineRule="auto"/>
        <w:ind w:left="139" w:right="-20"/>
        <w:jc w:val="left"/>
        <w:tabs>
          <w:tab w:pos="47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6:51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543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772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87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43" w:right="4483"/>
        <w:jc w:val="left"/>
        <w:tabs>
          <w:tab w:pos="390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"/>
          <w:w w:val="11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25.05.20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3504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Seyha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Egekent-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Otoha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39" w:right="-20"/>
        <w:jc w:val="left"/>
        <w:tabs>
          <w:tab w:pos="1760" w:val="left"/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Egekent-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Otoha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Çıkışı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-MENEMEN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</w:sectPr>
      </w:pPr>
      <w:rPr/>
    </w:p>
    <w:p>
      <w:pPr>
        <w:spacing w:before="30" w:after="0" w:line="240" w:lineRule="auto"/>
        <w:ind w:left="139" w:right="-69"/>
        <w:jc w:val="left"/>
        <w:tabs>
          <w:tab w:pos="1760" w:val="left"/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4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5587" w:space="1715"/>
            <w:col w:w="4398"/>
          </w:cols>
        </w:sectPr>
      </w:pPr>
      <w:rPr/>
    </w:p>
    <w:p>
      <w:pPr>
        <w:spacing w:before="20" w:after="0" w:line="218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189" w:lineRule="exac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"/>
          <w:w w:val="100"/>
          <w:position w:val="-3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4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3"/>
        </w:rPr>
        <w:t>pınm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  <w:position w:val="-3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7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7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43"/>
          <w:w w:val="10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9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1735" w:space="1080"/>
            <w:col w:w="8885"/>
          </w:cols>
        </w:sectPr>
      </w:pPr>
      <w:rPr/>
    </w:p>
    <w:p>
      <w:pPr>
        <w:spacing w:before="0" w:after="0" w:line="16" w:lineRule="exact"/>
        <w:ind w:left="2815" w:right="-69"/>
        <w:jc w:val="left"/>
        <w:tabs>
          <w:tab w:pos="5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w w:val="104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  <w:t>Betonanı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u w:val="single" w:color="000000"/>
          <w:position w:val="-1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u w:val="single" w:color="000000"/>
          <w:position w:val="-16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00"/>
          <w:u w:val="single" w:color="000000"/>
          <w:position w:val="-1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13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7"/>
          <w:u w:val="single" w:color="000000"/>
          <w:position w:val="-16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7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9"/>
          <w:u w:val="single" w:color="000000"/>
          <w:position w:val="-1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89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  <w:t>gi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u w:val="single" w:color="000000"/>
          <w:position w:val="-16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1"/>
          <w:u w:val="single" w:color="000000"/>
          <w:position w:val="-1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1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1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  <w:u w:val="single" w:color="000000"/>
          <w:position w:val="-1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0"/>
          <w:w w:val="11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-33"/>
          <w:w w:val="100"/>
          <w:u w:val="single" w:color="0000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u w:val="single" w:color="000000"/>
          <w:position w:val="-16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70"/>
          <w:w w:val="100"/>
          <w:position w:val="-1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7"/>
          <w:position w:val="-16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96"/>
          <w:position w:val="-1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75959"/>
          <w:spacing w:val="7"/>
          <w:w w:val="175"/>
          <w:position w:val="-1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1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63636"/>
          <w:w w:val="230"/>
          <w:position w:val="-16"/>
        </w:rPr>
        <w:t>ı</w:t>
      </w:r>
      <w:r>
        <w:rPr>
          <w:rFonts w:ascii="Arial" w:hAnsi="Arial" w:cs="Arial" w:eastAsia="Arial"/>
          <w:sz w:val="21"/>
          <w:szCs w:val="21"/>
          <w:color w:val="363636"/>
          <w:w w:val="231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363636"/>
          <w:spacing w:val="-44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355"/>
          <w:position w:val="-16"/>
        </w:rPr>
        <w:t>-------</w:t>
      </w:r>
      <w:r>
        <w:rPr>
          <w:rFonts w:ascii="Arial" w:hAnsi="Arial" w:cs="Arial" w:eastAsia="Arial"/>
          <w:sz w:val="21"/>
          <w:szCs w:val="21"/>
          <w:color w:val="575959"/>
          <w:spacing w:val="-141"/>
          <w:w w:val="355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355"/>
          <w:position w:val="-16"/>
        </w:rPr>
        <w:t>-----</w:t>
      </w:r>
      <w:r>
        <w:rPr>
          <w:rFonts w:ascii="Arial" w:hAnsi="Arial" w:cs="Arial" w:eastAsia="Arial"/>
          <w:sz w:val="21"/>
          <w:szCs w:val="21"/>
          <w:color w:val="363636"/>
          <w:spacing w:val="25"/>
          <w:w w:val="100"/>
          <w:position w:val="-16"/>
        </w:rPr>
        <w:t> </w:t>
      </w:r>
      <w:r>
        <w:rPr>
          <w:rFonts w:ascii="Arial" w:hAnsi="Arial" w:cs="Arial" w:eastAsia="Arial"/>
          <w:sz w:val="21"/>
          <w:szCs w:val="21"/>
          <w:color w:val="575959"/>
          <w:spacing w:val="0"/>
          <w:w w:val="350"/>
          <w:position w:val="-16"/>
        </w:rPr>
        <w:t>-------</w:t>
      </w:r>
      <w:r>
        <w:rPr>
          <w:rFonts w:ascii="Arial" w:hAnsi="Arial" w:cs="Arial" w:eastAsia="Arial"/>
          <w:sz w:val="21"/>
          <w:szCs w:val="21"/>
          <w:color w:val="575959"/>
          <w:spacing w:val="-54"/>
          <w:w w:val="350"/>
          <w:position w:val="-16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39"/>
          <w:position w:val="-16"/>
        </w:rPr>
        <w:t>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3" w:equalWidth="0">
            <w:col w:w="5711" w:space="208"/>
            <w:col w:w="4877" w:space="133"/>
            <w:col w:w="771"/>
          </w:cols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91" w:lineRule="exact"/>
        <w:ind w:left="1872" w:right="-112"/>
        <w:jc w:val="left"/>
        <w:tabs>
          <w:tab w:pos="2460" w:val="left"/>
          <w:tab w:pos="3440" w:val="left"/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212121"/>
          <w:spacing w:val="0"/>
          <w:w w:val="33"/>
        </w:rPr>
        <w:t>ı</w:t>
      </w:r>
      <w:r>
        <w:rPr>
          <w:rFonts w:ascii="Arial" w:hAnsi="Arial" w:cs="Arial" w:eastAsia="Arial"/>
          <w:sz w:val="48"/>
          <w:szCs w:val="48"/>
          <w:color w:val="212121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212121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54"/>
        </w:rPr>
        <w:t>ı</w:t>
      </w:r>
      <w:r>
        <w:rPr>
          <w:rFonts w:ascii="Arial" w:hAnsi="Arial" w:cs="Arial" w:eastAsia="Arial"/>
          <w:sz w:val="48"/>
          <w:szCs w:val="48"/>
          <w:color w:val="363636"/>
          <w:spacing w:val="-69"/>
          <w:w w:val="54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4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left="60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59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Haka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BALCIOÖLU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17:02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3" w:equalWidth="0">
            <w:col w:w="1216" w:space="551"/>
            <w:col w:w="7079" w:space="127"/>
            <w:col w:w="2727"/>
          </w:cols>
        </w:sectPr>
      </w:pPr>
      <w:rPr/>
    </w:p>
    <w:p>
      <w:pPr>
        <w:spacing w:before="25" w:after="0" w:line="214" w:lineRule="exact"/>
        <w:ind w:left="1767" w:right="-69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-1"/>
        </w:rPr>
        <w:t>fAraç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16:52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6"/>
          <w:w w:val="22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5430" w:space="1374"/>
            <w:col w:w="4896"/>
          </w:cols>
        </w:sectPr>
      </w:pPr>
      <w:rPr/>
    </w:p>
    <w:p>
      <w:pPr>
        <w:spacing w:before="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tabs>
          <w:tab w:pos="2840" w:val="left"/>
        </w:tabs>
        <w:rPr>
          <w:rFonts w:ascii="Courier New" w:hAnsi="Courier New" w:cs="Courier New" w:eastAsia="Courier New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1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2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9"/>
          <w:position w:val="14"/>
        </w:rPr>
        <w:t>6</w:t>
      </w:r>
      <w:r>
        <w:rPr>
          <w:rFonts w:ascii="Arial" w:hAnsi="Arial" w:cs="Arial" w:eastAsia="Arial"/>
          <w:sz w:val="19"/>
          <w:szCs w:val="19"/>
          <w:color w:val="363636"/>
          <w:spacing w:val="-10"/>
          <w:w w:val="185"/>
          <w:position w:val="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4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4"/>
        </w:rPr>
      </w:r>
      <w:r>
        <w:rPr>
          <w:rFonts w:ascii="Courier New" w:hAnsi="Courier New" w:cs="Courier New" w:eastAsia="Courier New"/>
          <w:sz w:val="30"/>
          <w:szCs w:val="30"/>
          <w:color w:val="363636"/>
          <w:spacing w:val="0"/>
          <w:w w:val="138"/>
          <w:position w:val="0"/>
        </w:rPr>
        <w:t>--</w:t>
      </w:r>
      <w:r>
        <w:rPr>
          <w:rFonts w:ascii="Courier New" w:hAnsi="Courier New" w:cs="Courier New" w:eastAsia="Courier New"/>
          <w:sz w:val="30"/>
          <w:szCs w:val="30"/>
          <w:color w:val="363636"/>
          <w:spacing w:val="-64"/>
          <w:w w:val="138"/>
          <w:position w:val="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75959"/>
          <w:spacing w:val="0"/>
          <w:w w:val="157"/>
          <w:position w:val="0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363636"/>
          <w:spacing w:val="0"/>
          <w:w w:val="138"/>
          <w:position w:val="0"/>
        </w:rPr>
        <w:t>-------</w:t>
      </w:r>
      <w:r>
        <w:rPr>
          <w:rFonts w:ascii="Courier New" w:hAnsi="Courier New" w:cs="Courier New" w:eastAsia="Courier New"/>
          <w:sz w:val="30"/>
          <w:szCs w:val="30"/>
          <w:color w:val="363636"/>
          <w:spacing w:val="-64"/>
          <w:w w:val="138"/>
          <w:position w:val="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575959"/>
          <w:spacing w:val="0"/>
          <w:w w:val="139"/>
          <w:position w:val="0"/>
        </w:rPr>
        <w:t>------</w:t>
      </w:r>
      <w:r>
        <w:rPr>
          <w:rFonts w:ascii="Courier New" w:hAnsi="Courier New" w:cs="Courier New" w:eastAsia="Courier New"/>
          <w:sz w:val="30"/>
          <w:szCs w:val="30"/>
          <w:color w:val="575959"/>
          <w:spacing w:val="-63"/>
          <w:w w:val="139"/>
          <w:position w:val="0"/>
        </w:rPr>
        <w:t>-</w:t>
      </w:r>
      <w:r>
        <w:rPr>
          <w:rFonts w:ascii="Courier New" w:hAnsi="Courier New" w:cs="Courier New" w:eastAsia="Courier New"/>
          <w:sz w:val="30"/>
          <w:szCs w:val="30"/>
          <w:color w:val="363636"/>
          <w:spacing w:val="0"/>
          <w:w w:val="183"/>
          <w:position w:val="0"/>
        </w:rPr>
        <w:t>---</w:t>
      </w:r>
      <w:r>
        <w:rPr>
          <w:rFonts w:ascii="Courier New" w:hAnsi="Courier New" w:cs="Courier New" w:eastAsia="Courier New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634598pt;margin-top:-6.647854pt;width:102.694426pt;height:9.5pt;mso-position-horizontal-relative:page;mso-position-vertical-relative:paragraph;z-index:-1601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Elektri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7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2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06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9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655" w:space="1112"/>
            <w:col w:w="9933"/>
          </w:cols>
        </w:sectPr>
      </w:pPr>
      <w:rPr/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8" w:lineRule="exact"/>
        <w:ind w:left="119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>
          <w:rFonts w:ascii="Arial" w:hAnsi="Arial" w:cs="Arial" w:eastAsia="Arial"/>
          <w:sz w:val="16"/>
          <w:szCs w:val="16"/>
          <w:color w:val="575959"/>
          <w:spacing w:val="0"/>
          <w:w w:val="148"/>
          <w:position w:val="-2"/>
        </w:rPr>
        <w:t>r---</w:t>
      </w:r>
      <w:r>
        <w:rPr>
          <w:rFonts w:ascii="Arial" w:hAnsi="Arial" w:cs="Arial" w:eastAsia="Arial"/>
          <w:sz w:val="16"/>
          <w:szCs w:val="16"/>
          <w:color w:val="575959"/>
          <w:spacing w:val="-47"/>
          <w:w w:val="148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57595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57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"/>
          <w:szCs w:val="4"/>
          <w:color w:val="575959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139" w:right="-68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-1"/>
          <w:w w:val="111"/>
          <w:position w:val="1"/>
        </w:rPr>
        <w:t>V</w:t>
      </w:r>
      <w:r>
        <w:rPr>
          <w:rFonts w:ascii="Arial" w:hAnsi="Arial" w:cs="Arial" w:eastAsia="Arial"/>
          <w:sz w:val="17"/>
          <w:szCs w:val="17"/>
          <w:color w:val="898A8C"/>
          <w:spacing w:val="0"/>
          <w:w w:val="79"/>
          <w:position w:val="1"/>
        </w:rPr>
        <w:t>,</w:t>
      </w:r>
      <w:r>
        <w:rPr>
          <w:rFonts w:ascii="Arial" w:hAnsi="Arial" w:cs="Arial" w:eastAsia="Arial"/>
          <w:sz w:val="17"/>
          <w:szCs w:val="17"/>
          <w:color w:val="898A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898A8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79" w:lineRule="auto"/>
        <w:ind w:left="53" w:right="405" w:firstLine="-48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2"/>
        </w:rPr>
        <w:t>Dönüş_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4" w:equalWidth="0">
            <w:col w:w="1318" w:space="463"/>
            <w:col w:w="2035" w:space="67"/>
            <w:col w:w="2166" w:space="759"/>
            <w:col w:w="4892"/>
          </w:cols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:-,onundaki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yanrnakta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7" w:lineRule="exact"/>
        <w:ind w:left="833" w:right="-20"/>
        <w:jc w:val="left"/>
        <w:tabs>
          <w:tab w:pos="2080" w:val="left"/>
          <w:tab w:pos="400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73"/>
          <w:position w:val="-4"/>
        </w:rPr>
        <w:t>!Şu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5"/>
          <w:w w:val="7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3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8"/>
          <w:w w:val="3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93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2" w:lineRule="exact"/>
        <w:ind w:left="2116" w:right="-20"/>
        <w:jc w:val="left"/>
        <w:tabs>
          <w:tab w:pos="4000" w:val="left"/>
          <w:tab w:pos="55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173"/>
          <w:position w:val="3"/>
        </w:rPr>
        <w:t>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63"/>
          <w:position w:val="3"/>
        </w:rPr>
        <w:t>ı</w:t>
      </w:r>
      <w:r>
        <w:rPr>
          <w:rFonts w:ascii="Arial" w:hAnsi="Arial" w:cs="Arial" w:eastAsia="Arial"/>
          <w:sz w:val="38"/>
          <w:szCs w:val="38"/>
          <w:color w:val="575959"/>
          <w:spacing w:val="-58"/>
          <w:w w:val="63"/>
          <w:position w:val="3"/>
        </w:rPr>
        <w:t> </w:t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8"/>
          <w:szCs w:val="38"/>
          <w:color w:val="575959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5" w:lineRule="auto"/>
        <w:ind w:right="91" w:firstLine="18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1582" w:space="204"/>
            <w:col w:w="9914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</w:sectPr>
      </w:pPr>
      <w:rPr/>
    </w:p>
    <w:p>
      <w:pPr>
        <w:spacing w:before="35" w:after="0" w:line="240" w:lineRule="auto"/>
        <w:ind w:left="139" w:right="4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0" w:lineRule="auto"/>
        <w:ind w:left="139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</w:rPr>
        <w:t>Y:-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</w:rPr>
        <w:t>    </w:t>
      </w:r>
      <w:r>
        <w:rPr>
          <w:rFonts w:ascii="Arial" w:hAnsi="Arial" w:cs="Arial" w:eastAsia="Arial"/>
          <w:sz w:val="18"/>
          <w:szCs w:val="18"/>
          <w:color w:val="363636"/>
          <w:spacing w:val="4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Te::.ıım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ISir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4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1624" w:space="142"/>
            <w:col w:w="9934"/>
          </w:cols>
        </w:sectPr>
      </w:pPr>
      <w:rPr/>
    </w:p>
    <w:p>
      <w:pPr>
        <w:spacing w:before="17" w:after="0" w:line="240" w:lineRule="auto"/>
        <w:ind w:left="148" w:right="-69"/>
        <w:jc w:val="left"/>
        <w:tabs>
          <w:tab w:pos="1780" w:val="left"/>
          <w:tab w:pos="2600" w:val="left"/>
          <w:tab w:pos="5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Tarih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17:20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39" w:right="-20"/>
        <w:jc w:val="left"/>
        <w:tabs>
          <w:tab w:pos="92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YaralıGiDE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6348" w:space="1974"/>
            <w:col w:w="3378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</w:sectPr>
      </w:pPr>
      <w:rPr/>
    </w:p>
    <w:p>
      <w:pPr>
        <w:spacing w:before="35" w:after="0" w:line="240" w:lineRule="auto"/>
        <w:ind w:right="48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543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83D8C"/>
          <w:spacing w:val="0"/>
          <w:w w:val="155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96" w:lineRule="exact"/>
        <w:ind w:left="2360" w:right="-96"/>
        <w:jc w:val="left"/>
        <w:tabs>
          <w:tab w:pos="342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pict>
          <v:shape style="position:absolute;margin-left:149.759995pt;margin-top:-2.524334pt;width:25.92pt;height:44.16pt;mso-position-horizontal-relative:page;mso-position-vertical-relative:paragraph;z-index:-16015" type="#_x0000_t75">
            <v:imagedata r:id="rId67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898A8C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898A8C"/>
          <w:spacing w:val="-6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98A8C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898A8C"/>
          <w:spacing w:val="0"/>
          <w:w w:val="100"/>
          <w:position w:val="-1"/>
        </w:rPr>
      </w:r>
      <w:r>
        <w:rPr>
          <w:rFonts w:ascii="Arial" w:hAnsi="Arial" w:cs="Arial" w:eastAsia="Arial"/>
          <w:sz w:val="30"/>
          <w:szCs w:val="30"/>
          <w:color w:val="707474"/>
          <w:spacing w:val="-22"/>
          <w:w w:val="120"/>
          <w:position w:val="6"/>
        </w:rPr>
        <w:t>T</w:t>
      </w:r>
      <w:r>
        <w:rPr>
          <w:rFonts w:ascii="Arial" w:hAnsi="Arial" w:cs="Arial" w:eastAsia="Arial"/>
          <w:sz w:val="30"/>
          <w:szCs w:val="30"/>
          <w:color w:val="898A8C"/>
          <w:spacing w:val="0"/>
          <w:w w:val="104"/>
          <w:position w:val="6"/>
        </w:rPr>
        <w:t>AN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1" w:lineRule="atLeast"/>
        <w:ind w:left="2027" w:right="1773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4"/>
          <w:w w:val="115"/>
        </w:rPr>
        <w:t>3</w:t>
      </w:r>
      <w:r>
        <w:rPr>
          <w:rFonts w:ascii="Times New Roman" w:hAnsi="Times New Roman" w:cs="Times New Roman" w:eastAsia="Times New Roman"/>
          <w:sz w:val="22"/>
          <w:szCs w:val="22"/>
          <w:color w:val="707474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35" w:after="0" w:line="20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left="235" w:right="-20"/>
        <w:jc w:val="left"/>
        <w:tabs>
          <w:tab w:pos="40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2"/>
          <w:position w:val="1"/>
        </w:rPr>
        <w:t>3</w:t>
      </w:r>
      <w:r>
        <w:rPr>
          <w:rFonts w:ascii="Arial" w:hAnsi="Arial" w:cs="Arial" w:eastAsia="Arial"/>
          <w:sz w:val="28"/>
          <w:szCs w:val="28"/>
          <w:color w:val="363636"/>
          <w:spacing w:val="25"/>
          <w:w w:val="52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2"/>
          <w:position w:val="1"/>
        </w:rPr>
        <w:t>O</w:t>
      </w:r>
      <w:r>
        <w:rPr>
          <w:rFonts w:ascii="Arial" w:hAnsi="Arial" w:cs="Arial" w:eastAsia="Arial"/>
          <w:sz w:val="28"/>
          <w:szCs w:val="28"/>
          <w:color w:val="363636"/>
          <w:spacing w:val="40"/>
          <w:w w:val="52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2"/>
          <w:position w:val="1"/>
        </w:rPr>
        <w:t>MaYı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2"/>
          <w:position w:val="1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21"/>
          <w:w w:val="52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363636"/>
          <w:spacing w:val="0"/>
          <w:w w:val="56"/>
          <w:position w:val="1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4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i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47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1751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8BCB5"/>
          <w:spacing w:val="0"/>
          <w:w w:val="100"/>
          <w:position w:val="-3"/>
        </w:rPr>
        <w:t>-.,</w:t>
      </w:r>
      <w:r>
        <w:rPr>
          <w:rFonts w:ascii="Times New Roman" w:hAnsi="Times New Roman" w:cs="Times New Roman" w:eastAsia="Times New Roman"/>
          <w:sz w:val="18"/>
          <w:szCs w:val="18"/>
          <w:color w:val="B8BCB5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B8BCB5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5A5"/>
          <w:spacing w:val="0"/>
          <w:w w:val="55"/>
          <w:position w:val="-3"/>
        </w:rPr>
        <w:t>.........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9" w:lineRule="exact"/>
        <w:ind w:left="3874" w:right="-62"/>
        <w:jc w:val="left"/>
        <w:tabs>
          <w:tab w:pos="5080" w:val="left"/>
        </w:tabs>
        <w:rPr>
          <w:rFonts w:ascii="Arial" w:hAnsi="Arial" w:cs="Arial" w:eastAsia="Arial"/>
          <w:sz w:val="108"/>
          <w:szCs w:val="108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B8BCB5"/>
          <w:spacing w:val="-8"/>
          <w:w w:val="62"/>
          <w:b/>
          <w:bCs/>
          <w:position w:val="-79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575959"/>
          <w:spacing w:val="0"/>
          <w:w w:val="90"/>
          <w:b/>
          <w:bCs/>
          <w:position w:val="-79"/>
        </w:rPr>
        <w:t>}Jtilent</w:t>
      </w:r>
      <w:r>
        <w:rPr>
          <w:rFonts w:ascii="Times New Roman" w:hAnsi="Times New Roman" w:cs="Times New Roman" w:eastAsia="Times New Roman"/>
          <w:sz w:val="33"/>
          <w:szCs w:val="33"/>
          <w:color w:val="575959"/>
          <w:spacing w:val="0"/>
          <w:w w:val="100"/>
          <w:b/>
          <w:bCs/>
          <w:position w:val="-79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575959"/>
          <w:spacing w:val="0"/>
          <w:w w:val="100"/>
          <w:b/>
          <w:bCs/>
          <w:position w:val="-79"/>
        </w:rPr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0"/>
          <w:w w:val="100"/>
          <w:position w:val="-79"/>
        </w:rPr>
        <w:t>osu</w:t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0"/>
          <w:w w:val="100"/>
          <w:position w:val="-79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75959"/>
          <w:spacing w:val="10"/>
          <w:w w:val="100"/>
          <w:position w:val="-79"/>
        </w:rPr>
        <w:t> </w:t>
      </w:r>
      <w:r>
        <w:rPr>
          <w:rFonts w:ascii="Arial" w:hAnsi="Arial" w:cs="Arial" w:eastAsia="Arial"/>
          <w:sz w:val="108"/>
          <w:szCs w:val="108"/>
          <w:color w:val="707474"/>
          <w:spacing w:val="-39"/>
          <w:w w:val="22"/>
          <w:position w:val="-79"/>
        </w:rPr>
        <w:t>·</w:t>
      </w:r>
      <w:r>
        <w:rPr>
          <w:rFonts w:ascii="Arial" w:hAnsi="Arial" w:cs="Arial" w:eastAsia="Arial"/>
          <w:sz w:val="108"/>
          <w:szCs w:val="108"/>
          <w:color w:val="8E90BA"/>
          <w:spacing w:val="-105"/>
          <w:w w:val="18"/>
          <w:position w:val="-79"/>
        </w:rPr>
        <w:t>·</w:t>
      </w:r>
      <w:r>
        <w:rPr>
          <w:rFonts w:ascii="Arial" w:hAnsi="Arial" w:cs="Arial" w:eastAsia="Arial"/>
          <w:sz w:val="108"/>
          <w:szCs w:val="108"/>
          <w:color w:val="383D8C"/>
          <w:spacing w:val="0"/>
          <w:w w:val="396"/>
          <w:position w:val="-79"/>
        </w:rPr>
        <w:t>ı</w:t>
      </w:r>
      <w:r>
        <w:rPr>
          <w:rFonts w:ascii="Arial" w:hAnsi="Arial" w:cs="Arial" w:eastAsia="Arial"/>
          <w:sz w:val="108"/>
          <w:szCs w:val="10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4060" w:space="398"/>
            <w:col w:w="7242"/>
          </w:cols>
        </w:sectPr>
      </w:pPr>
      <w:rPr/>
    </w:p>
    <w:p>
      <w:pPr>
        <w:spacing w:before="0" w:after="0" w:line="347" w:lineRule="atLeast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ltfaiyeci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9" w:lineRule="atLeast"/>
        <w:ind w:right="-81"/>
        <w:jc w:val="left"/>
        <w:tabs>
          <w:tab w:pos="32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898A8C"/>
          <w:spacing w:val="0"/>
          <w:w w:val="100"/>
        </w:rPr>
        <w:t>t</w:t>
      </w:r>
      <w:r>
        <w:rPr>
          <w:rFonts w:ascii="Arial" w:hAnsi="Arial" w:cs="Arial" w:eastAsia="Arial"/>
          <w:sz w:val="27"/>
          <w:szCs w:val="27"/>
          <w:color w:val="898A8C"/>
          <w:spacing w:val="-72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898A8C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898A8C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707474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707474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474"/>
          <w:spacing w:val="28"/>
          <w:w w:val="5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07474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329" w:lineRule="atLeast"/>
        <w:ind w:left="500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707474"/>
          <w:spacing w:val="-17"/>
          <w:w w:val="103"/>
        </w:rPr>
        <w:t>ö</w:t>
      </w:r>
      <w:r>
        <w:rPr>
          <w:rFonts w:ascii="Arial" w:hAnsi="Arial" w:cs="Arial" w:eastAsia="Arial"/>
          <w:sz w:val="21"/>
          <w:szCs w:val="21"/>
          <w:color w:val="898A8C"/>
          <w:spacing w:val="-6"/>
          <w:w w:val="181"/>
        </w:rPr>
        <w:t>l</w:t>
      </w:r>
      <w:r>
        <w:rPr>
          <w:rFonts w:ascii="Arial" w:hAnsi="Arial" w:cs="Arial" w:eastAsia="Arial"/>
          <w:sz w:val="21"/>
          <w:szCs w:val="21"/>
          <w:color w:val="707474"/>
          <w:spacing w:val="-8"/>
          <w:w w:val="100"/>
        </w:rPr>
        <w:t>g</w:t>
      </w:r>
      <w:r>
        <w:rPr>
          <w:rFonts w:ascii="Arial" w:hAnsi="Arial" w:cs="Arial" w:eastAsia="Arial"/>
          <w:sz w:val="21"/>
          <w:szCs w:val="21"/>
          <w:color w:val="898A8C"/>
          <w:spacing w:val="0"/>
          <w:w w:val="96"/>
        </w:rPr>
        <w:t>e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7" w:lineRule="exact"/>
        <w:ind w:left="48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98A8C"/>
          <w:w w:val="5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98A8C"/>
          <w:w w:val="5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898A8C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</w:rPr>
        <w:t>1:\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0"/>
        </w:rPr>
        <w:t>.rn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53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" w:lineRule="atLeast"/>
        <w:ind w:right="-20"/>
        <w:jc w:val="left"/>
        <w:tabs>
          <w:tab w:pos="108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</w:rPr>
        <w:t>Aınii·i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8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07474"/>
          <w:spacing w:val="-24"/>
          <w:w w:val="92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98A8C"/>
          <w:spacing w:val="0"/>
          <w:w w:val="89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898A8C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CB5"/>
          <w:spacing w:val="-9"/>
          <w:w w:val="12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98A8C"/>
          <w:spacing w:val="2"/>
          <w:w w:val="148"/>
        </w:rPr>
        <w:t>.</w:t>
      </w:r>
      <w:r>
        <w:rPr>
          <w:rFonts w:ascii="Arial" w:hAnsi="Arial" w:cs="Arial" w:eastAsia="Arial"/>
          <w:sz w:val="41"/>
          <w:szCs w:val="41"/>
          <w:color w:val="B8BCB5"/>
          <w:spacing w:val="2"/>
          <w:w w:val="69"/>
          <w:position w:val="-20"/>
        </w:rPr>
      </w:r>
      <w:r>
        <w:rPr>
          <w:rFonts w:ascii="Arial" w:hAnsi="Arial" w:cs="Arial" w:eastAsia="Arial"/>
          <w:sz w:val="41"/>
          <w:szCs w:val="41"/>
          <w:color w:val="B8BCB5"/>
          <w:spacing w:val="0"/>
          <w:w w:val="69"/>
          <w:shadow/>
          <w:position w:val="-20"/>
        </w:rPr>
        <w:t>.</w:t>
      </w:r>
      <w:r>
        <w:rPr>
          <w:rFonts w:ascii="Arial" w:hAnsi="Arial" w:cs="Arial" w:eastAsia="Arial"/>
          <w:sz w:val="41"/>
          <w:szCs w:val="41"/>
          <w:color w:val="B8BCB5"/>
          <w:spacing w:val="0"/>
          <w:w w:val="69"/>
          <w:position w:val="-20"/>
        </w:rPr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4" w:equalWidth="0">
            <w:col w:w="806" w:space="1358"/>
            <w:col w:w="600" w:space="111"/>
            <w:col w:w="1137" w:space="4276"/>
            <w:col w:w="3412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6" w:lineRule="exact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133" w:lineRule="exact"/>
        <w:ind w:right="-191"/>
        <w:jc w:val="left"/>
        <w:rPr>
          <w:rFonts w:ascii="Times New Roman" w:hAnsi="Times New Roman" w:cs="Times New Roman" w:eastAsia="Times New Roman"/>
          <w:sz w:val="101"/>
          <w:szCs w:val="101"/>
        </w:rPr>
      </w:pPr>
      <w:rPr/>
      <w:r>
        <w:rPr>
          <w:rFonts w:ascii="Times New Roman" w:hAnsi="Times New Roman" w:cs="Times New Roman" w:eastAsia="Times New Roman"/>
          <w:sz w:val="101"/>
          <w:szCs w:val="101"/>
          <w:color w:val="383D8C"/>
          <w:spacing w:val="0"/>
          <w:w w:val="72"/>
          <w:i/>
          <w:position w:val="-4"/>
        </w:rPr>
        <w:t>v+:q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left="-36" w:right="-56"/>
        <w:jc w:val="center"/>
        <w:tabs>
          <w:tab w:pos="6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Ha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282D64"/>
          <w:spacing w:val="0"/>
          <w:w w:val="425"/>
        </w:rPr>
        <w:t>.</w:t>
      </w:r>
      <w:r>
        <w:rPr>
          <w:rFonts w:ascii="Arial" w:hAnsi="Arial" w:cs="Arial" w:eastAsia="Arial"/>
          <w:sz w:val="19"/>
          <w:szCs w:val="19"/>
          <w:color w:val="282D64"/>
          <w:spacing w:val="-166"/>
          <w:w w:val="42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5"/>
        </w:rPr>
        <w:t>CIOÖLU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4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4" w:lineRule="exact"/>
        <w:ind w:left="210" w:right="1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9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9"/>
        </w:rPr>
        <w:t>KAKIZ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8" w:after="0" w:line="192" w:lineRule="exact"/>
        <w:ind w:right="1309" w:firstLine="144"/>
        <w:jc w:val="left"/>
        <w:tabs>
          <w:tab w:pos="1420" w:val="left"/>
          <w:tab w:pos="18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707474"/>
          <w:spacing w:val="-25"/>
          <w:w w:val="88"/>
        </w:rPr>
        <w:t>-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1"/>
        </w:rPr>
        <w:t>ltfal.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2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3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75959"/>
          <w:spacing w:val="0"/>
          <w:w w:val="90"/>
        </w:rPr>
        <w:t>e</w:t>
      </w:r>
      <w:r>
        <w:rPr>
          <w:rFonts w:ascii="Arial" w:hAnsi="Arial" w:cs="Arial" w:eastAsia="Arial"/>
          <w:sz w:val="20"/>
          <w:szCs w:val="20"/>
          <w:color w:val="575959"/>
          <w:spacing w:val="-2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64"/>
        </w:rPr>
        <w:t>Yan</w:t>
      </w:r>
      <w:r>
        <w:rPr>
          <w:rFonts w:ascii="Arial" w:hAnsi="Arial" w:cs="Arial" w:eastAsia="Arial"/>
          <w:sz w:val="20"/>
          <w:szCs w:val="20"/>
          <w:color w:val="363636"/>
          <w:spacing w:val="18"/>
          <w:w w:val="64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64"/>
        </w:rPr>
        <w:t>"</w:t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575959"/>
          <w:spacing w:val="-32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707474"/>
          <w:spacing w:val="0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70747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9"/>
        </w:rPr>
        <w:t>MU</w:t>
      </w:r>
      <w:r>
        <w:rPr>
          <w:rFonts w:ascii="Arial" w:hAnsi="Arial" w:cs="Arial" w:eastAsia="Arial"/>
          <w:sz w:val="20"/>
          <w:szCs w:val="20"/>
          <w:color w:val="363636"/>
          <w:spacing w:val="-2"/>
          <w:w w:val="79"/>
        </w:rPr>
        <w:t>d</w:t>
      </w:r>
      <w:r>
        <w:rPr>
          <w:rFonts w:ascii="Arial" w:hAnsi="Arial" w:cs="Arial" w:eastAsia="Arial"/>
          <w:sz w:val="20"/>
          <w:szCs w:val="20"/>
          <w:color w:val="575959"/>
          <w:spacing w:val="0"/>
          <w:w w:val="79"/>
        </w:rPr>
        <w:t>a</w:t>
      </w:r>
      <w:r>
        <w:rPr>
          <w:rFonts w:ascii="Arial" w:hAnsi="Arial" w:cs="Arial" w:eastAsia="Arial"/>
          <w:sz w:val="20"/>
          <w:szCs w:val="20"/>
          <w:color w:val="575959"/>
          <w:spacing w:val="19"/>
          <w:w w:val="79"/>
        </w:rPr>
        <w:t> </w:t>
      </w:r>
      <w:r>
        <w:rPr>
          <w:rFonts w:ascii="Arial" w:hAnsi="Arial" w:cs="Arial" w:eastAsia="Arial"/>
          <w:sz w:val="20"/>
          <w:szCs w:val="20"/>
          <w:color w:val="898A8C"/>
          <w:spacing w:val="0"/>
          <w:w w:val="100"/>
        </w:rPr>
        <w:t>·</w:t>
      </w:r>
      <w:r>
        <w:rPr>
          <w:rFonts w:ascii="Arial" w:hAnsi="Arial" w:cs="Arial" w:eastAsia="Arial"/>
          <w:sz w:val="20"/>
          <w:szCs w:val="20"/>
          <w:color w:val="898A8C"/>
          <w:spacing w:val="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62"/>
        </w:rPr>
        <w:t>.</w:t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62"/>
        </w:rPr>
        <w:t> </w:t>
      </w:r>
      <w:r>
        <w:rPr>
          <w:rFonts w:ascii="Arial" w:hAnsi="Arial" w:cs="Arial" w:eastAsia="Arial"/>
          <w:sz w:val="20"/>
          <w:szCs w:val="20"/>
          <w:color w:val="B8BCB5"/>
          <w:spacing w:val="9"/>
          <w:w w:val="62"/>
        </w:rPr>
        <w:t> </w:t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62"/>
        </w:rPr>
        <w:t>-</w:t>
      </w:r>
      <w:r>
        <w:rPr>
          <w:rFonts w:ascii="Arial" w:hAnsi="Arial" w:cs="Arial" w:eastAsia="Arial"/>
          <w:sz w:val="20"/>
          <w:szCs w:val="20"/>
          <w:color w:val="B8BCB5"/>
          <w:spacing w:val="0"/>
          <w:w w:val="62"/>
        </w:rPr>
        <w:t>  </w:t>
      </w:r>
      <w:r>
        <w:rPr>
          <w:rFonts w:ascii="Arial" w:hAnsi="Arial" w:cs="Arial" w:eastAsia="Arial"/>
          <w:sz w:val="20"/>
          <w:szCs w:val="20"/>
          <w:color w:val="B8BCB5"/>
          <w:spacing w:val="5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0747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75959"/>
          <w:spacing w:val="11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01" w:lineRule="exact"/>
        <w:ind w:left="259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8BCB5"/>
          <w:spacing w:val="0"/>
          <w:w w:val="197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8BCB5"/>
          <w:spacing w:val="-28"/>
          <w:w w:val="19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05D9A"/>
          <w:spacing w:val="0"/>
          <w:w w:val="225"/>
        </w:rPr>
        <w:t>&amp;-</w:t>
      </w:r>
      <w:r>
        <w:rPr>
          <w:rFonts w:ascii="Times New Roman" w:hAnsi="Times New Roman" w:cs="Times New Roman" w:eastAsia="Times New Roman"/>
          <w:sz w:val="9"/>
          <w:szCs w:val="9"/>
          <w:color w:val="505D9A"/>
          <w:spacing w:val="5"/>
          <w:w w:val="226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B8BCB5"/>
          <w:spacing w:val="0"/>
          <w:w w:val="296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4" w:equalWidth="0">
            <w:col w:w="530" w:space="1850"/>
            <w:col w:w="1438" w:space="381"/>
            <w:col w:w="1737" w:space="2476"/>
            <w:col w:w="3288"/>
          </w:cols>
        </w:sectPr>
      </w:pPr>
      <w:rPr/>
    </w:p>
    <w:p>
      <w:pPr>
        <w:spacing w:before="0" w:after="0" w:line="306" w:lineRule="exact"/>
        <w:ind w:left="2235"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11.372486pt;margin-top:41.940426pt;width:572.455040pt;height:778.049811pt;mso-position-horizontal-relative:page;mso-position-vertical-relative:page;z-index:-16014" coordorigin="227,839" coordsize="11449,15561">
            <v:shape style="position:absolute;left:4685;top:15667;width:1114;height:710" type="#_x0000_t75">
              <v:imagedata r:id="rId68" o:title=""/>
            </v:shape>
            <v:group style="position:absolute;left:235;top:860;width:11406;height:2" coordorigin="235,860" coordsize="11406,2">
              <v:shape style="position:absolute;left:235;top:860;width:11406;height:2" coordorigin="235,860" coordsize="11406,0" path="m235,860l11641,860e" filled="f" stroked="t" strokeweight=".718262pt" strokecolor="#606060">
                <v:path arrowok="t"/>
              </v:shape>
            </v:group>
            <v:group style="position:absolute;left:1884;top:844;width:2;height:1352" coordorigin="1884,844" coordsize="2,1352">
              <v:shape style="position:absolute;left:1884;top:844;width:2;height:1352" coordorigin="1884,844" coordsize="0,1352" path="m1884,2195l1884,844e" filled="f" stroked="t" strokeweight=".478842pt" strokecolor="#707070">
                <v:path arrowok="t"/>
              </v:shape>
            </v:group>
            <v:group style="position:absolute;left:8231;top:858;width:2;height:1347" coordorigin="8231,858" coordsize="2,1347">
              <v:shape style="position:absolute;left:8231;top:858;width:2;height:1347" coordorigin="8231,858" coordsize="0,1347" path="m8231,2205l8231,858e" filled="f" stroked="t" strokeweight=".957683pt" strokecolor="#606060">
                <v:path arrowok="t"/>
              </v:shape>
            </v:group>
            <v:group style="position:absolute;left:11636;top:863;width:2;height:15530" coordorigin="11636,863" coordsize="2,15530">
              <v:shape style="position:absolute;left:11636;top:863;width:2;height:15530" coordorigin="11636,863" coordsize="0,15530" path="m11636,16393l11636,863e" filled="f" stroked="t" strokeweight=".718262pt" strokecolor="#5B5B5B">
                <v:path arrowok="t"/>
              </v:shape>
            </v:group>
            <v:group style="position:absolute;left:249;top:2018;width:2;height:14346" coordorigin="249,2018" coordsize="2,14346">
              <v:shape style="position:absolute;left:249;top:2018;width:2;height:14346" coordorigin="249,2018" coordsize="0,14346" path="m249,16364l249,2018e" filled="f" stroked="t" strokeweight=".957683pt" strokecolor="#7C7C7C">
                <v:path arrowok="t"/>
              </v:shape>
            </v:group>
            <v:group style="position:absolute;left:235;top:2195;width:11411;height:2" coordorigin="235,2195" coordsize="11411,2">
              <v:shape style="position:absolute;left:235;top:2195;width:11411;height:2" coordorigin="235,2195" coordsize="11411,0" path="m235,2195l11645,2195e" filled="f" stroked="t" strokeweight=".718262pt" strokecolor="#5B5B5B">
                <v:path arrowok="t"/>
              </v:shape>
            </v:group>
            <v:group style="position:absolute;left:235;top:2435;width:11406;height:2" coordorigin="235,2435" coordsize="11406,2">
              <v:shape style="position:absolute;left:235;top:2435;width:11406;height:2" coordorigin="235,2435" coordsize="11406,0" path="m235,2435l11641,2435e" filled="f" stroked="t" strokeweight=".718262pt" strokecolor="#575757">
                <v:path arrowok="t"/>
              </v:shape>
            </v:group>
            <v:group style="position:absolute;left:235;top:2675;width:11406;height:2" coordorigin="235,2675" coordsize="11406,2">
              <v:shape style="position:absolute;left:235;top:2675;width:11406;height:2" coordorigin="235,2675" coordsize="11406,0" path="m235,2675l11641,2675e" filled="f" stroked="t" strokeweight=".718262pt" strokecolor="#575757">
                <v:path arrowok="t"/>
              </v:shape>
            </v:group>
            <v:group style="position:absolute;left:235;top:2914;width:11406;height:2" coordorigin="235,2914" coordsize="11406,2">
              <v:shape style="position:absolute;left:235;top:2914;width:11406;height:2" coordorigin="235,2914" coordsize="11406,0" path="m235,2914l11641,2914e" filled="f" stroked="t" strokeweight=".718262pt" strokecolor="#5B5B5B">
                <v:path arrowok="t"/>
              </v:shape>
            </v:group>
            <v:group style="position:absolute;left:235;top:3156;width:11406;height:2" coordorigin="235,3156" coordsize="11406,2">
              <v:shape style="position:absolute;left:235;top:3156;width:11406;height:2" coordorigin="235,3156" coordsize="11406,0" path="m235,3156l11641,3156e" filled="f" stroked="t" strokeweight=".718262pt" strokecolor="#575757">
                <v:path arrowok="t"/>
              </v:shape>
            </v:group>
            <v:group style="position:absolute;left:235;top:3398;width:11411;height:2" coordorigin="235,3398" coordsize="11411,2">
              <v:shape style="position:absolute;left:235;top:3398;width:11411;height:2" coordorigin="235,3398" coordsize="11411,0" path="m235,3398l11645,3398e" filled="f" stroked="t" strokeweight=".718262pt" strokecolor="#575757">
                <v:path arrowok="t"/>
              </v:shape>
            </v:group>
            <v:group style="position:absolute;left:2919;top:3384;width:2;height:757" coordorigin="2919,3384" coordsize="2,757">
              <v:shape style="position:absolute;left:2919;top:3384;width:2;height:757" coordorigin="2919,3384" coordsize="0,757" path="m2919,4141l2919,3384e" filled="f" stroked="t" strokeweight=".957683pt" strokecolor="#606060">
                <v:path arrowok="t"/>
              </v:shape>
            </v:group>
            <v:group style="position:absolute;left:6050;top:3389;width:2;height:757" coordorigin="6050,3389" coordsize="2,757">
              <v:shape style="position:absolute;left:6050;top:3389;width:2;height:757" coordorigin="6050,3389" coordsize="0,757" path="m6050,4146l6050,3389e" filled="f" stroked="t" strokeweight=".718262pt" strokecolor="#646464">
                <v:path arrowok="t"/>
              </v:shape>
            </v:group>
            <v:group style="position:absolute;left:1891;top:4122;width:2;height:12247" coordorigin="1891,4122" coordsize="2,12247">
              <v:shape style="position:absolute;left:1891;top:4122;width:2;height:12247" coordorigin="1891,4122" coordsize="0,12247" path="m1891,16369l1891,4122e" filled="f" stroked="t" strokeweight=".718262pt" strokecolor="#4B4B4B">
                <v:path arrowok="t"/>
              </v:shape>
            </v:group>
            <v:group style="position:absolute;left:239;top:4134;width:11406;height:2" coordorigin="239,4134" coordsize="11406,2">
              <v:shape style="position:absolute;left:239;top:4134;width:11406;height:2" coordorigin="239,4134" coordsize="11406,0" path="m239,4134l11645,4134e" filled="f" stroked="t" strokeweight=".718262pt" strokecolor="#676767">
                <v:path arrowok="t"/>
              </v:shape>
            </v:group>
            <v:group style="position:absolute;left:239;top:4415;width:11406;height:2" coordorigin="239,4415" coordsize="11406,2">
              <v:shape style="position:absolute;left:239;top:4415;width:11406;height:2" coordorigin="239,4415" coordsize="11406,0" path="m239,4415l11645,4415e" filled="f" stroked="t" strokeweight=".718262pt" strokecolor="#6B6B6B">
                <v:path arrowok="t"/>
              </v:shape>
            </v:group>
            <v:group style="position:absolute;left:1877;top:4654;width:9768;height:2" coordorigin="1877,4654" coordsize="9768,2">
              <v:shape style="position:absolute;left:1877;top:4654;width:9768;height:2" coordorigin="1877,4654" coordsize="9768,0" path="m1877,4654l11645,4654e" filled="f" stroked="t" strokeweight=".718262pt" strokecolor="#6B6B6B">
                <v:path arrowok="t"/>
              </v:shape>
            </v:group>
            <v:group style="position:absolute;left:3991;top:4645;width:2;height:2186" coordorigin="3991,4645" coordsize="2,2186">
              <v:shape style="position:absolute;left:3991;top:4645;width:2;height:2186" coordorigin="3991,4645" coordsize="0,2186" path="m3991,6830l3991,4645e" filled="f" stroked="t" strokeweight=".478842pt" strokecolor="#3B3B3B">
                <v:path arrowok="t"/>
              </v:shape>
            </v:group>
            <v:group style="position:absolute;left:3984;top:5383;width:7661;height:2" coordorigin="3984,5383" coordsize="7661,2">
              <v:shape style="position:absolute;left:3984;top:5383;width:7661;height:2" coordorigin="3984,5383" coordsize="7661,0" path="m3984,5383l11645,5383e" filled="f" stroked="t" strokeweight=".718262pt" strokecolor="#5B5B5B">
                <v:path arrowok="t"/>
              </v:shape>
            </v:group>
            <v:group style="position:absolute;left:3984;top:5622;width:7666;height:2" coordorigin="3984,5622" coordsize="7666,2">
              <v:shape style="position:absolute;left:3984;top:5622;width:7666;height:2" coordorigin="3984,5622" coordsize="7666,0" path="m3984,5622l11650,5622e" filled="f" stroked="t" strokeweight=".718262pt" strokecolor="#606060">
                <v:path arrowok="t"/>
              </v:shape>
            </v:group>
            <v:group style="position:absolute;left:1877;top:5867;width:9773;height:2" coordorigin="1877,5867" coordsize="9773,2">
              <v:shape style="position:absolute;left:1877;top:5867;width:9773;height:2" coordorigin="1877,5867" coordsize="9773,0" path="m1877,5867l11650,5867e" filled="f" stroked="t" strokeweight=".718262pt" strokecolor="#5B5B5B">
                <v:path arrowok="t"/>
              </v:shape>
            </v:group>
            <v:group style="position:absolute;left:622;top:6109;width:11028;height:2" coordorigin="622,6109" coordsize="11028,2">
              <v:shape style="position:absolute;left:622;top:6109;width:11028;height:2" coordorigin="622,6109" coordsize="11028,0" path="m622,6109l11650,6109e" filled="f" stroked="t" strokeweight=".718262pt" strokecolor="#575757">
                <v:path arrowok="t"/>
              </v:shape>
            </v:group>
            <v:group style="position:absolute;left:1877;top:6581;width:9773;height:2" coordorigin="1877,6581" coordsize="9773,2">
              <v:shape style="position:absolute;left:1877;top:6581;width:9773;height:2" coordorigin="1877,6581" coordsize="9773,0" path="m1877,6581l11650,6581e" filled="f" stroked="t" strokeweight=".718262pt" strokecolor="#5B5B5B">
                <v:path arrowok="t"/>
              </v:shape>
            </v:group>
            <v:group style="position:absolute;left:6910;top:6106;width:2;height:729" coordorigin="6910,6106" coordsize="2,729">
              <v:shape style="position:absolute;left:6910;top:6106;width:2;height:729" coordorigin="6910,6106" coordsize="0,729" path="m6910,6835l6910,6106e" filled="f" stroked="t" strokeweight=".957683pt" strokecolor="#6B6B6B">
                <v:path arrowok="t"/>
              </v:shape>
            </v:group>
            <v:group style="position:absolute;left:1882;top:6825;width:9768;height:2" coordorigin="1882,6825" coordsize="9768,2">
              <v:shape style="position:absolute;left:1882;top:6825;width:9768;height:2" coordorigin="1882,6825" coordsize="9768,0" path="m1882,6825l11650,6825e" filled="f" stroked="t" strokeweight=".718262pt" strokecolor="#606060">
                <v:path arrowok="t"/>
              </v:shape>
            </v:group>
            <v:group style="position:absolute;left:235;top:7065;width:11416;height:2" coordorigin="235,7065" coordsize="11416,2">
              <v:shape style="position:absolute;left:235;top:7065;width:11416;height:2" coordorigin="235,7065" coordsize="11416,0" path="m235,7065l11650,7065e" filled="f" stroked="t" strokeweight=".718262pt" strokecolor="#606060">
                <v:path arrowok="t"/>
              </v:shape>
            </v:group>
            <v:group style="position:absolute;left:235;top:7540;width:11416;height:2" coordorigin="235,7540" coordsize="11416,2">
              <v:shape style="position:absolute;left:235;top:7540;width:11416;height:2" coordorigin="235,7540" coordsize="11416,0" path="m235,7540l11650,7540e" filled="f" stroked="t" strokeweight=".718262pt" strokecolor="#606060">
                <v:path arrowok="t"/>
              </v:shape>
            </v:group>
            <v:group style="position:absolute;left:3989;top:7530;width:2;height:738" coordorigin="3989,7530" coordsize="2,738">
              <v:shape style="position:absolute;left:3989;top:7530;width:2;height:738" coordorigin="3989,7530" coordsize="0,738" path="m3989,8268l3989,7530e" filled="f" stroked="t" strokeweight=".957683pt" strokecolor="#606060">
                <v:path arrowok="t"/>
              </v:shape>
            </v:group>
            <v:group style="position:absolute;left:3979;top:7782;width:7671;height:2" coordorigin="3979,7782" coordsize="7671,2">
              <v:shape style="position:absolute;left:3979;top:7782;width:7671;height:2" coordorigin="3979,7782" coordsize="7671,0" path="m3979,7782l11650,7782e" filled="f" stroked="t" strokeweight=".718262pt" strokecolor="#5B5B5B">
                <v:path arrowok="t"/>
              </v:shape>
            </v:group>
            <v:group style="position:absolute;left:3979;top:8024;width:7676;height:2" coordorigin="3979,8024" coordsize="7676,2">
              <v:shape style="position:absolute;left:3979;top:8024;width:7676;height:2" coordorigin="3979,8024" coordsize="7676,0" path="m3979,8024l11655,8024e" filled="f" stroked="t" strokeweight=".718262pt" strokecolor="#575757">
                <v:path arrowok="t"/>
              </v:shape>
            </v:group>
            <v:group style="position:absolute;left:235;top:8263;width:11420;height:2" coordorigin="235,8263" coordsize="11420,2">
              <v:shape style="position:absolute;left:235;top:8263;width:11420;height:2" coordorigin="235,8263" coordsize="11420,0" path="m235,8263l11655,8263e" filled="f" stroked="t" strokeweight=".718262pt" strokecolor="#5B5B5B">
                <v:path arrowok="t"/>
              </v:shape>
            </v:group>
            <v:group style="position:absolute;left:239;top:9198;width:11416;height:2" coordorigin="239,9198" coordsize="11416,2">
              <v:shape style="position:absolute;left:239;top:9198;width:11416;height:2" coordorigin="239,9198" coordsize="11416,0" path="m239,9198l11655,9198e" filled="f" stroked="t" strokeweight=".718262pt" strokecolor="#6B6B6B">
                <v:path arrowok="t"/>
              </v:shape>
            </v:group>
            <v:group style="position:absolute;left:239;top:10133;width:11420;height:2" coordorigin="239,10133" coordsize="11420,2">
              <v:shape style="position:absolute;left:239;top:10133;width:11420;height:2" coordorigin="239,10133" coordsize="11420,0" path="m239,10133l11660,10133e" filled="f" stroked="t" strokeweight=".718262pt" strokecolor="#676767">
                <v:path arrowok="t"/>
              </v:shape>
            </v:group>
            <v:group style="position:absolute;left:239;top:10377;width:11420;height:2" coordorigin="239,10377" coordsize="11420,2">
              <v:shape style="position:absolute;left:239;top:10377;width:11420;height:2" coordorigin="239,10377" coordsize="11420,0" path="m239,10377l11660,10377e" filled="f" stroked="t" strokeweight=".718262pt" strokecolor="#646464">
                <v:path arrowok="t"/>
              </v:shape>
            </v:group>
            <v:group style="position:absolute;left:239;top:10617;width:11420;height:2" coordorigin="239,10617" coordsize="11420,2">
              <v:shape style="position:absolute;left:239;top:10617;width:11420;height:2" coordorigin="239,10617" coordsize="11420,0" path="m239,10617l11660,10617e" filled="f" stroked="t" strokeweight=".718262pt" strokecolor="#5B5B5B">
                <v:path arrowok="t"/>
              </v:shape>
            </v:group>
            <v:group style="position:absolute;left:244;top:11099;width:11416;height:2" coordorigin="244,11099" coordsize="11416,2">
              <v:shape style="position:absolute;left:244;top:11099;width:11416;height:2" coordorigin="244,11099" coordsize="11416,0" path="m244,11099l11660,11099e" filled="f" stroked="t" strokeweight=".478842pt" strokecolor="#5B5B5B">
                <v:path arrowok="t"/>
              </v:shape>
            </v:group>
            <v:group style="position:absolute;left:1386;top:11331;width:2;height:5038" coordorigin="1386,11331" coordsize="2,5038">
              <v:shape style="position:absolute;left:1386;top:11331;width:2;height:5038" coordorigin="1386,11331" coordsize="0,5038" path="m1386,16369l1386,11331e" filled="f" stroked="t" strokeweight=".957683pt" strokecolor="#6B6B6B">
                <v:path arrowok="t"/>
              </v:shape>
            </v:group>
            <v:group style="position:absolute;left:244;top:11338;width:11420;height:2" coordorigin="244,11338" coordsize="11420,2">
              <v:shape style="position:absolute;left:244;top:11338;width:11420;height:2" coordorigin="244,11338" coordsize="11420,0" path="m244,11338l11665,11338e" filled="f" stroked="t" strokeweight=".718262pt" strokecolor="#606060">
                <v:path arrowok="t"/>
              </v:shape>
            </v:group>
            <v:group style="position:absolute;left:244;top:11580;width:11420;height:2" coordorigin="244,11580" coordsize="11420,2">
              <v:shape style="position:absolute;left:244;top:11580;width:11420;height:2" coordorigin="244,11580" coordsize="11420,0" path="m244,11580l11665,11580e" filled="f" stroked="t" strokeweight=".718262pt" strokecolor="#646464">
                <v:path arrowok="t"/>
              </v:shape>
            </v:group>
            <v:group style="position:absolute;left:254;top:16359;width:11416;height:2" coordorigin="254,16359" coordsize="11416,2">
              <v:shape style="position:absolute;left:254;top:16359;width:11416;height:2" coordorigin="254,16359" coordsize="11416,0" path="m254,16359l11669,16359e" filled="f" stroked="t" strokeweight=".718262pt" strokecolor="#808080">
                <v:path arrowok="t"/>
              </v:shape>
            </v:group>
            <v:group style="position:absolute;left:1034;top:11331;width:2;height:5042" coordorigin="1034,11331" coordsize="2,5042">
              <v:shape style="position:absolute;left:1034;top:11331;width:2;height:5042" coordorigin="1034,11331" coordsize="0,5042" path="m1034,16373l1034,11331e" filled="f" stroked="t" strokeweight=".718262pt" strokecolor="#5B5B5B">
                <v:path arrowok="t"/>
              </v:shape>
            </v:group>
            <v:group style="position:absolute;left:249;top:13668;width:1657;height:2" coordorigin="249,13668" coordsize="1657,2">
              <v:shape style="position:absolute;left:249;top:13668;width:1657;height:2" coordorigin="249,13668" coordsize="1657,0" path="m249,13668l1906,13668e" filled="f" stroked="t" strokeweight=".718262pt" strokecolor="#5B5B5B">
                <v:path arrowok="t"/>
              </v:shape>
            </v:group>
            <v:group style="position:absolute;left:3153;top:14303;width:2;height:719" coordorigin="3153,14303" coordsize="2,719">
              <v:shape style="position:absolute;left:3153;top:14303;width:2;height:719" coordorigin="3153,14303" coordsize="0,719" path="m3153,15022l3153,14303e" filled="f" stroked="t" strokeweight="1.436525pt" strokecolor="#343B7C">
                <v:path arrowok="t"/>
              </v:shape>
            </v:group>
            <v:group style="position:absolute;left:6476;top:11331;width:2;height:5038" coordorigin="6476,11331" coordsize="2,5038">
              <v:shape style="position:absolute;left:6476;top:11331;width:2;height:5038" coordorigin="6476,11331" coordsize="0,5038" path="m6476,16369l6476,11331e" filled="f" stroked="t" strokeweight=".478842pt" strokecolor="#34343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241"/>
          <w:b/>
          <w:bCs/>
        </w:rPr>
        <w:t>KOSE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6" w:after="0" w:line="240" w:lineRule="auto"/>
        <w:ind w:left="201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30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63636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63636"/>
          <w:spacing w:val="2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20" w:right="100"/>
          <w:cols w:num="2" w:equalWidth="0">
            <w:col w:w="4251" w:space="599"/>
            <w:col w:w="6850"/>
          </w:cols>
        </w:sectPr>
      </w:pPr>
      <w:rPr/>
    </w:p>
    <w:p>
      <w:pPr>
        <w:spacing w:before="75" w:after="0" w:line="218" w:lineRule="auto"/>
        <w:ind w:left="667" w:right="-155" w:firstLine="7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90"/>
          <w:szCs w:val="90"/>
          <w:color w:val="2D2D2D"/>
          <w:spacing w:val="-392"/>
          <w:w w:val="164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2D2D2D"/>
          <w:spacing w:val="5"/>
          <w:w w:val="114"/>
          <w:position w:val="0"/>
        </w:rPr>
        <w:t>!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1" w:right="417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95.359985pt;margin-top:-4.987492pt;width:49.919998pt;height:45.119999pt;mso-position-horizontal-relative:page;mso-position-vertical-relative:paragraph;z-index:-16012" type="#_x0000_t75">
            <v:imagedata r:id="rId6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40" w:lineRule="auto"/>
        <w:ind w:left="444" w:right="431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1"/>
        </w:rPr>
        <w:t>iT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1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1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105" w:right="50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8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00" w:right="320"/>
          <w:cols w:num="2" w:equalWidth="0">
            <w:col w:w="1693" w:space="1675"/>
            <w:col w:w="8032"/>
          </w:cols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35" w:after="0" w:line="224" w:lineRule="exact"/>
        <w:ind w:left="150" w:right="-70"/>
        <w:jc w:val="left"/>
        <w:tabs>
          <w:tab w:pos="1520" w:val="left"/>
          <w:tab w:pos="3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No:22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14" w:lineRule="exact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16:38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05379473818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4850" w:space="749"/>
            <w:col w:w="5801"/>
          </w:cols>
        </w:sectPr>
      </w:pPr>
      <w:rPr/>
    </w:p>
    <w:p>
      <w:pPr>
        <w:spacing w:before="20" w:after="0" w:line="240" w:lineRule="auto"/>
        <w:ind w:left="150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5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20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3503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3036" w:space="173"/>
            <w:col w:w="1875" w:space="495"/>
            <w:col w:w="5821"/>
          </w:cols>
        </w:sectPr>
      </w:pPr>
      <w:rPr/>
    </w:p>
    <w:p>
      <w:pPr>
        <w:spacing w:before="25" w:after="0" w:line="240" w:lineRule="auto"/>
        <w:ind w:left="154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Aşağı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Mahalle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Kınık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50" w:right="-20"/>
        <w:jc w:val="left"/>
        <w:tabs>
          <w:tab w:pos="1520" w:val="left"/>
          <w:tab w:pos="4640" w:val="left"/>
          <w:tab w:pos="7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1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-1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:Parlama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54" w:after="0" w:line="240" w:lineRule="auto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15" w:lineRule="exact"/>
        <w:ind w:right="-20"/>
        <w:jc w:val="left"/>
        <w:tabs>
          <w:tab w:pos="2240" w:val="left"/>
          <w:tab w:pos="2680" w:val="left"/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-1"/>
        </w:rPr>
        <w:t>[Yapını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2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308289pt;margin-top:.003401pt;width:106.870178pt;height:24pt;mso-position-horizontal-relative:page;mso-position-vertical-relative:paragraph;z-index:-16010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100" w:val="left"/>
                      <w:tab w:pos="1560" w:val="left"/>
                      <w:tab w:pos="1860" w:val="left"/>
                    </w:tabs>
                    <w:rPr>
                      <w:rFonts w:ascii="Times New Roman" w:hAnsi="Times New Roman" w:cs="Times New Roman" w:eastAsia="Times New Roman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-53"/>
                      <w:w w:val="48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2525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969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969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96969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595"/>
                      <w:spacing w:val="0"/>
                      <w:w w:val="48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595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39595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14242"/>
                      <w:spacing w:val="0"/>
                      <w:w w:val="5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1424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41424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939595"/>
                      <w:spacing w:val="-67"/>
                      <w:w w:val="327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7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79"/>
          <w:u w:val="single" w:color="0000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79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79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5"/>
          <w:u w:val="single" w:color="00000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5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6"/>
          <w:u w:val="single" w:color="0000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96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Kagı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r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Ahşap</w:t>
      </w:r>
      <w:r>
        <w:rPr>
          <w:rFonts w:ascii="Arial" w:hAnsi="Arial" w:cs="Arial" w:eastAsia="Arial"/>
          <w:sz w:val="17"/>
          <w:szCs w:val="17"/>
          <w:color w:val="414242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414242"/>
          <w:spacing w:val="9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5"/>
          <w:u w:val="single" w:color="000000"/>
        </w:rPr>
        <w:t>Ç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525252"/>
          <w:spacing w:val="-3"/>
          <w:w w:val="105"/>
          <w:u w:val="single" w:color="000000"/>
        </w:rPr>
        <w:t>e</w:t>
      </w:r>
      <w:r>
        <w:rPr>
          <w:rFonts w:ascii="Arial" w:hAnsi="Arial" w:cs="Arial" w:eastAsia="Arial"/>
          <w:sz w:val="17"/>
          <w:szCs w:val="17"/>
          <w:color w:val="525252"/>
          <w:spacing w:val="-3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525252"/>
          <w:spacing w:val="-3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5"/>
          <w:u w:val="single" w:color="000000"/>
        </w:rPr>
        <w:t>l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2D2D2D"/>
          <w:spacing w:val="-12"/>
          <w:w w:val="105"/>
          <w:u w:val="single" w:color="000000"/>
        </w:rPr>
        <w:t>ı</w:t>
      </w:r>
      <w:r>
        <w:rPr>
          <w:rFonts w:ascii="Arial" w:hAnsi="Arial" w:cs="Arial" w:eastAsia="Arial"/>
          <w:sz w:val="17"/>
          <w:szCs w:val="17"/>
          <w:color w:val="2D2D2D"/>
          <w:spacing w:val="-12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2D2D2D"/>
          <w:spacing w:val="-12"/>
          <w:w w:val="105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5"/>
          <w:u w:val="single" w:color="000000"/>
        </w:rPr>
        <w:t>k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5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48"/>
          <w:w w:val="105"/>
        </w:rPr>
        <w:t> </w:t>
      </w:r>
      <w:r>
        <w:rPr>
          <w:rFonts w:ascii="Arial" w:hAnsi="Arial" w:cs="Arial" w:eastAsia="Arial"/>
          <w:sz w:val="17"/>
          <w:szCs w:val="17"/>
          <w:color w:val="696969"/>
          <w:spacing w:val="-23"/>
          <w:w w:val="176"/>
        </w:rPr>
        <w:t>!</w:t>
      </w:r>
      <w:r>
        <w:rPr>
          <w:rFonts w:ascii="Arial" w:hAnsi="Arial" w:cs="Arial" w:eastAsia="Arial"/>
          <w:sz w:val="17"/>
          <w:szCs w:val="17"/>
          <w:color w:val="414242"/>
          <w:spacing w:val="-83"/>
          <w:w w:val="109"/>
        </w:rPr>
        <w:t>D</w:t>
      </w:r>
      <w:r>
        <w:rPr>
          <w:rFonts w:ascii="Arial" w:hAnsi="Arial" w:cs="Arial" w:eastAsia="Arial"/>
          <w:sz w:val="17"/>
          <w:szCs w:val="17"/>
          <w:color w:val="696969"/>
          <w:spacing w:val="-22"/>
          <w:w w:val="176"/>
        </w:rPr>
        <w:t>:</w:t>
      </w:r>
      <w:r>
        <w:rPr>
          <w:rFonts w:ascii="Arial" w:hAnsi="Arial" w:cs="Arial" w:eastAsia="Arial"/>
          <w:sz w:val="17"/>
          <w:szCs w:val="17"/>
          <w:color w:val="696969"/>
          <w:spacing w:val="-34"/>
          <w:w w:val="102"/>
        </w:rPr>
        <w:t>:</w:t>
      </w:r>
      <w:r>
        <w:rPr>
          <w:rFonts w:ascii="Arial" w:hAnsi="Arial" w:cs="Arial" w:eastAsia="Arial"/>
          <w:sz w:val="17"/>
          <w:szCs w:val="17"/>
          <w:color w:val="2D2D2D"/>
          <w:spacing w:val="-58"/>
          <w:w w:val="160"/>
        </w:rPr>
        <w:t>i</w:t>
      </w:r>
      <w:r>
        <w:rPr>
          <w:rFonts w:ascii="Arial" w:hAnsi="Arial" w:cs="Arial" w:eastAsia="Arial"/>
          <w:sz w:val="17"/>
          <w:szCs w:val="17"/>
          <w:color w:val="696969"/>
          <w:spacing w:val="-17"/>
          <w:w w:val="102"/>
        </w:rPr>
        <w:t>!</w:t>
      </w:r>
      <w:r>
        <w:rPr>
          <w:rFonts w:ascii="Arial" w:hAnsi="Arial" w:cs="Arial" w:eastAsia="Arial"/>
          <w:sz w:val="17"/>
          <w:szCs w:val="17"/>
          <w:color w:val="B1B3B5"/>
          <w:spacing w:val="-13"/>
          <w:w w:val="19"/>
        </w:rPr>
        <w:t>_</w:t>
      </w:r>
      <w:r>
        <w:rPr>
          <w:rFonts w:ascii="Arial" w:hAnsi="Arial" w:cs="Arial" w:eastAsia="Arial"/>
          <w:sz w:val="17"/>
          <w:szCs w:val="17"/>
          <w:color w:val="414242"/>
          <w:spacing w:val="-32"/>
          <w:w w:val="79"/>
        </w:rPr>
        <w:t>ı</w:t>
      </w:r>
      <w:r>
        <w:rPr>
          <w:rFonts w:ascii="Arial" w:hAnsi="Arial" w:cs="Arial" w:eastAsia="Arial"/>
          <w:sz w:val="17"/>
          <w:szCs w:val="17"/>
          <w:color w:val="414242"/>
          <w:spacing w:val="-10"/>
          <w:w w:val="43"/>
        </w:rPr>
        <w:t>c</w:t>
      </w:r>
      <w:r>
        <w:rPr>
          <w:rFonts w:ascii="Arial" w:hAnsi="Arial" w:cs="Arial" w:eastAsia="Arial"/>
          <w:sz w:val="17"/>
          <w:szCs w:val="17"/>
          <w:color w:val="414242"/>
          <w:spacing w:val="-79"/>
          <w:w w:val="80"/>
        </w:rPr>
        <w:t>g</w:t>
      </w:r>
      <w:r>
        <w:rPr>
          <w:rFonts w:ascii="Arial" w:hAnsi="Arial" w:cs="Arial" w:eastAsia="Arial"/>
          <w:sz w:val="17"/>
          <w:szCs w:val="17"/>
          <w:color w:val="414242"/>
          <w:spacing w:val="-77"/>
          <w:w w:val="43"/>
        </w:rPr>
        <w:t>e</w:t>
      </w:r>
      <w:r>
        <w:rPr>
          <w:rFonts w:ascii="Arial" w:hAnsi="Arial" w:cs="Arial" w:eastAsia="Arial"/>
          <w:sz w:val="17"/>
          <w:szCs w:val="17"/>
          <w:color w:val="939595"/>
          <w:spacing w:val="0"/>
          <w:w w:val="55"/>
        </w:rPr>
        <w:t>:</w:t>
      </w:r>
      <w:r>
        <w:rPr>
          <w:rFonts w:ascii="Arial" w:hAnsi="Arial" w:cs="Arial" w:eastAsia="Arial"/>
          <w:sz w:val="17"/>
          <w:szCs w:val="17"/>
          <w:color w:val="939595"/>
          <w:spacing w:val="-28"/>
          <w:w w:val="55"/>
        </w:rPr>
        <w:t>!</w:t>
      </w:r>
      <w:r>
        <w:rPr>
          <w:rFonts w:ascii="Arial" w:hAnsi="Arial" w:cs="Arial" w:eastAsia="Arial"/>
          <w:sz w:val="17"/>
          <w:szCs w:val="17"/>
          <w:color w:val="525252"/>
          <w:spacing w:val="-38"/>
          <w:w w:val="110"/>
        </w:rPr>
        <w:t>r</w:t>
      </w:r>
      <w:r>
        <w:rPr>
          <w:rFonts w:ascii="Arial" w:hAnsi="Arial" w:cs="Arial" w:eastAsia="Arial"/>
          <w:sz w:val="17"/>
          <w:szCs w:val="17"/>
          <w:color w:val="939595"/>
          <w:spacing w:val="0"/>
          <w:w w:val="55"/>
        </w:rPr>
        <w:t>..</w:t>
      </w:r>
      <w:r>
        <w:rPr>
          <w:rFonts w:ascii="Arial" w:hAnsi="Arial" w:cs="Arial" w:eastAsia="Arial"/>
          <w:sz w:val="17"/>
          <w:szCs w:val="17"/>
          <w:color w:val="939595"/>
          <w:spacing w:val="1"/>
          <w:w w:val="55"/>
        </w:rPr>
        <w:t>.</w:t>
      </w:r>
      <w:r>
        <w:rPr>
          <w:rFonts w:ascii="Arial" w:hAnsi="Arial" w:cs="Arial" w:eastAsia="Arial"/>
          <w:sz w:val="17"/>
          <w:szCs w:val="17"/>
          <w:color w:val="B1B3B5"/>
          <w:spacing w:val="-9"/>
          <w:w w:val="106"/>
        </w:rPr>
        <w:t>_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78"/>
        </w:rPr>
        <w:t>ı--</w:t>
      </w:r>
      <w:r>
        <w:rPr>
          <w:rFonts w:ascii="Arial" w:hAnsi="Arial" w:cs="Arial" w:eastAsia="Arial"/>
          <w:sz w:val="17"/>
          <w:szCs w:val="17"/>
          <w:color w:val="525252"/>
          <w:spacing w:val="-11"/>
          <w:w w:val="179"/>
        </w:rPr>
        <w:t>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421"/>
        </w:rPr>
        <w:t>-----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425"/>
        </w:rPr>
        <w:t>--------</w:t>
      </w:r>
      <w:r>
        <w:rPr>
          <w:rFonts w:ascii="Arial" w:hAnsi="Arial" w:cs="Arial" w:eastAsia="Arial"/>
          <w:sz w:val="17"/>
          <w:szCs w:val="17"/>
          <w:color w:val="525252"/>
          <w:spacing w:val="-130"/>
          <w:w w:val="425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425"/>
        </w:rPr>
        <w:t>----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2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</w:rPr>
        <w:t>---1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1" w:after="0" w:line="240" w:lineRule="auto"/>
        <w:ind w:left="369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X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:17:00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1739" w:space="1940"/>
            <w:col w:w="7721"/>
          </w:cols>
        </w:sectPr>
      </w:pPr>
      <w:rPr/>
    </w:p>
    <w:p>
      <w:pPr>
        <w:spacing w:before="9" w:after="0" w:line="70" w:lineRule="exact"/>
        <w:jc w:val="left"/>
        <w:rPr>
          <w:sz w:val="7"/>
          <w:szCs w:val="7"/>
        </w:rPr>
      </w:pPr>
      <w:rPr/>
      <w:r>
        <w:rPr>
          <w:sz w:val="7"/>
          <w:szCs w:val="7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4.342718" w:type="dxa"/>
      </w:tblPr>
      <w:tblGrid/>
      <w:tr>
        <w:trPr>
          <w:trHeight w:val="288" w:hRule="exact"/>
        </w:trPr>
        <w:tc>
          <w:tcPr>
            <w:tcW w:w="2030" w:type="dxa"/>
            <w:tcBorders>
              <w:top w:val="single" w:sz="5.746096" w:space="0" w:color="676767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84" w:type="dxa"/>
            <w:tcBorders>
              <w:top w:val="single" w:sz="5.746096" w:space="0" w:color="676767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Sahibi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015" w:type="dxa"/>
            <w:tcBorders>
              <w:top w:val="single" w:sz="5.746096" w:space="0" w:color="676767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7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Emi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Zeki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OGU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10" w:type="dxa"/>
            <w:tcBorders>
              <w:top w:val="single" w:sz="5.746096" w:space="0" w:color="676767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10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0"/>
                <w:w w:val="100"/>
              </w:rPr>
              <w:t>IKiracı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14242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Kullana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85" w:type="dxa"/>
            <w:tcBorders>
              <w:top w:val="single" w:sz="5.746096" w:space="0" w:color="676767"/>
              <w:bottom w:val="single" w:sz="5.746096" w:space="0" w:color="606060"/>
              <w:left w:val="nil" w:sz="6" w:space="0" w:color="auto"/>
              <w:right w:val="single" w:sz="7.661464" w:space="0" w:color="646464"/>
            </w:tcBorders>
          </w:tcPr>
          <w:p>
            <w:pPr>
              <w:spacing w:before="9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Kendisi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30" w:type="dxa"/>
            <w:tcBorders>
              <w:top w:val="single" w:sz="5.746096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584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015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3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28"/>
                <w:w w:val="13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Özgü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4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K1Z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10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685" w:type="dxa"/>
            <w:tcBorders>
              <w:top w:val="single" w:sz="5.746096" w:space="0" w:color="606060"/>
              <w:bottom w:val="single" w:sz="5.746096" w:space="0" w:color="606060"/>
              <w:left w:val="nil" w:sz="6" w:space="0" w:color="auto"/>
              <w:right w:val="single" w:sz="7.661464" w:space="0" w:color="646464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1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238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635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16:39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16:42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14" w:lineRule="exact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676" w:space="1508"/>
            <w:col w:w="2058" w:space="509"/>
            <w:col w:w="6649"/>
          </w:cols>
        </w:sectPr>
      </w:pPr>
      <w:rPr/>
    </w:p>
    <w:p>
      <w:pPr>
        <w:spacing w:before="25" w:after="0" w:line="214" w:lineRule="exact"/>
        <w:ind w:left="2204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20" w:after="0" w:line="258" w:lineRule="auto"/>
        <w:ind w:left="2204" w:right="1116" w:firstLine="-204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Yıo--ıımcı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2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9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C7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97C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97C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4389" w:space="372"/>
            <w:col w:w="6639"/>
          </w:cols>
        </w:sectPr>
      </w:pPr>
      <w:rPr/>
    </w:p>
    <w:p>
      <w:pPr>
        <w:spacing w:before="30" w:after="0" w:line="240" w:lineRule="auto"/>
        <w:ind w:left="15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-34" w:right="12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K:lla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47" w:right="378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1589" w:space="595"/>
            <w:col w:w="9216"/>
          </w:cols>
        </w:sectPr>
      </w:pPr>
      <w:rPr/>
    </w:p>
    <w:p>
      <w:pPr>
        <w:spacing w:before="10" w:after="0" w:line="133" w:lineRule="exact"/>
        <w:ind w:left="15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7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1"/>
          <w:position w:val="-4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1"/>
          <w:position w:val="-4"/>
        </w:rPr>
        <w:t>söndurme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29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3"/>
          <w:position w:val="-4"/>
        </w:rPr>
        <w:t>yapılmıştı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1"/>
          <w:w w:val="94"/>
          <w:position w:val="-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111111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114" w:lineRule="exact"/>
        <w:ind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9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1409" w:space="1102"/>
            <w:col w:w="1842" w:space="413"/>
            <w:col w:w="6634"/>
          </w:cols>
        </w:sectPr>
      </w:pPr>
      <w:rPr/>
    </w:p>
    <w:p>
      <w:pPr>
        <w:spacing w:before="0" w:after="0" w:line="385" w:lineRule="exact"/>
        <w:ind w:left="5599" w:right="-20"/>
        <w:jc w:val="left"/>
        <w:tabs>
          <w:tab w:pos="6680" w:val="left"/>
          <w:tab w:pos="824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4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-55"/>
          <w:w w:val="54"/>
        </w:rPr>
        <w:t> 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2D2D2D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4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14" w:right="9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bahçeli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1" w:lineRule="auto"/>
        <w:ind w:left="14" w:right="5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dalapiarı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sandalye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penceresi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kilimle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ıslanmak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alımini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7500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yüz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2500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yüz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oplam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10000(on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gelmiştir.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right="74" w:firstLine="1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oluşan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mutfakta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unutulan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tencerenin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uzu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müddet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ocağa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bağlı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tüp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hortumunu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ısınmasıyla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genleşere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erimesi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gazı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harlamasıyla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ç:ıktığı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1880" w:space="305"/>
            <w:col w:w="9215"/>
          </w:cols>
        </w:sectPr>
      </w:pPr>
      <w:rPr/>
    </w:p>
    <w:p>
      <w:pPr>
        <w:spacing w:before="10" w:after="0" w:line="177" w:lineRule="exact"/>
        <w:ind w:left="15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igorta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7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4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172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88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6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9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66"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2D2D2D"/>
          <w:spacing w:val="4"/>
          <w:w w:val="212"/>
          <w:position w:val="-4"/>
        </w:rPr>
        <w:t>i</w:t>
      </w:r>
      <w:r>
        <w:rPr>
          <w:rFonts w:ascii="Arial" w:hAnsi="Arial" w:cs="Arial" w:eastAsia="Arial"/>
          <w:sz w:val="18"/>
          <w:szCs w:val="18"/>
          <w:color w:val="696969"/>
          <w:spacing w:val="0"/>
          <w:w w:val="159"/>
          <w:position w:val="-4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1124" w:space="1080"/>
            <w:col w:w="1044" w:space="3610"/>
            <w:col w:w="4542"/>
          </w:cols>
        </w:sectPr>
      </w:pPr>
      <w:rPr/>
    </w:p>
    <w:p>
      <w:pPr>
        <w:spacing w:before="0" w:after="0" w:line="224" w:lineRule="exact"/>
        <w:ind w:left="154" w:right="-8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-41"/>
          <w:w w:val="104"/>
          <w:position w:val="6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62"/>
          <w:position w:val="-7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47"/>
          <w:w w:val="62"/>
          <w:position w:val="-7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-8"/>
          <w:w w:val="103"/>
          <w:position w:val="6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-35"/>
          <w:w w:val="63"/>
          <w:position w:val="-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525252"/>
          <w:spacing w:val="0"/>
          <w:w w:val="104"/>
          <w:position w:val="6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8" w:after="0" w:line="15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5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302" w:space="293"/>
            <w:col w:w="10805"/>
          </w:cols>
        </w:sectPr>
      </w:pPr>
      <w:rPr/>
    </w:p>
    <w:p>
      <w:pPr>
        <w:spacing w:before="0" w:after="0" w:line="148" w:lineRule="exact"/>
        <w:ind w:left="154" w:right="-20"/>
        <w:jc w:val="left"/>
        <w:tabs>
          <w:tab w:pos="13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53"/>
          <w:i/>
          <w:position w:val="-3"/>
        </w:rPr>
        <w:t>--::--::-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32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14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OGU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1636" w:space="577"/>
            <w:col w:w="9187"/>
          </w:cols>
        </w:sectPr>
      </w:pPr>
      <w:rPr/>
    </w:p>
    <w:p>
      <w:pPr>
        <w:spacing w:before="44" w:after="0" w:line="240" w:lineRule="auto"/>
        <w:ind w:left="16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60" w:right="-74"/>
        <w:jc w:val="left"/>
        <w:tabs>
          <w:tab w:pos="1060" w:val="left"/>
          <w:tab w:pos="1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Ölü</w:t>
      </w:r>
      <w:r>
        <w:rPr>
          <w:rFonts w:ascii="Arial" w:hAnsi="Arial" w:cs="Arial" w:eastAsia="Arial"/>
          <w:sz w:val="18"/>
          <w:szCs w:val="18"/>
          <w:color w:val="2D2D2D"/>
          <w:spacing w:val="-3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8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14242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exact"/>
        <w:ind w:left="2280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6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939595"/>
          <w:spacing w:val="0"/>
          <w:w w:val="97"/>
          <w:position w:val="-8"/>
        </w:rPr>
        <w:t>re</w:t>
      </w:r>
      <w:r>
        <w:rPr>
          <w:rFonts w:ascii="Times New Roman" w:hAnsi="Times New Roman" w:cs="Times New Roman" w:eastAsia="Times New Roman"/>
          <w:sz w:val="34"/>
          <w:szCs w:val="34"/>
          <w:color w:val="939595"/>
          <w:spacing w:val="-21"/>
          <w:w w:val="98"/>
          <w:position w:val="-8"/>
        </w:rPr>
        <w:t>u</w:t>
      </w:r>
      <w:r>
        <w:rPr>
          <w:rFonts w:ascii="Times New Roman" w:hAnsi="Times New Roman" w:cs="Times New Roman" w:eastAsia="Times New Roman"/>
          <w:sz w:val="34"/>
          <w:szCs w:val="34"/>
          <w:color w:val="797C7E"/>
          <w:spacing w:val="-55"/>
          <w:w w:val="137"/>
          <w:position w:val="-8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4B507E"/>
          <w:spacing w:val="0"/>
          <w:w w:val="209"/>
          <w:position w:val="-8"/>
        </w:rPr>
        <w:t>'f/</w:t>
      </w:r>
      <w:r>
        <w:rPr>
          <w:rFonts w:ascii="Times New Roman" w:hAnsi="Times New Roman" w:cs="Times New Roman" w:eastAsia="Times New Roman"/>
          <w:sz w:val="34"/>
          <w:szCs w:val="34"/>
          <w:color w:val="939595"/>
          <w:spacing w:val="0"/>
          <w:w w:val="72"/>
          <w:position w:val="-8"/>
        </w:rPr>
        <w:t>TJ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123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17:20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7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91" w:right="10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143" w:right="14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77"/>
          <w:b/>
          <w:bCs/>
        </w:rPr>
        <w:t>0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11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2"/>
        </w:rPr>
        <w:t>"aıiran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6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6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62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85" w:after="0" w:line="240" w:lineRule="auto"/>
        <w:ind w:left="449" w:right="16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14242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414242"/>
          <w:spacing w:val="0"/>
          <w:w w:val="80"/>
          <w:i/>
        </w:rPr>
        <w:t>  </w:t>
      </w:r>
      <w:r>
        <w:rPr>
          <w:rFonts w:ascii="Arial" w:hAnsi="Arial" w:cs="Arial" w:eastAsia="Arial"/>
          <w:sz w:val="20"/>
          <w:szCs w:val="20"/>
          <w:color w:val="414242"/>
          <w:spacing w:val="36"/>
          <w:w w:val="80"/>
          <w:i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525252"/>
          <w:spacing w:val="-3"/>
          <w:w w:val="8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2016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4579" w:space="320"/>
            <w:col w:w="2272" w:space="1281"/>
            <w:col w:w="2948"/>
          </w:cols>
        </w:sectPr>
      </w:pPr>
      <w:rPr/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81" w:right="199"/>
        <w:jc w:val="center"/>
        <w:tabs>
          <w:tab w:pos="13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939595"/>
          <w:spacing w:val="0"/>
          <w:w w:val="210"/>
          <w:position w:val="-1"/>
        </w:rPr>
        <w:t>!</w:t>
      </w:r>
      <w:r>
        <w:rPr>
          <w:rFonts w:ascii="Arial" w:hAnsi="Arial" w:cs="Arial" w:eastAsia="Arial"/>
          <w:sz w:val="25"/>
          <w:szCs w:val="25"/>
          <w:color w:val="939595"/>
          <w:spacing w:val="24"/>
          <w:w w:val="21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939595"/>
          <w:spacing w:val="-19"/>
          <w:w w:val="155"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797C7E"/>
          <w:spacing w:val="-4"/>
          <w:w w:val="91"/>
          <w:position w:val="-1"/>
        </w:rPr>
        <w:t>y</w:t>
      </w:r>
      <w:r>
        <w:rPr>
          <w:rFonts w:ascii="Arial" w:hAnsi="Arial" w:cs="Arial" w:eastAsia="Arial"/>
          <w:sz w:val="21"/>
          <w:szCs w:val="21"/>
          <w:color w:val="939595"/>
          <w:spacing w:val="0"/>
          <w:w w:val="137"/>
          <w:position w:val="-1"/>
        </w:rPr>
        <w:t>e·</w:t>
      </w:r>
      <w:r>
        <w:rPr>
          <w:rFonts w:ascii="Arial" w:hAnsi="Arial" w:cs="Arial" w:eastAsia="Arial"/>
          <w:sz w:val="21"/>
          <w:szCs w:val="21"/>
          <w:color w:val="939595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939595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939595"/>
          <w:spacing w:val="0"/>
          <w:w w:val="100"/>
          <w:position w:val="-1"/>
        </w:rPr>
        <w:t>·</w:t>
      </w:r>
      <w:r>
        <w:rPr>
          <w:rFonts w:ascii="Arial" w:hAnsi="Arial" w:cs="Arial" w:eastAsia="Arial"/>
          <w:sz w:val="21"/>
          <w:szCs w:val="21"/>
          <w:color w:val="939595"/>
          <w:spacing w:val="-49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93959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939595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939595"/>
          <w:spacing w:val="0"/>
          <w:w w:val="113"/>
          <w:position w:val="-1"/>
        </w:rPr>
        <w:t>ölge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-32" w:right="-52"/>
        <w:jc w:val="center"/>
        <w:tabs>
          <w:tab w:pos="500" w:val="left"/>
          <w:tab w:pos="1060" w:val="left"/>
          <w:tab w:pos="1500" w:val="left"/>
          <w:tab w:pos="17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846176pt;margin-top:.25799pt;width:3.1509pt;height:13.5pt;mso-position-horizontal-relative:page;mso-position-vertical-relative:paragraph;z-index:-1600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797C7E"/>
                      <w:spacing w:val="0"/>
                      <w:w w:val="60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44"/>
          <w:i/>
          <w:position w:val="-2"/>
        </w:rPr>
        <w:t>··:ı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44"/>
          <w:i/>
          <w:position w:val="-2"/>
        </w:rPr>
        <w:t>         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17"/>
          <w:w w:val="44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1B3B5"/>
          <w:spacing w:val="0"/>
          <w:w w:val="44"/>
          <w:position w:val="-2"/>
        </w:rPr>
        <w:t>,..</w:t>
      </w:r>
      <w:r>
        <w:rPr>
          <w:rFonts w:ascii="Times New Roman" w:hAnsi="Times New Roman" w:cs="Times New Roman" w:eastAsia="Times New Roman"/>
          <w:sz w:val="16"/>
          <w:szCs w:val="16"/>
          <w:color w:val="B1B3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3B5"/>
          <w:spacing w:val="0"/>
          <w:w w:val="100"/>
          <w:position w:val="-2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B1B3B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1B3B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81"/>
          <w:b/>
          <w:bCs/>
          <w:position w:val="-2"/>
        </w:rPr>
        <w:t>ro</w:t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39595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696969"/>
          <w:spacing w:val="-9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414242"/>
          <w:spacing w:val="0"/>
          <w:w w:val="100"/>
          <w:position w:val="-2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414242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41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414242"/>
          <w:spacing w:val="0"/>
          <w:w w:val="312"/>
          <w:position w:val="-2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left="-32" w:right="-23"/>
        <w:jc w:val="center"/>
        <w:tabs>
          <w:tab w:pos="8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-19"/>
          <w:w w:val="232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20"/>
          <w:i/>
          <w:position w:val="1"/>
        </w:rPr>
        <w:t>},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12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96969"/>
          <w:spacing w:val="0"/>
          <w:w w:val="143"/>
          <w:position w:val="1"/>
        </w:rPr>
        <w:t>r'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96"/>
          <w:position w:val="1"/>
        </w:rPr>
        <w:t>v...ı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0"/>
          <w:w w:val="97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939595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3B5"/>
          <w:spacing w:val="0"/>
          <w:w w:val="136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B1B3B5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1B3B5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97C7E"/>
          <w:spacing w:val="0"/>
          <w:w w:val="75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797C7E"/>
          <w:spacing w:val="0"/>
          <w:w w:val="75"/>
          <w:position w:val="1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797C7E"/>
          <w:spacing w:val="21"/>
          <w:w w:val="75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96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95"/>
          <w:position w:val="1"/>
        </w:rPr>
        <w:t>"</w:t>
      </w:r>
      <w:r>
        <w:rPr>
          <w:rFonts w:ascii="Arial" w:hAnsi="Arial" w:cs="Arial" w:eastAsia="Arial"/>
          <w:sz w:val="14"/>
          <w:szCs w:val="14"/>
          <w:color w:val="525252"/>
          <w:spacing w:val="-27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39595"/>
          <w:spacing w:val="-4"/>
          <w:w w:val="179"/>
          <w:position w:val="1"/>
        </w:rPr>
        <w:t>'</w:t>
      </w:r>
      <w:r>
        <w:rPr>
          <w:rFonts w:ascii="Arial" w:hAnsi="Arial" w:cs="Arial" w:eastAsia="Arial"/>
          <w:sz w:val="14"/>
          <w:szCs w:val="14"/>
          <w:color w:val="797C7E"/>
          <w:spacing w:val="0"/>
          <w:w w:val="179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797C7E"/>
          <w:spacing w:val="47"/>
          <w:w w:val="179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14242"/>
          <w:spacing w:val="0"/>
          <w:w w:val="128"/>
          <w:position w:val="1"/>
        </w:rPr>
        <w:t>hiTiıl'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73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Bir'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3B5"/>
          <w:spacing w:val="0"/>
          <w:w w:val="39"/>
          <w:position w:val="-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1B3B5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498" w:right="-20"/>
        <w:jc w:val="left"/>
        <w:tabs>
          <w:tab w:pos="940" w:val="left"/>
          <w:tab w:pos="134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30"/>
          <w:szCs w:val="30"/>
          <w:color w:val="797C7E"/>
          <w:w w:val="52"/>
        </w:rPr>
        <w:t>,,</w:t>
      </w:r>
      <w:r>
        <w:rPr>
          <w:rFonts w:ascii="Arial" w:hAnsi="Arial" w:cs="Arial" w:eastAsia="Arial"/>
          <w:sz w:val="30"/>
          <w:szCs w:val="30"/>
          <w:color w:val="797C7E"/>
          <w:spacing w:val="-31"/>
          <w:w w:val="52"/>
        </w:rPr>
        <w:t>.</w:t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11"/>
        </w:rPr>
        <w:t>.</w:t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i/>
          <w:position w:val="-2"/>
        </w:rPr>
        <w:t>{lt</w:t>
      </w:r>
      <w:r>
        <w:rPr>
          <w:rFonts w:ascii="Arial" w:hAnsi="Arial" w:cs="Arial" w:eastAsia="Arial"/>
          <w:sz w:val="15"/>
          <w:szCs w:val="15"/>
          <w:color w:val="696969"/>
          <w:spacing w:val="-13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69696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5"/>
          <w:szCs w:val="15"/>
          <w:color w:val="B1B3B5"/>
          <w:spacing w:val="0"/>
          <w:w w:val="51"/>
          <w:position w:val="-2"/>
        </w:rPr>
        <w:t>•</w:t>
      </w:r>
      <w:r>
        <w:rPr>
          <w:rFonts w:ascii="Arial" w:hAnsi="Arial" w:cs="Arial" w:eastAsia="Arial"/>
          <w:sz w:val="15"/>
          <w:szCs w:val="15"/>
          <w:color w:val="B1B3B5"/>
          <w:spacing w:val="0"/>
          <w:w w:val="51"/>
          <w:position w:val="-2"/>
        </w:rPr>
        <w:t>    </w:t>
      </w:r>
      <w:r>
        <w:rPr>
          <w:rFonts w:ascii="Arial" w:hAnsi="Arial" w:cs="Arial" w:eastAsia="Arial"/>
          <w:sz w:val="15"/>
          <w:szCs w:val="15"/>
          <w:color w:val="B1B3B5"/>
          <w:spacing w:val="16"/>
          <w:w w:val="51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ACBD9C"/>
          <w:spacing w:val="0"/>
          <w:w w:val="159"/>
          <w:position w:val="-2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831" w:space="1516"/>
            <w:col w:w="1993" w:space="4261"/>
            <w:col w:w="279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60" w:lineRule="exact"/>
        <w:ind w:left="2912" w:right="-115"/>
        <w:jc w:val="left"/>
        <w:tabs>
          <w:tab w:pos="3880" w:val="left"/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50"/>
          <w:szCs w:val="50"/>
          <w:color w:val="212672"/>
          <w:w w:val="99"/>
          <w:b/>
          <w:bCs/>
          <w:i/>
          <w:position w:val="-2"/>
        </w:rPr>
      </w:r>
      <w:r>
        <w:rPr>
          <w:rFonts w:ascii="Arial" w:hAnsi="Arial" w:cs="Arial" w:eastAsia="Arial"/>
          <w:sz w:val="50"/>
          <w:szCs w:val="50"/>
          <w:color w:val="212672"/>
          <w:w w:val="99"/>
          <w:b/>
          <w:bCs/>
          <w:i/>
          <w:u w:val="thick" w:color="384897"/>
          <w:position w:val="-2"/>
        </w:rPr>
        <w:t> </w:t>
      </w:r>
      <w:r>
        <w:rPr>
          <w:rFonts w:ascii="Arial" w:hAnsi="Arial" w:cs="Arial" w:eastAsia="Arial"/>
          <w:sz w:val="50"/>
          <w:szCs w:val="50"/>
          <w:color w:val="212672"/>
          <w:w w:val="100"/>
          <w:b/>
          <w:bCs/>
          <w:i/>
          <w:u w:val="thick" w:color="384897"/>
          <w:position w:val="-2"/>
        </w:rPr>
        <w:tab/>
      </w:r>
      <w:r>
        <w:rPr>
          <w:rFonts w:ascii="Arial" w:hAnsi="Arial" w:cs="Arial" w:eastAsia="Arial"/>
          <w:sz w:val="50"/>
          <w:szCs w:val="50"/>
          <w:color w:val="212672"/>
          <w:w w:val="100"/>
          <w:b/>
          <w:bCs/>
          <w:i/>
          <w:u w:val="thick" w:color="384897"/>
          <w:position w:val="-2"/>
        </w:rPr>
      </w:r>
      <w:r>
        <w:rPr>
          <w:rFonts w:ascii="Arial" w:hAnsi="Arial" w:cs="Arial" w:eastAsia="Arial"/>
          <w:sz w:val="50"/>
          <w:szCs w:val="50"/>
          <w:color w:val="212672"/>
          <w:spacing w:val="0"/>
          <w:w w:val="151"/>
          <w:b/>
          <w:bCs/>
          <w:i/>
          <w:u w:val="thick" w:color="384897"/>
          <w:position w:val="-2"/>
        </w:rPr>
        <w:t>1</w:t>
      </w:r>
      <w:r>
        <w:rPr>
          <w:rFonts w:ascii="Arial" w:hAnsi="Arial" w:cs="Arial" w:eastAsia="Arial"/>
          <w:sz w:val="50"/>
          <w:szCs w:val="50"/>
          <w:color w:val="212672"/>
          <w:spacing w:val="0"/>
          <w:w w:val="151"/>
          <w:b/>
          <w:bCs/>
          <w:i/>
          <w:position w:val="-2"/>
        </w:rPr>
      </w:r>
      <w:r>
        <w:rPr>
          <w:rFonts w:ascii="Arial" w:hAnsi="Arial" w:cs="Arial" w:eastAsia="Arial"/>
          <w:sz w:val="50"/>
          <w:szCs w:val="50"/>
          <w:color w:val="212672"/>
          <w:spacing w:val="0"/>
          <w:w w:val="100"/>
          <w:b/>
          <w:bCs/>
          <w:i/>
          <w:position w:val="-2"/>
        </w:rPr>
        <w:tab/>
      </w:r>
      <w:r>
        <w:rPr>
          <w:rFonts w:ascii="Arial" w:hAnsi="Arial" w:cs="Arial" w:eastAsia="Arial"/>
          <w:sz w:val="50"/>
          <w:szCs w:val="50"/>
          <w:color w:val="212672"/>
          <w:spacing w:val="0"/>
          <w:w w:val="100"/>
          <w:b/>
          <w:bCs/>
          <w:i/>
          <w:position w:val="-2"/>
        </w:rPr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100"/>
          <w:position w:val="20"/>
        </w:rPr>
        <w:t>it</w:t>
      </w:r>
      <w:r>
        <w:rPr>
          <w:rFonts w:ascii="Arial" w:hAnsi="Arial" w:cs="Arial" w:eastAsia="Arial"/>
          <w:sz w:val="22"/>
          <w:szCs w:val="22"/>
          <w:color w:val="2D2D2D"/>
          <w:spacing w:val="-13"/>
          <w:w w:val="100"/>
          <w:position w:val="20"/>
        </w:rPr>
        <w:t>f</w:t>
      </w:r>
      <w:r>
        <w:rPr>
          <w:rFonts w:ascii="Arial" w:hAnsi="Arial" w:cs="Arial" w:eastAsia="Arial"/>
          <w:sz w:val="22"/>
          <w:szCs w:val="22"/>
          <w:color w:val="696969"/>
          <w:spacing w:val="0"/>
          <w:w w:val="100"/>
          <w:position w:val="20"/>
        </w:rPr>
        <w:t>.</w:t>
      </w:r>
      <w:r>
        <w:rPr>
          <w:rFonts w:ascii="Arial" w:hAnsi="Arial" w:cs="Arial" w:eastAsia="Arial"/>
          <w:sz w:val="22"/>
          <w:szCs w:val="22"/>
          <w:color w:val="696969"/>
          <w:spacing w:val="7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217"/>
        </w:rPr>
        <w:t>',ı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5" w:after="0" w:line="240" w:lineRule="auto"/>
        <w:ind w:right="-20"/>
        <w:jc w:val="left"/>
        <w:tabs>
          <w:tab w:pos="34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0F1A7E"/>
          <w:spacing w:val="0"/>
          <w:w w:val="100"/>
        </w:rPr>
        <w:t>-</w:t>
      </w:r>
      <w:r>
        <w:rPr>
          <w:rFonts w:ascii="Arial" w:hAnsi="Arial" w:cs="Arial" w:eastAsia="Arial"/>
          <w:sz w:val="5"/>
          <w:szCs w:val="5"/>
          <w:color w:val="0F1A7E"/>
          <w:spacing w:val="-13"/>
          <w:w w:val="100"/>
        </w:rPr>
        <w:t> </w:t>
      </w:r>
      <w:r>
        <w:rPr>
          <w:rFonts w:ascii="Arial" w:hAnsi="Arial" w:cs="Arial" w:eastAsia="Arial"/>
          <w:sz w:val="5"/>
          <w:szCs w:val="5"/>
          <w:color w:val="0F1A7E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0F1A7E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B1B3B5"/>
          <w:spacing w:val="0"/>
          <w:w w:val="212"/>
        </w:rPr>
      </w:r>
      <w:r>
        <w:rPr>
          <w:rFonts w:ascii="Arial" w:hAnsi="Arial" w:cs="Arial" w:eastAsia="Arial"/>
          <w:sz w:val="18"/>
          <w:szCs w:val="18"/>
          <w:color w:val="B1B3B5"/>
          <w:highlight w:val="lightGray"/>
          <w:spacing w:val="0"/>
          <w:w w:val="212"/>
        </w:rPr>
        <w:t>.</w:t>
      </w:r>
      <w:r>
        <w:rPr>
          <w:rFonts w:ascii="Arial" w:hAnsi="Arial" w:cs="Arial" w:eastAsia="Arial"/>
          <w:sz w:val="18"/>
          <w:szCs w:val="18"/>
          <w:color w:val="B1B3B5"/>
          <w:highlight w:val="lightGray"/>
          <w:spacing w:val="0"/>
          <w:w w:val="212"/>
        </w:rPr>
      </w:r>
      <w:r>
        <w:rPr>
          <w:rFonts w:ascii="Arial" w:hAnsi="Arial" w:cs="Arial" w:eastAsia="Arial"/>
          <w:sz w:val="18"/>
          <w:szCs w:val="18"/>
          <w:color w:val="B1B3B5"/>
          <w:spacing w:val="0"/>
          <w:w w:val="212"/>
        </w:rPr>
      </w:r>
      <w:r>
        <w:rPr>
          <w:rFonts w:ascii="Arial" w:hAnsi="Arial" w:cs="Arial" w:eastAsia="Arial"/>
          <w:sz w:val="18"/>
          <w:szCs w:val="18"/>
          <w:color w:val="B1B3B5"/>
          <w:spacing w:val="-32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939595"/>
          <w:spacing w:val="0"/>
          <w:w w:val="183"/>
        </w:rPr>
        <w:t>'</w:t>
      </w:r>
      <w:r>
        <w:rPr>
          <w:rFonts w:ascii="Arial" w:hAnsi="Arial" w:cs="Arial" w:eastAsia="Arial"/>
          <w:sz w:val="13"/>
          <w:szCs w:val="13"/>
          <w:color w:val="939595"/>
          <w:spacing w:val="18"/>
          <w:w w:val="183"/>
        </w:rPr>
        <w:t> </w:t>
      </w:r>
      <w:r>
        <w:rPr>
          <w:rFonts w:ascii="Arial" w:hAnsi="Arial" w:cs="Arial" w:eastAsia="Arial"/>
          <w:sz w:val="13"/>
          <w:szCs w:val="13"/>
          <w:color w:val="696969"/>
          <w:spacing w:val="0"/>
          <w:w w:val="183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3" w:equalWidth="0">
            <w:col w:w="5831" w:space="3551"/>
            <w:col w:w="211" w:space="100"/>
            <w:col w:w="1707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pict>
          <v:group style="position:absolute;margin-left:15.68206pt;margin-top:29.11883pt;width:559.047477pt;height:789.073851pt;mso-position-horizontal-relative:page;mso-position-vertical-relative:page;z-index:-16011" coordorigin="314,582" coordsize="11181,15781">
            <v:shape style="position:absolute;left:8102;top:13498;width:2630;height:1843" type="#_x0000_t75">
              <v:imagedata r:id="rId70" o:title=""/>
            </v:shape>
            <v:group style="position:absolute;left:326;top:616;width:11109;height:2" coordorigin="326,616" coordsize="11109,2">
              <v:shape style="position:absolute;left:326;top:616;width:11109;height:2" coordorigin="326,616" coordsize="11109,0" path="m326,616l11435,616e" filled="f" stroked="t" strokeweight=".718262pt" strokecolor="#606060">
                <v:path arrowok="t"/>
              </v:shape>
            </v:group>
            <v:group style="position:absolute;left:345;top:590;width:2;height:15386" coordorigin="345,590" coordsize="2,15386">
              <v:shape style="position:absolute;left:345;top:590;width:2;height:15386" coordorigin="345,590" coordsize="0,15386" path="m345,15976l345,590e" filled="f" stroked="t" strokeweight=".718262pt" strokecolor="#545454">
                <v:path arrowok="t"/>
              </v:shape>
            </v:group>
            <v:group style="position:absolute;left:2373;top:604;width:2;height:1524" coordorigin="2373,604" coordsize="2,1524">
              <v:shape style="position:absolute;left:2373;top:604;width:2;height:1524" coordorigin="2373,604" coordsize="0,1524" path="m2373,2128l2373,604e" filled="f" stroked="t" strokeweight=".478842pt" strokecolor="#484848">
                <v:path arrowok="t"/>
              </v:shape>
            </v:group>
            <v:group style="position:absolute;left:9167;top:609;width:2;height:1534" coordorigin="9167,609" coordsize="2,1534">
              <v:shape style="position:absolute;left:9167;top:609;width:2;height:1534" coordorigin="9167,609" coordsize="0,1534" path="m9167,2143l9167,609e" filled="f" stroked="t" strokeweight=".957683pt" strokecolor="#646464">
                <v:path arrowok="t"/>
              </v:shape>
            </v:group>
            <v:group style="position:absolute;left:330;top:2131;width:11109;height:2" coordorigin="330,2131" coordsize="11109,2">
              <v:shape style="position:absolute;left:330;top:2131;width:11109;height:2" coordorigin="330,2131" coordsize="11109,0" path="m330,2131l11440,2131e" filled="f" stroked="t" strokeweight=".718262pt" strokecolor="#606060">
                <v:path arrowok="t"/>
              </v:shape>
            </v:group>
            <v:group style="position:absolute;left:330;top:2370;width:11109;height:2" coordorigin="330,2370" coordsize="11109,2">
              <v:shape style="position:absolute;left:330;top:2370;width:11109;height:2" coordorigin="330,2370" coordsize="11109,0" path="m330,2370l11440,2370e" filled="f" stroked="t" strokeweight=".718262pt" strokecolor="#646464">
                <v:path arrowok="t"/>
              </v:shape>
            </v:group>
            <v:group style="position:absolute;left:321;top:2612;width:11119;height:2" coordorigin="321,2612" coordsize="11119,2">
              <v:shape style="position:absolute;left:321;top:2612;width:11119;height:2" coordorigin="321,2612" coordsize="11119,0" path="m321,2612l11440,2612e" filled="f" stroked="t" strokeweight=".718262pt" strokecolor="#646464">
                <v:path arrowok="t"/>
              </v:shape>
            </v:group>
            <v:group style="position:absolute;left:321;top:2852;width:11119;height:2" coordorigin="321,2852" coordsize="11119,2">
              <v:shape style="position:absolute;left:321;top:2852;width:11119;height:2" coordorigin="321,2852" coordsize="11119,0" path="m321,2852l11440,2852e" filled="f" stroked="t" strokeweight=".718262pt" strokecolor="#606060">
                <v:path arrowok="t"/>
              </v:shape>
            </v:group>
            <v:group style="position:absolute;left:321;top:3092;width:11119;height:2" coordorigin="321,3092" coordsize="11119,2">
              <v:shape style="position:absolute;left:321;top:3092;width:11119;height:2" coordorigin="321,3092" coordsize="11119,0" path="m321,3092l11440,3092e" filled="f" stroked="t" strokeweight=".718262pt" strokecolor="#646464">
                <v:path arrowok="t"/>
              </v:shape>
            </v:group>
            <v:group style="position:absolute;left:321;top:3331;width:11119;height:2" coordorigin="321,3331" coordsize="11119,2">
              <v:shape style="position:absolute;left:321;top:3331;width:11119;height:2" coordorigin="321,3331" coordsize="11119,0" path="m321,3331l11440,3331e" filled="f" stroked="t" strokeweight=".718262pt" strokecolor="#5B5B5B">
                <v:path arrowok="t"/>
              </v:shape>
            </v:group>
            <v:group style="position:absolute;left:3883;top:3322;width:2;height:767" coordorigin="3883,3322" coordsize="2,767">
              <v:shape style="position:absolute;left:3883;top:3322;width:2;height:767" coordorigin="3883,3322" coordsize="0,767" path="m3883,4089l3883,3322e" filled="f" stroked="t" strokeweight=".957683pt" strokecolor="#4B4B4B">
                <v:path arrowok="t"/>
              </v:shape>
            </v:group>
            <v:group style="position:absolute;left:6998;top:3326;width:2;height:767" coordorigin="6998,3326" coordsize="2,767">
              <v:shape style="position:absolute;left:6998;top:3326;width:2;height:767" coordorigin="6998,3326" coordsize="0,767" path="m6998,4093l6998,3326e" filled="f" stroked="t" strokeweight=".957683pt" strokecolor="#6B6B6B">
                <v:path arrowok="t"/>
              </v:shape>
            </v:group>
            <v:group style="position:absolute;left:11440;top:614;width:2;height:15741" coordorigin="11440,614" coordsize="2,15741">
              <v:shape style="position:absolute;left:11440;top:614;width:2;height:15741" coordorigin="11440,614" coordsize="0,15741" path="m11440,16354l11440,614e" filled="f" stroked="t" strokeweight=".957683pt" strokecolor="#646464">
                <v:path arrowok="t"/>
              </v:shape>
            </v:group>
            <v:group style="position:absolute;left:4944;top:4606;width:2;height:2195" coordorigin="4944,4606" coordsize="2,2195">
              <v:shape style="position:absolute;left:4944;top:4606;width:2;height:2195" coordorigin="4944,4606" coordsize="0,2195" path="m4944,6802l4944,4606e" filled="f" stroked="t" strokeweight=".957683pt" strokecolor="#676767">
                <v:path arrowok="t"/>
              </v:shape>
            </v:group>
            <v:group style="position:absolute;left:4932;top:5110;width:6522;height:2" coordorigin="4932,5110" coordsize="6522,2">
              <v:shape style="position:absolute;left:4932;top:5110;width:6522;height:2" coordorigin="4932,5110" coordsize="6522,0" path="m4932,5110l11454,5110e" filled="f" stroked="t" strokeweight=".718262pt" strokecolor="#606060">
                <v:path arrowok="t"/>
              </v:shape>
            </v:group>
            <v:group style="position:absolute;left:4932;top:5359;width:6522;height:2" coordorigin="4932,5359" coordsize="6522,2">
              <v:shape style="position:absolute;left:4932;top:5359;width:6522;height:2" coordorigin="4932,5359" coordsize="6522,0" path="m4932,5359l11454,5359e" filled="f" stroked="t" strokeweight=".718262pt" strokecolor="#646464">
                <v:path arrowok="t"/>
              </v:shape>
            </v:group>
            <v:group style="position:absolute;left:4932;top:5608;width:6522;height:2" coordorigin="4932,5608" coordsize="6522,2">
              <v:shape style="position:absolute;left:4932;top:5608;width:6522;height:2" coordorigin="4932,5608" coordsize="6522,0" path="m4932,5608l11454,5608e" filled="f" stroked="t" strokeweight=".718262pt" strokecolor="#676767">
                <v:path arrowok="t"/>
              </v:shape>
            </v:group>
            <v:group style="position:absolute;left:2397;top:4074;width:2;height:12266" coordorigin="2397,4074" coordsize="2,12266">
              <v:shape style="position:absolute;left:2397;top:4074;width:2;height:12266" coordorigin="2397,4074" coordsize="0,12266" path="m2397,16340l2397,4074e" filled="f" stroked="t" strokeweight=".957683pt" strokecolor="#545454">
                <v:path arrowok="t"/>
              </v:shape>
            </v:group>
            <v:group style="position:absolute;left:2365;top:5848;width:9088;height:2" coordorigin="2365,5848" coordsize="9088,2">
              <v:shape style="position:absolute;left:2365;top:5848;width:9088;height:2" coordorigin="2365,5848" coordsize="9088,0" path="m2365,5848l11454,5848e" filled="f" stroked="t" strokeweight=".718262pt" strokecolor="#676767">
                <v:path arrowok="t"/>
              </v:shape>
            </v:group>
            <v:group style="position:absolute;left:326;top:6087;width:11133;height:2" coordorigin="326,6087" coordsize="11133,2">
              <v:shape style="position:absolute;left:326;top:6087;width:11133;height:2" coordorigin="326,6087" coordsize="11133,0" path="m326,6087l11459,6087e" filled="f" stroked="t" strokeweight=".718262pt" strokecolor="#707070">
                <v:path arrowok="t"/>
              </v:shape>
            </v:group>
            <v:group style="position:absolute;left:7858;top:6083;width:2;height:724" coordorigin="7858,6083" coordsize="2,724">
              <v:shape style="position:absolute;left:7858;top:6083;width:2;height:724" coordorigin="7858,6083" coordsize="0,724" path="m7858,6806l7858,6083e" filled="f" stroked="t" strokeweight=".957683pt" strokecolor="#6B6B6B">
                <v:path arrowok="t"/>
              </v:shape>
            </v:group>
            <v:group style="position:absolute;left:2370;top:6557;width:9088;height:2" coordorigin="2370,6557" coordsize="9088,2">
              <v:shape style="position:absolute;left:2370;top:6557;width:9088;height:2" coordorigin="2370,6557" coordsize="9088,0" path="m2370,6557l11459,6557e" filled="f" stroked="t" strokeweight=".718262pt" strokecolor="#707070">
                <v:path arrowok="t"/>
              </v:shape>
            </v:group>
            <v:group style="position:absolute;left:2370;top:6799;width:9088;height:2" coordorigin="2370,6799" coordsize="9088,2">
              <v:shape style="position:absolute;left:2370;top:6799;width:9088;height:2" coordorigin="2370,6799" coordsize="9088,0" path="m2370,6799l11459,6799e" filled="f" stroked="t" strokeweight=".718262pt" strokecolor="#6B6B6B">
                <v:path arrowok="t"/>
              </v:shape>
            </v:group>
            <v:group style="position:absolute;left:321;top:7041;width:11138;height:2" coordorigin="321,7041" coordsize="11138,2">
              <v:shape style="position:absolute;left:321;top:7041;width:11138;height:2" coordorigin="321,7041" coordsize="11138,0" path="m321,7041l11459,7041e" filled="f" stroked="t" strokeweight=".718262pt" strokecolor="#6B6B6B">
                <v:path arrowok="t"/>
              </v:shape>
            </v:group>
            <v:group style="position:absolute;left:4946;top:7501;width:2;height:738" coordorigin="4946,7501" coordsize="2,738">
              <v:shape style="position:absolute;left:4946;top:7501;width:2;height:738" coordorigin="4946,7501" coordsize="0,738" path="m4946,8239l4946,7501e" filled="f" stroked="t" strokeweight=".957683pt" strokecolor="#676767">
                <v:path arrowok="t"/>
              </v:shape>
            </v:group>
            <v:group style="position:absolute;left:4937;top:7751;width:6522;height:2" coordorigin="4937,7751" coordsize="6522,2">
              <v:shape style="position:absolute;left:4937;top:7751;width:6522;height:2" coordorigin="4937,7751" coordsize="6522,0" path="m4937,7751l11459,7751e" filled="f" stroked="t" strokeweight=".718262pt" strokecolor="#707070">
                <v:path arrowok="t"/>
              </v:shape>
            </v:group>
            <v:group style="position:absolute;left:4937;top:7990;width:6522;height:2" coordorigin="4937,7990" coordsize="6522,2">
              <v:shape style="position:absolute;left:4937;top:7990;width:6522;height:2" coordorigin="4937,7990" coordsize="6522,0" path="m4937,7990l11459,7990e" filled="f" stroked="t" strokeweight=".718262pt" strokecolor="#6B6B6B">
                <v:path arrowok="t"/>
              </v:shape>
            </v:group>
            <v:group style="position:absolute;left:321;top:8230;width:11138;height:2" coordorigin="321,8230" coordsize="11138,2">
              <v:shape style="position:absolute;left:321;top:8230;width:11138;height:2" coordorigin="321,8230" coordsize="11138,0" path="m321,8230l11459,8230e" filled="f" stroked="t" strokeweight=".718262pt" strokecolor="#676767">
                <v:path arrowok="t"/>
              </v:shape>
            </v:group>
            <v:group style="position:absolute;left:321;top:7506;width:11138;height:2" coordorigin="321,7506" coordsize="11138,2">
              <v:shape style="position:absolute;left:321;top:7506;width:11138;height:2" coordorigin="321,7506" coordsize="11138,0" path="m321,7506l11459,7506e" filled="f" stroked="t" strokeweight=".718262pt" strokecolor="#676767">
                <v:path arrowok="t"/>
              </v:shape>
            </v:group>
            <v:group style="position:absolute;left:335;top:9385;width:11128;height:2" coordorigin="335,9385" coordsize="11128,2">
              <v:shape style="position:absolute;left:335;top:9385;width:11128;height:2" coordorigin="335,9385" coordsize="11128,0" path="m335,9385l11463,9385e" filled="f" stroked="t" strokeweight=".718262pt" strokecolor="#676767">
                <v:path arrowok="t"/>
              </v:shape>
            </v:group>
            <v:group style="position:absolute;left:335;top:10543;width:11138;height:2" coordorigin="335,10543" coordsize="11138,2">
              <v:shape style="position:absolute;left:335;top:10543;width:11138;height:2" coordorigin="335,10543" coordsize="11138,0" path="m335,10543l11473,10543e" filled="f" stroked="t" strokeweight=".478842pt" strokecolor="#676767">
                <v:path arrowok="t"/>
              </v:shape>
            </v:group>
            <v:group style="position:absolute;left:1293;top:10787;width:10180;height:2" coordorigin="1293,10787" coordsize="10180,2">
              <v:shape style="position:absolute;left:1293;top:10787;width:10180;height:2" coordorigin="1293,10787" coordsize="10180,0" path="m1293,10787l11473,10787e" filled="f" stroked="t" strokeweight=".718262pt" strokecolor="#6B6B6B">
                <v:path arrowok="t"/>
              </v:shape>
            </v:group>
            <v:group style="position:absolute;left:340;top:11523;width:11138;height:2" coordorigin="340,11523" coordsize="11138,2">
              <v:shape style="position:absolute;left:340;top:11523;width:11138;height:2" coordorigin="340,11523" coordsize="11138,0" path="m340,11523l11478,11523e" filled="f" stroked="t" strokeweight=".718262pt" strokecolor="#747474">
                <v:path arrowok="t"/>
              </v:shape>
            </v:group>
            <v:group style="position:absolute;left:1152;top:11758;width:2;height:4587" coordorigin="1152,11758" coordsize="2,4587">
              <v:shape style="position:absolute;left:1152;top:11758;width:2;height:4587" coordorigin="1152,11758" coordsize="0,4587" path="m1152,16345l1152,11758e" filled="f" stroked="t" strokeweight=".478842pt" strokecolor="#3F3F3F">
                <v:path arrowok="t"/>
              </v:shape>
            </v:group>
            <v:group style="position:absolute;left:1726;top:11753;width:2;height:4592" coordorigin="1726,11753" coordsize="2,4592">
              <v:shape style="position:absolute;left:1726;top:11753;width:2;height:4592" coordorigin="1726,11753" coordsize="0,4592" path="m1726,16345l1726,11753e" filled="f" stroked="t" strokeweight=".478842pt" strokecolor="#3F3F3F">
                <v:path arrowok="t"/>
              </v:shape>
            </v:group>
            <v:group style="position:absolute;left:340;top:11762;width:11138;height:2" coordorigin="340,11762" coordsize="11138,2">
              <v:shape style="position:absolute;left:340;top:11762;width:11138;height:2" coordorigin="340,11762" coordsize="11138,0" path="m340,11762l11478,11762e" filled="f" stroked="t" strokeweight=".718262pt" strokecolor="#747474">
                <v:path arrowok="t"/>
              </v:shape>
            </v:group>
            <v:group style="position:absolute;left:340;top:12009;width:11138;height:2" coordorigin="340,12009" coordsize="11138,2">
              <v:shape style="position:absolute;left:340;top:12009;width:11138;height:2" coordorigin="340,12009" coordsize="11138,0" path="m340,12009l11478,12009e" filled="f" stroked="t" strokeweight=".718262pt" strokecolor="#6B6B6B">
                <v:path arrowok="t"/>
              </v:shape>
            </v:group>
            <v:group style="position:absolute;left:345;top:14099;width:2069;height:2" coordorigin="345,14099" coordsize="2069,2">
              <v:shape style="position:absolute;left:345;top:14099;width:2069;height:2" coordorigin="345,14099" coordsize="2069,0" path="m345,14099l2413,14099e" filled="f" stroked="t" strokeweight=".478842pt" strokecolor="#646464">
                <v:path arrowok="t"/>
              </v:shape>
            </v:group>
            <v:group style="position:absolute;left:7429;top:11753;width:2;height:4587" coordorigin="7429,11753" coordsize="2,4587">
              <v:shape style="position:absolute;left:7429;top:11753;width:2;height:4587" coordorigin="7429,11753" coordsize="0,4587" path="m7429,16340l7429,11753e" filled="f" stroked="t" strokeweight=".957683pt" strokecolor="#6B6B6B">
                <v:path arrowok="t"/>
              </v:shape>
            </v:group>
            <v:group style="position:absolute;left:354;top:16335;width:11133;height:2" coordorigin="354,16335" coordsize="11133,2">
              <v:shape style="position:absolute;left:354;top:16335;width:11133;height:2" coordorigin="354,16335" coordsize="11133,0" path="m354,16335l11487,16335e" filled="f" stroked="t" strokeweight=".718262pt" strokecolor="#676767">
                <v:path arrowok="t"/>
              </v:shape>
            </v:group>
            <v:group style="position:absolute;left:2835;top:13288;width:2;height:215" coordorigin="2835,13288" coordsize="2,215">
              <v:shape style="position:absolute;left:2835;top:13288;width:2;height:215" coordorigin="2835,13288" coordsize="0,215" path="m2835,13503l2835,13288e" filled="f" stroked="t" strokeweight="2.38pt" strokecolor="#DDDFDF">
                <v:path arrowok="t"/>
              </v:shape>
            </v:group>
            <v:group style="position:absolute;left:9841;top:13147;width:2;height:256" coordorigin="9841,13147" coordsize="2,256">
              <v:shape style="position:absolute;left:9841;top:13147;width:2;height:256" coordorigin="9841,13147" coordsize="0,256" path="m9841,13402l9841,13147e" filled="f" stroked="t" strokeweight="1.9525pt" strokecolor="#DDDFDF">
                <v:path arrowok="t"/>
              </v:shape>
            </v:group>
            <v:group style="position:absolute;left:10157;top:13428;width:2;height:205" coordorigin="10157,13428" coordsize="2,205">
              <v:shape style="position:absolute;left:10157;top:13428;width:2;height:205" coordorigin="10157,13428" coordsize="0,205" path="m10157,13633l10157,13428e" filled="f" stroked="t" strokeweight="1.43875pt" strokecolor="#DDDFDF">
                <v:path arrowok="t"/>
              </v:shape>
            </v:group>
            <w10:wrap type="none"/>
          </v:group>
        </w:pict>
      </w:r>
      <w:r>
        <w:rPr>
          <w:sz w:val="24"/>
          <w:szCs w:val="24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4" w:right="-20"/>
        <w:jc w:val="left"/>
        <w:tabs>
          <w:tab w:pos="2920" w:val="left"/>
          <w:tab w:pos="392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2D2D2D"/>
          <w:w w:val="105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w w:val="106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18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3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b/>
          <w:bCs/>
        </w:rPr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86"/>
          <w:i/>
        </w:rPr>
        <w:t>iLf:L</w:t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99"/>
          <w:i/>
        </w:rPr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99"/>
          <w:i/>
          <w:u w:val="thick" w:color="353E88"/>
        </w:rPr>
        <w:t> </w:t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100"/>
          <w:i/>
          <w:u w:val="thick" w:color="353E88"/>
        </w:rPr>
        <w:tab/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100"/>
          <w:i/>
          <w:u w:val="thick" w:color="353E88"/>
        </w:rPr>
      </w:r>
      <w:r>
        <w:rPr>
          <w:rFonts w:ascii="Arial" w:hAnsi="Arial" w:cs="Arial" w:eastAsia="Arial"/>
          <w:sz w:val="38"/>
          <w:szCs w:val="38"/>
          <w:color w:val="363F89"/>
          <w:spacing w:val="0"/>
          <w:w w:val="100"/>
          <w:i/>
        </w:rPr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tabs>
          <w:tab w:pos="33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itfaiy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Kuze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y</w:t>
      </w:r>
      <w:r>
        <w:rPr>
          <w:rFonts w:ascii="Arial" w:hAnsi="Arial" w:cs="Arial" w:eastAsia="Arial"/>
          <w:sz w:val="18"/>
          <w:szCs w:val="18"/>
          <w:color w:val="2D2D2D"/>
          <w:spacing w:val="-1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D2D2D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Amiri</w:t>
      </w:r>
      <w:r>
        <w:rPr>
          <w:rFonts w:ascii="Arial" w:hAnsi="Arial" w:cs="Arial" w:eastAsia="Arial"/>
          <w:sz w:val="18"/>
          <w:szCs w:val="18"/>
          <w:color w:val="2D2D2D"/>
          <w:spacing w:val="-1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209"/>
        </w:rPr>
        <w:t>'"'</w:t>
      </w:r>
      <w:r>
        <w:rPr>
          <w:rFonts w:ascii="Times New Roman" w:hAnsi="Times New Roman" w:cs="Times New Roman" w:eastAsia="Times New Roman"/>
          <w:sz w:val="8"/>
          <w:szCs w:val="8"/>
          <w:color w:val="525252"/>
          <w:spacing w:val="0"/>
          <w:w w:val="209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D2D2D"/>
          <w:spacing w:val="14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414242"/>
          <w:spacing w:val="0"/>
          <w:w w:val="231"/>
        </w:rPr>
        <w:t>A</w:t>
      </w:r>
      <w:r>
        <w:rPr>
          <w:rFonts w:ascii="Arial" w:hAnsi="Arial" w:cs="Arial" w:eastAsia="Arial"/>
          <w:sz w:val="8"/>
          <w:szCs w:val="8"/>
          <w:color w:val="414242"/>
          <w:spacing w:val="8"/>
          <w:w w:val="231"/>
        </w:rPr>
        <w:t> </w:t>
      </w:r>
      <w:r>
        <w:rPr>
          <w:rFonts w:ascii="Arial" w:hAnsi="Arial" w:cs="Arial" w:eastAsia="Arial"/>
          <w:sz w:val="8"/>
          <w:szCs w:val="8"/>
          <w:color w:val="525252"/>
          <w:spacing w:val="0"/>
          <w:w w:val="134"/>
        </w:rPr>
        <w:t>_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5" w:after="0" w:line="252" w:lineRule="auto"/>
        <w:ind w:left="2859" w:right="4584" w:firstLine="-7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5"/>
        </w:rPr>
        <w:t>RARACAOGLU</w:t>
      </w:r>
      <w:r>
        <w:rPr>
          <w:rFonts w:ascii="Times New Roman" w:hAnsi="Times New Roman" w:cs="Times New Roman" w:eastAsia="Times New Roman"/>
          <w:sz w:val="19"/>
          <w:szCs w:val="19"/>
          <w:color w:val="414242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200" w:right="320"/>
          <w:cols w:num="2" w:equalWidth="0">
            <w:col w:w="550" w:space="1888"/>
            <w:col w:w="8962"/>
          </w:cols>
        </w:sectPr>
      </w:pPr>
      <w:rPr/>
    </w:p>
    <w:p>
      <w:pPr>
        <w:spacing w:before="0" w:after="0" w:line="645" w:lineRule="exact"/>
        <w:ind w:left="858" w:right="-20"/>
        <w:jc w:val="left"/>
        <w:tabs>
          <w:tab w:pos="35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503.76001pt;margin-top:31.959997pt;width:20.640001pt;height:.1pt;mso-position-horizontal-relative:page;mso-position-vertical-relative:paragraph;z-index:-16007" coordorigin="10075,639" coordsize="413,2">
            <v:shape style="position:absolute;left:10075;top:639;width:413;height:2" coordorigin="10075,639" coordsize="413,0" path="m10075,639l10488,639e" filled="f" stroked="t" strokeweight="3.6pt" strokecolor="#60676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76001pt;margin-top:32.267284pt;width:29.184156pt;height:24.5pt;mso-position-horizontal-relative:page;mso-position-vertical-relative:paragraph;z-index:-16001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5D5D5D"/>
                      <w:w w:val="142"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5D5D5D"/>
                      <w:w w:val="143"/>
                      <w:position w:val="-1"/>
                    </w:rPr>
                    <w:t>b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91"/>
          <w:szCs w:val="91"/>
          <w:color w:val="2D2D2D"/>
          <w:spacing w:val="0"/>
          <w:w w:val="193"/>
          <w:position w:val="-32"/>
        </w:rPr>
        <w:t>1</w:t>
      </w:r>
      <w:r>
        <w:rPr>
          <w:rFonts w:ascii="Times New Roman" w:hAnsi="Times New Roman" w:cs="Times New Roman" w:eastAsia="Times New Roman"/>
          <w:sz w:val="91"/>
          <w:szCs w:val="91"/>
          <w:color w:val="2D2D2D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91"/>
          <w:szCs w:val="91"/>
          <w:color w:val="2D2D2D"/>
          <w:spacing w:val="0"/>
          <w:w w:val="100"/>
          <w:position w:val="-32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7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7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-7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140" w:right="24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835" w:right="23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2" w:lineRule="exact"/>
        <w:ind w:left="56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5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41" w:lineRule="exact"/>
        <w:ind w:left="38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2" w:equalWidth="0">
            <w:col w:w="1628" w:space="1674"/>
            <w:col w:w="8238"/>
          </w:cols>
        </w:sectPr>
      </w:pPr>
      <w:rPr/>
    </w:p>
    <w:p>
      <w:pPr>
        <w:spacing w:before="0" w:after="0" w:line="238" w:lineRule="exact"/>
        <w:ind w:left="642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  <w:position w:val="7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tabs>
          <w:tab w:pos="1500" w:val="left"/>
          <w:tab w:pos="3120" w:val="left"/>
          <w:tab w:pos="55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84"/>
        </w:rPr>
        <w:t>!O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16:27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trel:110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20"/>
        <w:jc w:val="left"/>
        <w:tabs>
          <w:tab w:pos="1500" w:val="left"/>
          <w:tab w:pos="3120" w:val="left"/>
          <w:tab w:pos="446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3502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1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:Buca-2/2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:Buca-2/2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9" w:right="-20"/>
        <w:jc w:val="left"/>
        <w:tabs>
          <w:tab w:pos="1500" w:val="left"/>
          <w:tab w:pos="44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tabs>
          <w:tab w:pos="358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36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2"/>
          <w:position w:val="-1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7"/>
          <w:position w:val="-11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1"/>
          <w:w w:val="108"/>
          <w:position w:val="-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83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8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-11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8"/>
          <w:position w:val="-1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-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8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1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8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00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-1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3"/>
          <w:position w:val="-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2"/>
          <w:position w:val="-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  <w:position w:val="-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</w:sectPr>
      </w:pPr>
      <w:rPr/>
    </w:p>
    <w:p>
      <w:pPr>
        <w:spacing w:before="0" w:after="0" w:line="480" w:lineRule="exact"/>
        <w:ind w:left="4449" w:right="-112"/>
        <w:jc w:val="left"/>
        <w:tabs>
          <w:tab w:pos="5060" w:val="left"/>
          <w:tab w:pos="5600" w:val="left"/>
          <w:tab w:pos="62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48"/>
          <w:szCs w:val="48"/>
          <w:color w:val="5D5D5D"/>
          <w:spacing w:val="0"/>
          <w:w w:val="39"/>
        </w:rPr>
        <w:t>ı</w:t>
      </w:r>
      <w:r>
        <w:rPr>
          <w:rFonts w:ascii="Arial" w:hAnsi="Arial" w:cs="Arial" w:eastAsia="Arial"/>
          <w:sz w:val="48"/>
          <w:szCs w:val="48"/>
          <w:color w:val="5D5D5D"/>
          <w:spacing w:val="-45"/>
          <w:w w:val="39"/>
        </w:rPr>
        <w:t> </w:t>
      </w:r>
      <w:r>
        <w:rPr>
          <w:rFonts w:ascii="Arial" w:hAnsi="Arial" w:cs="Arial" w:eastAsia="Arial"/>
          <w:sz w:val="48"/>
          <w:szCs w:val="48"/>
          <w:color w:val="5D5D5D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5D5D5D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1C1C1C"/>
          <w:spacing w:val="0"/>
          <w:w w:val="39"/>
        </w:rPr>
        <w:t>ı</w:t>
      </w:r>
      <w:r>
        <w:rPr>
          <w:rFonts w:ascii="Arial" w:hAnsi="Arial" w:cs="Arial" w:eastAsia="Arial"/>
          <w:sz w:val="48"/>
          <w:szCs w:val="48"/>
          <w:color w:val="1C1C1C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1C1C1C"/>
          <w:spacing w:val="0"/>
          <w:w w:val="100"/>
        </w:rPr>
      </w:r>
      <w:r>
        <w:rPr>
          <w:rFonts w:ascii="Arial" w:hAnsi="Arial" w:cs="Arial" w:eastAsia="Arial"/>
          <w:sz w:val="48"/>
          <w:szCs w:val="48"/>
          <w:color w:val="BABABA"/>
          <w:spacing w:val="0"/>
          <w:w w:val="39"/>
        </w:rPr>
        <w:t>ı</w:t>
      </w:r>
      <w:r>
        <w:rPr>
          <w:rFonts w:ascii="Arial" w:hAnsi="Arial" w:cs="Arial" w:eastAsia="Arial"/>
          <w:sz w:val="48"/>
          <w:szCs w:val="48"/>
          <w:color w:val="BABABA"/>
          <w:spacing w:val="-45"/>
          <w:w w:val="39"/>
        </w:rPr>
        <w:t> </w:t>
      </w:r>
      <w:r>
        <w:rPr>
          <w:rFonts w:ascii="Arial" w:hAnsi="Arial" w:cs="Arial" w:eastAsia="Arial"/>
          <w:sz w:val="48"/>
          <w:szCs w:val="48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48"/>
          <w:szCs w:val="48"/>
          <w:color w:val="BABABA"/>
          <w:spacing w:val="0"/>
          <w:w w:val="100"/>
        </w:rPr>
      </w:r>
      <w:r>
        <w:rPr>
          <w:rFonts w:ascii="Arial" w:hAnsi="Arial" w:cs="Arial" w:eastAsia="Arial"/>
          <w:sz w:val="47"/>
          <w:szCs w:val="47"/>
          <w:color w:val="BABABA"/>
          <w:spacing w:val="0"/>
          <w:w w:val="130"/>
        </w:rPr>
        <w:t>ı</w:t>
      </w:r>
      <w:r>
        <w:rPr>
          <w:rFonts w:ascii="Arial" w:hAnsi="Arial" w:cs="Arial" w:eastAsia="Arial"/>
          <w:sz w:val="47"/>
          <w:szCs w:val="47"/>
          <w:color w:val="BABABA"/>
          <w:spacing w:val="15"/>
          <w:w w:val="13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30"/>
        </w:rPr>
        <w:t>X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7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16:36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2" w:equalWidth="0">
            <w:col w:w="6722" w:space="117"/>
            <w:col w:w="4701"/>
          </w:cols>
        </w:sectPr>
      </w:pPr>
      <w:rPr/>
    </w:p>
    <w:p>
      <w:pPr>
        <w:spacing w:before="0" w:after="0" w:line="204" w:lineRule="exact"/>
        <w:ind w:left="119" w:right="-20"/>
        <w:jc w:val="left"/>
        <w:tabs>
          <w:tab w:pos="202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aJıibi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3"/>
          <w:position w:val="1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9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7"/>
          <w:w w:val="110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1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8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5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7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4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66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5"/>
          <w:w w:val="113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8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:Serda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ERTÜRK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39" w:right="-20"/>
        <w:jc w:val="left"/>
        <w:tabs>
          <w:tab w:pos="474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:16:28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:16:34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94" w:lineRule="exact"/>
        <w:ind w:left="119" w:right="-20"/>
        <w:jc w:val="left"/>
        <w:tabs>
          <w:tab w:pos="202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>893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12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0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8" w:lineRule="auto"/>
        <w:ind w:left="2049" w:right="4228" w:firstLine="264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left="119" w:right="-20"/>
        <w:jc w:val="left"/>
        <w:tabs>
          <w:tab w:pos="2020" w:val="left"/>
          <w:tab w:pos="4760" w:val="left"/>
          <w:tab w:pos="7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Yarrlımcı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2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19" w:right="-20"/>
        <w:jc w:val="left"/>
        <w:tabs>
          <w:tab w:pos="580" w:val="left"/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i/>
          <w:position w:val="0"/>
        </w:rPr>
        <w:t>jSe</w:t>
      </w:r>
      <w:r>
        <w:rPr>
          <w:rFonts w:ascii="Arial" w:hAnsi="Arial" w:cs="Arial" w:eastAsia="Arial"/>
          <w:sz w:val="13"/>
          <w:szCs w:val="13"/>
          <w:color w:val="2D2D2D"/>
          <w:spacing w:val="-14"/>
          <w:w w:val="100"/>
          <w:i/>
          <w:position w:val="0"/>
        </w:rPr>
        <w:t> 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0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Adı-Soyadt: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3" w:lineRule="auto"/>
        <w:ind w:left="129" w:right="2710" w:firstLine="-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655" w:right="39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19" w:right="62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1"/>
        </w:rPr>
        <w:t>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K.K.T.K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0"/>
          <w:position w:val="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2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  <w:position w:val="0"/>
        </w:rPr>
        <w:t>C02.Kg.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794" w:right="63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19" w:right="4253" w:firstLine="1968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Zarar:Maddi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29" w:right="1018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7" w:lineRule="auto"/>
        <w:ind w:left="2039" w:right="48" w:firstLine="-191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içersindeki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olup;yapılan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sokakta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20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9" w:right="29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7"/>
        </w:rPr>
        <w:t>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2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3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61" w:lineRule="auto"/>
        <w:ind w:left="119" w:right="98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0"/>
        </w:rPr>
        <w:t>6!aç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4"/>
        </w:rPr>
        <w:t>..n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38" w:right="436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</w:rPr>
        <w:t>Ta</w:t>
      </w:r>
      <w:r>
        <w:rPr>
          <w:rFonts w:ascii="Arial" w:hAnsi="Arial" w:cs="Arial" w:eastAsia="Arial"/>
          <w:sz w:val="18"/>
          <w:szCs w:val="18"/>
          <w:color w:val="494949"/>
          <w:spacing w:val="4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ih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  </w:t>
      </w:r>
      <w:r>
        <w:rPr>
          <w:rFonts w:ascii="Arial" w:hAnsi="Arial" w:cs="Arial" w:eastAsia="Arial"/>
          <w:sz w:val="18"/>
          <w:szCs w:val="18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0"/>
          <w:position w:val="1"/>
        </w:rPr>
        <w:t>ISaal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17:10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220" w:right="-20"/>
        <w:jc w:val="left"/>
        <w:tabs>
          <w:tab w:pos="140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Evkal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Grubu-3.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</w:sectPr>
      </w:pPr>
      <w:rPr/>
    </w:p>
    <w:p>
      <w:pPr>
        <w:spacing w:before="35" w:after="0" w:line="272" w:lineRule="exact"/>
        <w:ind w:left="2193" w:right="-79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5"/>
          <w:position w:val="-2"/>
        </w:rPr>
        <w:t>Gitmiş"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4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position w:val="-2"/>
        </w:rPr>
        <w:t>ü,t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r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right="33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3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100"/>
          <w:position w:val="-6"/>
        </w:rPr>
        <w:t>3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-7"/>
          <w:w w:val="100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0"/>
          <w:position w:val="-6"/>
        </w:rPr>
        <w:t>t</w:t>
      </w:r>
      <w:r>
        <w:rPr>
          <w:rFonts w:ascii="Arial" w:hAnsi="Arial" w:cs="Arial" w:eastAsia="Arial"/>
          <w:sz w:val="26"/>
          <w:szCs w:val="26"/>
          <w:color w:val="2D2D2D"/>
          <w:spacing w:val="2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81"/>
          <w:position w:val="-6"/>
        </w:rPr>
        <w:t>Ma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1"/>
          <w:w w:val="81"/>
          <w:position w:val="-6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81"/>
          <w:position w:val="-6"/>
        </w:rPr>
        <w:t>li17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2" w:equalWidth="0">
            <w:col w:w="6222" w:space="2614"/>
            <w:col w:w="2704"/>
          </w:cols>
        </w:sectPr>
      </w:pPr>
      <w:rPr/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90" w:lineRule="exact"/>
        <w:ind w:right="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D2D2D"/>
          <w:spacing w:val="0"/>
          <w:w w:val="97"/>
          <w:position w:val="-1"/>
        </w:rPr>
        <w:t>'G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" w:lineRule="exact"/>
        <w:ind w:right="26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2D2D2D"/>
          <w:w w:val="162"/>
          <w:position w:val="-1"/>
        </w:rPr>
        <w:t>(</w:t>
      </w:r>
      <w:r>
        <w:rPr>
          <w:rFonts w:ascii="Arial" w:hAnsi="Arial" w:cs="Arial" w:eastAsia="Arial"/>
          <w:sz w:val="7"/>
          <w:szCs w:val="7"/>
          <w:color w:val="2D2D2D"/>
          <w:w w:val="161"/>
          <w:position w:val="-1"/>
        </w:rPr>
        <w:t>!</w:t>
      </w:r>
      <w:r>
        <w:rPr>
          <w:rFonts w:ascii="Arial" w:hAnsi="Arial" w:cs="Arial" w:eastAsia="Arial"/>
          <w:sz w:val="7"/>
          <w:szCs w:val="7"/>
          <w:color w:val="2D2D2D"/>
          <w:w w:val="162"/>
          <w:position w:val="-1"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  <w:position w:val="0"/>
        </w:rPr>
      </w:r>
    </w:p>
    <w:p>
      <w:pPr>
        <w:spacing w:before="0" w:after="0" w:line="88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78"/>
          <w:position w:val="-3"/>
        </w:rPr>
        <w:t>;;..,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right="-101"/>
        <w:jc w:val="left"/>
        <w:tabs>
          <w:tab w:pos="11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2D2D2D"/>
          <w:spacing w:val="16"/>
          <w:w w:val="58"/>
          <w:i/>
          <w:position w:val="4"/>
        </w:rPr>
        <w:t>d</w:t>
      </w:r>
      <w:r>
        <w:rPr>
          <w:rFonts w:ascii="Times New Roman" w:hAnsi="Times New Roman" w:cs="Times New Roman" w:eastAsia="Times New Roman"/>
          <w:sz w:val="36"/>
          <w:szCs w:val="36"/>
          <w:color w:val="313657"/>
          <w:spacing w:val="-104"/>
          <w:w w:val="109"/>
          <w:i/>
          <w:position w:val="4"/>
        </w:rPr>
        <w:t>}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57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2D2D2D"/>
          <w:spacing w:val="-17"/>
          <w:w w:val="57"/>
          <w:position w:val="-2"/>
        </w:rPr>
        <w:t>•</w:t>
      </w:r>
      <w:r>
        <w:rPr>
          <w:rFonts w:ascii="Times New Roman" w:hAnsi="Times New Roman" w:cs="Times New Roman" w:eastAsia="Times New Roman"/>
          <w:sz w:val="36"/>
          <w:szCs w:val="36"/>
          <w:color w:val="313657"/>
          <w:spacing w:val="-173"/>
          <w:w w:val="109"/>
          <w:i/>
          <w:position w:val="4"/>
        </w:rPr>
        <w:t>J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57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-29"/>
          <w:w w:val="76"/>
          <w:position w:val="-2"/>
        </w:rPr>
        <w:t>:</w:t>
      </w:r>
      <w:r>
        <w:rPr>
          <w:rFonts w:ascii="Arial" w:hAnsi="Arial" w:cs="Arial" w:eastAsia="Arial"/>
          <w:sz w:val="30"/>
          <w:szCs w:val="30"/>
          <w:color w:val="262F72"/>
          <w:spacing w:val="0"/>
          <w:w w:val="76"/>
          <w:position w:val="-2"/>
        </w:rPr>
        <w:t>L</w:t>
      </w:r>
      <w:r>
        <w:rPr>
          <w:rFonts w:ascii="Arial" w:hAnsi="Arial" w:cs="Arial" w:eastAsia="Arial"/>
          <w:sz w:val="30"/>
          <w:szCs w:val="30"/>
          <w:color w:val="262F7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0"/>
          <w:szCs w:val="30"/>
          <w:color w:val="262F72"/>
          <w:spacing w:val="0"/>
          <w:w w:val="100"/>
          <w:position w:val="-2"/>
        </w:rPr>
      </w:r>
      <w:r>
        <w:rPr>
          <w:rFonts w:ascii="Arial" w:hAnsi="Arial" w:cs="Arial" w:eastAsia="Arial"/>
          <w:sz w:val="30"/>
          <w:szCs w:val="30"/>
          <w:color w:val="6E6E6E"/>
          <w:spacing w:val="0"/>
          <w:w w:val="76"/>
          <w:position w:val="-2"/>
        </w:rPr>
        <w:t>·</w:t>
      </w:r>
      <w:r>
        <w:rPr>
          <w:rFonts w:ascii="Arial" w:hAnsi="Arial" w:cs="Arial" w:eastAsia="Arial"/>
          <w:sz w:val="30"/>
          <w:szCs w:val="30"/>
          <w:color w:val="6E6E6E"/>
          <w:spacing w:val="5"/>
          <w:w w:val="76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5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-12"/>
          <w:w w:val="105"/>
          <w:position w:val="-2"/>
        </w:rPr>
        <w:t>h</w:t>
      </w:r>
      <w:r>
        <w:rPr>
          <w:rFonts w:ascii="Arial" w:hAnsi="Arial" w:cs="Arial" w:eastAsia="Arial"/>
          <w:sz w:val="20"/>
          <w:szCs w:val="20"/>
          <w:color w:val="494949"/>
          <w:spacing w:val="-9"/>
          <w:w w:val="164"/>
          <w:position w:val="-2"/>
        </w:rPr>
        <w:t>i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2"/>
          <w:position w:val="-2"/>
        </w:rPr>
        <w:t>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80" w:lineRule="exact"/>
        <w:ind w:left="29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13D95"/>
          <w:spacing w:val="-28"/>
          <w:w w:val="136"/>
          <w:position w:val="-13"/>
        </w:rPr>
        <w:t>: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95"/>
          <w:position w:val="-13"/>
        </w:rPr>
        <w:t>ar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-7"/>
          <w:w w:val="100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100"/>
          <w:position w:val="-13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66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496.453064pt;margin-top:1.849116pt;width:.1pt;height:12.788819pt;mso-position-horizontal-relative:page;mso-position-vertical-relative:paragraph;z-index:-16005" coordorigin="9929,37" coordsize="2,256">
            <v:shape style="position:absolute;left:9929;top:37;width:2;height:256" coordorigin="9929,37" coordsize="0,256" path="m9929,293l9929,37e" filled="f" stroked="t" strokeweight="3.991105pt" strokecolor="#EBEBEB">
              <v:path arrowok="t"/>
            </v:shape>
          </v:group>
          <w10:wrap type="none"/>
        </w:pict>
      </w:r>
      <w:r>
        <w:rPr/>
        <w:pict>
          <v:group style="position:absolute;margin-left:502.232574pt;margin-top:-1.269537pt;width:.1pt;height:17.053223pt;mso-position-horizontal-relative:page;mso-position-vertical-relative:paragraph;z-index:-16004" coordorigin="10045,-25" coordsize="2,341">
            <v:shape style="position:absolute;left:10045;top:-25;width:2;height:341" coordorigin="10045,-25" coordsize="0,341" path="m10045,316l10045,-25e" filled="f" stroked="t" strokeweight="3.305125pt" strokecolor="#EBEBEB">
              <v:path arrowok="t"/>
            </v:shape>
          </v:group>
          <w10:wrap type="none"/>
        </w:pict>
      </w:r>
      <w:r>
        <w:rPr/>
        <w:pict>
          <v:group style="position:absolute;margin-left:475.120178pt;margin-top:13.327992pt;width:.1pt;height:9.549805pt;mso-position-horizontal-relative:page;mso-position-vertical-relative:paragraph;z-index:-16003" coordorigin="9502,267" coordsize="2,191">
            <v:shape style="position:absolute;left:9502;top:267;width:2;height:191" coordorigin="9502,267" coordsize="0,191" path="m9502,458l9502,267e" filled="f" stroked="t" strokeweight="4.09434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8A3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8A8A3"/>
          <w:spacing w:val="36"/>
          <w:w w:val="100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BABABA"/>
          <w:spacing w:val="-36"/>
          <w:w w:val="74"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74"/>
          <w:position w:val="-2"/>
        </w:rPr>
        <w:t>ııı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7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38"/>
          <w:w w:val="7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959595"/>
          <w:spacing w:val="-37"/>
          <w:w w:val="74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959595"/>
          <w:spacing w:val="-7"/>
          <w:w w:val="74"/>
          <w:imprint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959595"/>
          <w:spacing w:val="-7"/>
          <w:w w:val="74"/>
          <w:imprint/>
          <w:position w:val="-2"/>
        </w:rPr>
      </w:r>
      <w:r>
        <w:rPr>
          <w:rFonts w:ascii="Arial" w:hAnsi="Arial" w:cs="Arial" w:eastAsia="Arial"/>
          <w:sz w:val="25"/>
          <w:szCs w:val="25"/>
          <w:color w:val="959595"/>
          <w:spacing w:val="-7"/>
          <w:w w:val="74"/>
          <w:position w:val="-2"/>
        </w:rPr>
      </w:r>
      <w:r>
        <w:rPr>
          <w:rFonts w:ascii="Arial" w:hAnsi="Arial" w:cs="Arial" w:eastAsia="Arial"/>
          <w:sz w:val="25"/>
          <w:szCs w:val="25"/>
          <w:color w:val="959595"/>
          <w:spacing w:val="-7"/>
          <w:w w:val="74"/>
          <w:position w:val="-2"/>
        </w:rPr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58"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3" w:equalWidth="0">
            <w:col w:w="513" w:space="1958"/>
            <w:col w:w="1654" w:space="4572"/>
            <w:col w:w="2843"/>
          </w:cols>
        </w:sectPr>
      </w:pPr>
      <w:rPr/>
    </w:p>
    <w:p>
      <w:pPr>
        <w:spacing w:before="0" w:after="0" w:line="34" w:lineRule="exact"/>
        <w:ind w:left="311" w:right="-20"/>
        <w:jc w:val="left"/>
        <w:tabs>
          <w:tab w:pos="9260" w:val="left"/>
          <w:tab w:pos="9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73"/>
          <w:position w:val="-17"/>
        </w:rPr>
        <w:t>;.§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7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100"/>
          <w:position w:val="-17"/>
        </w:rPr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0"/>
          <w:position w:val="-12"/>
        </w:rPr>
        <w:t>·</w:t>
      </w:r>
      <w:r>
        <w:rPr>
          <w:rFonts w:ascii="Arial" w:hAnsi="Arial" w:cs="Arial" w:eastAsia="Arial"/>
          <w:sz w:val="14"/>
          <w:szCs w:val="14"/>
          <w:color w:val="2D2D2D"/>
          <w:spacing w:val="-6"/>
          <w:w w:val="109"/>
          <w:position w:val="-12"/>
        </w:rPr>
        <w:t>;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273"/>
          <w:position w:val="-12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-20"/>
          <w:w w:val="10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30"/>
          <w:position w:val="-12"/>
        </w:rPr>
        <w:t>&amp;.</w:t>
      </w:r>
      <w:r>
        <w:rPr>
          <w:rFonts w:ascii="Arial" w:hAnsi="Arial" w:cs="Arial" w:eastAsia="Arial"/>
          <w:sz w:val="14"/>
          <w:szCs w:val="14"/>
          <w:color w:val="2D2D2D"/>
          <w:spacing w:val="-25"/>
          <w:w w:val="13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12"/>
        </w:rPr>
        <w:t>•</w:t>
      </w:r>
      <w:r>
        <w:rPr>
          <w:rFonts w:ascii="Arial" w:hAnsi="Arial" w:cs="Arial" w:eastAsia="Arial"/>
          <w:sz w:val="14"/>
          <w:szCs w:val="14"/>
          <w:color w:val="2D2D2D"/>
          <w:spacing w:val="-27"/>
          <w:w w:val="100"/>
          <w:position w:val="-12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38"/>
          <w:position w:val="-12"/>
        </w:rPr>
        <w:t>•</w:t>
      </w:r>
      <w:r>
        <w:rPr>
          <w:rFonts w:ascii="Arial" w:hAnsi="Arial" w:cs="Arial" w:eastAsia="Arial"/>
          <w:sz w:val="14"/>
          <w:szCs w:val="14"/>
          <w:color w:val="2D2D2D"/>
          <w:spacing w:val="-20"/>
          <w:w w:val="100"/>
          <w:position w:val="-12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58"/>
          <w:position w:val="-12"/>
        </w:rPr>
        <w:t>ıC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83" w:lineRule="exact"/>
        <w:ind w:left="287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200012pt;margin-top:4.14729pt;width:39.620607pt;height:53pt;mso-position-horizontal-relative:page;mso-position-vertical-relative:paragraph;z-index:-16000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494949"/>
                      <w:spacing w:val="-7"/>
                      <w:w w:val="150"/>
                      <w:position w:val="-7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94949"/>
                      <w:spacing w:val="-32"/>
                      <w:w w:val="150"/>
                      <w:position w:val="-7"/>
                    </w:rPr>
                    <w:t>,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5D5D5D"/>
                      <w:spacing w:val="-42"/>
                      <w:w w:val="61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5D5D5D"/>
                      <w:spacing w:val="-83"/>
                      <w:w w:val="61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D"/>
                      <w:spacing w:val="-46"/>
                      <w:w w:val="101"/>
                      <w:position w:val="-7"/>
                    </w:rPr>
                    <w:t>r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3D4175"/>
                      <w:spacing w:val="-530"/>
                      <w:w w:val="82"/>
                      <w:position w:val="-1"/>
                    </w:rPr>
                    <w:t>0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D"/>
                      <w:spacing w:val="0"/>
                      <w:w w:val="101"/>
                      <w:position w:val="-7"/>
                    </w:rPr>
                    <w:t>p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D"/>
                      <w:spacing w:val="0"/>
                      <w:w w:val="100"/>
                      <w:position w:val="-7"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5D5D5D"/>
                      <w:spacing w:val="-6"/>
                      <w:w w:val="100"/>
                      <w:position w:val="-7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BABABA"/>
                      <w:spacing w:val="0"/>
                      <w:w w:val="112"/>
                      <w:position w:val="-7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2.386292pt;margin-top:4.14729pt;width:12.693663pt;height:53pt;mso-position-horizontal-relative:page;mso-position-vertical-relative:paragraph;z-index:-15998" type="#_x0000_t202" filled="f" stroked="f">
            <v:textbox inset="0,0,0,0">
              <w:txbxContent>
                <w:p>
                  <w:pPr>
                    <w:spacing w:before="0" w:after="0" w:line="1060" w:lineRule="exact"/>
                    <w:ind w:right="-199"/>
                    <w:jc w:val="left"/>
                    <w:rPr>
                      <w:rFonts w:ascii="Arial" w:hAnsi="Arial" w:cs="Arial" w:eastAsia="Arial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106"/>
                      <w:szCs w:val="106"/>
                      <w:color w:val="5D5D5D"/>
                      <w:spacing w:val="-666"/>
                      <w:w w:val="62"/>
                      <w:position w:val="-1"/>
                    </w:rPr>
                    <w:t>@</w:t>
                  </w:r>
                  <w:r>
                    <w:rPr>
                      <w:rFonts w:ascii="Arial" w:hAnsi="Arial" w:cs="Arial" w:eastAsia="Arial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7"/>
          <w:szCs w:val="57"/>
          <w:color w:val="2D2D2D"/>
          <w:spacing w:val="0"/>
          <w:w w:val="57"/>
          <w:position w:val="-40"/>
        </w:rPr>
        <w:t>·-</w:t>
      </w:r>
      <w:r>
        <w:rPr>
          <w:rFonts w:ascii="Arial" w:hAnsi="Arial" w:cs="Arial" w:eastAsia="Arial"/>
          <w:sz w:val="57"/>
          <w:szCs w:val="57"/>
          <w:color w:val="2D2D2D"/>
          <w:spacing w:val="0"/>
          <w:w w:val="100"/>
          <w:position w:val="-40"/>
        </w:rPr>
        <w:tab/>
      </w:r>
      <w:r>
        <w:rPr>
          <w:rFonts w:ascii="Arial" w:hAnsi="Arial" w:cs="Arial" w:eastAsia="Arial"/>
          <w:sz w:val="57"/>
          <w:szCs w:val="57"/>
          <w:color w:val="2D2D2D"/>
          <w:spacing w:val="0"/>
          <w:w w:val="100"/>
          <w:position w:val="-40"/>
        </w:rPr>
      </w:r>
      <w:r>
        <w:rPr>
          <w:rFonts w:ascii="Arial" w:hAnsi="Arial" w:cs="Arial" w:eastAsia="Arial"/>
          <w:sz w:val="24"/>
          <w:szCs w:val="24"/>
          <w:color w:val="828285"/>
          <w:spacing w:val="-11"/>
          <w:w w:val="132"/>
          <w:position w:val="-40"/>
        </w:rPr>
        <w:t>B</w:t>
      </w:r>
      <w:r>
        <w:rPr>
          <w:rFonts w:ascii="Arial" w:hAnsi="Arial" w:cs="Arial" w:eastAsia="Arial"/>
          <w:sz w:val="27"/>
          <w:szCs w:val="27"/>
          <w:color w:val="5D5D5D"/>
          <w:spacing w:val="0"/>
          <w:w w:val="81"/>
          <w:position w:val="-40"/>
        </w:rPr>
        <w:t>üftR</w:t>
      </w:r>
      <w:r>
        <w:rPr>
          <w:rFonts w:ascii="Arial" w:hAnsi="Arial" w:cs="Arial" w:eastAsia="Arial"/>
          <w:sz w:val="27"/>
          <w:szCs w:val="27"/>
          <w:color w:val="5D5D5D"/>
          <w:spacing w:val="0"/>
          <w:w w:val="60"/>
          <w:position w:val="-40"/>
        </w:rPr>
        <w:t>.</w:t>
      </w:r>
      <w:r>
        <w:rPr>
          <w:rFonts w:ascii="Arial" w:hAnsi="Arial" w:cs="Arial" w:eastAsia="Arial"/>
          <w:sz w:val="27"/>
          <w:szCs w:val="27"/>
          <w:color w:val="5D5D5D"/>
          <w:spacing w:val="-8"/>
          <w:w w:val="60"/>
          <w:position w:val="-40"/>
        </w:rPr>
        <w:t>.</w:t>
      </w:r>
      <w:r>
        <w:rPr>
          <w:rFonts w:ascii="Arial" w:hAnsi="Arial" w:cs="Arial" w:eastAsia="Arial"/>
          <w:sz w:val="27"/>
          <w:szCs w:val="27"/>
          <w:color w:val="959595"/>
          <w:spacing w:val="0"/>
          <w:w w:val="182"/>
          <w:position w:val="-40"/>
        </w:rPr>
        <w:t>-·</w:t>
      </w:r>
      <w:r>
        <w:rPr>
          <w:rFonts w:ascii="Arial" w:hAnsi="Arial" w:cs="Arial" w:eastAsia="Arial"/>
          <w:sz w:val="27"/>
          <w:szCs w:val="27"/>
          <w:color w:val="959595"/>
          <w:spacing w:val="25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828285"/>
          <w:spacing w:val="0"/>
          <w:w w:val="81"/>
          <w:position w:val="-40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828285"/>
          <w:spacing w:val="22"/>
          <w:w w:val="81"/>
          <w:position w:val="-40"/>
        </w:rPr>
        <w:t>c</w:t>
      </w:r>
      <w:r>
        <w:rPr>
          <w:rFonts w:ascii="Times New Roman" w:hAnsi="Times New Roman" w:cs="Times New Roman" w:eastAsia="Times New Roman"/>
          <w:sz w:val="50"/>
          <w:szCs w:val="50"/>
          <w:color w:val="4D5070"/>
          <w:spacing w:val="0"/>
          <w:w w:val="66"/>
          <w:position w:val="-40"/>
        </w:rPr>
        <w:t>fiti: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</w:sectPr>
      </w:pPr>
      <w:rPr/>
    </w:p>
    <w:p>
      <w:pPr>
        <w:spacing w:before="0" w:after="0" w:line="225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51"/>
        </w:rPr>
        <w:t>.....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63" w:lineRule="exact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06"/>
          <w:szCs w:val="106"/>
          <w:color w:val="959595"/>
          <w:w w:val="65"/>
          <w:position w:val="-33"/>
        </w:rPr>
        <w:t>,</w:t>
      </w:r>
      <w:r>
        <w:rPr>
          <w:rFonts w:ascii="Arial" w:hAnsi="Arial" w:cs="Arial" w:eastAsia="Arial"/>
          <w:sz w:val="106"/>
          <w:szCs w:val="106"/>
          <w:color w:val="959595"/>
          <w:spacing w:val="-244"/>
          <w:w w:val="65"/>
          <w:position w:val="-33"/>
        </w:rPr>
        <w:t>;</w:t>
      </w:r>
      <w:r>
        <w:rPr>
          <w:rFonts w:ascii="Arial" w:hAnsi="Arial" w:cs="Arial" w:eastAsia="Arial"/>
          <w:sz w:val="106"/>
          <w:szCs w:val="106"/>
          <w:color w:val="5D5D5D"/>
          <w:spacing w:val="-514"/>
          <w:w w:val="62"/>
          <w:position w:val="-33"/>
        </w:rPr>
        <w:t>_</w:t>
      </w:r>
      <w:r>
        <w:rPr>
          <w:rFonts w:ascii="Arial" w:hAnsi="Arial" w:cs="Arial" w:eastAsia="Arial"/>
          <w:sz w:val="17"/>
          <w:szCs w:val="17"/>
          <w:color w:val="5D5D5D"/>
          <w:spacing w:val="0"/>
          <w:w w:val="125"/>
          <w:position w:val="-39"/>
        </w:rPr>
        <w:t>s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1296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v:group style="position:absolute;margin-left:137.76001pt;margin-top:5.332896pt;width:.1pt;height:18.48pt;mso-position-horizontal-relative:page;mso-position-vertical-relative:paragraph;z-index:-16006" coordorigin="2755,107" coordsize="2,370">
            <v:shape style="position:absolute;left:2755;top:107;width:2;height:370" coordorigin="2755,107" coordsize="0,370" path="m2755,476l2755,107e" filled="f" stroked="t" strokeweight=".48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959595"/>
          <w:spacing w:val="0"/>
          <w:w w:val="66"/>
          <w:i/>
        </w:rPr>
        <w:t>;r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" w:lineRule="exact"/>
        <w:ind w:left="245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17"/>
          <w:szCs w:val="17"/>
          <w:color w:val="494949"/>
          <w:spacing w:val="-28"/>
          <w:w w:val="100"/>
          <w:position w:val="-26"/>
        </w:rPr>
        <w:t>•</w:t>
      </w:r>
      <w:r>
        <w:rPr>
          <w:rFonts w:ascii="Arial" w:hAnsi="Arial" w:cs="Arial" w:eastAsia="Arial"/>
          <w:sz w:val="17"/>
          <w:szCs w:val="17"/>
          <w:color w:val="A8A8A3"/>
          <w:spacing w:val="0"/>
          <w:w w:val="100"/>
          <w:position w:val="-26"/>
        </w:rPr>
        <w:t>·</w:t>
      </w:r>
      <w:r>
        <w:rPr>
          <w:rFonts w:ascii="Arial" w:hAnsi="Arial" w:cs="Arial" w:eastAsia="Arial"/>
          <w:sz w:val="17"/>
          <w:szCs w:val="17"/>
          <w:color w:val="A8A8A3"/>
          <w:spacing w:val="14"/>
          <w:w w:val="100"/>
          <w:position w:val="-26"/>
        </w:rPr>
        <w:t> </w:t>
      </w:r>
      <w:r>
        <w:rPr>
          <w:rFonts w:ascii="Arial" w:hAnsi="Arial" w:cs="Arial" w:eastAsia="Arial"/>
          <w:sz w:val="50"/>
          <w:szCs w:val="50"/>
          <w:color w:val="2D2D2D"/>
          <w:spacing w:val="0"/>
          <w:w w:val="57"/>
          <w:position w:val="-45"/>
        </w:rPr>
        <w:t>.</w:t>
      </w:r>
      <w:r>
        <w:rPr>
          <w:rFonts w:ascii="Arial" w:hAnsi="Arial" w:cs="Arial" w:eastAsia="Arial"/>
          <w:sz w:val="50"/>
          <w:szCs w:val="50"/>
          <w:color w:val="2D2D2D"/>
          <w:spacing w:val="0"/>
          <w:w w:val="100"/>
          <w:position w:val="-45"/>
        </w:rPr>
        <w:tab/>
      </w:r>
      <w:r>
        <w:rPr>
          <w:rFonts w:ascii="Arial" w:hAnsi="Arial" w:cs="Arial" w:eastAsia="Arial"/>
          <w:sz w:val="50"/>
          <w:szCs w:val="50"/>
          <w:color w:val="2D2D2D"/>
          <w:spacing w:val="0"/>
          <w:w w:val="100"/>
          <w:position w:val="-45"/>
        </w:rPr>
      </w:r>
      <w:r>
        <w:rPr>
          <w:rFonts w:ascii="Times New Roman" w:hAnsi="Times New Roman" w:cs="Times New Roman" w:eastAsia="Times New Roman"/>
          <w:sz w:val="33"/>
          <w:szCs w:val="33"/>
          <w:color w:val="959595"/>
          <w:spacing w:val="-62"/>
          <w:w w:val="155"/>
          <w:position w:val="-45"/>
        </w:rPr>
        <w:t>/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3" w:equalWidth="0">
            <w:col w:w="475" w:space="5481"/>
            <w:col w:w="3151" w:space="401"/>
            <w:col w:w="2032"/>
          </w:cols>
        </w:sectPr>
      </w:pPr>
      <w:rPr/>
    </w:p>
    <w:p>
      <w:pPr>
        <w:spacing w:before="0" w:after="0" w:line="174" w:lineRule="exact"/>
        <w:ind w:left="4727" w:right="-20"/>
        <w:jc w:val="left"/>
        <w:tabs>
          <w:tab w:pos="8900" w:val="left"/>
          <w:tab w:pos="9800" w:val="left"/>
          <w:tab w:pos="10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7.413239pt;margin-top:4.088223pt;width:.1pt;height:11.596192pt;mso-position-horizontal-relative:page;mso-position-vertical-relative:paragraph;z-index:-16002" coordorigin="9948,82" coordsize="2,232">
            <v:shape style="position:absolute;left:9948;top:82;width:2;height:232" coordorigin="9948,82" coordsize="0,232" path="m9948,314l9948,82e" filled="f" stroked="t" strokeweight="3.298465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800018pt;margin-top:-5.963275pt;width:3.24972pt;height:8.5pt;mso-position-horizontal-relative:page;mso-position-vertical-relative:paragraph;z-index:-15999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17"/>
                      <w:szCs w:val="17"/>
                      <w:color w:val="313657"/>
                      <w:spacing w:val="0"/>
                      <w:w w:val="107"/>
                    </w:rPr>
                    <w:t>"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RTÜRK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5D5D5D"/>
          <w:spacing w:val="1"/>
          <w:w w:val="100"/>
          <w:position w:val="-4"/>
        </w:rPr>
        <w:t>M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>u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65"/>
          <w:position w:val="-4"/>
        </w:rPr>
        <w:t>ttQ</w:t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D5D5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0"/>
          <w:w w:val="100"/>
          <w:i/>
          <w:position w:val="-4"/>
        </w:rPr>
        <w:t>Qii</w:t>
      </w:r>
      <w:r>
        <w:rPr>
          <w:rFonts w:ascii="Times New Roman" w:hAnsi="Times New Roman" w:cs="Times New Roman" w:eastAsia="Times New Roman"/>
          <w:sz w:val="16"/>
          <w:szCs w:val="16"/>
          <w:color w:val="494949"/>
          <w:spacing w:val="1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64"/>
          <w:i/>
          <w:position w:val="-4"/>
        </w:rPr>
        <w:t>·: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0"/>
          <w:w w:val="64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6E6E"/>
          <w:spacing w:val="3"/>
          <w:w w:val="64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4"/>
          <w:position w:val="-4"/>
        </w:rPr>
        <w:t>1J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7" w:lineRule="exact"/>
        <w:ind w:right="1493"/>
        <w:jc w:val="right"/>
        <w:tabs>
          <w:tab w:pos="260" w:val="left"/>
        </w:tabs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18"/>
          <w:szCs w:val="18"/>
          <w:color w:val="2D2D2D"/>
          <w:w w:val="132"/>
          <w:position w:val="-31"/>
        </w:rPr>
        <w:t>'</w:t>
      </w:r>
      <w:r>
        <w:rPr>
          <w:rFonts w:ascii="Arial" w:hAnsi="Arial" w:cs="Arial" w:eastAsia="Arial"/>
          <w:sz w:val="18"/>
          <w:szCs w:val="18"/>
          <w:color w:val="2D2D2D"/>
          <w:w w:val="100"/>
          <w:position w:val="-31"/>
        </w:rPr>
        <w:tab/>
      </w:r>
      <w:r>
        <w:rPr>
          <w:rFonts w:ascii="Arial" w:hAnsi="Arial" w:cs="Arial" w:eastAsia="Arial"/>
          <w:sz w:val="18"/>
          <w:szCs w:val="18"/>
          <w:color w:val="2D2D2D"/>
          <w:w w:val="100"/>
          <w:position w:val="-31"/>
        </w:rPr>
      </w:r>
      <w:r>
        <w:rPr>
          <w:rFonts w:ascii="Arial" w:hAnsi="Arial" w:cs="Arial" w:eastAsia="Arial"/>
          <w:sz w:val="50"/>
          <w:szCs w:val="50"/>
          <w:color w:val="2D2D2D"/>
          <w:spacing w:val="0"/>
          <w:w w:val="57"/>
          <w:position w:val="-31"/>
        </w:rPr>
        <w:t>.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380" w:bottom="280" w:left="14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70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828285"/>
          <w:w w:val="80"/>
        </w:rPr>
        <w:t>A</w:t>
      </w:r>
      <w:r>
        <w:rPr>
          <w:rFonts w:ascii="Arial" w:hAnsi="Arial" w:cs="Arial" w:eastAsia="Arial"/>
          <w:sz w:val="26"/>
          <w:szCs w:val="26"/>
          <w:color w:val="828285"/>
          <w:spacing w:val="-7"/>
          <w:w w:val="81"/>
        </w:rPr>
        <w:t>b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6"/>
        </w:rPr>
        <w:t>dı.ı</w:t>
      </w:r>
      <w:r>
        <w:rPr>
          <w:rFonts w:ascii="Arial" w:hAnsi="Arial" w:cs="Arial" w:eastAsia="Arial"/>
          <w:sz w:val="26"/>
          <w:szCs w:val="26"/>
          <w:color w:val="2D2D2D"/>
          <w:spacing w:val="-19"/>
          <w:w w:val="76"/>
        </w:rPr>
        <w:t>ı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66"/>
        </w:rPr>
        <w:t>-.</w:t>
      </w:r>
      <w:r>
        <w:rPr>
          <w:rFonts w:ascii="Arial" w:hAnsi="Arial" w:cs="Arial" w:eastAsia="Arial"/>
          <w:sz w:val="26"/>
          <w:szCs w:val="26"/>
          <w:color w:val="5D5D5D"/>
          <w:spacing w:val="-55"/>
          <w:w w:val="66"/>
        </w:rPr>
        <w:t>.</w:t>
      </w:r>
      <w:r>
        <w:rPr>
          <w:rFonts w:ascii="Arial" w:hAnsi="Arial" w:cs="Arial" w:eastAsia="Arial"/>
          <w:sz w:val="26"/>
          <w:szCs w:val="26"/>
          <w:color w:val="5D5D5D"/>
          <w:spacing w:val="0"/>
          <w:w w:val="83"/>
        </w:rPr>
        <w:t>OPÇt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74" w:after="0" w:line="240" w:lineRule="auto"/>
        <w:ind w:left="2237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828285"/>
          <w:spacing w:val="-62"/>
          <w:w w:val="149"/>
        </w:rPr>
        <w:t>i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83"/>
        </w:rPr>
        <w:t>mir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91" w:after="0" w:line="47" w:lineRule="atLeast"/>
        <w:ind w:left="359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</w:rPr>
        <w:t>ro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242" w:right="-101"/>
        <w:jc w:val="lef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D5070"/>
          <w:spacing w:val="0"/>
          <w:w w:val="143"/>
          <w:i/>
          <w:position w:val="-21"/>
        </w:rPr>
        <w:t>/!?A.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7" w:lineRule="exact"/>
        <w:ind w:left="-35" w:right="-55"/>
        <w:jc w:val="center"/>
        <w:tabs>
          <w:tab w:pos="56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828285"/>
          <w:spacing w:val="0"/>
          <w:w w:val="16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28285"/>
          <w:spacing w:val="-12"/>
          <w:w w:val="16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66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0"/>
          <w:w w:val="16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42"/>
          <w:w w:val="16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i/>
          <w:position w:val="-1"/>
        </w:rPr>
        <w:t>lı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-26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5"/>
          <w:i/>
          <w:position w:val="-1"/>
        </w:rPr>
        <w:t>t-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75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2D2D2D"/>
          <w:spacing w:val="0"/>
          <w:w w:val="295"/>
          <w:position w:val="3"/>
        </w:rPr>
        <w:t>..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264" w:right="43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w w:val="166"/>
        </w:rPr>
        <w:t>.-</w:t>
      </w:r>
      <w:r>
        <w:rPr>
          <w:rFonts w:ascii="Times New Roman" w:hAnsi="Times New Roman" w:cs="Times New Roman" w:eastAsia="Times New Roman"/>
          <w:sz w:val="17"/>
          <w:szCs w:val="17"/>
          <w:color w:val="959595"/>
          <w:w w:val="10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0"/>
          <w:w w:val="82"/>
          <w:position w:val="-4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ABABA"/>
          <w:spacing w:val="-7"/>
          <w:w w:val="82"/>
          <w:position w:val="-4"/>
        </w:rPr>
        <w:t> </w:t>
      </w:r>
      <w:r>
        <w:rPr>
          <w:rFonts w:ascii="Arial" w:hAnsi="Arial" w:cs="Arial" w:eastAsia="Arial"/>
          <w:sz w:val="6"/>
          <w:szCs w:val="6"/>
          <w:color w:val="A8A8A3"/>
          <w:spacing w:val="0"/>
          <w:w w:val="175"/>
          <w:i/>
          <w:position w:val="0"/>
        </w:rPr>
        <w:t>J'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140" w:right="240"/>
          <w:cols w:num="4" w:equalWidth="0">
            <w:col w:w="3481" w:space="1386"/>
            <w:col w:w="1406" w:space="2896"/>
            <w:col w:w="996" w:space="165"/>
            <w:col w:w="1210"/>
          </w:cols>
        </w:sectPr>
      </w:pPr>
      <w:rPr/>
    </w:p>
    <w:p>
      <w:pPr>
        <w:spacing w:before="0" w:after="0" w:line="318" w:lineRule="exact"/>
        <w:ind w:left="321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pict>
          <v:group style="position:absolute;margin-left:11.52pt;margin-top:30.360001pt;width:568.560012pt;height:760.200002pt;mso-position-horizontal-relative:page;mso-position-vertical-relative:page;z-index:-16008" coordorigin="230,607" coordsize="11371,15204">
            <v:group style="position:absolute;left:240;top:638;width:7186;height:2" coordorigin="240,638" coordsize="7186,2">
              <v:shape style="position:absolute;left:240;top:638;width:7186;height:2" coordorigin="240,638" coordsize="7186,0" path="m240,638l7426,638e" filled="f" stroked="t" strokeweight=".48pt" strokecolor="#343434">
                <v:path arrowok="t"/>
              </v:shape>
            </v:group>
            <v:group style="position:absolute;left:245;top:634;width:2;height:1133" coordorigin="245,634" coordsize="2,1133">
              <v:shape style="position:absolute;left:245;top:634;width:2;height:1133" coordorigin="245,634" coordsize="0,1133" path="m245,1766l245,634e" filled="f" stroked="t" strokeweight=".48pt" strokecolor="#ACACAC">
                <v:path arrowok="t"/>
              </v:shape>
            </v:group>
            <v:group style="position:absolute;left:2165;top:634;width:2;height:1507" coordorigin="2165,634" coordsize="2,1507">
              <v:shape style="position:absolute;left:2165;top:634;width:2;height:1507" coordorigin="2165,634" coordsize="0,1507" path="m2165,2141l2165,634e" filled="f" stroked="t" strokeweight=".48pt" strokecolor="#545454">
                <v:path arrowok="t"/>
              </v:shape>
            </v:group>
            <v:group style="position:absolute;left:7142;top:634;width:845;height:2" coordorigin="7142,634" coordsize="845,2">
              <v:shape style="position:absolute;left:7142;top:634;width:845;height:2" coordorigin="7142,634" coordsize="845,0" path="m7142,634l7987,634e" filled="f" stroked="t" strokeweight=".72pt" strokecolor="#575757">
                <v:path arrowok="t"/>
              </v:shape>
            </v:group>
            <v:group style="position:absolute;left:240;top:634;width:11318;height:2" coordorigin="240,634" coordsize="11318,2">
              <v:shape style="position:absolute;left:240;top:634;width:11318;height:2" coordorigin="240,634" coordsize="11318,0" path="m240,634l11558,634e" filled="f" stroked="t" strokeweight=".72pt" strokecolor="#383838">
                <v:path arrowok="t"/>
              </v:shape>
            </v:group>
            <v:group style="position:absolute;left:8438;top:638;width:3120;height:2" coordorigin="8438,638" coordsize="3120,2">
              <v:shape style="position:absolute;left:8438;top:638;width:3120;height:2" coordorigin="8438,638" coordsize="3120,0" path="m8438,638l11558,638e" filled="f" stroked="t" strokeweight=".48pt" strokecolor="#343434">
                <v:path arrowok="t"/>
              </v:shape>
            </v:group>
            <v:group style="position:absolute;left:9221;top:634;width:2;height:1032" coordorigin="9221,634" coordsize="2,1032">
              <v:shape style="position:absolute;left:9221;top:634;width:2;height:1032" coordorigin="9221,634" coordsize="0,1032" path="m9221,1666l9221,634e" filled="f" stroked="t" strokeweight=".48pt" strokecolor="#2F2F2F">
                <v:path arrowok="t"/>
              </v:shape>
            </v:group>
            <v:group style="position:absolute;left:11554;top:634;width:2;height:523" coordorigin="11554,634" coordsize="2,523">
              <v:shape style="position:absolute;left:11554;top:634;width:2;height:523" coordorigin="11554,634" coordsize="0,523" path="m11554,1157l11554,634e" filled="f" stroked="t" strokeweight=".48pt" strokecolor="#3B3B3B">
                <v:path arrowok="t"/>
              </v:shape>
            </v:group>
            <v:group style="position:absolute;left:2165;top:1099;width:2;height:389" coordorigin="2165,1099" coordsize="2,389">
              <v:shape style="position:absolute;left:2165;top:1099;width:2;height:389" coordorigin="2165,1099" coordsize="0,389" path="m2165,1488l2165,1099e" filled="f" stroked="t" strokeweight=".48pt" strokecolor="#6B6B6B">
                <v:path arrowok="t"/>
              </v:shape>
            </v:group>
            <v:group style="position:absolute;left:11558;top:634;width:2;height:2246" coordorigin="11558,634" coordsize="2,2246">
              <v:shape style="position:absolute;left:11558;top:634;width:2;height:2246" coordorigin="11558,634" coordsize="0,2246" path="m11558,2880l11558,634e" filled="f" stroked="t" strokeweight=".72pt" strokecolor="#5B5B5B">
                <v:path arrowok="t"/>
              </v:shape>
            </v:group>
            <v:group style="position:absolute;left:240;top:2131;width:3984;height:2" coordorigin="240,2131" coordsize="3984,2">
              <v:shape style="position:absolute;left:240;top:2131;width:3984;height:2" coordorigin="240,2131" coordsize="3984,0" path="m240,2131l4224,2131e" filled="f" stroked="t" strokeweight=".96pt" strokecolor="#575757">
                <v:path arrowok="t"/>
              </v:shape>
            </v:group>
            <v:group style="position:absolute;left:245;top:653;width:2;height:14803" coordorigin="245,653" coordsize="2,14803">
              <v:shape style="position:absolute;left:245;top:653;width:2;height:14803" coordorigin="245,653" coordsize="0,14803" path="m245,15456l245,653e" filled="f" stroked="t" strokeweight=".72pt" strokecolor="#606060">
                <v:path arrowok="t"/>
              </v:shape>
            </v:group>
            <v:group style="position:absolute;left:3845;top:2126;width:6245;height:2" coordorigin="3845,2126" coordsize="6245,2">
              <v:shape style="position:absolute;left:3845;top:2126;width:6245;height:2" coordorigin="3845,2126" coordsize="6245,0" path="m3845,2126l10090,2126e" filled="f" stroked="t" strokeweight=".48pt" strokecolor="#2F2F2F">
                <v:path arrowok="t"/>
              </v:shape>
            </v:group>
            <v:group style="position:absolute;left:9226;top:1608;width:2;height:523" coordorigin="9226,1608" coordsize="2,523">
              <v:shape style="position:absolute;left:9226;top:1608;width:2;height:523" coordorigin="9226,1608" coordsize="0,523" path="m9226,2131l9226,1608e" filled="f" stroked="t" strokeweight=".96pt" strokecolor="#545454">
                <v:path arrowok="t"/>
              </v:shape>
            </v:group>
            <v:group style="position:absolute;left:10061;top:2117;width:1507;height:2" coordorigin="10061,2117" coordsize="1507,2">
              <v:shape style="position:absolute;left:10061;top:2117;width:1507;height:2" coordorigin="10061,2117" coordsize="1507,0" path="m10061,2117l11568,2117e" filled="f" stroked="t" strokeweight=".48pt" strokecolor="#3B3B3B">
                <v:path arrowok="t"/>
              </v:shape>
            </v:group>
            <v:group style="position:absolute;left:240;top:2371;width:5357;height:2" coordorigin="240,2371" coordsize="5357,2">
              <v:shape style="position:absolute;left:240;top:2371;width:5357;height:2" coordorigin="240,2371" coordsize="5357,0" path="m240,2371l5597,2371e" filled="f" stroked="t" strokeweight=".96pt" strokecolor="#545454">
                <v:path arrowok="t"/>
              </v:shape>
            </v:group>
            <v:group style="position:absolute;left:245;top:2064;width:2;height:370" coordorigin="245,2064" coordsize="2,370">
              <v:shape style="position:absolute;left:245;top:2064;width:2;height:370" coordorigin="245,2064" coordsize="0,370" path="m245,2434l245,2064e" filled="f" stroked="t" strokeweight=".96pt" strokecolor="#4B4B4B">
                <v:path arrowok="t"/>
              </v:shape>
            </v:group>
            <v:group style="position:absolute;left:3245;top:2122;width:2;height:499" coordorigin="3245,2122" coordsize="2,499">
              <v:shape style="position:absolute;left:3245;top:2122;width:2;height:499" coordorigin="3245,2122" coordsize="0,499" path="m3245,2621l3245,2122e" filled="f" stroked="t" strokeweight=".96pt" strokecolor="#4B4B4B">
                <v:path arrowok="t"/>
              </v:shape>
            </v:group>
            <v:group style="position:absolute;left:5568;top:2374;width:6000;height:2" coordorigin="5568,2374" coordsize="6000,2">
              <v:shape style="position:absolute;left:5568;top:2374;width:6000;height:2" coordorigin="5568,2374" coordsize="6000,0" path="m5568,2374l11568,2374e" filled="f" stroked="t" strokeweight=".72pt" strokecolor="#606060">
                <v:path arrowok="t"/>
              </v:shape>
            </v:group>
            <v:group style="position:absolute;left:240;top:2611;width:5357;height:2" coordorigin="240,2611" coordsize="5357,2">
              <v:shape style="position:absolute;left:240;top:2611;width:5357;height:2" coordorigin="240,2611" coordsize="5357,0" path="m240,2611l5597,2611e" filled="f" stroked="t" strokeweight=".96pt" strokecolor="#575757">
                <v:path arrowok="t"/>
              </v:shape>
            </v:group>
            <v:group style="position:absolute;left:5568;top:2597;width:2899;height:2" coordorigin="5568,2597" coordsize="2899,2">
              <v:shape style="position:absolute;left:5568;top:2597;width:2899;height:2" coordorigin="5568,2597" coordsize="2899,0" path="m5568,2597l8467,2597e" filled="f" stroked="t" strokeweight=".96pt" strokecolor="#3B3B3B">
                <v:path arrowok="t"/>
              </v:shape>
            </v:group>
            <v:group style="position:absolute;left:6298;top:2611;width:5270;height:2" coordorigin="6298,2611" coordsize="5270,2">
              <v:shape style="position:absolute;left:6298;top:2611;width:5270;height:2" coordorigin="6298,2611" coordsize="5270,0" path="m6298,2611l11568,2611e" filled="f" stroked="t" strokeweight=".96pt" strokecolor="#676767">
                <v:path arrowok="t"/>
              </v:shape>
            </v:group>
            <v:group style="position:absolute;left:240;top:2856;width:3355;height:2" coordorigin="240,2856" coordsize="3355,2">
              <v:shape style="position:absolute;left:240;top:2856;width:3355;height:2" coordorigin="240,2856" coordsize="3355,0" path="m240,2856l3595,2856e" filled="f" stroked="t" strokeweight=".48pt" strokecolor="#2F2F2F">
                <v:path arrowok="t"/>
              </v:shape>
            </v:group>
            <v:group style="position:absolute;left:3494;top:2851;width:8074;height:2" coordorigin="3494,2851" coordsize="8074,2">
              <v:shape style="position:absolute;left:3494;top:2851;width:8074;height:2" coordorigin="3494,2851" coordsize="8074,0" path="m3494,2851l11568,2851e" filled="f" stroked="t" strokeweight=".96pt" strokecolor="#606060">
                <v:path arrowok="t"/>
              </v:shape>
            </v:group>
            <v:group style="position:absolute;left:240;top:3096;width:3355;height:2" coordorigin="240,3096" coordsize="3355,2">
              <v:shape style="position:absolute;left:240;top:3096;width:3355;height:2" coordorigin="240,3096" coordsize="3355,0" path="m240,3096l3595,3096e" filled="f" stroked="t" strokeweight=".48pt" strokecolor="#2F2F2F">
                <v:path arrowok="t"/>
              </v:shape>
            </v:group>
            <v:group style="position:absolute;left:3379;top:3091;width:8194;height:2" coordorigin="3379,3091" coordsize="8194,2">
              <v:shape style="position:absolute;left:3379;top:3091;width:8194;height:2" coordorigin="3379,3091" coordsize="8194,0" path="m3379,3091l11573,3091e" filled="f" stroked="t" strokeweight=".96pt" strokecolor="#606060">
                <v:path arrowok="t"/>
              </v:shape>
            </v:group>
            <v:group style="position:absolute;left:11563;top:2803;width:2;height:566" coordorigin="11563,2803" coordsize="2,566">
              <v:shape style="position:absolute;left:11563;top:2803;width:2;height:566" coordorigin="11563,2803" coordsize="0,566" path="m11563,3370l11563,2803e" filled="f" stroked="t" strokeweight=".48pt" strokecolor="#3F3F3F">
                <v:path arrowok="t"/>
              </v:shape>
            </v:group>
            <v:group style="position:absolute;left:240;top:3336;width:3662;height:2" coordorigin="240,3336" coordsize="3662,2">
              <v:shape style="position:absolute;left:240;top:3336;width:3662;height:2" coordorigin="240,3336" coordsize="3662,0" path="m240,3336l3902,3336e" filled="f" stroked="t" strokeweight=".48pt" strokecolor="#282828">
                <v:path arrowok="t"/>
              </v:shape>
            </v:group>
            <v:group style="position:absolute;left:3845;top:3331;width:6331;height:2" coordorigin="3845,3331" coordsize="6331,2">
              <v:shape style="position:absolute;left:3845;top:3331;width:6331;height:2" coordorigin="3845,3331" coordsize="6331,0" path="m3845,3331l10176,3331e" filled="f" stroked="t" strokeweight=".96pt" strokecolor="#575757">
                <v:path arrowok="t"/>
              </v:shape>
            </v:group>
            <v:group style="position:absolute;left:10032;top:3336;width:1536;height:2" coordorigin="10032,3336" coordsize="1536,2">
              <v:shape style="position:absolute;left:10032;top:3336;width:1536;height:2" coordorigin="10032,3336" coordsize="1536,0" path="m10032,3336l11568,3336e" filled="f" stroked="t" strokeweight=".48pt" strokecolor="#484848">
                <v:path arrowok="t"/>
              </v:shape>
            </v:group>
            <v:group style="position:absolute;left:3725;top:3322;width:2;height:768" coordorigin="3725,3322" coordsize="2,768">
              <v:shape style="position:absolute;left:3725;top:3322;width:2;height:768" coordorigin="3725,3322" coordsize="0,768" path="m3725,4090l3725,3322e" filled="f" stroked="t" strokeweight=".96pt" strokecolor="#4B4B4B">
                <v:path arrowok="t"/>
              </v:shape>
            </v:group>
            <v:group style="position:absolute;left:6965;top:3322;width:2;height:768" coordorigin="6965,3322" coordsize="2,768">
              <v:shape style="position:absolute;left:6965;top:3322;width:2;height:768" coordorigin="6965,3322" coordsize="0,768" path="m6965,4090l6965,3322e" filled="f" stroked="t" strokeweight=".48pt" strokecolor="#3B3B3B">
                <v:path arrowok="t"/>
              </v:shape>
            </v:group>
            <v:group style="position:absolute;left:6960;top:3571;width:4613;height:2" coordorigin="6960,3571" coordsize="4613,2">
              <v:shape style="position:absolute;left:6960;top:3571;width:4613;height:2" coordorigin="6960,3571" coordsize="4613,0" path="m6960,3571l11573,3571e" filled="f" stroked="t" strokeweight=".96pt" strokecolor="#676767">
                <v:path arrowok="t"/>
              </v:shape>
            </v:group>
            <v:group style="position:absolute;left:3691;top:3768;width:3264;height:2" coordorigin="3691,3768" coordsize="3264,2">
              <v:shape style="position:absolute;left:3691;top:3768;width:3264;height:2" coordorigin="3691,3768" coordsize="3264,0" path="m3691,3768l6955,3768e" filled="f" stroked="t" strokeweight=".48pt" strokecolor="#747474">
                <v:path arrowok="t"/>
              </v:shape>
            </v:group>
            <v:group style="position:absolute;left:6682;top:4080;width:4896;height:2" coordorigin="6682,4080" coordsize="4896,2">
              <v:shape style="position:absolute;left:6682;top:4080;width:4896;height:2" coordorigin="6682,4080" coordsize="4896,0" path="m6682,4080l11578,4080e" filled="f" stroked="t" strokeweight=".96pt" strokecolor="#646464">
                <v:path arrowok="t"/>
              </v:shape>
            </v:group>
            <v:group style="position:absolute;left:11568;top:614;width:2;height:6518" coordorigin="11568,614" coordsize="2,6518">
              <v:shape style="position:absolute;left:11568;top:614;width:2;height:6518" coordorigin="11568,614" coordsize="0,6518" path="m11568,7133l11568,614e" filled="f" stroked="t" strokeweight=".72pt" strokecolor="#5B5B5B">
                <v:path arrowok="t"/>
              </v:shape>
            </v:group>
            <v:group style="position:absolute;left:240;top:4085;width:1267;height:2" coordorigin="240,4085" coordsize="1267,2">
              <v:shape style="position:absolute;left:240;top:4085;width:1267;height:2" coordorigin="240,4085" coordsize="1267,0" path="m240,4085l1507,4085e" filled="f" stroked="t" strokeweight=".48pt" strokecolor="#383838">
                <v:path arrowok="t"/>
              </v:shape>
            </v:group>
            <v:group style="position:absolute;left:1450;top:4075;width:5534;height:2" coordorigin="1450,4075" coordsize="5534,2">
              <v:shape style="position:absolute;left:1450;top:4075;width:5534;height:2" coordorigin="1450,4075" coordsize="5534,0" path="m1450,4075l6984,4075e" filled="f" stroked="t" strokeweight=".96pt" strokecolor="#4B4B4B">
                <v:path arrowok="t"/>
              </v:shape>
            </v:group>
            <v:group style="position:absolute;left:240;top:4330;width:2371;height:2" coordorigin="240,4330" coordsize="2371,2">
              <v:shape style="position:absolute;left:240;top:4330;width:2371;height:2" coordorigin="240,4330" coordsize="2371,0" path="m240,4330l2611,4330e" filled="f" stroked="t" strokeweight=".96pt" strokecolor="#575757">
                <v:path arrowok="t"/>
              </v:shape>
            </v:group>
            <v:group style="position:absolute;left:2170;top:4080;width:2;height:499" coordorigin="2170,4080" coordsize="2,499">
              <v:shape style="position:absolute;left:2170;top:4080;width:2;height:499" coordorigin="2170,4080" coordsize="0,499" path="m2170,4579l2170,4080e" filled="f" stroked="t" strokeweight=".96pt" strokecolor="#575757">
                <v:path arrowok="t"/>
              </v:shape>
            </v:group>
            <v:group style="position:absolute;left:2112;top:4325;width:2741;height:2" coordorigin="2112,4325" coordsize="2741,2">
              <v:shape style="position:absolute;left:2112;top:4325;width:2741;height:2" coordorigin="2112,4325" coordsize="2741,0" path="m2112,4325l4853,4325e" filled="f" stroked="t" strokeweight=".48pt" strokecolor="#2B2B2B">
                <v:path arrowok="t"/>
              </v:shape>
            </v:group>
            <v:group style="position:absolute;left:4762;top:4320;width:6811;height:2" coordorigin="4762,4320" coordsize="6811,2">
              <v:shape style="position:absolute;left:4762;top:4320;width:6811;height:2" coordorigin="4762,4320" coordsize="6811,0" path="m4762,4320l11573,4320e" filled="f" stroked="t" strokeweight=".96pt" strokecolor="#646464">
                <v:path arrowok="t"/>
              </v:shape>
            </v:group>
            <v:group style="position:absolute;left:2160;top:4565;width:9418;height:2" coordorigin="2160,4565" coordsize="9418,2">
              <v:shape style="position:absolute;left:2160;top:4565;width:9418;height:2" coordorigin="2160,4565" coordsize="9418,0" path="m2160,4565l11578,4565e" filled="f" stroked="t" strokeweight=".48pt" strokecolor="#2F2F2F">
                <v:path arrowok="t"/>
              </v:shape>
            </v:group>
            <v:group style="position:absolute;left:250;top:4522;width:2;height:312" coordorigin="250,4522" coordsize="2,312">
              <v:shape style="position:absolute;left:250;top:4522;width:2;height:312" coordorigin="250,4522" coordsize="0,312" path="m250,4834l250,4522e" filled="f" stroked="t" strokeweight=".96pt" strokecolor="#707070">
                <v:path arrowok="t"/>
              </v:shape>
            </v:group>
            <v:group style="position:absolute;left:2165;top:4080;width:2;height:11050" coordorigin="2165,4080" coordsize="2,11050">
              <v:shape style="position:absolute;left:2165;top:4080;width:2;height:11050" coordorigin="2165,4080" coordsize="0,11050" path="m2165,15130l2165,4080e" filled="f" stroked="t" strokeweight=".72pt" strokecolor="#545454">
                <v:path arrowok="t"/>
              </v:shape>
            </v:group>
            <v:group style="position:absolute;left:4824;top:4550;width:2;height:1099" coordorigin="4824,4550" coordsize="2,1099">
              <v:shape style="position:absolute;left:4824;top:4550;width:2;height:1099" coordorigin="4824,4550" coordsize="0,1099" path="m4824,5650l4824,4550e" filled="f" stroked="t" strokeweight=".48pt" strokecolor="#1C1C1C">
                <v:path arrowok="t"/>
              </v:shape>
            </v:group>
            <v:group style="position:absolute;left:4814;top:4805;width:5602;height:2" coordorigin="4814,4805" coordsize="5602,2">
              <v:shape style="position:absolute;left:4814;top:4805;width:5602;height:2" coordorigin="4814,4805" coordsize="5602,0" path="m4814,4805l10416,4805e" filled="f" stroked="t" strokeweight=".48pt" strokecolor="#0F0F0F">
                <v:path arrowok="t"/>
              </v:shape>
            </v:group>
            <v:group style="position:absolute;left:7742;top:4541;width:2;height:269" coordorigin="7742,4541" coordsize="2,269">
              <v:shape style="position:absolute;left:7742;top:4541;width:2;height:269" coordorigin="7742,4541" coordsize="0,269" path="m7742,4810l7742,4541e" filled="f" stroked="t" strokeweight=".48pt" strokecolor="#545454">
                <v:path arrowok="t"/>
              </v:shape>
            </v:group>
            <v:group style="position:absolute;left:10416;top:4805;width:1152;height:2" coordorigin="10416,4805" coordsize="1152,2">
              <v:shape style="position:absolute;left:10416;top:4805;width:1152;height:2" coordorigin="10416,4805" coordsize="1152,0" path="m10416,4805l11568,4805e" filled="f" stroked="t" strokeweight=".48pt" strokecolor="#545454">
                <v:path arrowok="t"/>
              </v:shape>
            </v:group>
            <v:group style="position:absolute;left:4819;top:5059;width:2054;height:2" coordorigin="4819,5059" coordsize="2054,2">
              <v:shape style="position:absolute;left:4819;top:5059;width:2054;height:2" coordorigin="4819,5059" coordsize="2054,0" path="m4819,5059l6874,5059e" filled="f" stroked="t" strokeweight="1.2pt" strokecolor="#282828">
                <v:path arrowok="t"/>
              </v:shape>
            </v:group>
            <v:group style="position:absolute;left:6950;top:5059;width:3466;height:2" coordorigin="6950,5059" coordsize="3466,2">
              <v:shape style="position:absolute;left:6950;top:5059;width:3466;height:2" coordorigin="6950,5059" coordsize="3466,0" path="m6950,5059l10416,5059e" filled="f" stroked="t" strokeweight=".48pt" strokecolor="#000000">
                <v:path arrowok="t"/>
              </v:shape>
            </v:group>
            <v:group style="position:absolute;left:10416;top:5059;width:1152;height:2" coordorigin="10416,5059" coordsize="1152,2">
              <v:shape style="position:absolute;left:10416;top:5059;width:1152;height:2" coordorigin="10416,5059" coordsize="1152,0" path="m10416,5059l11568,5059e" filled="f" stroked="t" strokeweight=".48pt" strokecolor="#606060">
                <v:path arrowok="t"/>
              </v:shape>
            </v:group>
            <v:group style="position:absolute;left:2165;top:5030;width:2;height:389" coordorigin="2165,5030" coordsize="2,389">
              <v:shape style="position:absolute;left:2165;top:5030;width:2;height:389" coordorigin="2165,5030" coordsize="0,389" path="m2165,5419l2165,5030e" filled="f" stroked="t" strokeweight=".48pt" strokecolor="#1C1C1C">
                <v:path arrowok="t"/>
              </v:shape>
            </v:group>
            <v:group style="position:absolute;left:4819;top:5381;width:6758;height:2" coordorigin="4819,5381" coordsize="6758,2">
              <v:shape style="position:absolute;left:4819;top:5381;width:6758;height:2" coordorigin="4819,5381" coordsize="6758,0" path="m4819,5381l11578,5381e" filled="f" stroked="t" strokeweight=".48pt" strokecolor="#2F2F2F">
                <v:path arrowok="t"/>
              </v:shape>
            </v:group>
            <v:group style="position:absolute;left:2160;top:5626;width:5285;height:2" coordorigin="2160,5626" coordsize="5285,2">
              <v:shape style="position:absolute;left:2160;top:5626;width:5285;height:2" coordorigin="2160,5626" coordsize="5285,0" path="m2160,5626l7445,5626e" filled="f" stroked="t" strokeweight=".96pt" strokecolor="#575757">
                <v:path arrowok="t"/>
              </v:shape>
            </v:group>
            <v:group style="position:absolute;left:7397;top:5611;width:3019;height:2" coordorigin="7397,5611" coordsize="3019,2">
              <v:shape style="position:absolute;left:7397;top:5611;width:3019;height:2" coordorigin="7397,5611" coordsize="3019,0" path="m7397,5611l10416,5611e" filled="f" stroked="t" strokeweight=".48pt" strokecolor="#3B3B3B">
                <v:path arrowok="t"/>
              </v:shape>
            </v:group>
            <v:group style="position:absolute;left:10416;top:5611;width:1152;height:2" coordorigin="10416,5611" coordsize="1152,2">
              <v:shape style="position:absolute;left:10416;top:5611;width:1152;height:2" coordorigin="10416,5611" coordsize="1152,0" path="m10416,5611l11568,5611e" filled="f" stroked="t" strokeweight=".48pt" strokecolor="#545454">
                <v:path arrowok="t"/>
              </v:shape>
            </v:group>
            <v:group style="position:absolute;left:240;top:5870;width:1944;height:2" coordorigin="240,5870" coordsize="1944,2">
              <v:shape style="position:absolute;left:240;top:5870;width:1944;height:2" coordorigin="240,5870" coordsize="1944,0" path="m240,5870l2184,5870e" filled="f" stroked="t" strokeweight=".48pt" strokecolor="#232323">
                <v:path arrowok="t"/>
              </v:shape>
            </v:group>
            <v:group style="position:absolute;left:2117;top:5866;width:1613;height:2" coordorigin="2117,5866" coordsize="1613,2">
              <v:shape style="position:absolute;left:2117;top:5866;width:1613;height:2" coordorigin="2117,5866" coordsize="1613,0" path="m2117,5866l3730,5866e" filled="f" stroked="t" strokeweight=".72pt" strokecolor="#3F3F3F">
                <v:path arrowok="t"/>
              </v:shape>
            </v:group>
            <v:group style="position:absolute;left:3672;top:5866;width:1190;height:2" coordorigin="3672,5866" coordsize="1190,2">
              <v:shape style="position:absolute;left:3672;top:5866;width:1190;height:2" coordorigin="3672,5866" coordsize="1190,0" path="m3672,5866l4862,5866e" filled="f" stroked="t" strokeweight=".96pt" strokecolor="#575757">
                <v:path arrowok="t"/>
              </v:shape>
            </v:group>
            <v:group style="position:absolute;left:4824;top:5573;width:2;height:336" coordorigin="4824,5573" coordsize="2,336">
              <v:shape style="position:absolute;left:4824;top:5573;width:2;height:336" coordorigin="4824,5573" coordsize="0,336" path="m4824,5909l4824,5573e" filled="f" stroked="t" strokeweight=".72pt" strokecolor="#343434">
                <v:path arrowok="t"/>
              </v:shape>
            </v:group>
            <v:group style="position:absolute;left:4786;top:5866;width:2640;height:2" coordorigin="4786,5866" coordsize="2640,2">
              <v:shape style="position:absolute;left:4786;top:5866;width:2640;height:2" coordorigin="4786,5866" coordsize="2640,0" path="m4786,5866l7426,5866e" filled="f" stroked="t" strokeweight=".72pt" strokecolor="#3F3F3F">
                <v:path arrowok="t"/>
              </v:shape>
            </v:group>
            <v:group style="position:absolute;left:7368;top:5861;width:3077;height:2" coordorigin="7368,5861" coordsize="3077,2">
              <v:shape style="position:absolute;left:7368;top:5861;width:3077;height:2" coordorigin="7368,5861" coordsize="3077,0" path="m7368,5861l10445,5861e" filled="f" stroked="t" strokeweight=".48pt" strokecolor="#282828">
                <v:path arrowok="t"/>
              </v:shape>
            </v:group>
            <v:group style="position:absolute;left:10387;top:5861;width:1190;height:2" coordorigin="10387,5861" coordsize="1190,2">
              <v:shape style="position:absolute;left:10387;top:5861;width:1190;height:2" coordorigin="10387,5861" coordsize="1190,0" path="m10387,5861l11578,5861e" filled="f" stroked="t" strokeweight=".48pt" strokecolor="#3B3B3B">
                <v:path arrowok="t"/>
              </v:shape>
            </v:group>
            <v:group style="position:absolute;left:2170;top:5832;width:2;height:4589" coordorigin="2170,5832" coordsize="2,4589">
              <v:shape style="position:absolute;left:2170;top:5832;width:2;height:4589" coordorigin="2170,5832" coordsize="0,4589" path="m2170,10421l2170,5832e" filled="f" stroked="t" strokeweight=".96pt" strokecolor="#5B5B5B">
                <v:path arrowok="t"/>
              </v:shape>
            </v:group>
            <v:group style="position:absolute;left:4829;top:5760;width:2;height:826" coordorigin="4829,5760" coordsize="2,826">
              <v:shape style="position:absolute;left:4829;top:5760;width:2;height:826" coordorigin="4829,5760" coordsize="0,826" path="m4829,6586l4829,5760e" filled="f" stroked="t" strokeweight=".96pt" strokecolor="#545454">
                <v:path arrowok="t"/>
              </v:shape>
            </v:group>
            <v:group style="position:absolute;left:7742;top:5866;width:2;height:245" coordorigin="7742,5866" coordsize="2,245">
              <v:shape style="position:absolute;left:7742;top:5866;width:2;height:245" coordorigin="7742,5866" coordsize="0,245" path="m7742,6110l7742,5866e" filled="f" stroked="t" strokeweight=".48pt" strokecolor="#282828">
                <v:path arrowok="t"/>
              </v:shape>
            </v:group>
            <v:group style="position:absolute;left:2160;top:6346;width:1214;height:2" coordorigin="2160,6346" coordsize="1214,2">
              <v:shape style="position:absolute;left:2160;top:6346;width:1214;height:2" coordorigin="2160,6346" coordsize="1214,0" path="m2160,6346l3374,6346e" filled="f" stroked="t" strokeweight=".96pt" strokecolor="#4B4B4B">
                <v:path arrowok="t"/>
              </v:shape>
            </v:group>
            <v:group style="position:absolute;left:3221;top:6360;width:182;height:2" coordorigin="3221,6360" coordsize="182,2">
              <v:shape style="position:absolute;left:3221;top:6360;width:182;height:2" coordorigin="3221,6360" coordsize="182,0" path="m3221,6360l3403,6360e" filled="f" stroked="t" strokeweight=".96pt" strokecolor="#939393">
                <v:path arrowok="t"/>
              </v:shape>
            </v:group>
            <v:group style="position:absolute;left:3403;top:6360;width:470;height:2" coordorigin="3403,6360" coordsize="470,2">
              <v:shape style="position:absolute;left:3403;top:6360;width:470;height:2" coordorigin="3403,6360" coordsize="470,0" path="m3403,6360l3874,6360e" filled="f" stroked="t" strokeweight=".48pt" strokecolor="#A0A0A0">
                <v:path arrowok="t"/>
              </v:shape>
            </v:group>
            <v:group style="position:absolute;left:3845;top:6341;width:1752;height:2" coordorigin="3845,6341" coordsize="1752,2">
              <v:shape style="position:absolute;left:3845;top:6341;width:1752;height:2" coordorigin="3845,6341" coordsize="1752,0" path="m3845,6341l5597,6341e" filled="f" stroked="t" strokeweight=".48pt" strokecolor="#232323">
                <v:path arrowok="t"/>
              </v:shape>
            </v:group>
            <v:group style="position:absolute;left:5539;top:6341;width:1330;height:2" coordorigin="5539,6341" coordsize="1330,2">
              <v:shape style="position:absolute;left:5539;top:6341;width:1330;height:2" coordorigin="5539,6341" coordsize="1330,0" path="m5539,6341l6869,6341e" filled="f" stroked="t" strokeweight=".48pt" strokecolor="#383838">
                <v:path arrowok="t"/>
              </v:shape>
            </v:group>
            <v:group style="position:absolute;left:6811;top:6336;width:4766;height:2" coordorigin="6811,6336" coordsize="4766,2">
              <v:shape style="position:absolute;left:6811;top:6336;width:4766;height:2" coordorigin="6811,6336" coordsize="4766,0" path="m6811,6336l11578,6336e" filled="f" stroked="t" strokeweight=".96pt" strokecolor="#676767">
                <v:path arrowok="t"/>
              </v:shape>
            </v:group>
            <v:group style="position:absolute;left:7742;top:6110;width:2;height:259" coordorigin="7742,6110" coordsize="2,259">
              <v:shape style="position:absolute;left:7742;top:6110;width:2;height:259" coordorigin="7742,6110" coordsize="0,259" path="m7742,6370l7742,6110e" filled="f" stroked="t" strokeweight=".48pt" strokecolor="#606060">
                <v:path arrowok="t"/>
              </v:shape>
            </v:group>
            <v:group style="position:absolute;left:2160;top:6586;width:3677;height:2" coordorigin="2160,6586" coordsize="3677,2">
              <v:shape style="position:absolute;left:2160;top:6586;width:3677;height:2" coordorigin="2160,6586" coordsize="3677,0" path="m2160,6586l5837,6586e" filled="f" stroked="t" strokeweight=".96pt" strokecolor="#545454">
                <v:path arrowok="t"/>
              </v:shape>
            </v:group>
            <v:group style="position:absolute;left:5568;top:6566;width:1382;height:2" coordorigin="5568,6566" coordsize="1382,2">
              <v:shape style="position:absolute;left:5568;top:6566;width:1382;height:2" coordorigin="5568,6566" coordsize="1382,0" path="m5568,6566l6950,6566e" filled="f" stroked="t" strokeweight=".48pt" strokecolor="#000000">
                <v:path arrowok="t"/>
              </v:shape>
            </v:group>
            <v:group style="position:absolute;left:6922;top:6581;width:3523;height:2" coordorigin="6922,6581" coordsize="3523,2">
              <v:shape style="position:absolute;left:6922;top:6581;width:3523;height:2" coordorigin="6922,6581" coordsize="3523,0" path="m6922,6581l10445,6581e" filled="f" stroked="t" strokeweight=".48pt" strokecolor="#2B2B2B">
                <v:path arrowok="t"/>
              </v:shape>
            </v:group>
            <v:group style="position:absolute;left:7742;top:6350;width:2;height:221" coordorigin="7742,6350" coordsize="2,221">
              <v:shape style="position:absolute;left:7742;top:6350;width:2;height:221" coordorigin="7742,6350" coordsize="0,221" path="m7742,6571l7742,6350e" filled="f" stroked="t" strokeweight=".48pt" strokecolor="#000000">
                <v:path arrowok="t"/>
              </v:shape>
            </v:group>
            <v:group style="position:absolute;left:10387;top:6581;width:1190;height:2" coordorigin="10387,6581" coordsize="1190,2">
              <v:shape style="position:absolute;left:10387;top:6581;width:1190;height:2" coordorigin="10387,6581" coordsize="1190,0" path="m10387,6581l11578,6581e" filled="f" stroked="t" strokeweight=".48pt" strokecolor="#3F3F3F">
                <v:path arrowok="t"/>
              </v:shape>
            </v:group>
            <v:group style="position:absolute;left:240;top:6835;width:1949;height:2" coordorigin="240,6835" coordsize="1949,2">
              <v:shape style="position:absolute;left:240;top:6835;width:1949;height:2" coordorigin="240,6835" coordsize="1949,0" path="m240,6835l2189,6835e" filled="f" stroked="t" strokeweight=".96pt" strokecolor="#575757">
                <v:path arrowok="t"/>
              </v:shape>
            </v:group>
            <v:group style="position:absolute;left:2112;top:6830;width:2741;height:2" coordorigin="2112,6830" coordsize="2741,2">
              <v:shape style="position:absolute;left:2112;top:6830;width:2741;height:2" coordorigin="2112,6830" coordsize="2741,0" path="m2112,6830l4853,6830e" filled="f" stroked="t" strokeweight=".48pt" strokecolor="#2F2F2F">
                <v:path arrowok="t"/>
              </v:shape>
            </v:group>
            <v:group style="position:absolute;left:4795;top:6826;width:6782;height:2" coordorigin="4795,6826" coordsize="6782,2">
              <v:shape style="position:absolute;left:4795;top:6826;width:6782;height:2" coordorigin="4795,6826" coordsize="6782,0" path="m4795,6826l11578,6826e" filled="f" stroked="t" strokeweight=".96pt" strokecolor="#606060">
                <v:path arrowok="t"/>
              </v:shape>
            </v:group>
            <v:group style="position:absolute;left:240;top:7306;width:3518;height:2" coordorigin="240,7306" coordsize="3518,2">
              <v:shape style="position:absolute;left:240;top:7306;width:3518;height:2" coordorigin="240,7306" coordsize="3518,0" path="m240,7306l3758,7306e" filled="f" stroked="t" strokeweight=".96pt" strokecolor="#575757">
                <v:path arrowok="t"/>
              </v:shape>
            </v:group>
            <v:group style="position:absolute;left:3701;top:7291;width:782;height:2" coordorigin="3701,7291" coordsize="782,2">
              <v:shape style="position:absolute;left:3701;top:7291;width:782;height:2" coordorigin="3701,7291" coordsize="782,0" path="m3701,7291l4483,7291e" filled="f" stroked="t" strokeweight=".96pt" strokecolor="#2B2B2B">
                <v:path arrowok="t"/>
              </v:shape>
            </v:group>
            <v:group style="position:absolute;left:4483;top:7291;width:341;height:2" coordorigin="4483,7291" coordsize="341,2">
              <v:shape style="position:absolute;left:4483;top:7291;width:341;height:2" coordorigin="4483,7291" coordsize="341,0" path="m4483,7291l4824,7291e" filled="f" stroked="t" strokeweight=".48pt" strokecolor="#282828">
                <v:path arrowok="t"/>
              </v:shape>
            </v:group>
            <v:group style="position:absolute;left:4795;top:7301;width:6782;height:2" coordorigin="4795,7301" coordsize="6782,2">
              <v:shape style="position:absolute;left:4795;top:7301;width:6782;height:2" coordorigin="4795,7301" coordsize="6782,0" path="m4795,7301l11578,7301e" filled="f" stroked="t" strokeweight=".48pt" strokecolor="#343434">
                <v:path arrowok="t"/>
              </v:shape>
            </v:group>
            <v:group style="position:absolute;left:11573;top:7075;width:2;height:485" coordorigin="11573,7075" coordsize="2,485">
              <v:shape style="position:absolute;left:11573;top:7075;width:2;height:485" coordorigin="11573,7075" coordsize="0,485" path="m11573,7560l11573,7075e" filled="f" stroked="t" strokeweight=".48pt" strokecolor="#383838">
                <v:path arrowok="t"/>
              </v:shape>
            </v:group>
            <v:group style="position:absolute;left:4834;top:7296;width:2;height:970" coordorigin="4834,7296" coordsize="2,970">
              <v:shape style="position:absolute;left:4834;top:7296;width:2;height:970" coordorigin="4834,7296" coordsize="0,970" path="m4834,8266l4834,7296e" filled="f" stroked="t" strokeweight=".48pt" strokecolor="#282828">
                <v:path arrowok="t"/>
              </v:shape>
            </v:group>
            <v:group style="position:absolute;left:4814;top:7526;width:2928;height:2" coordorigin="4814,7526" coordsize="2928,2">
              <v:shape style="position:absolute;left:4814;top:7526;width:2928;height:2" coordorigin="4814,7526" coordsize="2928,0" path="m4814,7526l7742,7526e" filled="f" stroked="t" strokeweight=".48pt" strokecolor="#1F1F1F">
                <v:path arrowok="t"/>
              </v:shape>
            </v:group>
            <v:group style="position:absolute;left:7742;top:7526;width:725;height:2" coordorigin="7742,7526" coordsize="725,2">
              <v:shape style="position:absolute;left:7742;top:7526;width:725;height:2" coordorigin="7742,7526" coordsize="725,0" path="m7742,7526l8467,7526e" filled="f" stroked="t" strokeweight=".48pt" strokecolor="#A3A3A3">
                <v:path arrowok="t"/>
              </v:shape>
            </v:group>
            <v:group style="position:absolute;left:8438;top:7541;width:806;height:2" coordorigin="8438,7541" coordsize="806,2">
              <v:shape style="position:absolute;left:8438;top:7541;width:806;height:2" coordorigin="8438,7541" coordsize="806,0" path="m8438,7541l9245,7541e" filled="f" stroked="t" strokeweight=".48pt" strokecolor="#444444">
                <v:path arrowok="t"/>
              </v:shape>
            </v:group>
            <v:group style="position:absolute;left:9216;top:7526;width:173;height:2" coordorigin="9216,7526" coordsize="173,2">
              <v:shape style="position:absolute;left:9216;top:7526;width:173;height:2" coordorigin="9216,7526" coordsize="173,0" path="m9216,7526l9389,7526e" filled="f" stroked="t" strokeweight=".48pt" strokecolor="#000000">
                <v:path arrowok="t"/>
              </v:shape>
            </v:group>
            <v:group style="position:absolute;left:9389;top:7526;width:672;height:2" coordorigin="9389,7526" coordsize="672,2">
              <v:shape style="position:absolute;left:9389;top:7526;width:672;height:2" coordorigin="9389,7526" coordsize="672,0" path="m9389,7526l10061,7526e" filled="f" stroked="t" strokeweight=".48pt" strokecolor="#B8B8B8">
                <v:path arrowok="t"/>
              </v:shape>
            </v:group>
            <v:group style="position:absolute;left:10032;top:7541;width:413;height:2" coordorigin="10032,7541" coordsize="413,2">
              <v:shape style="position:absolute;left:10032;top:7541;width:413;height:2" coordorigin="10032,7541" coordsize="413,0" path="m10032,7541l10445,7541e" filled="f" stroked="t" strokeweight=".48pt" strokecolor="#484848">
                <v:path arrowok="t"/>
              </v:shape>
            </v:group>
            <v:group style="position:absolute;left:10416;top:7526;width:1147;height:2" coordorigin="10416,7526" coordsize="1147,2">
              <v:shape style="position:absolute;left:10416;top:7526;width:1147;height:2" coordorigin="10416,7526" coordsize="1147,0" path="m10416,7526l11563,7526e" filled="f" stroked="t" strokeweight=".48pt" strokecolor="#000000">
                <v:path arrowok="t"/>
              </v:shape>
            </v:group>
            <v:group style="position:absolute;left:4829;top:7786;width:2045;height:2" coordorigin="4829,7786" coordsize="2045,2">
              <v:shape style="position:absolute;left:4829;top:7786;width:2045;height:2" coordorigin="4829,7786" coordsize="2045,0" path="m4829,7786l6874,7786e" filled="f" stroked="t" strokeweight=".72pt" strokecolor="#575757">
                <v:path arrowok="t"/>
              </v:shape>
            </v:group>
            <v:group style="position:absolute;left:6854;top:7536;width:2;height:274" coordorigin="6854,7536" coordsize="2,274">
              <v:shape style="position:absolute;left:6854;top:7536;width:2;height:274" coordorigin="6854,7536" coordsize="0,274" path="m6854,7810l6854,7536e" filled="f" stroked="t" strokeweight=".72pt" strokecolor="#545454">
                <v:path arrowok="t"/>
              </v:shape>
            </v:group>
            <v:group style="position:absolute;left:7714;top:7781;width:792;height:2" coordorigin="7714,7781" coordsize="792,2">
              <v:shape style="position:absolute;left:7714;top:7781;width:792;height:2" coordorigin="7714,7781" coordsize="792,0" path="m7714,7781l8506,7781e" filled="f" stroked="t" strokeweight=".48pt" strokecolor="#282828">
                <v:path arrowok="t"/>
              </v:shape>
            </v:group>
            <v:group style="position:absolute;left:8477;top:7536;width:2;height:720" coordorigin="8477,7536" coordsize="2,720">
              <v:shape style="position:absolute;left:8477;top:7536;width:2;height:720" coordorigin="8477,7536" coordsize="0,720" path="m8477,8256l8477,7536e" filled="f" stroked="t" strokeweight=".96pt" strokecolor="#545454">
                <v:path arrowok="t"/>
              </v:shape>
            </v:group>
            <v:group style="position:absolute;left:10070;top:7536;width:2;height:720" coordorigin="10070,7536" coordsize="2,720">
              <v:shape style="position:absolute;left:10070;top:7536;width:2;height:720" coordorigin="10070,7536" coordsize="0,720" path="m10070,8256l10070,7536e" filled="f" stroked="t" strokeweight=".96pt" strokecolor="#575757">
                <v:path arrowok="t"/>
              </v:shape>
            </v:group>
            <v:group style="position:absolute;left:11578;top:2218;width:2;height:9384" coordorigin="11578,2218" coordsize="2,9384">
              <v:shape style="position:absolute;left:11578;top:2218;width:2;height:9384" coordorigin="11578,2218" coordsize="0,9384" path="m11578,11602l11578,2218e" filled="f" stroked="t" strokeweight=".48pt" strokecolor="#575757">
                <v:path arrowok="t"/>
              </v:shape>
            </v:group>
            <v:group style="position:absolute;left:6854;top:7718;width:2;height:547" coordorigin="6854,7718" coordsize="2,547">
              <v:shape style="position:absolute;left:6854;top:7718;width:2;height:547" coordorigin="6854,7718" coordsize="0,547" path="m6854,8266l6854,7718e" filled="f" stroked="t" strokeweight=".96pt" strokecolor="#707070">
                <v:path arrowok="t"/>
              </v:shape>
            </v:group>
            <v:group style="position:absolute;left:240;top:8266;width:470;height:2" coordorigin="240,8266" coordsize="470,2">
              <v:shape style="position:absolute;left:240;top:8266;width:470;height:2" coordorigin="240,8266" coordsize="470,0" path="m240,8266l710,8266e" filled="f" stroked="t" strokeweight=".72pt" strokecolor="#545454">
                <v:path arrowok="t"/>
              </v:shape>
            </v:group>
            <v:group style="position:absolute;left:682;top:8246;width:202;height:2" coordorigin="682,8246" coordsize="202,2">
              <v:shape style="position:absolute;left:682;top:8246;width:202;height:2" coordorigin="682,8246" coordsize="202,0" path="m682,8246l883,8246e" filled="f" stroked="t" strokeweight=".96pt" strokecolor="#2F2F2F">
                <v:path arrowok="t"/>
              </v:shape>
            </v:group>
            <v:group style="position:absolute;left:883;top:8246;width:595;height:2" coordorigin="883,8246" coordsize="595,2">
              <v:shape style="position:absolute;left:883;top:8246;width:595;height:2" coordorigin="883,8246" coordsize="595,0" path="m883,8246l1478,8246e" filled="f" stroked="t" strokeweight=".48pt" strokecolor="#000000">
                <v:path arrowok="t"/>
              </v:shape>
            </v:group>
            <v:group style="position:absolute;left:1478;top:8246;width:682;height:2" coordorigin="1478,8246" coordsize="682,2">
              <v:shape style="position:absolute;left:1478;top:8246;width:682;height:2" coordorigin="1478,8246" coordsize="682,0" path="m1478,8246l2160,8246e" filled="f" stroked="t" strokeweight=".48pt" strokecolor="#909090">
                <v:path arrowok="t"/>
              </v:shape>
            </v:group>
            <v:group style="position:absolute;left:2112;top:8261;width:1618;height:2" coordorigin="2112,8261" coordsize="1618,2">
              <v:shape style="position:absolute;left:2112;top:8261;width:1618;height:2" coordorigin="2112,8261" coordsize="1618,0" path="m2112,8261l3730,8261e" filled="f" stroked="t" strokeweight=".48pt" strokecolor="#232323">
                <v:path arrowok="t"/>
              </v:shape>
            </v:group>
            <v:group style="position:absolute;left:3672;top:8261;width:230;height:2" coordorigin="3672,8261" coordsize="230,2">
              <v:shape style="position:absolute;left:3672;top:8261;width:230;height:2" coordorigin="3672,8261" coordsize="230,0" path="m3672,8261l3902,8261e" filled="f" stroked="t" strokeweight=".48pt" strokecolor="#3F3F3F">
                <v:path arrowok="t"/>
              </v:shape>
            </v:group>
            <v:group style="position:absolute;left:3840;top:8256;width:3168;height:2" coordorigin="3840,8256" coordsize="3168,2">
              <v:shape style="position:absolute;left:3840;top:8256;width:3168;height:2" coordorigin="3840,8256" coordsize="3168,0" path="m3840,8256l7008,8256e" filled="f" stroked="t" strokeweight=".96pt" strokecolor="#646464">
                <v:path arrowok="t"/>
              </v:shape>
            </v:group>
            <v:group style="position:absolute;left:6950;top:8246;width:3494;height:2" coordorigin="6950,8246" coordsize="3494,2">
              <v:shape style="position:absolute;left:6950;top:8246;width:3494;height:2" coordorigin="6950,8246" coordsize="3494,0" path="m6950,8246l10445,8246e" filled="f" stroked="t" strokeweight=".48pt" strokecolor="#383838">
                <v:path arrowok="t"/>
              </v:shape>
            </v:group>
            <v:group style="position:absolute;left:10373;top:8256;width:1210;height:2" coordorigin="10373,8256" coordsize="1210,2">
              <v:shape style="position:absolute;left:10373;top:8256;width:1210;height:2" coordorigin="10373,8256" coordsize="1210,0" path="m10373,8256l11582,8256e" filled="f" stroked="t" strokeweight=".72pt" strokecolor="#606060">
                <v:path arrowok="t"/>
              </v:shape>
            </v:group>
            <v:group style="position:absolute;left:11573;top:7896;width:2;height:389" coordorigin="11573,7896" coordsize="2,389">
              <v:shape style="position:absolute;left:11573;top:7896;width:2;height:389" coordorigin="11573,7896" coordsize="0,389" path="m11573,8285l11573,7896e" filled="f" stroked="t" strokeweight=".48pt" strokecolor="#444444">
                <v:path arrowok="t"/>
              </v:shape>
            </v:group>
            <v:group style="position:absolute;left:240;top:8966;width:10661;height:2" coordorigin="240,8966" coordsize="10661,2">
              <v:shape style="position:absolute;left:240;top:8966;width:10661;height:2" coordorigin="240,8966" coordsize="10661,0" path="m240,8966l10901,8966e" filled="f" stroked="t" strokeweight=".72pt" strokecolor="#575757">
                <v:path arrowok="t"/>
              </v:shape>
            </v:group>
            <v:group style="position:absolute;left:3874;top:8952;width:950;height:2" coordorigin="3874,8952" coordsize="950,2">
              <v:shape style="position:absolute;left:3874;top:8952;width:950;height:2" coordorigin="3874,8952" coordsize="950,0" path="m3874,8952l4824,8952e" filled="f" stroked="t" strokeweight=".48pt" strokecolor="#282828">
                <v:path arrowok="t"/>
              </v:shape>
            </v:group>
            <v:group style="position:absolute;left:4795;top:8962;width:802;height:2" coordorigin="4795,8962" coordsize="802,2">
              <v:shape style="position:absolute;left:4795;top:8962;width:802;height:2" coordorigin="4795,8962" coordsize="802,0" path="m4795,8962l5597,8962e" filled="f" stroked="t" strokeweight=".48pt" strokecolor="#282828">
                <v:path arrowok="t"/>
              </v:shape>
            </v:group>
            <v:group style="position:absolute;left:5539;top:8957;width:5362;height:2" coordorigin="5539,8957" coordsize="5362,2">
              <v:shape style="position:absolute;left:5539;top:8957;width:5362;height:2" coordorigin="5539,8957" coordsize="5362,0" path="m5539,8957l10901,8957e" filled="f" stroked="t" strokeweight=".96pt" strokecolor="#676767">
                <v:path arrowok="t"/>
              </v:shape>
            </v:group>
            <v:group style="position:absolute;left:10387;top:8957;width:1195;height:2" coordorigin="10387,8957" coordsize="1195,2">
              <v:shape style="position:absolute;left:10387;top:8957;width:1195;height:2" coordorigin="10387,8957" coordsize="1195,0" path="m10387,8957l11582,8957e" filled="f" stroked="t" strokeweight=".96pt" strokecolor="#7C7C7C">
                <v:path arrowok="t"/>
              </v:shape>
            </v:group>
            <v:group style="position:absolute;left:11573;top:8731;width:2;height:989" coordorigin="11573,8731" coordsize="2,989">
              <v:shape style="position:absolute;left:11573;top:8731;width:2;height:989" coordorigin="11573,8731" coordsize="0,989" path="m11573,9720l11573,8731e" filled="f" stroked="t" strokeweight=".48pt" strokecolor="#484848">
                <v:path arrowok="t"/>
              </v:shape>
            </v:group>
            <v:group style="position:absolute;left:240;top:10138;width:1949;height:2" coordorigin="240,10138" coordsize="1949,2">
              <v:shape style="position:absolute;left:240;top:10138;width:1949;height:2" coordorigin="240,10138" coordsize="1949,0" path="m240,10138l2189,10138e" filled="f" stroked="t" strokeweight=".96pt" strokecolor="#606060">
                <v:path arrowok="t"/>
              </v:shape>
            </v:group>
            <v:group style="position:absolute;left:2112;top:10128;width:7306;height:2" coordorigin="2112,10128" coordsize="7306,2">
              <v:shape style="position:absolute;left:2112;top:10128;width:7306;height:2" coordorigin="2112,10128" coordsize="7306,0" path="m2112,10128l9418,10128e" filled="f" stroked="t" strokeweight=".72pt" strokecolor="#575757">
                <v:path arrowok="t"/>
              </v:shape>
            </v:group>
            <v:group style="position:absolute;left:9389;top:10121;width:2189;height:2" coordorigin="9389,10121" coordsize="2189,2">
              <v:shape style="position:absolute;left:9389;top:10121;width:2189;height:2" coordorigin="9389,10121" coordsize="2189,0" path="m9389,10121l11578,10121e" filled="f" stroked="t" strokeweight=".48pt" strokecolor="#444444">
                <v:path arrowok="t"/>
              </v:shape>
            </v:group>
            <v:group style="position:absolute;left:250;top:10378;width:1939;height:2" coordorigin="250,10378" coordsize="1939,2">
              <v:shape style="position:absolute;left:250;top:10378;width:1939;height:2" coordorigin="250,10378" coordsize="1939,0" path="m250,10378l2189,10378e" filled="f" stroked="t" strokeweight=".96pt" strokecolor="#575757">
                <v:path arrowok="t"/>
              </v:shape>
            </v:group>
            <v:group style="position:absolute;left:2112;top:10373;width:3485;height:2" coordorigin="2112,10373" coordsize="3485,2">
              <v:shape style="position:absolute;left:2112;top:10373;width:3485;height:2" coordorigin="2112,10373" coordsize="3485,0" path="m2112,10373l5597,10373e" filled="f" stroked="t" strokeweight=".48pt" strokecolor="#383838">
                <v:path arrowok="t"/>
              </v:shape>
            </v:group>
            <v:group style="position:absolute;left:5376;top:10368;width:6206;height:2" coordorigin="5376,10368" coordsize="6206,2">
              <v:shape style="position:absolute;left:5376;top:10368;width:6206;height:2" coordorigin="5376,10368" coordsize="6206,0" path="m5376,10368l11582,10368e" filled="f" stroked="t" strokeweight=".96pt" strokecolor="#646464">
                <v:path arrowok="t"/>
              </v:shape>
            </v:group>
            <v:group style="position:absolute;left:235;top:10661;width:1925;height:2" coordorigin="235,10661" coordsize="1925,2">
              <v:shape style="position:absolute;left:235;top:10661;width:1925;height:2" coordorigin="235,10661" coordsize="1925,0" path="m235,10661l2160,10661e" filled="f" stroked="t" strokeweight=".48pt" strokecolor="#676767">
                <v:path arrowok="t"/>
              </v:shape>
            </v:group>
            <v:group style="position:absolute;left:250;top:1776;width:2;height:14026" coordorigin="250,1776" coordsize="2,14026">
              <v:shape style="position:absolute;left:250;top:1776;width:2;height:14026" coordorigin="250,1776" coordsize="0,14026" path="m250,15802l250,1776e" filled="f" stroked="t" strokeweight=".96pt" strokecolor="#5B5B5B">
                <v:path arrowok="t"/>
              </v:shape>
            </v:group>
            <v:group style="position:absolute;left:2174;top:10344;width:2;height:1742" coordorigin="2174,10344" coordsize="2,1742">
              <v:shape style="position:absolute;left:2174;top:10344;width:2;height:1742" coordorigin="2174,10344" coordsize="0,1742" path="m2174,12086l2174,10344e" filled="f" stroked="t" strokeweight=".48pt" strokecolor="#2B2B2B">
                <v:path arrowok="t"/>
              </v:shape>
            </v:group>
            <v:group style="position:absolute;left:2141;top:10661;width:614;height:2" coordorigin="2141,10661" coordsize="614,2">
              <v:shape style="position:absolute;left:2141;top:10661;width:614;height:2" coordorigin="2141,10661" coordsize="614,0" path="m2141,10661l2755,10661e" filled="f" stroked="t" strokeweight=".48pt" strokecolor="#2F2F2F">
                <v:path arrowok="t"/>
              </v:shape>
            </v:group>
            <v:group style="position:absolute;left:2755;top:10661;width:7661;height:2" coordorigin="2755,10661" coordsize="7661,2">
              <v:shape style="position:absolute;left:2755;top:10661;width:7661;height:2" coordorigin="2755,10661" coordsize="7661,0" path="m2755,10661l10416,10661e" filled="f" stroked="t" strokeweight=".48pt" strokecolor="#000000">
                <v:path arrowok="t"/>
              </v:shape>
            </v:group>
            <v:group style="position:absolute;left:10416;top:10661;width:1152;height:2" coordorigin="10416,10661" coordsize="1152,2">
              <v:shape style="position:absolute;left:10416;top:10661;width:1152;height:2" coordorigin="10416,10661" coordsize="1152,0" path="m10416,10661l11568,10661e" filled="f" stroked="t" strokeweight=".48pt" strokecolor="#606060">
                <v:path arrowok="t"/>
              </v:shape>
            </v:group>
            <v:group style="position:absolute;left:254;top:10627;width:2;height:5174" coordorigin="254,10627" coordsize="2,5174">
              <v:shape style="position:absolute;left:254;top:10627;width:2;height:5174" coordorigin="254,10627" coordsize="0,5174" path="m254,15802l254,10627e" filled="f" stroked="t" strokeweight=".48pt" strokecolor="#545454">
                <v:path arrowok="t"/>
              </v:shape>
            </v:group>
            <v:group style="position:absolute;left:250;top:11093;width:3182;height:2" coordorigin="250,11093" coordsize="3182,2">
              <v:shape style="position:absolute;left:250;top:11093;width:3182;height:2" coordorigin="250,11093" coordsize="3182,0" path="m250,11093l3432,11093e" filled="f" stroked="t" strokeweight=".48pt" strokecolor="#232323">
                <v:path arrowok="t"/>
              </v:shape>
            </v:group>
            <v:group style="position:absolute;left:3374;top:11088;width:2693;height:2" coordorigin="3374,11088" coordsize="2693,2">
              <v:shape style="position:absolute;left:3374;top:11088;width:2693;height:2" coordorigin="3374,11088" coordsize="2693,0" path="m3374,11088l6067,11088e" filled="f" stroked="t" strokeweight=".96pt" strokecolor="#606060">
                <v:path arrowok="t"/>
              </v:shape>
            </v:group>
            <v:group style="position:absolute;left:5539;top:11088;width:6024;height:2" coordorigin="5539,11088" coordsize="6024,2">
              <v:shape style="position:absolute;left:5539;top:11088;width:6024;height:2" coordorigin="5539,11088" coordsize="6024,0" path="m5539,11088l11563,11088e" filled="f" stroked="t" strokeweight=".72pt" strokecolor="#484848">
                <v:path arrowok="t"/>
              </v:shape>
            </v:group>
            <v:group style="position:absolute;left:6811;top:11083;width:4776;height:2" coordorigin="6811,11083" coordsize="4776,2">
              <v:shape style="position:absolute;left:6811;top:11083;width:4776;height:2" coordorigin="6811,11083" coordsize="4776,0" path="m6811,11083l11587,11083e" filled="f" stroked="t" strokeweight=".48pt" strokecolor="#3B3B3B">
                <v:path arrowok="t"/>
              </v:shape>
            </v:group>
            <v:group style="position:absolute;left:11578;top:10733;width:2;height:768" coordorigin="11578,10733" coordsize="2,768">
              <v:shape style="position:absolute;left:11578;top:10733;width:2;height:768" coordorigin="11578,10733" coordsize="0,768" path="m11578,11501l11578,10733e" filled="f" stroked="t" strokeweight=".96pt" strokecolor="#6B6B6B">
                <v:path arrowok="t"/>
              </v:shape>
            </v:group>
            <v:group style="position:absolute;left:250;top:11338;width:1258;height:2" coordorigin="250,11338" coordsize="1258,2">
              <v:shape style="position:absolute;left:250;top:11338;width:1258;height:2" coordorigin="250,11338" coordsize="1258,0" path="m250,11338l1507,11338e" filled="f" stroked="t" strokeweight=".96pt" strokecolor="#5B5B5B">
                <v:path arrowok="t"/>
              </v:shape>
            </v:group>
            <v:group style="position:absolute;left:1478;top:11342;width:677;height:2" coordorigin="1478,11342" coordsize="677,2">
              <v:shape style="position:absolute;left:1478;top:11342;width:677;height:2" coordorigin="1478,11342" coordsize="677,0" path="m1478,11342l2155,11342e" filled="f" stroked="t" strokeweight=".96pt" strokecolor="#484848">
                <v:path arrowok="t"/>
              </v:shape>
            </v:group>
            <v:group style="position:absolute;left:2146;top:11342;width:610;height:2" coordorigin="2146,11342" coordsize="610,2">
              <v:shape style="position:absolute;left:2146;top:11342;width:610;height:2" coordorigin="2146,11342" coordsize="610,0" path="m2146,11342l2755,11342e" filled="f" stroked="t" strokeweight=".48pt" strokecolor="#575757">
                <v:path arrowok="t"/>
              </v:shape>
            </v:group>
            <v:group style="position:absolute;left:2726;top:11333;width:1786;height:2" coordorigin="2726,11333" coordsize="1786,2">
              <v:shape style="position:absolute;left:2726;top:11333;width:1786;height:2" coordorigin="2726,11333" coordsize="1786,0" path="m2726,11333l4512,11333e" filled="f" stroked="t" strokeweight=".48pt" strokecolor="#232323">
                <v:path arrowok="t"/>
              </v:shape>
            </v:group>
            <v:group style="position:absolute;left:4454;top:11328;width:3835;height:2" coordorigin="4454,11328" coordsize="3835,2">
              <v:shape style="position:absolute;left:4454;top:11328;width:3835;height:2" coordorigin="4454,11328" coordsize="3835,0" path="m4454,11328l8290,11328e" filled="f" stroked="t" strokeweight=".96pt" strokecolor="#606060">
                <v:path arrowok="t"/>
              </v:shape>
            </v:group>
            <v:group style="position:absolute;left:7742;top:11342;width:1474;height:2" coordorigin="7742,11342" coordsize="1474,2">
              <v:shape style="position:absolute;left:7742;top:11342;width:1474;height:2" coordorigin="7742,11342" coordsize="1474,0" path="m7742,11342l9216,11342e" filled="f" stroked="t" strokeweight=".48pt" strokecolor="#9C9C9C">
                <v:path arrowok="t"/>
              </v:shape>
            </v:group>
            <v:group style="position:absolute;left:9187;top:11323;width:230;height:2" coordorigin="9187,11323" coordsize="230,2">
              <v:shape style="position:absolute;left:9187;top:11323;width:230;height:2" coordorigin="9187,11323" coordsize="230,0" path="m9187,11323l9418,11323e" filled="f" stroked="t" strokeweight=".48pt" strokecolor="#343434">
                <v:path arrowok="t"/>
              </v:shape>
            </v:group>
            <v:group style="position:absolute;left:9389;top:11342;width:672;height:2" coordorigin="9389,11342" coordsize="672,2">
              <v:shape style="position:absolute;left:9389;top:11342;width:672;height:2" coordorigin="9389,11342" coordsize="672,0" path="m9389,11342l10061,11342e" filled="f" stroked="t" strokeweight=".48pt" strokecolor="#9C9C9C">
                <v:path arrowok="t"/>
              </v:shape>
            </v:group>
            <v:group style="position:absolute;left:10032;top:11323;width:413;height:2" coordorigin="10032,11323" coordsize="413,2">
              <v:shape style="position:absolute;left:10032;top:11323;width:413;height:2" coordorigin="10032,11323" coordsize="413,0" path="m10032,11323l10445,11323e" filled="f" stroked="t" strokeweight=".48pt" strokecolor="#343434">
                <v:path arrowok="t"/>
              </v:shape>
            </v:group>
            <v:group style="position:absolute;left:10387;top:11323;width:1200;height:2" coordorigin="10387,11323" coordsize="1200,2">
              <v:shape style="position:absolute;left:10387;top:11323;width:1200;height:2" coordorigin="10387,11323" coordsize="1200,0" path="m10387,11323l11587,11323e" filled="f" stroked="t" strokeweight=".48pt" strokecolor="#4B4B4B">
                <v:path arrowok="t"/>
              </v:shape>
            </v:group>
            <v:group style="position:absolute;left:250;top:11582;width:672;height:2" coordorigin="250,11582" coordsize="672,2">
              <v:shape style="position:absolute;left:250;top:11582;width:672;height:2" coordorigin="250,11582" coordsize="672,0" path="m250,11582l922,11582e" filled="f" stroked="t" strokeweight=".48pt" strokecolor="#3F3F3F">
                <v:path arrowok="t"/>
              </v:shape>
            </v:group>
            <v:group style="position:absolute;left:893;top:11328;width:2;height:3240" coordorigin="893,11328" coordsize="2,3240">
              <v:shape style="position:absolute;left:893;top:11328;width:2;height:3240" coordorigin="893,11328" coordsize="0,3240" path="m893,14568l893,11328e" filled="f" stroked="t" strokeweight=".96pt" strokecolor="#676767">
                <v:path arrowok="t"/>
              </v:shape>
            </v:group>
            <v:group style="position:absolute;left:845;top:11578;width:4752;height:2" coordorigin="845,11578" coordsize="4752,2">
              <v:shape style="position:absolute;left:845;top:11578;width:4752;height:2" coordorigin="845,11578" coordsize="4752,0" path="m845,11578l5597,11578e" filled="f" stroked="t" strokeweight=".96pt" strokecolor="#575757">
                <v:path arrowok="t"/>
              </v:shape>
            </v:group>
            <v:group style="position:absolute;left:1488;top:11328;width:2;height:1022" coordorigin="1488,11328" coordsize="2,1022">
              <v:shape style="position:absolute;left:1488;top:11328;width:2;height:1022" coordorigin="1488,11328" coordsize="0,1022" path="m1488,12350l1488,11328e" filled="f" stroked="t" strokeweight=".96pt" strokecolor="#5B5B5B">
                <v:path arrowok="t"/>
              </v:shape>
            </v:group>
            <v:group style="position:absolute;left:5539;top:11573;width:1330;height:2" coordorigin="5539,11573" coordsize="1330,2">
              <v:shape style="position:absolute;left:5539;top:11573;width:1330;height:2" coordorigin="5539,11573" coordsize="1330,0" path="m5539,11573l6869,11573e" filled="f" stroked="t" strokeweight=".48pt" strokecolor="#343434">
                <v:path arrowok="t"/>
              </v:shape>
            </v:group>
            <v:group style="position:absolute;left:6811;top:11568;width:4776;height:2" coordorigin="6811,11568" coordsize="4776,2">
              <v:shape style="position:absolute;left:6811;top:11568;width:4776;height:2" coordorigin="6811,11568" coordsize="4776,0" path="m6811,11568l11587,11568e" filled="f" stroked="t" strokeweight=".96pt" strokecolor="#646464">
                <v:path arrowok="t"/>
              </v:shape>
            </v:group>
            <v:group style="position:absolute;left:7402;top:11318;width:2;height:768" coordorigin="7402,11318" coordsize="2,768">
              <v:shape style="position:absolute;left:7402;top:11318;width:2;height:768" coordorigin="7402,11318" coordsize="0,768" path="m7402,12086l7402,11318e" filled="f" stroked="t" strokeweight=".72pt" strokecolor="#5B5B5B">
                <v:path arrowok="t"/>
              </v:shape>
            </v:group>
            <v:group style="position:absolute;left:11582;top:11525;width:2;height:826" coordorigin="11582,11525" coordsize="2,826">
              <v:shape style="position:absolute;left:11582;top:11525;width:2;height:826" coordorigin="11582,11525" coordsize="0,826" path="m11582,12350l11582,11525e" filled="f" stroked="t" strokeweight=".48pt" strokecolor="#383838">
                <v:path arrowok="t"/>
              </v:shape>
            </v:group>
            <v:group style="position:absolute;left:2177;top:12029;width:2;height:3173" coordorigin="2177,12029" coordsize="2,3173">
              <v:shape style="position:absolute;left:2177;top:12029;width:2;height:3173" coordorigin="2177,12029" coordsize="0,3173" path="m2177,15202l2177,12029e" filled="f" stroked="t" strokeweight=".96pt" strokecolor="#646464">
                <v:path arrowok="t"/>
              </v:shape>
            </v:group>
            <v:group style="position:absolute;left:7406;top:12029;width:2;height:2818" coordorigin="7406,12029" coordsize="2,2818">
              <v:shape style="position:absolute;left:7406;top:12029;width:2;height:2818" coordorigin="7406,12029" coordsize="0,2818" path="m7406,14846l7406,12029e" filled="f" stroked="t" strokeweight=".48pt" strokecolor="#383838">
                <v:path arrowok="t"/>
              </v:shape>
            </v:group>
            <v:group style="position:absolute;left:1493;top:12293;width:2;height:725" coordorigin="1493,12293" coordsize="2,725">
              <v:shape style="position:absolute;left:1493;top:12293;width:2;height:725" coordorigin="1493,12293" coordsize="0,725" path="m1493,13018l1493,12293e" filled="f" stroked="t" strokeweight=".48pt" strokecolor="#343434">
                <v:path arrowok="t"/>
              </v:shape>
            </v:group>
            <v:group style="position:absolute;left:259;top:12288;width:2;height:931" coordorigin="259,12288" coordsize="2,931">
              <v:shape style="position:absolute;left:259;top:12288;width:2;height:931" coordorigin="259,12288" coordsize="0,931" path="m259,13219l259,12288e" filled="f" stroked="t" strokeweight=".96pt" strokecolor="#707070">
                <v:path arrowok="t"/>
              </v:shape>
            </v:group>
            <v:group style="position:absolute;left:11585;top:12518;width:2;height:326" coordorigin="11585,12518" coordsize="2,326">
              <v:shape style="position:absolute;left:11585;top:12518;width:2;height:326" coordorigin="11585,12518" coordsize="0,326" path="m11585,12845l11585,12518e" filled="f" stroked="t" strokeweight=".72pt" strokecolor="#646464">
                <v:path arrowok="t"/>
              </v:shape>
            </v:group>
            <v:group style="position:absolute;left:11585;top:6355;width:2;height:9235" coordorigin="11585,6355" coordsize="2,9235">
              <v:shape style="position:absolute;left:11585;top:6355;width:2;height:9235" coordorigin="11585,6355" coordsize="0,9235" path="m11585,15590l11585,6355e" filled="f" stroked="t" strokeweight=".72pt" strokecolor="#4B4B4B">
                <v:path arrowok="t"/>
              </v:shape>
            </v:group>
            <v:group style="position:absolute;left:1488;top:12960;width:2;height:1632" coordorigin="1488,12960" coordsize="2,1632">
              <v:shape style="position:absolute;left:1488;top:12960;width:2;height:1632" coordorigin="1488,12960" coordsize="0,1632" path="m1488,14592l1488,12960e" filled="f" stroked="t" strokeweight=".96pt" strokecolor="#5B5B5B">
                <v:path arrowok="t"/>
              </v:shape>
            </v:group>
            <v:group style="position:absolute;left:259;top:13162;width:2;height:125" coordorigin="259,13162" coordsize="2,125">
              <v:shape style="position:absolute;left:259;top:13162;width:2;height:125" coordorigin="259,13162" coordsize="0,125" path="m259,13286l259,13162e" filled="f" stroked="t" strokeweight=".72pt" strokecolor="#5B5B5B">
                <v:path arrowok="t"/>
              </v:shape>
            </v:group>
            <v:group style="position:absolute;left:11582;top:13162;width:2;height:643" coordorigin="11582,13162" coordsize="2,643">
              <v:shape style="position:absolute;left:11582;top:13162;width:2;height:643" coordorigin="11582,13162" coordsize="0,643" path="m11582,13805l11582,13162e" filled="f" stroked="t" strokeweight=".48pt" strokecolor="#343434">
                <v:path arrowok="t"/>
              </v:shape>
            </v:group>
            <v:group style="position:absolute;left:254;top:13229;width:2;height:206" coordorigin="254,13229" coordsize="2,206">
              <v:shape style="position:absolute;left:254;top:13229;width:2;height:206" coordorigin="254,13229" coordsize="0,206" path="m254,13435l254,13229e" filled="f" stroked="t" strokeweight=".48pt" strokecolor="#343434">
                <v:path arrowok="t"/>
              </v:shape>
            </v:group>
            <v:group style="position:absolute;left:254;top:13747;width:2;height:182" coordorigin="254,13747" coordsize="2,182">
              <v:shape style="position:absolute;left:254;top:13747;width:2;height:182" coordorigin="254,13747" coordsize="0,182" path="m254,13930l254,13747e" filled="f" stroked="t" strokeweight=".48pt" strokecolor="#2B2B2B">
                <v:path arrowok="t"/>
              </v:shape>
            </v:group>
            <v:group style="position:absolute;left:259;top:13872;width:2;height:187" coordorigin="259,13872" coordsize="2,187">
              <v:shape style="position:absolute;left:259;top:13872;width:2;height:187" coordorigin="259,13872" coordsize="0,187" path="m259,14059l259,13872e" filled="f" stroked="t" strokeweight=".72pt" strokecolor="#545454">
                <v:path arrowok="t"/>
              </v:shape>
            </v:group>
            <v:group style="position:absolute;left:259;top:13978;width:2;height:1613" coordorigin="259,13978" coordsize="2,1613">
              <v:shape style="position:absolute;left:259;top:13978;width:2;height:1613" coordorigin="259,13978" coordsize="0,1613" path="m259,15590l259,13978e" filled="f" stroked="t" strokeweight=".96pt" strokecolor="#676767">
                <v:path arrowok="t"/>
              </v:shape>
            </v:group>
            <v:group style="position:absolute;left:898;top:14510;width:2;height:192" coordorigin="898,14510" coordsize="2,192">
              <v:shape style="position:absolute;left:898;top:14510;width:2;height:192" coordorigin="898,14510" coordsize="0,192" path="m898,14702l898,14510e" filled="f" stroked="t" strokeweight=".48pt" strokecolor="#232323">
                <v:path arrowok="t"/>
              </v:shape>
            </v:group>
            <v:group style="position:absolute;left:1488;top:14510;width:2;height:192" coordorigin="1488,14510" coordsize="2,192">
              <v:shape style="position:absolute;left:1488;top:14510;width:2;height:192" coordorigin="1488,14510" coordsize="0,192" path="m1488,14702l1488,14510e" filled="f" stroked="t" strokeweight=".72pt" strokecolor="#484848">
                <v:path arrowok="t"/>
              </v:shape>
            </v:group>
            <v:group style="position:absolute;left:250;top:14827;width:1262;height:2" coordorigin="250,14827" coordsize="1262,2">
              <v:shape style="position:absolute;left:250;top:14827;width:1262;height:2" coordorigin="250,14827" coordsize="1262,0" path="m250,14827l1512,14827e" filled="f" stroked="t" strokeweight=".48pt" strokecolor="#3B3B3B">
                <v:path arrowok="t"/>
              </v:shape>
            </v:group>
            <v:group style="position:absolute;left:898;top:11328;width:2;height:4474" coordorigin="898,11328" coordsize="2,4474">
              <v:shape style="position:absolute;left:898;top:11328;width:2;height:4474" coordorigin="898,11328" coordsize="0,4474" path="m898,15802l898,11328e" filled="f" stroked="t" strokeweight=".48pt" strokecolor="#575757">
                <v:path arrowok="t"/>
              </v:shape>
            </v:group>
            <v:group style="position:absolute;left:1493;top:14645;width:2;height:1157" coordorigin="1493,14645" coordsize="2,1157">
              <v:shape style="position:absolute;left:1493;top:14645;width:2;height:1157" coordorigin="1493,14645" coordsize="0,1157" path="m1493,15802l1493,14645e" filled="f" stroked="t" strokeweight=".48pt" strokecolor="#2F2F2F">
                <v:path arrowok="t"/>
              </v:shape>
            </v:group>
            <v:group style="position:absolute;left:1445;top:14822;width:739;height:2" coordorigin="1445,14822" coordsize="739,2">
              <v:shape style="position:absolute;left:1445;top:14822;width:739;height:2" coordorigin="1445,14822" coordsize="739,0" path="m1445,14822l2184,14822e" filled="f" stroked="t" strokeweight=".72pt" strokecolor="#545454">
                <v:path arrowok="t"/>
              </v:shape>
            </v:group>
            <v:group style="position:absolute;left:2146;top:15173;width:2678;height:2" coordorigin="2146,15173" coordsize="2678,2">
              <v:shape style="position:absolute;left:2146;top:15173;width:2678;height:2" coordorigin="2146,15173" coordsize="2678,0" path="m2146,15173l4824,15173e" filled="f" stroked="t" strokeweight=".48pt" strokecolor="#2F2F34">
                <v:path arrowok="t"/>
              </v:shape>
            </v:group>
            <v:group style="position:absolute;left:7411;top:14789;width:2;height:1003" coordorigin="7411,14789" coordsize="2,1003">
              <v:shape style="position:absolute;left:7411;top:14789;width:2;height:1003" coordorigin="7411,14789" coordsize="0,1003" path="m7411,15792l7411,14789e" filled="f" stroked="t" strokeweight=".96pt" strokecolor="#676767">
                <v:path arrowok="t"/>
              </v:shape>
            </v:group>
            <v:group style="position:absolute;left:898;top:15144;width:2;height:446" coordorigin="898,15144" coordsize="2,446">
              <v:shape style="position:absolute;left:898;top:15144;width:2;height:446" coordorigin="898,15144" coordsize="0,446" path="m898,15590l898,15144e" filled="f" stroked="t" strokeweight=".48pt" strokecolor="#343434">
                <v:path arrowok="t"/>
              </v:shape>
            </v:group>
            <v:group style="position:absolute;left:2182;top:15144;width:2;height:658" coordorigin="2182,15144" coordsize="2,658">
              <v:shape style="position:absolute;left:2182;top:15144;width:2;height:658" coordorigin="2182,15144" coordsize="0,658" path="m2182,15802l2182,15144e" filled="f" stroked="t" strokeweight=".48pt" strokecolor="#2F2F2F">
                <v:path arrowok="t"/>
              </v:shape>
            </v:group>
            <v:group style="position:absolute;left:240;top:15797;width:1272;height:2" coordorigin="240,15797" coordsize="1272,2">
              <v:shape style="position:absolute;left:240;top:15797;width:1272;height:2" coordorigin="240,15797" coordsize="1272,0" path="m240,15797l1512,15797e" filled="f" stroked="t" strokeweight=".48pt" strokecolor="#484848">
                <v:path arrowok="t"/>
              </v:shape>
            </v:group>
            <v:group style="position:absolute;left:264;top:15533;width:2;height:269" coordorigin="264,15533" coordsize="2,269">
              <v:shape style="position:absolute;left:264;top:15533;width:2;height:269" coordorigin="264,15533" coordsize="0,269" path="m264,15802l264,15533e" filled="f" stroked="t" strokeweight=".48pt" strokecolor="#484848">
                <v:path arrowok="t"/>
              </v:shape>
            </v:group>
            <v:group style="position:absolute;left:1306;top:15792;width:2146;height:2" coordorigin="1306,15792" coordsize="2146,2">
              <v:shape style="position:absolute;left:1306;top:15792;width:2146;height:2" coordorigin="1306,15792" coordsize="2146,0" path="m1306,15792l3451,15792e" filled="f" stroked="t" strokeweight=".96pt" strokecolor="#606060">
                <v:path arrowok="t"/>
              </v:shape>
            </v:group>
            <v:group style="position:absolute;left:3403;top:15773;width:298;height:2" coordorigin="3403,15773" coordsize="298,2">
              <v:shape style="position:absolute;left:3403;top:15773;width:298;height:2" coordorigin="3403,15773" coordsize="298,0" path="m3403,15773l3701,15773e" filled="f" stroked="t" strokeweight=".96pt" strokecolor="#3F3F3F">
                <v:path arrowok="t"/>
              </v:shape>
            </v:group>
            <v:group style="position:absolute;left:3701;top:15773;width:782;height:2" coordorigin="3701,15773" coordsize="782,2">
              <v:shape style="position:absolute;left:3701;top:15773;width:782;height:2" coordorigin="3701,15773" coordsize="782,0" path="m3701,15773l4483,15773e" filled="f" stroked="t" strokeweight=".48pt" strokecolor="#000000">
                <v:path arrowok="t"/>
              </v:shape>
            </v:group>
            <v:group style="position:absolute;left:4454;top:15787;width:1142;height:2" coordorigin="4454,15787" coordsize="1142,2">
              <v:shape style="position:absolute;left:4454;top:15787;width:1142;height:2" coordorigin="4454,15787" coordsize="1142,0" path="m4454,15787l5597,15787e" filled="f" stroked="t" strokeweight=".48pt" strokecolor="#3B3B3B">
                <v:path arrowok="t"/>
              </v:shape>
            </v:group>
            <v:group style="position:absolute;left:5539;top:15782;width:4906;height:2" coordorigin="5539,15782" coordsize="4906,2">
              <v:shape style="position:absolute;left:5539;top:15782;width:4906;height:2" coordorigin="5539,15782" coordsize="4906,0" path="m5539,15782l10445,15782e" filled="f" stroked="t" strokeweight=".96pt" strokecolor="#707070">
                <v:path arrowok="t"/>
              </v:shape>
            </v:group>
            <v:group style="position:absolute;left:10387;top:15782;width:1205;height:2" coordorigin="10387,15782" coordsize="1205,2">
              <v:shape style="position:absolute;left:10387;top:15782;width:1205;height:2" coordorigin="10387,15782" coordsize="1205,0" path="m10387,15782l11592,15782e" filled="f" stroked="t" strokeweight=".96pt" strokecolor="#838383">
                <v:path arrowok="t"/>
              </v:shape>
            </v:group>
            <v:group style="position:absolute;left:11585;top:15341;width:2;height:451" coordorigin="11585,15341" coordsize="2,451">
              <v:shape style="position:absolute;left:11585;top:15341;width:2;height:451" coordorigin="11585,15341" coordsize="0,451" path="m11585,15792l11585,15341e" filled="f" stroked="t" strokeweight=".96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9"/>
          <w:position w:val="14"/>
        </w:rPr>
        <w:t>:ı::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2"/>
          <w:w w:val="80"/>
          <w:position w:val="3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0"/>
          <w:w w:val="85"/>
          <w:position w:val="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D5D5D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5D5D5D"/>
          <w:spacing w:val="0"/>
          <w:w w:val="51"/>
          <w:position w:val="3"/>
        </w:rPr>
        <w:t>t</w:t>
      </w:r>
      <w:r>
        <w:rPr>
          <w:rFonts w:ascii="Times New Roman" w:hAnsi="Times New Roman" w:cs="Times New Roman" w:eastAsia="Times New Roman"/>
          <w:sz w:val="55"/>
          <w:szCs w:val="55"/>
          <w:color w:val="5D5D5D"/>
          <w:spacing w:val="10"/>
          <w:w w:val="51"/>
          <w:position w:val="3"/>
        </w:rPr>
        <w:t>a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06"/>
          <w:position w:val="3"/>
        </w:rPr>
        <w:t>ğrı</w:t>
      </w:r>
      <w:r>
        <w:rPr>
          <w:rFonts w:ascii="Arial" w:hAnsi="Arial" w:cs="Arial" w:eastAsia="Arial"/>
          <w:sz w:val="18"/>
          <w:szCs w:val="18"/>
          <w:color w:val="5D5D5D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94949"/>
          <w:spacing w:val="9"/>
          <w:w w:val="42"/>
          <w:i/>
          <w:position w:val="3"/>
        </w:rPr>
        <w:t>G</w:t>
      </w:r>
      <w:r>
        <w:rPr>
          <w:rFonts w:ascii="Times New Roman" w:hAnsi="Times New Roman" w:cs="Times New Roman" w:eastAsia="Times New Roman"/>
          <w:sz w:val="44"/>
          <w:szCs w:val="44"/>
          <w:color w:val="4D5070"/>
          <w:spacing w:val="0"/>
          <w:w w:val="54"/>
          <w:i/>
          <w:position w:val="3"/>
        </w:rPr>
        <w:t>tl1::E: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4847" w:right="61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380" w:bottom="280" w:left="140" w:right="24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300" w:right="44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7" w:lineRule="exact"/>
        <w:ind w:left="583" w:right="-6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A2A2A"/>
          <w:w w:val="95"/>
          <w:b/>
          <w:bCs/>
          <w:position w:val="-1"/>
        </w:rPr>
        <w:t>BÜ</w:t>
      </w:r>
      <w:r>
        <w:rPr>
          <w:rFonts w:ascii="Arial" w:hAnsi="Arial" w:cs="Arial" w:eastAsia="Arial"/>
          <w:sz w:val="16"/>
          <w:szCs w:val="16"/>
          <w:color w:val="2A2A2A"/>
          <w:spacing w:val="-3"/>
          <w:w w:val="94"/>
          <w:b/>
          <w:bCs/>
          <w:position w:val="-1"/>
        </w:rPr>
        <w:t>Y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94"/>
          <w:b/>
          <w:bCs/>
          <w:position w:val="-1"/>
        </w:rPr>
        <w:t>ÜKSEHIR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630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5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0" w:lineRule="auto"/>
        <w:ind w:left="495" w:right="4155" w:firstLine="-103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500.160004pt;margin-top:-28.406143pt;width:49.919998pt;height:45.119999pt;mso-position-horizontal-relative:page;mso-position-vertical-relative:paragraph;z-index:-15997" type="#_x0000_t75">
            <v:imagedata r:id="rId71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237" w:lineRule="exact"/>
        <w:ind w:left="114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1588" w:space="1644"/>
            <w:col w:w="7948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</w:sectPr>
      </w:pPr>
      <w:rPr/>
    </w:p>
    <w:p>
      <w:pPr>
        <w:spacing w:before="78" w:after="0" w:line="240" w:lineRule="auto"/>
        <w:ind w:left="102" w:right="-20"/>
        <w:jc w:val="left"/>
        <w:tabs>
          <w:tab w:pos="1460" w:val="left"/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85"/>
        </w:rPr>
        <w:t>IOla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5"/>
        </w:rPr>
        <w:t>y</w:t>
      </w:r>
      <w:r>
        <w:rPr>
          <w:rFonts w:ascii="Arial" w:hAnsi="Arial" w:cs="Arial" w:eastAsia="Arial"/>
          <w:sz w:val="20"/>
          <w:szCs w:val="20"/>
          <w:color w:val="3D3D3D"/>
          <w:spacing w:val="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25" w:right="-69"/>
        <w:jc w:val="left"/>
        <w:tabs>
          <w:tab w:pos="1460" w:val="left"/>
          <w:tab w:pos="3100" w:val="left"/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:25.05.2017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3501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6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Karabagla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5055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25" w:right="-20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Karabaıtla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5055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1"/>
        </w:rPr>
        <w:t>No:6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-8"/>
          <w:w w:val="1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5"/>
        </w:rPr>
        <w:t>:</w:t>
      </w:r>
      <w:r>
        <w:rPr>
          <w:rFonts w:ascii="Arial" w:hAnsi="Arial" w:cs="Arial" w:eastAsia="Arial"/>
          <w:sz w:val="26"/>
          <w:szCs w:val="26"/>
          <w:color w:val="2A2A2A"/>
          <w:spacing w:val="3"/>
          <w:w w:val="2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</w:rPr>
        <w:t>I</w:t>
      </w:r>
      <w:r>
        <w:rPr>
          <w:rFonts w:ascii="Arial" w:hAnsi="Arial" w:cs="Arial" w:eastAsia="Arial"/>
          <w:sz w:val="26"/>
          <w:szCs w:val="26"/>
          <w:color w:val="3D3D3D"/>
          <w:spacing w:val="-1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Yeniçam!J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6"/>
        </w:rPr>
        <w:t>İtfaiy_e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4942" w:space="500"/>
            <w:col w:w="5738"/>
          </w:cols>
        </w:sectPr>
      </w:pPr>
      <w:rPr/>
    </w:p>
    <w:p>
      <w:pPr>
        <w:spacing w:before="22" w:after="0" w:line="240" w:lineRule="auto"/>
        <w:ind w:left="120" w:right="-20"/>
        <w:jc w:val="left"/>
        <w:tabs>
          <w:tab w:pos="1460" w:val="left"/>
          <w:tab w:pos="28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18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125" w:right="-20"/>
        <w:jc w:val="left"/>
        <w:tabs>
          <w:tab w:pos="35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1"/>
        </w:rPr>
        <w:t>KullanJm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</w:sectPr>
      </w:pPr>
      <w:rPr/>
    </w:p>
    <w:p>
      <w:pPr>
        <w:spacing w:before="0" w:after="0" w:line="26" w:lineRule="exact"/>
        <w:ind w:right="-20"/>
        <w:jc w:val="right"/>
        <w:tabs>
          <w:tab w:pos="460" w:val="left"/>
          <w:tab w:pos="10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w w:val="90"/>
          <w:position w:val="-42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w w:val="100"/>
          <w:position w:val="-42"/>
        </w:rPr>
      </w:r>
      <w:r>
        <w:rPr>
          <w:rFonts w:ascii="Arial" w:hAnsi="Arial" w:cs="Arial" w:eastAsia="Arial"/>
          <w:sz w:val="52"/>
          <w:szCs w:val="52"/>
          <w:color w:val="3D3D3D"/>
          <w:w w:val="40"/>
          <w:position w:val="-42"/>
        </w:rPr>
        <w:t>ı</w:t>
      </w:r>
      <w:r>
        <w:rPr>
          <w:rFonts w:ascii="Arial" w:hAnsi="Arial" w:cs="Arial" w:eastAsia="Arial"/>
          <w:sz w:val="52"/>
          <w:szCs w:val="52"/>
          <w:color w:val="3D3D3D"/>
          <w:w w:val="100"/>
          <w:position w:val="-42"/>
        </w:rPr>
        <w:tab/>
      </w:r>
      <w:r>
        <w:rPr>
          <w:rFonts w:ascii="Arial" w:hAnsi="Arial" w:cs="Arial" w:eastAsia="Arial"/>
          <w:sz w:val="52"/>
          <w:szCs w:val="52"/>
          <w:color w:val="3D3D3D"/>
          <w:w w:val="100"/>
          <w:position w:val="-42"/>
        </w:rPr>
      </w:r>
      <w:r>
        <w:rPr>
          <w:rFonts w:ascii="Arial" w:hAnsi="Arial" w:cs="Arial" w:eastAsia="Arial"/>
          <w:sz w:val="52"/>
          <w:szCs w:val="52"/>
          <w:color w:val="1C1C1C"/>
          <w:spacing w:val="0"/>
          <w:w w:val="40"/>
          <w:position w:val="-42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04" w:lineRule="atLeas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9A9A9A"/>
          <w:spacing w:val="0"/>
          <w:w w:val="48"/>
        </w:rPr>
        <w:t>1</w:t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9A9A9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5034" w:space="1034"/>
            <w:col w:w="5112"/>
          </w:cols>
        </w:sectPr>
      </w:pPr>
      <w:rPr/>
    </w:p>
    <w:p>
      <w:pPr>
        <w:spacing w:before="74" w:after="0" w:line="240" w:lineRule="auto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atLeast"/>
        <w:ind w:left="1472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Betonan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D4F4F"/>
          <w:spacing w:val="0"/>
          <w:w w:val="222"/>
        </w:rPr>
        <w:t>Q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2" w:lineRule="exact"/>
        <w:ind w:left="3313" w:right="5589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9A9A9A"/>
          <w:spacing w:val="0"/>
          <w:w w:val="40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396" w:lineRule="exact"/>
        <w:ind w:left="98" w:right="-20"/>
        <w:jc w:val="left"/>
        <w:tabs>
          <w:tab w:pos="3440" w:val="left"/>
          <w:tab w:pos="88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alıibi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4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2"/>
          <w:w w:val="13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Nevza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5"/>
          <w:w w:val="100"/>
          <w:position w:val="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878787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1173" w:space="947"/>
            <w:col w:w="9060"/>
          </w:cols>
        </w:sectPr>
      </w:pPr>
      <w:rPr/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D3D3D"/>
          <w:spacing w:val="-16"/>
          <w:w w:val="12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1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713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16:18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</w:rPr>
        <w:t>16:24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3" w:equalWidth="0">
            <w:col w:w="636" w:space="1484"/>
            <w:col w:w="1887" w:space="617"/>
            <w:col w:w="6556"/>
          </w:cols>
        </w:sectPr>
      </w:pPr>
      <w:rPr/>
    </w:p>
    <w:p>
      <w:pPr>
        <w:spacing w:before="22" w:after="0" w:line="148" w:lineRule="exact"/>
        <w:ind w:left="213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6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</w:sectPr>
      </w:pPr>
      <w:rPr/>
    </w:p>
    <w:p>
      <w:pPr>
        <w:spacing w:before="0" w:after="0" w:line="346" w:lineRule="exact"/>
        <w:ind w:left="120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0"/>
          <w:w w:val="50"/>
        </w:rPr>
        <w:t>Y'.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78787"/>
          <w:spacing w:val="-5"/>
          <w:w w:val="18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f;ıkı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13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9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9"/>
          <w:position w:val="-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5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  <w:position w:val="-1"/>
        </w:rPr>
        <w:t>Adı-_§g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8" w:after="0" w:line="240" w:lineRule="auto"/>
        <w:ind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5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4263" w:space="433"/>
            <w:col w:w="6484"/>
          </w:cols>
        </w:sectPr>
      </w:pPr>
      <w:rPr/>
    </w:p>
    <w:p>
      <w:pPr>
        <w:spacing w:before="27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Pinyı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519" w:lineRule="auto"/>
        <w:ind w:left="175" w:right="385" w:firstLine="-3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öndllrme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87"/>
        </w:rPr>
        <w:t>Yang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7"/>
        </w:rPr>
        <w:t>m</w:t>
      </w:r>
      <w:r>
        <w:rPr>
          <w:rFonts w:ascii="Arial" w:hAnsi="Arial" w:cs="Arial" w:eastAsia="Arial"/>
          <w:sz w:val="20"/>
          <w:szCs w:val="20"/>
          <w:color w:val="3D3D3D"/>
          <w:spacing w:val="6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54" w:lineRule="auto"/>
        <w:ind w:right="337" w:firstLine="19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söndüıülmü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7"/>
          <w:w w:val="17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rçekle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89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rilmedi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2" w:lineRule="exact"/>
        <w:ind w:left="25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2"/>
        </w:rPr>
        <w:t>ISöndilrmede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2504" w:right="-20"/>
        <w:jc w:val="left"/>
        <w:tabs>
          <w:tab w:pos="4380" w:val="left"/>
          <w:tab w:pos="59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79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3D3D3D"/>
          <w:spacing w:val="-39"/>
          <w:w w:val="17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3"/>
        </w:rPr>
        <w:t>IJ&lt;öpü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IK.K.T.K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0"/>
          <w:w w:val="82"/>
          <w:i/>
          <w:position w:val="-3"/>
        </w:rPr>
        <w:t>ıcoı</w:t>
      </w:r>
      <w:r>
        <w:rPr>
          <w:rFonts w:ascii="Times New Roman" w:hAnsi="Times New Roman" w:cs="Times New Roman" w:eastAsia="Times New Roman"/>
          <w:sz w:val="31"/>
          <w:szCs w:val="31"/>
          <w:color w:val="3D3D3D"/>
          <w:spacing w:val="-14"/>
          <w:w w:val="8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4387" w:right="-20"/>
        <w:jc w:val="left"/>
        <w:tabs>
          <w:tab w:pos="5900" w:val="left"/>
          <w:tab w:pos="74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D4F4F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4D4F4F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D4F4F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D4F4F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0" w:after="0" w:line="179" w:lineRule="exact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yerinde;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girişindeki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oluşmuştur.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6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Binada:OTL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Eşyada:750TL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Toplam:750TL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2" w:lineRule="auto"/>
        <w:ind w:left="19" w:right="51" w:firstLine="10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zemindeki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zamanla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yıpranmada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1819" w:space="301"/>
            <w:col w:w="9060"/>
          </w:cols>
        </w:sectPr>
      </w:pPr>
      <w:rPr/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</w:sectPr>
      </w:pPr>
      <w:rPr/>
    </w:p>
    <w:p>
      <w:pPr>
        <w:spacing w:before="35" w:after="0" w:line="240" w:lineRule="auto"/>
        <w:ind w:left="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7" w:lineRule="exact"/>
        <w:ind w:left="139" w:right="-8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64"/>
          <w:position w:val="-1"/>
        </w:rPr>
        <w:t>IA_r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1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Gerey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irkeıi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[Bed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1558" w:space="637"/>
            <w:col w:w="8985"/>
          </w:cols>
        </w:sectPr>
      </w:pPr>
      <w:rPr/>
    </w:p>
    <w:p>
      <w:pPr>
        <w:spacing w:before="0" w:after="0" w:line="193" w:lineRule="exact"/>
        <w:ind w:left="15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Yıı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,..,ı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INevzafYAVUZ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8"/>
          <w:position w:val="-1"/>
        </w:rPr>
        <w:t>lft.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8"/>
          <w:position w:val="-1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6"/>
          <w:w w:val="68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06060"/>
          <w:spacing w:val="-20"/>
          <w:w w:val="123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23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2A2A2A"/>
          <w:spacing w:val="-7"/>
          <w:w w:val="12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76"/>
          <w:position w:val="-1"/>
        </w:rPr>
        <w:t>ld.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7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58" w:right="-79"/>
        <w:jc w:val="left"/>
        <w:tabs>
          <w:tab w:pos="212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6"/>
        </w:rPr>
        <w:t>r</w:t>
      </w:r>
      <w:r>
        <w:rPr>
          <w:rFonts w:ascii="Arial" w:hAnsi="Arial" w:cs="Arial" w:eastAsia="Arial"/>
          <w:sz w:val="20"/>
          <w:szCs w:val="20"/>
          <w:color w:val="2A2A2A"/>
          <w:spacing w:val="4"/>
          <w:w w:val="11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F4F"/>
          <w:spacing w:val="-24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25.05.2017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-8"/>
          <w:w w:val="1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6:45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247" w:right="-20"/>
        <w:jc w:val="left"/>
        <w:tabs>
          <w:tab w:pos="104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-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2.Posta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Yeniçamlı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6978" w:space="1501"/>
            <w:col w:w="2701"/>
          </w:cols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</w:sectPr>
      </w:pPr>
      <w:rPr/>
    </w:p>
    <w:p>
      <w:pPr>
        <w:spacing w:before="45" w:after="0" w:line="240" w:lineRule="auto"/>
        <w:ind w:left="2288"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01" w:lineRule="exact"/>
        <w:ind w:left="2741" w:right="-85"/>
        <w:jc w:val="left"/>
        <w:tabs>
          <w:tab w:pos="3320" w:val="left"/>
          <w:tab w:pos="41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9"/>
          <w:b/>
          <w:bCs/>
          <w:position w:val="-4"/>
        </w:rPr>
        <w:t>Abd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4D4F4F"/>
          <w:spacing w:val="0"/>
          <w:w w:val="79"/>
          <w:b/>
          <w:bCs/>
          <w:position w:val="-4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D4F4F"/>
          <w:spacing w:val="11"/>
          <w:w w:val="79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D4F4F"/>
          <w:spacing w:val="0"/>
          <w:w w:val="79"/>
          <w:b/>
          <w:bCs/>
          <w:position w:val="-4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4D4F4F"/>
          <w:spacing w:val="-6"/>
          <w:w w:val="79"/>
          <w:b/>
          <w:bCs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b/>
          <w:bCs/>
          <w:position w:val="-4"/>
        </w:rPr>
        <w:t>ro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b/>
          <w:bCs/>
          <w:position w:val="-4"/>
        </w:rPr>
        <w:tab/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b/>
          <w:bCs/>
          <w:position w:val="-4"/>
        </w:rPr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74"/>
          <w:b/>
          <w:bCs/>
          <w:position w:val="-4"/>
        </w:rPr>
        <w:t>TOPÇl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490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9" w:lineRule="exact"/>
        <w:ind w:left="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0" w:lineRule="exact"/>
        <w:ind w:left="280" w:right="-20"/>
        <w:jc w:val="left"/>
        <w:tabs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  <w:position w:val="2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9"/>
        </w:rPr>
        <w:t>Çavuşu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9"/>
        </w:rPr>
        <w:pict>
          <v:shape style="width:120pt;height:120.959999pt;mso-position-horizontal-relative:char;mso-position-vertical-relative:line" type="#_x0000_t75">
            <v:imagedata r:id="rId7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95" w:lineRule="exact"/>
        <w:ind w:left="140" w:right="-20"/>
        <w:jc w:val="left"/>
        <w:rPr>
          <w:rFonts w:ascii="Arial" w:hAnsi="Arial" w:cs="Arial" w:eastAsia="Arial"/>
          <w:sz w:val="125"/>
          <w:szCs w:val="125"/>
        </w:rPr>
      </w:pPr>
      <w:rPr/>
      <w:r>
        <w:rPr>
          <w:rFonts w:ascii="Arial" w:hAnsi="Arial" w:cs="Arial" w:eastAsia="Arial"/>
          <w:sz w:val="125"/>
          <w:szCs w:val="125"/>
          <w:color w:val="3D446B"/>
          <w:w w:val="71"/>
          <w:i/>
          <w:position w:val="-27"/>
        </w:rPr>
        <w:t>it!!</w:t>
      </w:r>
      <w:r>
        <w:rPr>
          <w:rFonts w:ascii="Arial" w:hAnsi="Arial" w:cs="Arial" w:eastAsia="Arial"/>
          <w:sz w:val="125"/>
          <w:szCs w:val="125"/>
          <w:color w:val="3D446B"/>
          <w:spacing w:val="-3"/>
          <w:w w:val="72"/>
          <w:i/>
          <w:position w:val="-27"/>
        </w:rPr>
        <w:t>i</w:t>
      </w:r>
      <w:r>
        <w:rPr>
          <w:rFonts w:ascii="Arial" w:hAnsi="Arial" w:cs="Arial" w:eastAsia="Arial"/>
          <w:sz w:val="125"/>
          <w:szCs w:val="125"/>
          <w:color w:val="3D3D3D"/>
          <w:spacing w:val="0"/>
          <w:w w:val="15"/>
          <w:i/>
          <w:position w:val="-27"/>
        </w:rPr>
        <w:t>N</w:t>
      </w:r>
      <w:r>
        <w:rPr>
          <w:rFonts w:ascii="Arial" w:hAnsi="Arial" w:cs="Arial" w:eastAsia="Arial"/>
          <w:sz w:val="125"/>
          <w:szCs w:val="1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380" w:bottom="280" w:left="300" w:right="440"/>
          <w:cols w:num="2" w:equalWidth="0">
            <w:col w:w="4733" w:space="40"/>
            <w:col w:w="6407"/>
          </w:cols>
        </w:sectPr>
      </w:pPr>
      <w:rPr/>
    </w:p>
    <w:p>
      <w:pPr>
        <w:spacing w:before="0" w:after="0" w:line="416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9.271585pt;margin-top:33.490074pt;width:552.919321pt;height:754.58332pt;mso-position-horizontal-relative:page;mso-position-vertical-relative:page;z-index:-15996" coordorigin="385,670" coordsize="11058,15092">
            <v:shape style="position:absolute;left:442;top:12173;width:3974;height:1651" type="#_x0000_t75">
              <v:imagedata r:id="rId73" o:title=""/>
            </v:shape>
            <v:group style="position:absolute;left:392;top:710;width:10993;height:2" coordorigin="392,710" coordsize="10993,2">
              <v:shape style="position:absolute;left:392;top:710;width:10993;height:2" coordorigin="392,710" coordsize="10993,0" path="m392,710l11385,710e" filled="f" stroked="t" strokeweight=".700785pt" strokecolor="#4F4F4F">
                <v:path arrowok="t"/>
              </v:shape>
            </v:group>
            <v:group style="position:absolute;left:439;top:681;width:2;height:15068" coordorigin="439,681" coordsize="2,15068">
              <v:shape style="position:absolute;left:439;top:681;width:2;height:15068" coordorigin="439,681" coordsize="0,15068" path="m439,15750l439,681e" filled="f" stroked="t" strokeweight="1.167975pt" strokecolor="#4B4B4B">
                <v:path arrowok="t"/>
              </v:shape>
            </v:group>
            <v:group style="position:absolute;left:2397;top:700;width:2;height:1505" coordorigin="2397,700" coordsize="2,1505">
              <v:shape style="position:absolute;left:2397;top:700;width:2;height:1505" coordorigin="2397,700" coordsize="0,1505" path="m2397,2205l2397,700e" filled="f" stroked="t" strokeweight=".700785pt" strokecolor="#444444">
                <v:path arrowok="t"/>
              </v:shape>
            </v:group>
            <v:group style="position:absolute;left:9040;top:700;width:2;height:1505" coordorigin="9040,700" coordsize="2,1505">
              <v:shape style="position:absolute;left:9040;top:700;width:2;height:1505" coordorigin="9040,700" coordsize="0,1505" path="m9040,2205l9040,700e" filled="f" stroked="t" strokeweight=".700785pt" strokecolor="#444444">
                <v:path arrowok="t"/>
              </v:shape>
            </v:group>
            <v:group style="position:absolute;left:402;top:2198;width:10993;height:2" coordorigin="402,2198" coordsize="10993,2">
              <v:shape style="position:absolute;left:402;top:2198;width:10993;height:2" coordorigin="402,2198" coordsize="10993,0" path="m402,2198l11395,2198e" filled="f" stroked="t" strokeweight=".700785pt" strokecolor="#4B4B4B">
                <v:path arrowok="t"/>
              </v:shape>
            </v:group>
            <v:group style="position:absolute;left:397;top:2435;width:10993;height:2" coordorigin="397,2435" coordsize="10993,2">
              <v:shape style="position:absolute;left:397;top:2435;width:10993;height:2" coordorigin="397,2435" coordsize="10993,0" path="m397,2435l11390,2435e" filled="f" stroked="t" strokeweight=".700785pt" strokecolor="#4F4F4F">
                <v:path arrowok="t"/>
              </v:shape>
            </v:group>
            <v:group style="position:absolute;left:402;top:2674;width:10988;height:2" coordorigin="402,2674" coordsize="10988,2">
              <v:shape style="position:absolute;left:402;top:2674;width:10988;height:2" coordorigin="402,2674" coordsize="10988,0" path="m402,2674l11390,2674e" filled="f" stroked="t" strokeweight=".700785pt" strokecolor="#4B4B4B">
                <v:path arrowok="t"/>
              </v:shape>
            </v:group>
            <v:group style="position:absolute;left:397;top:2910;width:10993;height:2" coordorigin="397,2910" coordsize="10993,2">
              <v:shape style="position:absolute;left:397;top:2910;width:10993;height:2" coordorigin="397,2910" coordsize="10993,0" path="m397,2910l11390,2910e" filled="f" stroked="t" strokeweight=".700785pt" strokecolor="#4B4B4B">
                <v:path arrowok="t"/>
              </v:shape>
            </v:group>
            <v:group style="position:absolute;left:402;top:3147;width:10993;height:2" coordorigin="402,3147" coordsize="10993,2">
              <v:shape style="position:absolute;left:402;top:3147;width:10993;height:2" coordorigin="402,3147" coordsize="10993,0" path="m402,3147l11395,3147e" filled="f" stroked="t" strokeweight=".700785pt" strokecolor="#575757">
                <v:path arrowok="t"/>
              </v:shape>
            </v:group>
            <v:group style="position:absolute;left:397;top:3384;width:10998;height:2" coordorigin="397,3384" coordsize="10998,2">
              <v:shape style="position:absolute;left:397;top:3384;width:10998;height:2" coordorigin="397,3384" coordsize="10998,0" path="m397,3384l11395,3384e" filled="f" stroked="t" strokeweight=".700785pt" strokecolor="#575757">
                <v:path arrowok="t"/>
              </v:shape>
            </v:group>
            <v:group style="position:absolute;left:1794;top:11074;width:2;height:956" coordorigin="1794,11074" coordsize="2,956">
              <v:shape style="position:absolute;left:1794;top:11074;width:2;height:956" coordorigin="1794,11074" coordsize="0,956" path="m1794,12030l1794,11074e" filled="f" stroked="t" strokeweight=".700785pt" strokecolor="#4F4F4F">
                <v:path arrowok="t"/>
              </v:shape>
            </v:group>
            <v:group style="position:absolute;left:2429;top:4155;width:2;height:7174" coordorigin="2429,4155" coordsize="2,7174">
              <v:shape style="position:absolute;left:2429;top:4155;width:2;height:7174" coordorigin="2429,4155" coordsize="0,7174" path="m2429,11330l2429,4155e" filled="f" stroked="t" strokeweight=".93438pt" strokecolor="#4F4F4F">
                <v:path arrowok="t"/>
              </v:shape>
            </v:group>
            <v:group style="position:absolute;left:3873;top:3379;width:2;height:795" coordorigin="3873,3379" coordsize="2,795">
              <v:shape style="position:absolute;left:3873;top:3379;width:2;height:795" coordorigin="3873,3379" coordsize="0,795" path="m3873,4174l3873,3379e" filled="f" stroked="t" strokeweight=".700785pt" strokecolor="#444444">
                <v:path arrowok="t"/>
              </v:shape>
            </v:group>
            <v:group style="position:absolute;left:6919;top:3374;width:2;height:795" coordorigin="6919,3374" coordsize="2,795">
              <v:shape style="position:absolute;left:6919;top:3374;width:2;height:795" coordorigin="6919,3374" coordsize="0,795" path="m6919,4169l6919,3374e" filled="f" stroked="t" strokeweight=".700785pt" strokecolor="#484848">
                <v:path arrowok="t"/>
              </v:shape>
            </v:group>
            <v:group style="position:absolute;left:11385;top:705;width:2;height:3469" coordorigin="11385,705" coordsize="2,3469">
              <v:shape style="position:absolute;left:11385;top:705;width:2;height:3469" coordorigin="11385,705" coordsize="0,3469" path="m11385,4174l11385,705e" filled="f" stroked="t" strokeweight=".700785pt" strokecolor="#484848">
                <v:path arrowok="t"/>
              </v:shape>
            </v:group>
            <v:group style="position:absolute;left:402;top:4165;width:10993;height:2" coordorigin="402,4165" coordsize="10993,2">
              <v:shape style="position:absolute;left:402;top:4165;width:10993;height:2" coordorigin="402,4165" coordsize="10993,0" path="m402,4165l11395,4165e" filled="f" stroked="t" strokeweight=".700785pt" strokecolor="#484848">
                <v:path arrowok="t"/>
              </v:shape>
            </v:group>
            <v:group style="position:absolute;left:11409;top:4430;width:2;height:11282" coordorigin="11409,4430" coordsize="2,11282">
              <v:shape style="position:absolute;left:11409;top:4430;width:2;height:11282" coordorigin="11409,4430" coordsize="0,11282" path="m11409,15712l11409,4430e" filled="f" stroked="t" strokeweight=".93438pt" strokecolor="#4B4B4B">
                <v:path arrowok="t"/>
              </v:shape>
            </v:group>
            <v:group style="position:absolute;left:2392;top:4676;width:9007;height:2" coordorigin="2392,4676" coordsize="9007,2">
              <v:shape style="position:absolute;left:2392;top:4676;width:9007;height:2" coordorigin="2392,4676" coordsize="9007,0" path="m2392,4676l11399,4676e" filled="f" stroked="t" strokeweight=".700785pt" strokecolor="#4B4B4B">
                <v:path arrowok="t"/>
              </v:shape>
            </v:group>
            <v:group style="position:absolute;left:4922;top:4662;width:2;height:2158" coordorigin="4922,4662" coordsize="2,2158">
              <v:shape style="position:absolute;left:4922;top:4662;width:2;height:2158" coordorigin="4922,4662" coordsize="0,2158" path="m4922,6820l4922,4662e" filled="f" stroked="t" strokeweight=".700785pt" strokecolor="#4B4B4B">
                <v:path arrowok="t"/>
              </v:shape>
            </v:group>
            <v:group style="position:absolute;left:4910;top:5154;width:6494;height:2" coordorigin="4910,5154" coordsize="6494,2">
              <v:shape style="position:absolute;left:4910;top:5154;width:6494;height:2" coordorigin="4910,5154" coordsize="6494,0" path="m4910,5154l11404,5154e" filled="f" stroked="t" strokeweight=".700785pt" strokecolor="#4B4B4B">
                <v:path arrowok="t"/>
              </v:shape>
            </v:group>
            <v:group style="position:absolute;left:4915;top:5390;width:6494;height:2" coordorigin="4915,5390" coordsize="6494,2">
              <v:shape style="position:absolute;left:4915;top:5390;width:6494;height:2" coordorigin="4915,5390" coordsize="6494,0" path="m4915,5390l11409,5390e" filled="f" stroked="t" strokeweight=".700785pt" strokecolor="#4B4B4B">
                <v:path arrowok="t"/>
              </v:shape>
            </v:group>
            <v:group style="position:absolute;left:4915;top:5627;width:6494;height:2" coordorigin="4915,5627" coordsize="6494,2">
              <v:shape style="position:absolute;left:4915;top:5627;width:6494;height:2" coordorigin="4915,5627" coordsize="6494,0" path="m4915,5627l11409,5627e" filled="f" stroked="t" strokeweight=".700785pt" strokecolor="#4F4F4F">
                <v:path arrowok="t"/>
              </v:shape>
            </v:group>
            <v:group style="position:absolute;left:2406;top:5864;width:9003;height:2" coordorigin="2406,5864" coordsize="9003,2">
              <v:shape style="position:absolute;left:2406;top:5864;width:9003;height:2" coordorigin="2406,5864" coordsize="9003,0" path="m2406,5864l11409,5864e" filled="f" stroked="t" strokeweight=".700785pt" strokecolor="#4F4F4F">
                <v:path arrowok="t"/>
              </v:shape>
            </v:group>
            <v:group style="position:absolute;left:406;top:4439;width:10993;height:2" coordorigin="406,4439" coordsize="10993,2">
              <v:shape style="position:absolute;left:406;top:4439;width:10993;height:2" coordorigin="406,4439" coordsize="10993,0" path="m406,4439l11399,4439e" filled="f" stroked="t" strokeweight=".700785pt" strokecolor="#4F4F4F">
                <v:path arrowok="t"/>
              </v:shape>
            </v:group>
            <v:group style="position:absolute;left:897;top:6110;width:10512;height:2" coordorigin="897,6110" coordsize="10512,2">
              <v:shape style="position:absolute;left:897;top:6110;width:10512;height:2" coordorigin="897,6110" coordsize="10512,0" path="m897,6110l11409,6110e" filled="f" stroked="t" strokeweight=".700785pt" strokecolor="#4F4F4F">
                <v:path arrowok="t"/>
              </v:shape>
            </v:group>
            <v:group style="position:absolute;left:7765;top:6100;width:2;height:724" coordorigin="7765,6100" coordsize="2,724">
              <v:shape style="position:absolute;left:7765;top:6100;width:2;height:724" coordorigin="7765,6100" coordsize="0,724" path="m7765,6824l7765,6100e" filled="f" stroked="t" strokeweight=".700785pt" strokecolor="#545454">
                <v:path arrowok="t"/>
              </v:shape>
            </v:group>
            <v:group style="position:absolute;left:2411;top:6569;width:8998;height:2" coordorigin="2411,6569" coordsize="8998,2">
              <v:shape style="position:absolute;left:2411;top:6569;width:8998;height:2" coordorigin="2411,6569" coordsize="8998,0" path="m2411,6569l11409,6569e" filled="f" stroked="t" strokeweight=".700785pt" strokecolor="#4F4F4F">
                <v:path arrowok="t"/>
              </v:shape>
            </v:group>
            <v:group style="position:absolute;left:2406;top:6810;width:9003;height:2" coordorigin="2406,6810" coordsize="9003,2">
              <v:shape style="position:absolute;left:2406;top:6810;width:9003;height:2" coordorigin="2406,6810" coordsize="9003,0" path="m2406,6810l11409,6810e" filled="f" stroked="t" strokeweight=".700785pt" strokecolor="#4F4F4F">
                <v:path arrowok="t"/>
              </v:shape>
            </v:group>
            <v:group style="position:absolute;left:411;top:7047;width:11002;height:2" coordorigin="411,7047" coordsize="11002,2">
              <v:shape style="position:absolute;left:411;top:7047;width:11002;height:2" coordorigin="411,7047" coordsize="11002,0" path="m411,7047l11413,7047e" filled="f" stroked="t" strokeweight=".700785pt" strokecolor="#4F4F4F">
                <v:path arrowok="t"/>
              </v:shape>
            </v:group>
            <v:group style="position:absolute;left:420;top:7510;width:10993;height:2" coordorigin="420,7510" coordsize="10993,2">
              <v:shape style="position:absolute;left:420;top:7510;width:10993;height:2" coordorigin="420,7510" coordsize="10993,0" path="m420,7510l11413,7510e" filled="f" stroked="t" strokeweight=".700785pt" strokecolor="#4F4F4F">
                <v:path arrowok="t"/>
              </v:shape>
            </v:group>
            <v:group style="position:absolute;left:4929;top:7501;width:2;height:738" coordorigin="4929,7501" coordsize="2,738">
              <v:shape style="position:absolute;left:4929;top:7501;width:2;height:738" coordorigin="4929,7501" coordsize="0,738" path="m4929,8239l4929,7501e" filled="f" stroked="t" strokeweight=".700785pt" strokecolor="#4F4F4F">
                <v:path arrowok="t"/>
              </v:shape>
            </v:group>
            <v:group style="position:absolute;left:4920;top:7747;width:6499;height:2" coordorigin="4920,7747" coordsize="6499,2">
              <v:shape style="position:absolute;left:4920;top:7747;width:6499;height:2" coordorigin="4920,7747" coordsize="6499,0" path="m4920,7747l11418,7747e" filled="f" stroked="t" strokeweight=".700785pt" strokecolor="#545454">
                <v:path arrowok="t"/>
              </v:shape>
            </v:group>
            <v:group style="position:absolute;left:4915;top:7988;width:6499;height:2" coordorigin="4915,7988" coordsize="6499,2">
              <v:shape style="position:absolute;left:4915;top:7988;width:6499;height:2" coordorigin="4915,7988" coordsize="6499,0" path="m4915,7988l11413,7988e" filled="f" stroked="t" strokeweight=".700785pt" strokecolor="#4F4F4F">
                <v:path arrowok="t"/>
              </v:shape>
            </v:group>
            <v:group style="position:absolute;left:416;top:8230;width:10998;height:2" coordorigin="416,8230" coordsize="10998,2">
              <v:shape style="position:absolute;left:416;top:8230;width:10998;height:2" coordorigin="416,8230" coordsize="10998,0" path="m416,8230l11413,8230e" filled="f" stroked="t" strokeweight=".700785pt" strokecolor="#4F4F4F">
                <v:path arrowok="t"/>
              </v:shape>
            </v:group>
            <v:group style="position:absolute;left:420;top:8926;width:11002;height:2" coordorigin="420,8926" coordsize="11002,2">
              <v:shape style="position:absolute;left:420;top:8926;width:11002;height:2" coordorigin="420,8926" coordsize="11002,0" path="m420,8926l11423,8926e" filled="f" stroked="t" strokeweight=".700785pt" strokecolor="#4F4F4F">
                <v:path arrowok="t"/>
              </v:shape>
            </v:group>
            <v:group style="position:absolute;left:430;top:9794;width:11002;height:2" coordorigin="430,9794" coordsize="11002,2">
              <v:shape style="position:absolute;left:430;top:9794;width:11002;height:2" coordorigin="430,9794" coordsize="11002,0" path="m430,9794l11432,9794e" filled="f" stroked="t" strokeweight=".700785pt" strokecolor="#4F4F4F">
                <v:path arrowok="t"/>
              </v:shape>
            </v:group>
            <v:group style="position:absolute;left:434;top:10128;width:10998;height:2" coordorigin="434,10128" coordsize="10998,2">
              <v:shape style="position:absolute;left:434;top:10128;width:10998;height:2" coordorigin="434,10128" coordsize="10998,0" path="m434,10128l11432,10128e" filled="f" stroked="t" strokeweight=".700785pt" strokecolor="#4F4F4F">
                <v:path arrowok="t"/>
              </v:shape>
            </v:group>
            <v:group style="position:absolute;left:434;top:10369;width:10998;height:2" coordorigin="434,10369" coordsize="10998,2">
              <v:shape style="position:absolute;left:434;top:10369;width:10998;height:2" coordorigin="434,10369" coordsize="10998,0" path="m434,10369l11432,10369e" filled="f" stroked="t" strokeweight=".700785pt" strokecolor="#4F4F4F">
                <v:path arrowok="t"/>
              </v:shape>
            </v:group>
            <v:group style="position:absolute;left:434;top:10837;width:10998;height:2" coordorigin="434,10837" coordsize="10998,2">
              <v:shape style="position:absolute;left:434;top:10837;width:10998;height:2" coordorigin="434,10837" coordsize="10998,0" path="m434,10837l11432,10837e" filled="f" stroked="t" strokeweight=".700785pt" strokecolor="#545454">
                <v:path arrowok="t"/>
              </v:shape>
            </v:group>
            <v:group style="position:absolute;left:434;top:11079;width:11002;height:2" coordorigin="434,11079" coordsize="11002,2">
              <v:shape style="position:absolute;left:434;top:11079;width:11002;height:2" coordorigin="434,11079" coordsize="11002,0" path="m434,11079l11437,11079e" filled="f" stroked="t" strokeweight=".700785pt" strokecolor="#4F4F4F">
                <v:path arrowok="t"/>
              </v:shape>
            </v:group>
            <v:group style="position:absolute;left:1226;top:11079;width:2;height:1377" coordorigin="1226,11079" coordsize="2,1377">
              <v:shape style="position:absolute;left:1226;top:11079;width:2;height:1377" coordorigin="1226,11079" coordsize="0,1377" path="m1226,12456l1226,11079e" filled="f" stroked="t" strokeweight=".700785pt" strokecolor="#444444">
                <v:path arrowok="t"/>
              </v:shape>
            </v:group>
            <v:group style="position:absolute;left:439;top:11315;width:10727;height:2" coordorigin="439,11315" coordsize="10727,2">
              <v:shape style="position:absolute;left:439;top:11315;width:10727;height:2" coordorigin="439,11315" coordsize="10727,0" path="m439,11315l11166,11315e" filled="f" stroked="t" strokeweight=".46719pt" strokecolor="#4F4F4F">
                <v:path arrowok="t"/>
              </v:shape>
            </v:group>
            <v:group style="position:absolute;left:458;top:15714;width:9946;height:2" coordorigin="458,15714" coordsize="9946,2">
              <v:shape style="position:absolute;left:458;top:15714;width:9946;height:2" coordorigin="458,15714" coordsize="9946,0" path="m458,15714l10404,15714e" filled="f" stroked="t" strokeweight=".700785pt" strokecolor="#606060">
                <v:path arrowok="t"/>
              </v:shape>
            </v:group>
            <v:group style="position:absolute;left:7354;top:11060;width:2;height:4657" coordorigin="7354,11060" coordsize="2,4657">
              <v:shape style="position:absolute;left:7354;top:11060;width:2;height:4657" coordorigin="7354,11060" coordsize="0,4657" path="m7354,15717l7354,11060e" filled="f" stroked="t" strokeweight=".700785pt" strokecolor="#4B4B4B">
                <v:path arrowok="t"/>
              </v:shape>
            </v:group>
            <v:group style="position:absolute;left:3892;top:3852;width:3013;height:2" coordorigin="3892,3852" coordsize="3013,2">
              <v:shape style="position:absolute;left:3892;top:3852;width:3013;height:2" coordorigin="3892,3852" coordsize="3013,0" path="m3892,3852l6905,3852e" filled="f" stroked="t" strokeweight=".93438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3D3D3D"/>
          <w:w w:val="96"/>
          <w:position w:val="1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1"/>
          <w:w w:val="96"/>
          <w:position w:val="10"/>
        </w:rPr>
        <w:t>t</w:t>
      </w:r>
      <w:r>
        <w:rPr>
          <w:rFonts w:ascii="Arial" w:hAnsi="Arial" w:cs="Arial" w:eastAsia="Arial"/>
          <w:sz w:val="24"/>
          <w:szCs w:val="24"/>
          <w:color w:val="3D3D3D"/>
          <w:spacing w:val="-130"/>
          <w:w w:val="73"/>
          <w:position w:val="-3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97"/>
          <w:position w:val="10"/>
        </w:rPr>
        <w:t>f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64"/>
          <w:w w:val="97"/>
          <w:position w:val="10"/>
        </w:rPr>
        <w:t>.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72"/>
          <w:position w:val="-3"/>
        </w:rPr>
        <w:t>ıy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73"/>
          <w:i/>
          <w:position w:val="-4"/>
        </w:rPr>
        <w:t>--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6"/>
          <w:w w:val="73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73"/>
          <w:i/>
          <w:position w:val="-4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01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D3D3D"/>
          <w:spacing w:val="0"/>
          <w:w w:val="148"/>
          <w:position w:val="1"/>
        </w:rPr>
        <w:t>"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7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75"/>
        </w:rPr>
        <w:t>Ami•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sectPr>
      <w:type w:val="continuous"/>
      <w:pgSz w:w="11920" w:h="16840"/>
      <w:pgMar w:top="380" w:bottom="280" w:left="300" w:right="440"/>
      <w:cols w:num="4" w:equalWidth="0">
        <w:col w:w="3120" w:space="144"/>
        <w:col w:w="328" w:space="424"/>
        <w:col w:w="363" w:space="777"/>
        <w:col w:w="602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pn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pn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pn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png"/><Relationship Id="rId57" Type="http://schemas.openxmlformats.org/officeDocument/2006/relationships/image" Target="media/image53.jpg"/><Relationship Id="rId58" Type="http://schemas.openxmlformats.org/officeDocument/2006/relationships/image" Target="media/image54.jp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jpg"/><Relationship Id="rId62" Type="http://schemas.openxmlformats.org/officeDocument/2006/relationships/image" Target="media/image58.jpg"/><Relationship Id="rId63" Type="http://schemas.openxmlformats.org/officeDocument/2006/relationships/image" Target="media/image59.jpg"/><Relationship Id="rId64" Type="http://schemas.openxmlformats.org/officeDocument/2006/relationships/image" Target="media/image60.jpg"/><Relationship Id="rId65" Type="http://schemas.openxmlformats.org/officeDocument/2006/relationships/image" Target="media/image61.jpg"/><Relationship Id="rId66" Type="http://schemas.openxmlformats.org/officeDocument/2006/relationships/image" Target="media/image62.jpg"/><Relationship Id="rId67" Type="http://schemas.openxmlformats.org/officeDocument/2006/relationships/image" Target="media/image63.jpg"/><Relationship Id="rId68" Type="http://schemas.openxmlformats.org/officeDocument/2006/relationships/image" Target="media/image64.jpg"/><Relationship Id="rId69" Type="http://schemas.openxmlformats.org/officeDocument/2006/relationships/image" Target="media/image65.jpg"/><Relationship Id="rId70" Type="http://schemas.openxmlformats.org/officeDocument/2006/relationships/image" Target="media/image66.jpg"/><Relationship Id="rId71" Type="http://schemas.openxmlformats.org/officeDocument/2006/relationships/image" Target="media/image67.jpg"/><Relationship Id="rId72" Type="http://schemas.openxmlformats.org/officeDocument/2006/relationships/image" Target="media/image68.jpg"/><Relationship Id="rId73" Type="http://schemas.openxmlformats.org/officeDocument/2006/relationships/image" Target="media/image69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2018-06-22T12:57:36Z</dcterms:created>
  <dcterms:modified xsi:type="dcterms:W3CDTF">2018-06-22T12:57:36Z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